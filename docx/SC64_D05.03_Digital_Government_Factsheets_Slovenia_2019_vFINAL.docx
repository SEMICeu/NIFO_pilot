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1D13E291" w:rsidR="000B0E45" w:rsidRPr="005E058D" w:rsidRDefault="00F92A7B">
      <w:r>
        <w:rPr>
          <w:noProof/>
        </w:rPr>
        <w:pict w14:anchorId="44F59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83.6pt;margin-top:18.55pt;width:594.6pt;height:435.7pt;z-index:-251657728;mso-position-horizontal-relative:text;mso-position-vertical-relative:text;mso-width-relative:page;mso-height-relative:page">
            <v:imagedata r:id="rId11" o:title="canal-642872_1920" croptop="1824f"/>
          </v:shape>
        </w:pict>
      </w:r>
      <w:r>
        <w:rPr>
          <w:noProof/>
        </w:rPr>
        <w:pict w14:anchorId="669B1A4F">
          <v:shape id="_x0000_s1033" type="#_x0000_t75" style="position:absolute;left:0;text-align:left;margin-left:140.8pt;margin-top:-60.2pt;width:159.05pt;height:110.75pt;z-index:251654656">
            <v:imagedata r:id="rId12" o:title="LOGO CE_Vertical_EN_quadri_HR"/>
          </v:shape>
        </w:pict>
      </w:r>
    </w:p>
    <w:p w14:paraId="1CFE3C7A" w14:textId="4789FA70" w:rsidR="00CD6EBB" w:rsidRPr="005E058D" w:rsidRDefault="00CD6EBB"/>
    <w:p w14:paraId="6062DE46" w14:textId="6BCC2C06" w:rsidR="00CD6EBB" w:rsidRPr="005E058D" w:rsidRDefault="00CD6EBB"/>
    <w:p w14:paraId="4BF607FC" w14:textId="5C215F69" w:rsidR="00CD6EBB" w:rsidRPr="005E058D" w:rsidRDefault="00CD6EBB"/>
    <w:p w14:paraId="389D1F3F" w14:textId="34A6937D" w:rsidR="00CD6EBB" w:rsidRPr="005E058D" w:rsidRDefault="00CD6EBB"/>
    <w:p w14:paraId="7EC47F69" w14:textId="77777777" w:rsidR="00CD6EBB" w:rsidRPr="005E058D" w:rsidRDefault="00CD6EBB"/>
    <w:p w14:paraId="5358E2F1" w14:textId="77777777" w:rsidR="00CD6EBB" w:rsidRPr="005E058D" w:rsidRDefault="00CD6EBB"/>
    <w:p w14:paraId="140724E0" w14:textId="77777777" w:rsidR="00CD6EBB" w:rsidRPr="005E058D" w:rsidRDefault="00CD6EBB"/>
    <w:p w14:paraId="711E595F" w14:textId="77777777" w:rsidR="00CD6EBB" w:rsidRPr="005E058D" w:rsidRDefault="00CD6EBB"/>
    <w:p w14:paraId="1C819E45" w14:textId="1BC43B5E" w:rsidR="00BE75BE" w:rsidRPr="005E058D" w:rsidRDefault="00BE75BE"/>
    <w:p w14:paraId="33A16B60" w14:textId="77777777" w:rsidR="00B41BBD" w:rsidRPr="005E058D" w:rsidRDefault="00B41BBD"/>
    <w:p w14:paraId="52A0FF17" w14:textId="77777777" w:rsidR="00B41BBD" w:rsidRPr="005E058D" w:rsidRDefault="00B41BBD"/>
    <w:p w14:paraId="0566FE8F" w14:textId="77777777" w:rsidR="00B41BBD" w:rsidRPr="005E058D" w:rsidRDefault="00B41BBD"/>
    <w:p w14:paraId="5B406853" w14:textId="77777777" w:rsidR="00B41BBD" w:rsidRPr="005E058D" w:rsidRDefault="00B41BBD"/>
    <w:p w14:paraId="50EF10B8" w14:textId="5A611DDC" w:rsidR="00B41BBD" w:rsidRPr="005E058D" w:rsidRDefault="00B41BBD"/>
    <w:p w14:paraId="7E613124" w14:textId="08681C57" w:rsidR="00B41BBD" w:rsidRPr="005E058D" w:rsidRDefault="00B41BBD"/>
    <w:p w14:paraId="71A72B29" w14:textId="77777777" w:rsidR="00B41BBD" w:rsidRPr="005E058D" w:rsidRDefault="00B41BBD"/>
    <w:p w14:paraId="352FB21D" w14:textId="77777777" w:rsidR="00B41BBD" w:rsidRPr="005E058D" w:rsidRDefault="00B41BBD"/>
    <w:p w14:paraId="01D0E3DF" w14:textId="77777777" w:rsidR="00B41BBD" w:rsidRPr="005E058D" w:rsidRDefault="00B41BBD"/>
    <w:p w14:paraId="45C2939D" w14:textId="76A88E87" w:rsidR="00B41BBD" w:rsidRPr="005E058D" w:rsidRDefault="00B41BBD"/>
    <w:p w14:paraId="54A5D151" w14:textId="1F1D4D5D" w:rsidR="00CD6EBB" w:rsidRPr="005E058D" w:rsidRDefault="00CD6EBB"/>
    <w:p w14:paraId="785BF4C0" w14:textId="77777777" w:rsidR="00CD6EBB" w:rsidRPr="005E058D" w:rsidRDefault="00CD6EBB"/>
    <w:p w14:paraId="7AC97244" w14:textId="22DAD4E1" w:rsidR="00CD6EBB" w:rsidRPr="005E058D" w:rsidRDefault="00CD6EBB"/>
    <w:p w14:paraId="1D31991C" w14:textId="77777777" w:rsidR="00CD6EBB" w:rsidRPr="005E058D" w:rsidRDefault="00CD6EBB"/>
    <w:p w14:paraId="12CB8B23" w14:textId="0F7C8576" w:rsidR="00CD6EBB" w:rsidRPr="005E058D" w:rsidRDefault="00F92A7B">
      <w:r>
        <w:rPr>
          <w:noProof/>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w:txbxContent>
                <w:p w14:paraId="43EA6026" w14:textId="77777777" w:rsidR="0098208B" w:rsidRPr="007C077A" w:rsidRDefault="0098208B"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Pr="005E058D" w:rsidRDefault="00CD6EBB"/>
    <w:p w14:paraId="55816728" w14:textId="246083CB" w:rsidR="00CD6EBB" w:rsidRPr="005E058D" w:rsidRDefault="00CD6EBB"/>
    <w:p w14:paraId="605F3D73" w14:textId="7B56B0B4" w:rsidR="00CD6EBB" w:rsidRPr="005E058D" w:rsidRDefault="00CD6EBB"/>
    <w:p w14:paraId="40C54F67" w14:textId="0E94CE55" w:rsidR="00CD6EBB" w:rsidRPr="005E058D" w:rsidRDefault="00CD6EBB"/>
    <w:p w14:paraId="6C83E819" w14:textId="3B576D26" w:rsidR="00CD6EBB" w:rsidRPr="005E058D" w:rsidRDefault="00CD6EBB"/>
    <w:p w14:paraId="1B6C0471" w14:textId="47141620" w:rsidR="00CD6EBB" w:rsidRPr="005E058D" w:rsidRDefault="00CD6EBB"/>
    <w:p w14:paraId="19F3122F" w14:textId="51F3EB03" w:rsidR="00CD6EBB" w:rsidRPr="005E058D" w:rsidRDefault="00CD6EBB"/>
    <w:p w14:paraId="1D0D5238" w14:textId="5CE79B19" w:rsidR="00B41BBD" w:rsidRPr="005E058D" w:rsidRDefault="00B41BBD"/>
    <w:p w14:paraId="2317EA37" w14:textId="5751AA28" w:rsidR="00B41BBD" w:rsidRPr="005E058D" w:rsidRDefault="00B41BBD"/>
    <w:p w14:paraId="6780F879" w14:textId="5F18AB80" w:rsidR="00B41BBD" w:rsidRPr="005E058D" w:rsidRDefault="00B41BBD"/>
    <w:p w14:paraId="59C93882" w14:textId="6EFA2DEE" w:rsidR="00B41BBD" w:rsidRPr="005E058D" w:rsidRDefault="00B41BBD"/>
    <w:p w14:paraId="07C59DD3" w14:textId="0B3D7170" w:rsidR="00726E07" w:rsidRPr="005E058D" w:rsidRDefault="00F92A7B" w:rsidP="00726E07">
      <w:pPr>
        <w:pStyle w:val="Caption"/>
      </w:pPr>
      <w:r>
        <w:rPr>
          <w:noProof/>
        </w:rPr>
        <w:pict w14:anchorId="3BE9DEFF">
          <v:shape id="Text Box 2" o:spid="_x0000_s1034" type="#_x0000_t202" style="position:absolute;left:0;text-align:left;margin-left:214.2pt;margin-top:21.75pt;width:257.75pt;height:182.2pt;z-index:25165568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0F6D55AE" w14:textId="524D93B7" w:rsidR="0098208B" w:rsidRPr="00F22D5F" w:rsidRDefault="0098208B" w:rsidP="00337934">
                  <w:pPr>
                    <w:jc w:val="right"/>
                    <w:rPr>
                      <w:color w:val="0070C0"/>
                      <w:sz w:val="56"/>
                      <w:szCs w:val="40"/>
                    </w:rPr>
                  </w:pPr>
                  <w:r w:rsidRPr="00F22D5F">
                    <w:rPr>
                      <w:color w:val="0070C0"/>
                      <w:sz w:val="56"/>
                      <w:szCs w:val="40"/>
                    </w:rPr>
                    <w:t>Digital Government Factsheet 2019</w:t>
                  </w:r>
                </w:p>
                <w:p w14:paraId="0B105842" w14:textId="0D1680FF" w:rsidR="0098208B" w:rsidRPr="00F22D5F" w:rsidRDefault="0098208B" w:rsidP="00337934">
                  <w:pPr>
                    <w:jc w:val="right"/>
                    <w:rPr>
                      <w:color w:val="0070C0"/>
                      <w:sz w:val="56"/>
                      <w:szCs w:val="40"/>
                    </w:rPr>
                  </w:pPr>
                </w:p>
                <w:p w14:paraId="335F5FC6" w14:textId="2E674F3E" w:rsidR="0098208B" w:rsidRPr="001F5794" w:rsidRDefault="0098208B" w:rsidP="00337934">
                  <w:pPr>
                    <w:jc w:val="right"/>
                    <w:rPr>
                      <w:color w:val="002060"/>
                      <w:sz w:val="48"/>
                      <w:szCs w:val="40"/>
                    </w:rPr>
                  </w:pPr>
                  <w:r w:rsidRPr="00F22D5F">
                    <w:rPr>
                      <w:color w:val="0070C0"/>
                      <w:sz w:val="48"/>
                      <w:szCs w:val="40"/>
                    </w:rPr>
                    <w:t>Slovenia</w:t>
                  </w:r>
                </w:p>
              </w:txbxContent>
            </v:textbox>
            <w10:wrap type="square"/>
          </v:shape>
        </w:pict>
      </w:r>
      <w:r>
        <w:rPr>
          <w:noProof/>
        </w:rPr>
        <w:pict w14:anchorId="1F095166">
          <v:shape id="_x0000_s1030" type="#_x0000_t202" style="position:absolute;left:0;text-align:left;margin-left:184.05pt;margin-top:724.9pt;width:69.65pt;height:38.3pt;z-index:-251658752;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w:txbxContent>
                <w:p w14:paraId="534E737A" w14:textId="77777777" w:rsidR="0098208B" w:rsidRPr="007C077A" w:rsidRDefault="0098208B"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5E058D">
        <w:br w:type="page"/>
      </w:r>
      <w:r w:rsidR="00726E07" w:rsidRPr="005E058D">
        <w:rPr>
          <w:sz w:val="32"/>
        </w:rPr>
        <w:lastRenderedPageBreak/>
        <w:t>Table of Contents</w:t>
      </w:r>
    </w:p>
    <w:p w14:paraId="5FC781F0" w14:textId="77777777" w:rsidR="00D2200F" w:rsidRPr="005E058D" w:rsidRDefault="00D2200F"/>
    <w:p w14:paraId="0C76EF3A" w14:textId="488BCE27" w:rsidR="00621028" w:rsidRPr="005E058D" w:rsidRDefault="003C13B4">
      <w:pPr>
        <w:pStyle w:val="TOC1"/>
        <w:tabs>
          <w:tab w:val="right" w:leader="dot" w:pos="8777"/>
        </w:tabs>
        <w:rPr>
          <w:rFonts w:ascii="Calibri" w:hAnsi="Calibri"/>
          <w:noProof/>
          <w:color w:val="auto"/>
          <w:sz w:val="22"/>
          <w:szCs w:val="22"/>
          <w:lang w:eastAsia="fr-FR"/>
        </w:rPr>
      </w:pPr>
      <w:r w:rsidRPr="005E058D">
        <w:fldChar w:fldCharType="begin"/>
      </w:r>
      <w:r w:rsidRPr="005E058D">
        <w:instrText xml:space="preserve"> TOC \o "1-1" \h \z \u </w:instrText>
      </w:r>
      <w:r w:rsidRPr="005E058D">
        <w:fldChar w:fldCharType="separate"/>
      </w:r>
      <w:hyperlink w:anchor="_Toc12443352" w:history="1">
        <w:r w:rsidR="00621028" w:rsidRPr="005E058D">
          <w:rPr>
            <w:rStyle w:val="Hyperlink"/>
            <w:noProof/>
          </w:rPr>
          <w:t>Country Profile</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_Toc12443352 \h </w:instrText>
        </w:r>
        <w:r w:rsidR="00621028" w:rsidRPr="005E058D">
          <w:rPr>
            <w:noProof/>
            <w:webHidden/>
          </w:rPr>
        </w:r>
        <w:r w:rsidR="00621028" w:rsidRPr="005E058D">
          <w:rPr>
            <w:noProof/>
            <w:webHidden/>
          </w:rPr>
          <w:fldChar w:fldCharType="separate"/>
        </w:r>
        <w:r w:rsidR="00B4639C">
          <w:rPr>
            <w:noProof/>
            <w:webHidden/>
          </w:rPr>
          <w:t>3</w:t>
        </w:r>
        <w:r w:rsidR="00621028" w:rsidRPr="005E058D">
          <w:rPr>
            <w:noProof/>
            <w:webHidden/>
          </w:rPr>
          <w:fldChar w:fldCharType="end"/>
        </w:r>
      </w:hyperlink>
    </w:p>
    <w:p w14:paraId="49C44170" w14:textId="5ECB7FA9" w:rsidR="00621028" w:rsidRPr="005E058D" w:rsidRDefault="00F92A7B">
      <w:pPr>
        <w:pStyle w:val="TOC1"/>
        <w:tabs>
          <w:tab w:val="right" w:leader="dot" w:pos="8777"/>
        </w:tabs>
        <w:rPr>
          <w:rFonts w:ascii="Calibri" w:hAnsi="Calibri"/>
          <w:noProof/>
          <w:color w:val="auto"/>
          <w:sz w:val="22"/>
          <w:szCs w:val="22"/>
          <w:lang w:eastAsia="fr-FR"/>
        </w:rPr>
      </w:pPr>
      <w:hyperlink w:anchor="_Toc12443353" w:history="1">
        <w:r w:rsidR="00621028" w:rsidRPr="005E058D">
          <w:rPr>
            <w:rStyle w:val="Hyperlink"/>
            <w:noProof/>
          </w:rPr>
          <w:t>Digital Government Highlights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_Toc12443353 \h </w:instrText>
        </w:r>
        <w:r w:rsidR="00621028" w:rsidRPr="005E058D">
          <w:rPr>
            <w:noProof/>
            <w:webHidden/>
          </w:rPr>
        </w:r>
        <w:r w:rsidR="00621028" w:rsidRPr="005E058D">
          <w:rPr>
            <w:noProof/>
            <w:webHidden/>
          </w:rPr>
          <w:fldChar w:fldCharType="separate"/>
        </w:r>
        <w:r w:rsidR="00B4639C">
          <w:rPr>
            <w:noProof/>
            <w:webHidden/>
          </w:rPr>
          <w:t>6</w:t>
        </w:r>
        <w:r w:rsidR="00621028" w:rsidRPr="005E058D">
          <w:rPr>
            <w:noProof/>
            <w:webHidden/>
          </w:rPr>
          <w:fldChar w:fldCharType="end"/>
        </w:r>
      </w:hyperlink>
    </w:p>
    <w:p w14:paraId="090F3677" w14:textId="124DAFE1" w:rsidR="00621028" w:rsidRPr="005E058D" w:rsidRDefault="00F92A7B">
      <w:pPr>
        <w:pStyle w:val="TOC1"/>
        <w:tabs>
          <w:tab w:val="right" w:leader="dot" w:pos="8777"/>
        </w:tabs>
        <w:rPr>
          <w:rFonts w:ascii="Calibri" w:hAnsi="Calibri"/>
          <w:noProof/>
          <w:color w:val="auto"/>
          <w:sz w:val="22"/>
          <w:szCs w:val="22"/>
          <w:lang w:eastAsia="fr-FR"/>
        </w:rPr>
      </w:pPr>
      <w:hyperlink w:anchor="_Toc12443354" w:history="1">
        <w:r w:rsidR="00621028" w:rsidRPr="005E058D">
          <w:rPr>
            <w:rStyle w:val="Hyperlink"/>
            <w:noProof/>
          </w:rPr>
          <w:t>Digital Government Political Communications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_Toc12443354 \h </w:instrText>
        </w:r>
        <w:r w:rsidR="00621028" w:rsidRPr="005E058D">
          <w:rPr>
            <w:noProof/>
            <w:webHidden/>
          </w:rPr>
        </w:r>
        <w:r w:rsidR="00621028" w:rsidRPr="005E058D">
          <w:rPr>
            <w:noProof/>
            <w:webHidden/>
          </w:rPr>
          <w:fldChar w:fldCharType="separate"/>
        </w:r>
        <w:r w:rsidR="00B4639C">
          <w:rPr>
            <w:noProof/>
            <w:webHidden/>
          </w:rPr>
          <w:t>7</w:t>
        </w:r>
        <w:r w:rsidR="00621028" w:rsidRPr="005E058D">
          <w:rPr>
            <w:noProof/>
            <w:webHidden/>
          </w:rPr>
          <w:fldChar w:fldCharType="end"/>
        </w:r>
      </w:hyperlink>
    </w:p>
    <w:p w14:paraId="27A91F5D" w14:textId="2BA5F764" w:rsidR="00621028" w:rsidRPr="005E058D" w:rsidRDefault="00F92A7B">
      <w:pPr>
        <w:pStyle w:val="TOC1"/>
        <w:tabs>
          <w:tab w:val="right" w:leader="dot" w:pos="8777"/>
        </w:tabs>
        <w:rPr>
          <w:rFonts w:ascii="Calibri" w:hAnsi="Calibri"/>
          <w:noProof/>
          <w:color w:val="auto"/>
          <w:sz w:val="22"/>
          <w:szCs w:val="22"/>
          <w:lang w:eastAsia="fr-FR"/>
        </w:rPr>
      </w:pPr>
      <w:hyperlink w:anchor="_Toc12443355" w:history="1">
        <w:r w:rsidR="00621028" w:rsidRPr="005E058D">
          <w:rPr>
            <w:rStyle w:val="Hyperlink"/>
            <w:noProof/>
          </w:rPr>
          <w:t>Digital Government Legislation</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_Toc12443355 \h </w:instrText>
        </w:r>
        <w:r w:rsidR="00621028" w:rsidRPr="005E058D">
          <w:rPr>
            <w:noProof/>
            <w:webHidden/>
          </w:rPr>
        </w:r>
        <w:r w:rsidR="00621028" w:rsidRPr="005E058D">
          <w:rPr>
            <w:noProof/>
            <w:webHidden/>
          </w:rPr>
          <w:fldChar w:fldCharType="separate"/>
        </w:r>
        <w:r w:rsidR="00B4639C">
          <w:rPr>
            <w:noProof/>
            <w:webHidden/>
          </w:rPr>
          <w:t>13</w:t>
        </w:r>
        <w:r w:rsidR="00621028" w:rsidRPr="005E058D">
          <w:rPr>
            <w:noProof/>
            <w:webHidden/>
          </w:rPr>
          <w:fldChar w:fldCharType="end"/>
        </w:r>
      </w:hyperlink>
    </w:p>
    <w:p w14:paraId="1E250C1A" w14:textId="2AC37A20" w:rsidR="00621028" w:rsidRPr="005E058D" w:rsidRDefault="00F92A7B">
      <w:pPr>
        <w:pStyle w:val="TOC1"/>
        <w:tabs>
          <w:tab w:val="right" w:leader="dot" w:pos="8777"/>
        </w:tabs>
        <w:rPr>
          <w:rFonts w:ascii="Calibri" w:hAnsi="Calibri"/>
          <w:noProof/>
          <w:color w:val="auto"/>
          <w:sz w:val="22"/>
          <w:szCs w:val="22"/>
          <w:lang w:eastAsia="fr-FR"/>
        </w:rPr>
      </w:pPr>
      <w:hyperlink w:anchor="_Toc12443356" w:history="1">
        <w:r w:rsidR="00621028" w:rsidRPr="005E058D">
          <w:rPr>
            <w:rStyle w:val="Hyperlink"/>
            <w:noProof/>
          </w:rPr>
          <w:t>Digital Government Governance</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_Toc12443356 \h </w:instrText>
        </w:r>
        <w:r w:rsidR="00621028" w:rsidRPr="005E058D">
          <w:rPr>
            <w:noProof/>
            <w:webHidden/>
          </w:rPr>
        </w:r>
        <w:r w:rsidR="00621028" w:rsidRPr="005E058D">
          <w:rPr>
            <w:noProof/>
            <w:webHidden/>
          </w:rPr>
          <w:fldChar w:fldCharType="separate"/>
        </w:r>
        <w:r w:rsidR="00B4639C">
          <w:rPr>
            <w:noProof/>
            <w:webHidden/>
          </w:rPr>
          <w:t>18</w:t>
        </w:r>
        <w:r w:rsidR="00621028" w:rsidRPr="005E058D">
          <w:rPr>
            <w:noProof/>
            <w:webHidden/>
          </w:rPr>
          <w:fldChar w:fldCharType="end"/>
        </w:r>
      </w:hyperlink>
    </w:p>
    <w:p w14:paraId="0E4E08B5" w14:textId="74B2DA07" w:rsidR="00621028" w:rsidRPr="005E058D" w:rsidRDefault="00F92A7B">
      <w:pPr>
        <w:pStyle w:val="TOC1"/>
        <w:tabs>
          <w:tab w:val="right" w:leader="dot" w:pos="8777"/>
        </w:tabs>
        <w:rPr>
          <w:rFonts w:ascii="Calibri" w:hAnsi="Calibri"/>
          <w:noProof/>
          <w:color w:val="auto"/>
          <w:sz w:val="22"/>
          <w:szCs w:val="22"/>
          <w:lang w:eastAsia="fr-FR"/>
        </w:rPr>
      </w:pPr>
      <w:hyperlink w:anchor="_Toc12443357" w:history="1">
        <w:r w:rsidR="00621028" w:rsidRPr="005E058D">
          <w:rPr>
            <w:rStyle w:val="Hyperlink"/>
            <w:noProof/>
          </w:rPr>
          <w:t>Digital Government Infrastructure</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_Toc12443357 \h </w:instrText>
        </w:r>
        <w:r w:rsidR="00621028" w:rsidRPr="005E058D">
          <w:rPr>
            <w:noProof/>
            <w:webHidden/>
          </w:rPr>
        </w:r>
        <w:r w:rsidR="00621028" w:rsidRPr="005E058D">
          <w:rPr>
            <w:noProof/>
            <w:webHidden/>
          </w:rPr>
          <w:fldChar w:fldCharType="separate"/>
        </w:r>
        <w:r w:rsidR="00B4639C">
          <w:rPr>
            <w:noProof/>
            <w:webHidden/>
          </w:rPr>
          <w:t>24</w:t>
        </w:r>
        <w:r w:rsidR="00621028" w:rsidRPr="005E058D">
          <w:rPr>
            <w:noProof/>
            <w:webHidden/>
          </w:rPr>
          <w:fldChar w:fldCharType="end"/>
        </w:r>
      </w:hyperlink>
    </w:p>
    <w:p w14:paraId="62B0B143" w14:textId="542C10FF" w:rsidR="00621028" w:rsidRPr="005E058D" w:rsidRDefault="00F92A7B">
      <w:pPr>
        <w:pStyle w:val="TOC1"/>
        <w:tabs>
          <w:tab w:val="right" w:leader="dot" w:pos="8777"/>
        </w:tabs>
        <w:rPr>
          <w:rFonts w:ascii="Calibri" w:hAnsi="Calibri"/>
          <w:noProof/>
          <w:color w:val="auto"/>
          <w:sz w:val="22"/>
          <w:szCs w:val="22"/>
          <w:lang w:eastAsia="fr-FR"/>
        </w:rPr>
      </w:pPr>
      <w:hyperlink w:anchor="_Toc12443358" w:history="1">
        <w:r w:rsidR="00621028" w:rsidRPr="005E058D">
          <w:rPr>
            <w:rStyle w:val="Hyperlink"/>
            <w:noProof/>
          </w:rPr>
          <w:t>Digital Government Services for Citizens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_Toc12443358 \h </w:instrText>
        </w:r>
        <w:r w:rsidR="00621028" w:rsidRPr="005E058D">
          <w:rPr>
            <w:noProof/>
            <w:webHidden/>
          </w:rPr>
        </w:r>
        <w:r w:rsidR="00621028" w:rsidRPr="005E058D">
          <w:rPr>
            <w:noProof/>
            <w:webHidden/>
          </w:rPr>
          <w:fldChar w:fldCharType="separate"/>
        </w:r>
        <w:r w:rsidR="00B4639C">
          <w:rPr>
            <w:noProof/>
            <w:webHidden/>
          </w:rPr>
          <w:t>35</w:t>
        </w:r>
        <w:r w:rsidR="00621028" w:rsidRPr="005E058D">
          <w:rPr>
            <w:noProof/>
            <w:webHidden/>
          </w:rPr>
          <w:fldChar w:fldCharType="end"/>
        </w:r>
      </w:hyperlink>
    </w:p>
    <w:p w14:paraId="2F8D494F" w14:textId="23376EAC" w:rsidR="00621028" w:rsidRPr="005E058D" w:rsidRDefault="00F92A7B">
      <w:pPr>
        <w:pStyle w:val="TOC1"/>
        <w:tabs>
          <w:tab w:val="right" w:leader="dot" w:pos="8777"/>
        </w:tabs>
        <w:rPr>
          <w:rFonts w:ascii="Calibri" w:hAnsi="Calibri"/>
          <w:noProof/>
          <w:color w:val="auto"/>
          <w:sz w:val="22"/>
          <w:szCs w:val="22"/>
          <w:lang w:eastAsia="fr-FR"/>
        </w:rPr>
      </w:pPr>
      <w:hyperlink w:anchor="_Toc12443359" w:history="1">
        <w:r w:rsidR="00621028" w:rsidRPr="005E058D">
          <w:rPr>
            <w:rStyle w:val="Hyperlink"/>
            <w:noProof/>
          </w:rPr>
          <w:t>Digital Government Services for Businesses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_Toc12443359 \h </w:instrText>
        </w:r>
        <w:r w:rsidR="00621028" w:rsidRPr="005E058D">
          <w:rPr>
            <w:noProof/>
            <w:webHidden/>
          </w:rPr>
        </w:r>
        <w:r w:rsidR="00621028" w:rsidRPr="005E058D">
          <w:rPr>
            <w:noProof/>
            <w:webHidden/>
          </w:rPr>
          <w:fldChar w:fldCharType="separate"/>
        </w:r>
        <w:r w:rsidR="00B4639C">
          <w:rPr>
            <w:noProof/>
            <w:webHidden/>
          </w:rPr>
          <w:t>45</w:t>
        </w:r>
        <w:r w:rsidR="00621028" w:rsidRPr="005E058D">
          <w:rPr>
            <w:noProof/>
            <w:webHidden/>
          </w:rPr>
          <w:fldChar w:fldCharType="end"/>
        </w:r>
      </w:hyperlink>
    </w:p>
    <w:p w14:paraId="28EB92B4" w14:textId="1CA5155F" w:rsidR="00B41BBD" w:rsidRPr="005E058D" w:rsidRDefault="003C13B4">
      <w:r w:rsidRPr="005E058D">
        <w:fldChar w:fldCharType="end"/>
      </w:r>
    </w:p>
    <w:p w14:paraId="7067BF41" w14:textId="77777777" w:rsidR="00D2200F" w:rsidRPr="005E058D" w:rsidRDefault="00D2200F"/>
    <w:p w14:paraId="572125D6" w14:textId="77777777" w:rsidR="00B41BBD" w:rsidRPr="005E058D" w:rsidRDefault="00B41BBD"/>
    <w:p w14:paraId="2DB55B16" w14:textId="77777777" w:rsidR="00B41BBD" w:rsidRPr="005E058D" w:rsidRDefault="00B41BBD"/>
    <w:p w14:paraId="21741464" w14:textId="77777777" w:rsidR="00B41BBD" w:rsidRPr="005E058D" w:rsidRDefault="00B41BBD"/>
    <w:p w14:paraId="7D3EF90C" w14:textId="77777777" w:rsidR="00B41BBD" w:rsidRPr="005E058D" w:rsidRDefault="00B41BBD"/>
    <w:p w14:paraId="73E52E74" w14:textId="77777777" w:rsidR="00B41BBD" w:rsidRPr="005E058D" w:rsidRDefault="00B41BBD"/>
    <w:p w14:paraId="3A3403F7" w14:textId="77777777" w:rsidR="00B41BBD" w:rsidRPr="005E058D" w:rsidRDefault="00B41BBD"/>
    <w:p w14:paraId="7888DCE4" w14:textId="77777777" w:rsidR="00B41BBD" w:rsidRPr="005E058D" w:rsidRDefault="00B41BBD"/>
    <w:p w14:paraId="358EFF94" w14:textId="77777777" w:rsidR="00B41BBD" w:rsidRPr="005E058D" w:rsidRDefault="00B41BBD"/>
    <w:p w14:paraId="49EFA835" w14:textId="77777777" w:rsidR="00B41BBD" w:rsidRPr="005E058D" w:rsidRDefault="00B41BBD"/>
    <w:p w14:paraId="0A14D21F" w14:textId="77777777" w:rsidR="002F4A39" w:rsidRPr="005E058D" w:rsidRDefault="002F4A39"/>
    <w:p w14:paraId="5BCDB312" w14:textId="77777777" w:rsidR="002F4A39" w:rsidRPr="005E058D" w:rsidRDefault="002F4A39"/>
    <w:p w14:paraId="7D5BA223" w14:textId="77777777" w:rsidR="002F4A39" w:rsidRPr="005E058D" w:rsidRDefault="002F4A39"/>
    <w:p w14:paraId="3F68086F" w14:textId="77777777" w:rsidR="002F4A39" w:rsidRPr="005E058D" w:rsidRDefault="00B41BBD" w:rsidP="00B41BBD">
      <w:pPr>
        <w:tabs>
          <w:tab w:val="left" w:pos="7500"/>
        </w:tabs>
      </w:pPr>
      <w:r w:rsidRPr="005E058D">
        <w:tab/>
      </w:r>
    </w:p>
    <w:p w14:paraId="15185D93" w14:textId="77777777" w:rsidR="00B41BBD" w:rsidRPr="005E058D" w:rsidRDefault="00B41BBD" w:rsidP="00B41BBD">
      <w:pPr>
        <w:tabs>
          <w:tab w:val="left" w:pos="7500"/>
        </w:tabs>
      </w:pPr>
    </w:p>
    <w:p w14:paraId="62CA7C4F" w14:textId="77777777" w:rsidR="00B41BBD" w:rsidRPr="005E058D" w:rsidRDefault="00B41BBD" w:rsidP="00B41BBD">
      <w:pPr>
        <w:tabs>
          <w:tab w:val="left" w:pos="7500"/>
        </w:tabs>
      </w:pPr>
    </w:p>
    <w:p w14:paraId="0D0FCD7A" w14:textId="77777777" w:rsidR="00B41BBD" w:rsidRPr="005E058D" w:rsidRDefault="00B41BBD" w:rsidP="00B41BBD">
      <w:pPr>
        <w:tabs>
          <w:tab w:val="left" w:pos="7500"/>
        </w:tabs>
      </w:pPr>
    </w:p>
    <w:p w14:paraId="324A6E94" w14:textId="77777777" w:rsidR="00B41BBD" w:rsidRPr="005E058D" w:rsidRDefault="00B41BBD" w:rsidP="00B41BBD">
      <w:pPr>
        <w:tabs>
          <w:tab w:val="left" w:pos="7500"/>
        </w:tabs>
      </w:pPr>
    </w:p>
    <w:p w14:paraId="6C80F283" w14:textId="12082C76" w:rsidR="00B41BBD" w:rsidRPr="005E058D" w:rsidRDefault="00B41BBD" w:rsidP="00B41BBD">
      <w:pPr>
        <w:tabs>
          <w:tab w:val="left" w:pos="7500"/>
        </w:tabs>
      </w:pPr>
    </w:p>
    <w:p w14:paraId="29E4881F" w14:textId="77777777" w:rsidR="00B41BBD" w:rsidRPr="005E058D" w:rsidRDefault="00B41BBD" w:rsidP="00B41BBD">
      <w:pPr>
        <w:tabs>
          <w:tab w:val="left" w:pos="7500"/>
        </w:tabs>
      </w:pPr>
    </w:p>
    <w:p w14:paraId="3F46E2E8" w14:textId="77777777" w:rsidR="00B41BBD" w:rsidRPr="005E058D" w:rsidRDefault="00B41BBD" w:rsidP="00B41BBD">
      <w:pPr>
        <w:tabs>
          <w:tab w:val="left" w:pos="7500"/>
        </w:tabs>
      </w:pPr>
    </w:p>
    <w:p w14:paraId="1D7BA95D" w14:textId="77777777" w:rsidR="00B41BBD" w:rsidRPr="005E058D" w:rsidRDefault="00B41BBD" w:rsidP="00B41BBD">
      <w:pPr>
        <w:tabs>
          <w:tab w:val="left" w:pos="7500"/>
        </w:tabs>
      </w:pPr>
    </w:p>
    <w:p w14:paraId="2C1D086A" w14:textId="77777777" w:rsidR="00B41BBD" w:rsidRPr="005E058D" w:rsidRDefault="00B41BBD" w:rsidP="00B41BBD">
      <w:pPr>
        <w:tabs>
          <w:tab w:val="left" w:pos="7500"/>
        </w:tabs>
      </w:pPr>
    </w:p>
    <w:p w14:paraId="70D883C0" w14:textId="77777777" w:rsidR="00B41BBD" w:rsidRPr="005E058D" w:rsidRDefault="00B41BBD" w:rsidP="00B41BBD">
      <w:pPr>
        <w:tabs>
          <w:tab w:val="left" w:pos="7500"/>
        </w:tabs>
      </w:pPr>
    </w:p>
    <w:p w14:paraId="3D435443" w14:textId="77777777" w:rsidR="00B41BBD" w:rsidRPr="005E058D" w:rsidRDefault="00B41BBD" w:rsidP="00B41BBD">
      <w:pPr>
        <w:tabs>
          <w:tab w:val="left" w:pos="7500"/>
        </w:tabs>
      </w:pPr>
    </w:p>
    <w:p w14:paraId="5B045D63" w14:textId="77777777" w:rsidR="00B41BBD" w:rsidRPr="005E058D" w:rsidRDefault="00B41BBD" w:rsidP="00B41BBD">
      <w:pPr>
        <w:tabs>
          <w:tab w:val="left" w:pos="7500"/>
        </w:tabs>
      </w:pPr>
    </w:p>
    <w:p w14:paraId="517F9101" w14:textId="77777777" w:rsidR="00B41BBD" w:rsidRPr="005E058D" w:rsidRDefault="00B41BBD" w:rsidP="00B41BBD">
      <w:pPr>
        <w:tabs>
          <w:tab w:val="left" w:pos="7500"/>
        </w:tabs>
      </w:pPr>
    </w:p>
    <w:p w14:paraId="0CA8AED3" w14:textId="77777777" w:rsidR="00892832" w:rsidRPr="005E058D" w:rsidRDefault="003730DF" w:rsidP="00892832">
      <w:pPr>
        <w:pStyle w:val="Heading1"/>
        <w:jc w:val="left"/>
      </w:pPr>
      <w:r w:rsidRPr="005E058D">
        <w:br w:type="page"/>
      </w:r>
      <w:bookmarkStart w:id="0" w:name="_Toc1035574"/>
      <w:bookmarkStart w:id="1" w:name="_Toc12443352"/>
      <w:r w:rsidR="00892832" w:rsidRPr="005E058D">
        <w:lastRenderedPageBreak/>
        <w:t>Country Profile</w:t>
      </w:r>
      <w:bookmarkEnd w:id="0"/>
      <w:bookmarkEnd w:id="1"/>
      <w:r w:rsidR="00892832" w:rsidRPr="005E058D">
        <w:t xml:space="preserve"> </w:t>
      </w:r>
    </w:p>
    <w:p w14:paraId="3E479D09" w14:textId="77777777" w:rsidR="00892832" w:rsidRPr="005E058D" w:rsidRDefault="00892832" w:rsidP="00892832">
      <w:pPr>
        <w:pStyle w:val="Heading2"/>
      </w:pPr>
      <w:bookmarkStart w:id="2" w:name="_Toc1035575"/>
      <w:bookmarkStart w:id="3" w:name="_Toc1474946"/>
      <w:r w:rsidRPr="005E058D">
        <w:t>Basic data</w:t>
      </w:r>
      <w:bookmarkEnd w:id="2"/>
      <w:bookmarkEnd w:id="3"/>
    </w:p>
    <w:p w14:paraId="5C602794" w14:textId="2BA8FE56" w:rsidR="00892832" w:rsidRPr="005E058D" w:rsidRDefault="62B26A07" w:rsidP="00892832">
      <w:r w:rsidRPr="005E058D">
        <w:rPr>
          <w:b/>
          <w:bCs/>
        </w:rPr>
        <w:t>Population</w:t>
      </w:r>
      <w:r w:rsidRPr="005E058D">
        <w:t xml:space="preserve">: </w:t>
      </w:r>
      <w:r w:rsidR="002349BE" w:rsidRPr="005E058D">
        <w:t>2</w:t>
      </w:r>
      <w:r w:rsidR="006F5FED" w:rsidRPr="005E058D">
        <w:t xml:space="preserve"> </w:t>
      </w:r>
      <w:r w:rsidR="002349BE" w:rsidRPr="005E058D">
        <w:t>066</w:t>
      </w:r>
      <w:r w:rsidR="006F5FED" w:rsidRPr="005E058D">
        <w:t xml:space="preserve"> </w:t>
      </w:r>
      <w:r w:rsidR="002349BE" w:rsidRPr="005E058D">
        <w:t>880</w:t>
      </w:r>
      <w:r w:rsidR="002D0271" w:rsidRPr="005E058D">
        <w:t xml:space="preserve"> inhabitants (2018)</w:t>
      </w:r>
    </w:p>
    <w:p w14:paraId="6FDB3347" w14:textId="4E01441A" w:rsidR="00892832" w:rsidRPr="005E058D" w:rsidRDefault="62B26A07" w:rsidP="00892832">
      <w:pPr>
        <w:rPr>
          <w:rFonts w:ascii="Calibri" w:hAnsi="Calibri" w:cs="Calibri"/>
          <w:color w:val="000000"/>
          <w:sz w:val="18"/>
          <w:szCs w:val="18"/>
          <w:lang w:eastAsia="fr-LU"/>
        </w:rPr>
      </w:pPr>
      <w:r w:rsidRPr="005E058D">
        <w:rPr>
          <w:b/>
          <w:bCs/>
        </w:rPr>
        <w:t>GDP at market prices</w:t>
      </w:r>
      <w:r w:rsidRPr="005E058D">
        <w:t xml:space="preserve">: </w:t>
      </w:r>
      <w:r w:rsidR="0016434F" w:rsidRPr="005E058D">
        <w:t>45</w:t>
      </w:r>
      <w:r w:rsidR="006F5FED" w:rsidRPr="005E058D">
        <w:t xml:space="preserve"> </w:t>
      </w:r>
      <w:r w:rsidR="0016434F" w:rsidRPr="005E058D">
        <w:t>947 million Euros</w:t>
      </w:r>
      <w:r w:rsidR="00A16340" w:rsidRPr="005E058D">
        <w:t xml:space="preserve"> (2018)</w:t>
      </w:r>
      <w:r w:rsidR="0016434F" w:rsidRPr="005E058D">
        <w:rPr>
          <w:rFonts w:ascii="Calibri" w:hAnsi="Calibri" w:cs="Calibri"/>
          <w:color w:val="000000"/>
          <w:sz w:val="18"/>
          <w:szCs w:val="18"/>
          <w:lang w:eastAsia="fr-LU"/>
        </w:rPr>
        <w:t xml:space="preserve"> </w:t>
      </w:r>
    </w:p>
    <w:p w14:paraId="474B14D1" w14:textId="6C3F0D3D" w:rsidR="00892832" w:rsidRPr="005E058D" w:rsidRDefault="00892832" w:rsidP="00892832">
      <w:r w:rsidRPr="005E058D">
        <w:rPr>
          <w:b/>
        </w:rPr>
        <w:t>GDP per inhabitant in PPS (Purchasing Power Standard EU 28=100)</w:t>
      </w:r>
      <w:r w:rsidRPr="005E058D">
        <w:t xml:space="preserve">: </w:t>
      </w:r>
      <w:r w:rsidR="00E34A24" w:rsidRPr="005E058D">
        <w:t>85</w:t>
      </w:r>
      <w:r w:rsidR="00A5501C" w:rsidRPr="005E058D">
        <w:t>% (2017)</w:t>
      </w:r>
    </w:p>
    <w:p w14:paraId="266A70AA" w14:textId="1412B234" w:rsidR="00892832" w:rsidRPr="005E058D" w:rsidRDefault="00892832" w:rsidP="00892832">
      <w:r w:rsidRPr="005E058D">
        <w:rPr>
          <w:b/>
        </w:rPr>
        <w:t>GDP growth rate</w:t>
      </w:r>
      <w:r w:rsidRPr="005E058D">
        <w:t xml:space="preserve">: </w:t>
      </w:r>
      <w:r w:rsidR="00A5501C" w:rsidRPr="005E058D">
        <w:t>4</w:t>
      </w:r>
      <w:r w:rsidR="003C085F" w:rsidRPr="005E058D">
        <w:t>.</w:t>
      </w:r>
      <w:r w:rsidR="00A5501C" w:rsidRPr="005E058D">
        <w:t>5% (2018)</w:t>
      </w:r>
    </w:p>
    <w:p w14:paraId="5C710252" w14:textId="5D15D043" w:rsidR="00892832" w:rsidRPr="005E058D" w:rsidRDefault="62B26A07" w:rsidP="00892832">
      <w:r w:rsidRPr="005E058D">
        <w:rPr>
          <w:b/>
          <w:bCs/>
        </w:rPr>
        <w:t>Inflation rate</w:t>
      </w:r>
      <w:r w:rsidRPr="005E058D">
        <w:t xml:space="preserve">: </w:t>
      </w:r>
      <w:r w:rsidR="00A5501C" w:rsidRPr="005E058D">
        <w:t>1</w:t>
      </w:r>
      <w:r w:rsidR="003C085F" w:rsidRPr="005E058D">
        <w:t>.</w:t>
      </w:r>
      <w:r w:rsidR="00A5501C" w:rsidRPr="005E058D">
        <w:t>9% (2018</w:t>
      </w:r>
      <w:r w:rsidR="005A31D8" w:rsidRPr="005E058D">
        <w:t>)</w:t>
      </w:r>
    </w:p>
    <w:p w14:paraId="7672F873" w14:textId="3D64E6E9" w:rsidR="00892832" w:rsidRPr="005E058D" w:rsidRDefault="62B26A07" w:rsidP="00892832">
      <w:r w:rsidRPr="005E058D">
        <w:rPr>
          <w:b/>
          <w:bCs/>
        </w:rPr>
        <w:t>Unemployment rate</w:t>
      </w:r>
      <w:r w:rsidRPr="005E058D">
        <w:t xml:space="preserve">: </w:t>
      </w:r>
      <w:r w:rsidR="005A31D8" w:rsidRPr="005E058D">
        <w:t>5</w:t>
      </w:r>
      <w:r w:rsidR="003C085F" w:rsidRPr="005E058D">
        <w:t>.</w:t>
      </w:r>
      <w:r w:rsidR="005A31D8" w:rsidRPr="005E058D">
        <w:t>4% (2018)</w:t>
      </w:r>
    </w:p>
    <w:p w14:paraId="33B24CDD" w14:textId="5FF12133" w:rsidR="00892832" w:rsidRPr="005E058D" w:rsidRDefault="62B26A07" w:rsidP="00892832">
      <w:r w:rsidRPr="005E058D">
        <w:rPr>
          <w:b/>
          <w:bCs/>
        </w:rPr>
        <w:t>General government gross debt (Percentage of GDP)</w:t>
      </w:r>
      <w:r w:rsidRPr="005E058D">
        <w:t xml:space="preserve">: </w:t>
      </w:r>
      <w:r w:rsidR="005A31D8" w:rsidRPr="005E058D">
        <w:t>7</w:t>
      </w:r>
      <w:r w:rsidR="00F43119" w:rsidRPr="005E058D">
        <w:t>0</w:t>
      </w:r>
      <w:r w:rsidR="003C085F" w:rsidRPr="005E058D">
        <w:t>.</w:t>
      </w:r>
      <w:r w:rsidR="005A31D8" w:rsidRPr="005E058D">
        <w:t>1% (201</w:t>
      </w:r>
      <w:r w:rsidR="0086252F" w:rsidRPr="005E058D">
        <w:t>8</w:t>
      </w:r>
      <w:r w:rsidR="005A31D8" w:rsidRPr="005E058D">
        <w:t>)</w:t>
      </w:r>
    </w:p>
    <w:p w14:paraId="5A3B8224" w14:textId="0CD1BEA7" w:rsidR="00892832" w:rsidRPr="005E058D" w:rsidRDefault="00892832" w:rsidP="00892832">
      <w:r w:rsidRPr="005E058D">
        <w:rPr>
          <w:b/>
        </w:rPr>
        <w:t>General government deficit/surplus (Percentage of GDP)</w:t>
      </w:r>
      <w:r w:rsidRPr="005E058D">
        <w:t xml:space="preserve">: </w:t>
      </w:r>
      <w:r w:rsidR="009207F9" w:rsidRPr="005E058D">
        <w:t>0</w:t>
      </w:r>
      <w:r w:rsidR="003C085F" w:rsidRPr="005E058D">
        <w:t>.</w:t>
      </w:r>
      <w:r w:rsidR="0086252F" w:rsidRPr="005E058D">
        <w:t>7</w:t>
      </w:r>
      <w:r w:rsidR="009207F9" w:rsidRPr="005E058D">
        <w:t>% (201</w:t>
      </w:r>
      <w:r w:rsidR="0086252F" w:rsidRPr="005E058D">
        <w:t>8</w:t>
      </w:r>
      <w:r w:rsidR="009207F9" w:rsidRPr="005E058D">
        <w:t>)</w:t>
      </w:r>
    </w:p>
    <w:p w14:paraId="37FC8056" w14:textId="3EA1AE3E" w:rsidR="00892832" w:rsidRPr="005E058D" w:rsidRDefault="62B26A07" w:rsidP="62B26A07">
      <w:pPr>
        <w:rPr>
          <w:vertAlign w:val="superscript"/>
        </w:rPr>
      </w:pPr>
      <w:r w:rsidRPr="005E058D">
        <w:rPr>
          <w:b/>
          <w:bCs/>
        </w:rPr>
        <w:t>Area</w:t>
      </w:r>
      <w:r w:rsidRPr="005E058D">
        <w:t xml:space="preserve">: </w:t>
      </w:r>
      <w:r w:rsidR="00387D03" w:rsidRPr="005E058D">
        <w:t>20</w:t>
      </w:r>
      <w:r w:rsidR="003C085F" w:rsidRPr="005E058D">
        <w:t xml:space="preserve"> </w:t>
      </w:r>
      <w:r w:rsidR="00387D03" w:rsidRPr="005E058D">
        <w:t xml:space="preserve">273 </w:t>
      </w:r>
      <w:r w:rsidR="00CA682E" w:rsidRPr="005E058D">
        <w:t>km</w:t>
      </w:r>
      <w:r w:rsidR="00085ED3" w:rsidRPr="005E058D">
        <w:t>²</w:t>
      </w:r>
    </w:p>
    <w:p w14:paraId="6CD4343D" w14:textId="491925B5" w:rsidR="00892832" w:rsidRPr="005E058D" w:rsidRDefault="62B26A07" w:rsidP="00892832">
      <w:r w:rsidRPr="005E058D">
        <w:rPr>
          <w:b/>
          <w:bCs/>
        </w:rPr>
        <w:t>Capital city</w:t>
      </w:r>
      <w:r w:rsidRPr="005E058D">
        <w:t xml:space="preserve">: </w:t>
      </w:r>
      <w:r w:rsidR="00BC271C" w:rsidRPr="005E058D">
        <w:t>Ljubljana</w:t>
      </w:r>
    </w:p>
    <w:p w14:paraId="23E4EF90" w14:textId="6A517C24" w:rsidR="00892832" w:rsidRPr="005E058D" w:rsidRDefault="62B26A07" w:rsidP="00892832">
      <w:r w:rsidRPr="005E058D">
        <w:rPr>
          <w:b/>
          <w:bCs/>
        </w:rPr>
        <w:t>Official EU language</w:t>
      </w:r>
      <w:r w:rsidRPr="005E058D">
        <w:t>:</w:t>
      </w:r>
      <w:r w:rsidR="00085ED3" w:rsidRPr="005E058D">
        <w:t xml:space="preserve"> Slovenian</w:t>
      </w:r>
      <w:r w:rsidRPr="005E058D">
        <w:t xml:space="preserve"> </w:t>
      </w:r>
    </w:p>
    <w:p w14:paraId="20C73444" w14:textId="1386656E" w:rsidR="00892832" w:rsidRPr="005E058D" w:rsidRDefault="62B26A07" w:rsidP="00892832">
      <w:r w:rsidRPr="005E058D">
        <w:rPr>
          <w:b/>
          <w:bCs/>
        </w:rPr>
        <w:t>Currency</w:t>
      </w:r>
      <w:r w:rsidRPr="005E058D">
        <w:t xml:space="preserve">: </w:t>
      </w:r>
      <w:r w:rsidR="00085ED3" w:rsidRPr="005E058D">
        <w:t>Euro</w:t>
      </w:r>
    </w:p>
    <w:p w14:paraId="25EDEA08" w14:textId="77777777" w:rsidR="00A12092" w:rsidRPr="005E058D" w:rsidRDefault="00A12092" w:rsidP="00892832"/>
    <w:p w14:paraId="755330DC" w14:textId="77777777" w:rsidR="00A12092" w:rsidRPr="005E058D" w:rsidRDefault="00A12092" w:rsidP="00A12092">
      <w:pPr>
        <w:rPr>
          <w:sz w:val="16"/>
        </w:rPr>
      </w:pPr>
      <w:r w:rsidRPr="005E058D">
        <w:rPr>
          <w:sz w:val="16"/>
        </w:rPr>
        <w:t xml:space="preserve">Source: </w:t>
      </w:r>
      <w:hyperlink r:id="rId13" w:history="1">
        <w:r w:rsidRPr="005E058D">
          <w:rPr>
            <w:rStyle w:val="Hyperlink"/>
            <w:sz w:val="16"/>
          </w:rPr>
          <w:t>Eurostat</w:t>
        </w:r>
      </w:hyperlink>
      <w:r w:rsidRPr="005E058D">
        <w:rPr>
          <w:sz w:val="16"/>
        </w:rPr>
        <w:t xml:space="preserve"> (last update: 15 March 2019) </w:t>
      </w:r>
    </w:p>
    <w:p w14:paraId="752A5A4C" w14:textId="4321F091" w:rsidR="00892832" w:rsidRPr="005E058D" w:rsidRDefault="00892832" w:rsidP="00892832">
      <w:pPr>
        <w:pStyle w:val="Heading2"/>
      </w:pPr>
      <w:r w:rsidRPr="005E058D">
        <w:br w:type="page"/>
      </w:r>
      <w:bookmarkStart w:id="4" w:name="_Toc1035576"/>
      <w:bookmarkStart w:id="5" w:name="_Toc1474947"/>
      <w:r w:rsidR="00E75C57" w:rsidRPr="005E058D">
        <w:t xml:space="preserve">Digital Government </w:t>
      </w:r>
      <w:r w:rsidRPr="005E058D">
        <w:t>Indicators</w:t>
      </w:r>
      <w:bookmarkEnd w:id="4"/>
      <w:bookmarkEnd w:id="5"/>
    </w:p>
    <w:p w14:paraId="6942E2BF" w14:textId="68CC4253" w:rsidR="00626AA8" w:rsidRPr="005E058D" w:rsidRDefault="00626AA8" w:rsidP="00626AA8">
      <w:pPr>
        <w:tabs>
          <w:tab w:val="left" w:pos="1095"/>
        </w:tabs>
        <w:rPr>
          <w:bCs/>
        </w:rPr>
      </w:pPr>
      <w:r w:rsidRPr="005E058D">
        <w:rPr>
          <w:bCs/>
        </w:rPr>
        <w:t xml:space="preserve">The following graphs present data for the latest eGovernment Indicators for </w:t>
      </w:r>
      <w:r w:rsidR="004F7E1E" w:rsidRPr="005E058D">
        <w:rPr>
          <w:bCs/>
        </w:rPr>
        <w:t>Slovenia</w:t>
      </w:r>
      <w:r w:rsidRPr="005E058D">
        <w:rPr>
          <w:bCs/>
        </w:rPr>
        <w:t xml:space="preserve"> compared to the EU average. Statistical indicators in this section reflect those of </w:t>
      </w:r>
      <w:hyperlink r:id="rId14" w:history="1">
        <w:r w:rsidRPr="005E058D">
          <w:rPr>
            <w:rStyle w:val="Hyperlink"/>
            <w:bCs/>
          </w:rPr>
          <w:t>Eurostat</w:t>
        </w:r>
      </w:hyperlink>
      <w:r w:rsidRPr="005E058D">
        <w:rPr>
          <w:bCs/>
        </w:rPr>
        <w:t xml:space="preserve"> at the time the Edition is being prepared.</w:t>
      </w:r>
    </w:p>
    <w:p w14:paraId="4601BA43" w14:textId="77777777" w:rsidR="00626AA8" w:rsidRPr="005E058D" w:rsidRDefault="00626AA8" w:rsidP="00626AA8">
      <w:pPr>
        <w:tabs>
          <w:tab w:val="left" w:pos="1095"/>
        </w:tabs>
        <w:rPr>
          <w:bCs/>
          <w:i/>
        </w:rPr>
      </w:pPr>
    </w:p>
    <w:tbl>
      <w:tblPr>
        <w:tblW w:w="9351" w:type="dxa"/>
        <w:tblLayout w:type="fixed"/>
        <w:tblLook w:val="04A0" w:firstRow="1" w:lastRow="0" w:firstColumn="1" w:lastColumn="0" w:noHBand="0" w:noVBand="1"/>
      </w:tblPr>
      <w:tblGrid>
        <w:gridCol w:w="4649"/>
        <w:gridCol w:w="14"/>
        <w:gridCol w:w="4635"/>
        <w:gridCol w:w="53"/>
      </w:tblGrid>
      <w:tr w:rsidR="0041486D" w:rsidRPr="0041486D" w14:paraId="3E671440" w14:textId="77777777" w:rsidTr="00076AEA">
        <w:trPr>
          <w:trHeight w:val="1587"/>
        </w:trPr>
        <w:tc>
          <w:tcPr>
            <w:tcW w:w="4663" w:type="dxa"/>
            <w:gridSpan w:val="2"/>
            <w:shd w:val="clear" w:color="auto" w:fill="auto"/>
          </w:tcPr>
          <w:p w14:paraId="4B53865D" w14:textId="05848C20" w:rsidR="00626AA8" w:rsidRPr="0041486D" w:rsidRDefault="00626AA8" w:rsidP="00076AEA">
            <w:pPr>
              <w:tabs>
                <w:tab w:val="left" w:pos="1095"/>
              </w:tabs>
              <w:jc w:val="center"/>
              <w:rPr>
                <w:bCs/>
              </w:rPr>
            </w:pPr>
            <w:r w:rsidRPr="0041486D">
              <w:rPr>
                <w:bCs/>
              </w:rPr>
              <w:br w:type="page"/>
              <w:t xml:space="preserve">Percentage of individuals using the internet for interacting with public authorities in </w:t>
            </w:r>
            <w:r w:rsidR="004F7E1E" w:rsidRPr="0041486D">
              <w:rPr>
                <w:bCs/>
              </w:rPr>
              <w:t>Sloveni</w:t>
            </w:r>
            <w:r w:rsidRPr="0041486D">
              <w:rPr>
                <w:bCs/>
              </w:rPr>
              <w:t>a</w:t>
            </w:r>
          </w:p>
          <w:p w14:paraId="5E567872" w14:textId="77777777" w:rsidR="00626AA8" w:rsidRPr="0041486D" w:rsidRDefault="00626AA8" w:rsidP="00076AEA">
            <w:pPr>
              <w:tabs>
                <w:tab w:val="left" w:pos="1095"/>
              </w:tabs>
              <w:jc w:val="center"/>
              <w:rPr>
                <w:bCs/>
              </w:rPr>
            </w:pPr>
          </w:p>
          <w:p w14:paraId="3657A560" w14:textId="41391951" w:rsidR="00626AA8" w:rsidRPr="0041486D" w:rsidRDefault="0096462F" w:rsidP="00076AEA">
            <w:pPr>
              <w:tabs>
                <w:tab w:val="left" w:pos="1095"/>
              </w:tabs>
              <w:jc w:val="center"/>
              <w:rPr>
                <w:bCs/>
              </w:rPr>
            </w:pPr>
            <w:r>
              <w:rPr>
                <w:bCs/>
              </w:rPr>
              <w:pict w14:anchorId="26B6F81A">
                <v:shape id="_x0000_i1025" type="#_x0000_t75" style="width:221pt;height:169.5pt">
                  <v:imagedata r:id="rId15" o:title=""/>
                </v:shape>
              </w:pict>
            </w:r>
          </w:p>
        </w:tc>
        <w:tc>
          <w:tcPr>
            <w:tcW w:w="4688" w:type="dxa"/>
            <w:gridSpan w:val="2"/>
            <w:shd w:val="clear" w:color="auto" w:fill="auto"/>
          </w:tcPr>
          <w:p w14:paraId="5B70264B" w14:textId="4261A247" w:rsidR="00626AA8" w:rsidRPr="0041486D" w:rsidRDefault="00626AA8" w:rsidP="00076AEA">
            <w:pPr>
              <w:tabs>
                <w:tab w:val="left" w:pos="1095"/>
              </w:tabs>
              <w:jc w:val="center"/>
              <w:rPr>
                <w:bCs/>
              </w:rPr>
            </w:pPr>
            <w:r w:rsidRPr="0041486D">
              <w:rPr>
                <w:bCs/>
              </w:rPr>
              <w:t xml:space="preserve">Percentage of individuals using the internet for obtaining information from public authorities in </w:t>
            </w:r>
            <w:r w:rsidR="003F1D9A" w:rsidRPr="0041486D">
              <w:rPr>
                <w:bCs/>
              </w:rPr>
              <w:t>Slovenia</w:t>
            </w:r>
          </w:p>
          <w:p w14:paraId="787A03F4" w14:textId="77777777" w:rsidR="00626AA8" w:rsidRPr="0041486D" w:rsidRDefault="00626AA8" w:rsidP="00076AEA">
            <w:pPr>
              <w:tabs>
                <w:tab w:val="left" w:pos="1095"/>
              </w:tabs>
              <w:jc w:val="center"/>
              <w:rPr>
                <w:bCs/>
              </w:rPr>
            </w:pPr>
          </w:p>
          <w:p w14:paraId="7BF69961" w14:textId="5AC28071" w:rsidR="00626AA8" w:rsidRPr="0041486D" w:rsidRDefault="0096462F" w:rsidP="00076AEA">
            <w:pPr>
              <w:tabs>
                <w:tab w:val="left" w:pos="1095"/>
              </w:tabs>
              <w:jc w:val="center"/>
              <w:rPr>
                <w:bCs/>
              </w:rPr>
            </w:pPr>
            <w:r>
              <w:rPr>
                <w:bCs/>
              </w:rPr>
              <w:pict w14:anchorId="14A0C37E">
                <v:shape id="_x0000_i1026" type="#_x0000_t75" style="width:221pt;height:169pt">
                  <v:imagedata r:id="rId16" o:title=""/>
                </v:shape>
              </w:pict>
            </w:r>
          </w:p>
        </w:tc>
      </w:tr>
      <w:tr w:rsidR="00626AA8" w:rsidRPr="005E058D" w14:paraId="2ED7EA1F" w14:textId="77777777" w:rsidTr="00076AEA">
        <w:trPr>
          <w:trHeight w:val="828"/>
        </w:trPr>
        <w:tc>
          <w:tcPr>
            <w:tcW w:w="4663" w:type="dxa"/>
            <w:gridSpan w:val="2"/>
            <w:shd w:val="clear" w:color="auto" w:fill="auto"/>
          </w:tcPr>
          <w:p w14:paraId="36B92C05" w14:textId="77777777" w:rsidR="0041486D" w:rsidRDefault="0041486D" w:rsidP="00EE5E88">
            <w:pPr>
              <w:tabs>
                <w:tab w:val="left" w:pos="1095"/>
              </w:tabs>
              <w:jc w:val="center"/>
              <w:rPr>
                <w:bCs/>
                <w:sz w:val="16"/>
                <w:szCs w:val="16"/>
              </w:rPr>
            </w:pPr>
          </w:p>
          <w:p w14:paraId="1380B864" w14:textId="782B7876" w:rsidR="00626AA8" w:rsidRPr="005E058D" w:rsidRDefault="00626AA8" w:rsidP="00EE5E88">
            <w:pPr>
              <w:tabs>
                <w:tab w:val="left" w:pos="1095"/>
              </w:tabs>
              <w:jc w:val="center"/>
              <w:rPr>
                <w:bCs/>
                <w:sz w:val="16"/>
                <w:szCs w:val="16"/>
              </w:rPr>
            </w:pPr>
            <w:r w:rsidRPr="005E058D">
              <w:rPr>
                <w:bCs/>
                <w:sz w:val="16"/>
                <w:szCs w:val="16"/>
              </w:rPr>
              <w:t xml:space="preserve">Source: </w:t>
            </w:r>
            <w:hyperlink r:id="rId17" w:history="1">
              <w:r w:rsidRPr="005E058D">
                <w:rPr>
                  <w:rStyle w:val="Hyperlink"/>
                  <w:bCs/>
                  <w:sz w:val="16"/>
                  <w:szCs w:val="16"/>
                </w:rPr>
                <w:t>Eurostat Information Society Indicators</w:t>
              </w:r>
            </w:hyperlink>
          </w:p>
        </w:tc>
        <w:tc>
          <w:tcPr>
            <w:tcW w:w="4688" w:type="dxa"/>
            <w:gridSpan w:val="2"/>
            <w:shd w:val="clear" w:color="auto" w:fill="auto"/>
          </w:tcPr>
          <w:p w14:paraId="75EE1137" w14:textId="77777777" w:rsidR="0041486D" w:rsidRDefault="0041486D" w:rsidP="00EE5E88">
            <w:pPr>
              <w:tabs>
                <w:tab w:val="left" w:pos="1095"/>
              </w:tabs>
              <w:jc w:val="center"/>
              <w:rPr>
                <w:bCs/>
                <w:sz w:val="16"/>
                <w:szCs w:val="16"/>
              </w:rPr>
            </w:pPr>
          </w:p>
          <w:p w14:paraId="4C2E7F56" w14:textId="78DA9E0B" w:rsidR="00626AA8" w:rsidRPr="005E058D" w:rsidRDefault="00626AA8" w:rsidP="00EE5E88">
            <w:pPr>
              <w:tabs>
                <w:tab w:val="left" w:pos="1095"/>
              </w:tabs>
              <w:jc w:val="center"/>
              <w:rPr>
                <w:bCs/>
                <w:sz w:val="16"/>
                <w:szCs w:val="16"/>
              </w:rPr>
            </w:pPr>
            <w:r w:rsidRPr="005E058D">
              <w:rPr>
                <w:bCs/>
                <w:sz w:val="16"/>
                <w:szCs w:val="16"/>
              </w:rPr>
              <w:t xml:space="preserve">Source: </w:t>
            </w:r>
            <w:hyperlink r:id="rId18" w:history="1">
              <w:r w:rsidRPr="005E058D">
                <w:rPr>
                  <w:rStyle w:val="Hyperlink"/>
                  <w:bCs/>
                  <w:sz w:val="16"/>
                  <w:szCs w:val="16"/>
                </w:rPr>
                <w:t>Eurostat Information Society Indicators</w:t>
              </w:r>
            </w:hyperlink>
          </w:p>
        </w:tc>
      </w:tr>
      <w:tr w:rsidR="0041486D" w:rsidRPr="0041486D" w14:paraId="01808DD4" w14:textId="77777777" w:rsidTr="00076AEA">
        <w:trPr>
          <w:trHeight w:val="4372"/>
        </w:trPr>
        <w:tc>
          <w:tcPr>
            <w:tcW w:w="4663" w:type="dxa"/>
            <w:gridSpan w:val="2"/>
            <w:shd w:val="clear" w:color="auto" w:fill="auto"/>
          </w:tcPr>
          <w:p w14:paraId="2C3D85F9" w14:textId="16CA9CF8" w:rsidR="00626AA8" w:rsidRPr="0041486D" w:rsidRDefault="00626AA8" w:rsidP="00076AEA">
            <w:pPr>
              <w:tabs>
                <w:tab w:val="left" w:pos="1095"/>
              </w:tabs>
              <w:jc w:val="center"/>
              <w:rPr>
                <w:bCs/>
              </w:rPr>
            </w:pPr>
            <w:r w:rsidRPr="0041486D">
              <w:rPr>
                <w:bCs/>
              </w:rPr>
              <w:t xml:space="preserve">Percentage of individuals using the internet for downloading official forms from public authorities in </w:t>
            </w:r>
            <w:r w:rsidR="003F1D9A" w:rsidRPr="0041486D">
              <w:rPr>
                <w:bCs/>
              </w:rPr>
              <w:t>Slovenia</w:t>
            </w:r>
          </w:p>
          <w:p w14:paraId="4F496BB6" w14:textId="77777777" w:rsidR="00626AA8" w:rsidRPr="0041486D" w:rsidRDefault="00626AA8" w:rsidP="00076AEA">
            <w:pPr>
              <w:tabs>
                <w:tab w:val="left" w:pos="1095"/>
              </w:tabs>
              <w:rPr>
                <w:b/>
                <w:bCs/>
                <w:i/>
              </w:rPr>
            </w:pPr>
          </w:p>
          <w:p w14:paraId="4EB5FF2E" w14:textId="7A5F7DB8" w:rsidR="00626AA8" w:rsidRPr="0041486D" w:rsidRDefault="0096462F" w:rsidP="00076AEA">
            <w:pPr>
              <w:tabs>
                <w:tab w:val="left" w:pos="1095"/>
              </w:tabs>
              <w:rPr>
                <w:bCs/>
                <w:i/>
              </w:rPr>
            </w:pPr>
            <w:r>
              <w:rPr>
                <w:bCs/>
                <w:i/>
              </w:rPr>
              <w:pict w14:anchorId="3527E3D9">
                <v:shape id="_x0000_i1027" type="#_x0000_t75" style="width:221pt;height:169pt">
                  <v:imagedata r:id="rId19" o:title=""/>
                </v:shape>
              </w:pict>
            </w:r>
          </w:p>
        </w:tc>
        <w:tc>
          <w:tcPr>
            <w:tcW w:w="4688" w:type="dxa"/>
            <w:gridSpan w:val="2"/>
            <w:shd w:val="clear" w:color="auto" w:fill="auto"/>
          </w:tcPr>
          <w:p w14:paraId="370B6E4A" w14:textId="3B516A70" w:rsidR="00626AA8" w:rsidRPr="0041486D" w:rsidRDefault="00626AA8" w:rsidP="00076AEA">
            <w:pPr>
              <w:tabs>
                <w:tab w:val="left" w:pos="1095"/>
              </w:tabs>
              <w:jc w:val="center"/>
              <w:rPr>
                <w:bCs/>
              </w:rPr>
            </w:pPr>
            <w:r w:rsidRPr="0041486D">
              <w:rPr>
                <w:bCs/>
              </w:rPr>
              <w:t xml:space="preserve">Percentage of individuals using the internet for sending filled forms to public authorities in </w:t>
            </w:r>
            <w:r w:rsidR="00AF243D" w:rsidRPr="0041486D">
              <w:rPr>
                <w:bCs/>
              </w:rPr>
              <w:t>Slovenia</w:t>
            </w:r>
          </w:p>
          <w:p w14:paraId="4C92D9E9" w14:textId="77777777" w:rsidR="00626AA8" w:rsidRPr="0041486D" w:rsidRDefault="00626AA8" w:rsidP="00076AEA">
            <w:pPr>
              <w:tabs>
                <w:tab w:val="left" w:pos="1095"/>
              </w:tabs>
              <w:rPr>
                <w:b/>
                <w:bCs/>
                <w:i/>
              </w:rPr>
            </w:pPr>
          </w:p>
          <w:p w14:paraId="38BE8EFF" w14:textId="0EA05E77" w:rsidR="00626AA8" w:rsidRPr="0041486D" w:rsidRDefault="0096462F" w:rsidP="00076AEA">
            <w:pPr>
              <w:tabs>
                <w:tab w:val="left" w:pos="1095"/>
              </w:tabs>
              <w:rPr>
                <w:b/>
                <w:bCs/>
                <w:i/>
              </w:rPr>
            </w:pPr>
            <w:r>
              <w:rPr>
                <w:b/>
                <w:bCs/>
                <w:i/>
              </w:rPr>
              <w:pict w14:anchorId="7B6E47DA">
                <v:shape id="_x0000_i1028" type="#_x0000_t75" style="width:221pt;height:169pt">
                  <v:imagedata r:id="rId20" o:title=""/>
                </v:shape>
              </w:pict>
            </w:r>
          </w:p>
        </w:tc>
      </w:tr>
      <w:tr w:rsidR="00626AA8" w:rsidRPr="005E058D" w14:paraId="113AC4BD" w14:textId="77777777" w:rsidTr="00076AEA">
        <w:trPr>
          <w:gridAfter w:val="1"/>
          <w:wAfter w:w="53" w:type="dxa"/>
        </w:trPr>
        <w:tc>
          <w:tcPr>
            <w:tcW w:w="4649" w:type="dxa"/>
            <w:shd w:val="clear" w:color="auto" w:fill="auto"/>
          </w:tcPr>
          <w:p w14:paraId="223E3E69" w14:textId="77777777" w:rsidR="0041486D" w:rsidRDefault="0041486D" w:rsidP="00076AEA">
            <w:pPr>
              <w:tabs>
                <w:tab w:val="left" w:pos="1095"/>
              </w:tabs>
              <w:rPr>
                <w:bCs/>
                <w:sz w:val="16"/>
                <w:szCs w:val="16"/>
              </w:rPr>
            </w:pPr>
          </w:p>
          <w:p w14:paraId="3BCDB28A" w14:textId="491769AF" w:rsidR="00626AA8" w:rsidRPr="005E058D" w:rsidRDefault="00626AA8" w:rsidP="00076AEA">
            <w:pPr>
              <w:tabs>
                <w:tab w:val="left" w:pos="1095"/>
              </w:tabs>
              <w:rPr>
                <w:bCs/>
                <w:sz w:val="16"/>
                <w:szCs w:val="16"/>
              </w:rPr>
            </w:pPr>
            <w:r w:rsidRPr="005E058D">
              <w:rPr>
                <w:bCs/>
                <w:sz w:val="16"/>
                <w:szCs w:val="16"/>
              </w:rPr>
              <w:t xml:space="preserve">Source: </w:t>
            </w:r>
            <w:hyperlink r:id="rId21" w:history="1">
              <w:r w:rsidRPr="005E058D">
                <w:rPr>
                  <w:rStyle w:val="Hyperlink"/>
                  <w:bCs/>
                  <w:sz w:val="16"/>
                  <w:szCs w:val="16"/>
                </w:rPr>
                <w:t xml:space="preserve">Eurostat Information Society Indicators  </w:t>
              </w:r>
            </w:hyperlink>
          </w:p>
        </w:tc>
        <w:tc>
          <w:tcPr>
            <w:tcW w:w="4649" w:type="dxa"/>
            <w:gridSpan w:val="2"/>
            <w:shd w:val="clear" w:color="auto" w:fill="auto"/>
          </w:tcPr>
          <w:p w14:paraId="476C315A" w14:textId="77777777" w:rsidR="0041486D" w:rsidRDefault="0041486D" w:rsidP="00B6418C">
            <w:pPr>
              <w:tabs>
                <w:tab w:val="left" w:pos="1095"/>
              </w:tabs>
              <w:jc w:val="center"/>
              <w:rPr>
                <w:bCs/>
                <w:sz w:val="16"/>
                <w:szCs w:val="16"/>
              </w:rPr>
            </w:pPr>
          </w:p>
          <w:p w14:paraId="5D473EA2" w14:textId="48ED01D5" w:rsidR="00626AA8" w:rsidRPr="005E058D" w:rsidRDefault="00626AA8" w:rsidP="00B6418C">
            <w:pPr>
              <w:tabs>
                <w:tab w:val="left" w:pos="1095"/>
              </w:tabs>
              <w:jc w:val="center"/>
              <w:rPr>
                <w:bCs/>
                <w:sz w:val="16"/>
                <w:szCs w:val="16"/>
              </w:rPr>
            </w:pPr>
            <w:r w:rsidRPr="005E058D">
              <w:rPr>
                <w:bCs/>
                <w:sz w:val="16"/>
                <w:szCs w:val="16"/>
              </w:rPr>
              <w:t xml:space="preserve">Source: </w:t>
            </w:r>
            <w:hyperlink r:id="rId22" w:history="1">
              <w:r w:rsidRPr="005E058D">
                <w:rPr>
                  <w:rStyle w:val="Hyperlink"/>
                  <w:bCs/>
                  <w:sz w:val="16"/>
                  <w:szCs w:val="16"/>
                </w:rPr>
                <w:t xml:space="preserve">Eurostat Information Society Indicators  </w:t>
              </w:r>
            </w:hyperlink>
          </w:p>
        </w:tc>
      </w:tr>
    </w:tbl>
    <w:p w14:paraId="57107414" w14:textId="77777777" w:rsidR="00892832" w:rsidRPr="005E058D" w:rsidRDefault="00892832" w:rsidP="00892832">
      <w:pPr>
        <w:tabs>
          <w:tab w:val="left" w:pos="1095"/>
        </w:tabs>
      </w:pPr>
    </w:p>
    <w:p w14:paraId="07E5121A" w14:textId="4EDF1E21" w:rsidR="00892832" w:rsidRPr="005E058D" w:rsidRDefault="00892832" w:rsidP="00591221">
      <w:pPr>
        <w:pStyle w:val="Heading2"/>
        <w:rPr>
          <w:rStyle w:val="BodyTextChar"/>
          <w:color w:val="0070C0"/>
          <w:szCs w:val="28"/>
        </w:rPr>
      </w:pPr>
      <w:r w:rsidRPr="005E058D">
        <w:br w:type="page"/>
      </w:r>
      <w:bookmarkStart w:id="6" w:name="_Toc1035577"/>
      <w:bookmarkStart w:id="7" w:name="_Toc1474948"/>
      <w:r w:rsidR="00E75C57" w:rsidRPr="005E058D">
        <w:t>Digital Government</w:t>
      </w:r>
      <w:r w:rsidRPr="005E058D">
        <w:t xml:space="preserve"> State of Play</w:t>
      </w:r>
      <w:bookmarkEnd w:id="6"/>
      <w:bookmarkEnd w:id="7"/>
      <w:r w:rsidRPr="005E058D">
        <w:t xml:space="preserve"> </w:t>
      </w:r>
    </w:p>
    <w:p w14:paraId="5EDCC51F" w14:textId="77777777" w:rsidR="008C3A8A" w:rsidRPr="005E058D" w:rsidRDefault="008C3A8A" w:rsidP="0041486D">
      <w:pPr>
        <w:pStyle w:val="BodyText"/>
        <w:spacing w:after="0"/>
        <w:rPr>
          <w:bCs/>
        </w:rPr>
      </w:pPr>
      <w:r w:rsidRPr="005E058D">
        <w:rPr>
          <w:bCs/>
        </w:rPr>
        <w:t xml:space="preserve">The graph below is the result of the latest </w:t>
      </w:r>
      <w:hyperlink r:id="rId23" w:history="1">
        <w:r w:rsidRPr="005E058D">
          <w:rPr>
            <w:rStyle w:val="Hyperlink"/>
            <w:bCs/>
          </w:rPr>
          <w:t>eGovernment Benchmark</w:t>
        </w:r>
      </w:hyperlink>
      <w:r w:rsidRPr="005E058D">
        <w:rPr>
          <w:bCs/>
        </w:rPr>
        <w:t xml:space="preserve"> report, which monitors the development of eGovernment in Europe, based on specific indicators. These indicators are clustered within four main top-level benchmarks:</w:t>
      </w:r>
    </w:p>
    <w:p w14:paraId="56831E09" w14:textId="77777777" w:rsidR="008C3A8A" w:rsidRPr="005E058D" w:rsidRDefault="008C3A8A" w:rsidP="0041486D">
      <w:pPr>
        <w:pStyle w:val="BodyText"/>
        <w:numPr>
          <w:ilvl w:val="0"/>
          <w:numId w:val="24"/>
        </w:numPr>
        <w:spacing w:after="0"/>
        <w:rPr>
          <w:bCs/>
        </w:rPr>
      </w:pPr>
      <w:r w:rsidRPr="005E058D">
        <w:rPr>
          <w:b/>
          <w:bCs/>
        </w:rPr>
        <w:t>User Centricity</w:t>
      </w:r>
      <w:r w:rsidRPr="005E058D">
        <w:rPr>
          <w:bCs/>
        </w:rPr>
        <w:t xml:space="preserve"> – indicates to what extent (information about) a service is provided online and how this is perceived.</w:t>
      </w:r>
    </w:p>
    <w:p w14:paraId="7F242F0F" w14:textId="1D758F34" w:rsidR="008C3A8A" w:rsidRPr="005E058D" w:rsidRDefault="008C3A8A" w:rsidP="0041486D">
      <w:pPr>
        <w:pStyle w:val="BodyText"/>
        <w:numPr>
          <w:ilvl w:val="0"/>
          <w:numId w:val="24"/>
        </w:numPr>
        <w:spacing w:after="0"/>
        <w:rPr>
          <w:bCs/>
        </w:rPr>
      </w:pPr>
      <w:r w:rsidRPr="005E058D">
        <w:rPr>
          <w:b/>
          <w:bCs/>
        </w:rPr>
        <w:t>Transparency</w:t>
      </w:r>
      <w:r w:rsidRPr="005E058D">
        <w:rPr>
          <w:bCs/>
        </w:rPr>
        <w:t xml:space="preserve">– indicates to what extent governments </w:t>
      </w:r>
      <w:r w:rsidR="00027521" w:rsidRPr="005E058D">
        <w:rPr>
          <w:bCs/>
        </w:rPr>
        <w:t>are</w:t>
      </w:r>
      <w:r w:rsidRPr="005E058D">
        <w:rPr>
          <w:bCs/>
        </w:rPr>
        <w:t xml:space="preserve"> transparent regarding: i) their own responsibilities and performance, ii) the process of service delivery and iii) personal data involved.</w:t>
      </w:r>
    </w:p>
    <w:p w14:paraId="2A2E52F4" w14:textId="77777777" w:rsidR="008C3A8A" w:rsidRPr="005E058D" w:rsidRDefault="008C3A8A" w:rsidP="0041486D">
      <w:pPr>
        <w:pStyle w:val="BodyText"/>
        <w:numPr>
          <w:ilvl w:val="0"/>
          <w:numId w:val="24"/>
        </w:numPr>
        <w:spacing w:after="0"/>
        <w:rPr>
          <w:bCs/>
        </w:rPr>
      </w:pPr>
      <w:r w:rsidRPr="005E058D">
        <w:rPr>
          <w:b/>
          <w:bCs/>
        </w:rPr>
        <w:t>Cross-Border Mobility</w:t>
      </w:r>
      <w:r w:rsidRPr="005E058D">
        <w:rPr>
          <w:bCs/>
        </w:rPr>
        <w:t xml:space="preserve"> – indicates to what extent EU citizens and businesses can use online services in another country.</w:t>
      </w:r>
    </w:p>
    <w:p w14:paraId="4E3121E6" w14:textId="77777777" w:rsidR="008C3A8A" w:rsidRPr="005E058D" w:rsidRDefault="008C3A8A" w:rsidP="0041486D">
      <w:pPr>
        <w:pStyle w:val="BodyText"/>
        <w:numPr>
          <w:ilvl w:val="0"/>
          <w:numId w:val="24"/>
        </w:numPr>
        <w:spacing w:after="0"/>
        <w:rPr>
          <w:bCs/>
        </w:rPr>
      </w:pPr>
      <w:r w:rsidRPr="005E058D">
        <w:rPr>
          <w:b/>
          <w:bCs/>
        </w:rPr>
        <w:t>Key Enablers</w:t>
      </w:r>
      <w:r w:rsidRPr="005E058D">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48C3FB90" w14:textId="03F94022" w:rsidR="008C3A8A" w:rsidRPr="005E058D" w:rsidRDefault="00C83381" w:rsidP="0041486D">
      <w:r w:rsidRPr="005E058D">
        <w:rPr>
          <w:bCs/>
        </w:rPr>
        <w:t xml:space="preserve">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 </w:t>
      </w:r>
    </w:p>
    <w:p w14:paraId="2196A7B8" w14:textId="6FA1E030" w:rsidR="008C3A8A" w:rsidRPr="005E058D" w:rsidRDefault="0096462F" w:rsidP="008C3A8A">
      <w:pPr>
        <w:jc w:val="center"/>
      </w:pPr>
      <w:r>
        <w:rPr>
          <w:noProof/>
        </w:rPr>
        <w:pict w14:anchorId="716B6F32">
          <v:shape id="_x0000_i1029" type="#_x0000_t75" style="width:390.5pt;height:319.5pt;visibility:visible;mso-wrap-style:square">
            <v:imagedata r:id="rId24" o:title=""/>
          </v:shape>
        </w:pict>
      </w:r>
    </w:p>
    <w:p w14:paraId="78845606" w14:textId="1B329451" w:rsidR="00892832" w:rsidRPr="005E058D" w:rsidRDefault="008C3A8A" w:rsidP="003C13B4">
      <w:pPr>
        <w:jc w:val="center"/>
      </w:pPr>
      <w:r w:rsidRPr="005E058D">
        <w:rPr>
          <w:sz w:val="16"/>
          <w:szCs w:val="16"/>
        </w:rPr>
        <w:t xml:space="preserve">Source: </w:t>
      </w:r>
      <w:hyperlink r:id="rId25" w:history="1">
        <w:r w:rsidRPr="005E058D">
          <w:rPr>
            <w:rStyle w:val="Hyperlink"/>
            <w:sz w:val="16"/>
            <w:szCs w:val="16"/>
          </w:rPr>
          <w:t xml:space="preserve">eGovernment Benchmark Report 2018 Country Factsheet </w:t>
        </w:r>
      </w:hyperlink>
    </w:p>
    <w:p w14:paraId="25EABEBD" w14:textId="51841A07" w:rsidR="003730DF" w:rsidRPr="005E058D" w:rsidRDefault="00F2626A" w:rsidP="00892832">
      <w:pPr>
        <w:pStyle w:val="Heading1"/>
      </w:pPr>
      <w:bookmarkStart w:id="8" w:name="_Toc12443353"/>
      <w:r>
        <w:br w:type="page"/>
      </w:r>
      <w:r w:rsidR="00E75C57" w:rsidRPr="005E058D">
        <w:t xml:space="preserve">Digital </w:t>
      </w:r>
      <w:r w:rsidR="003730DF" w:rsidRPr="005E058D">
        <w:t>Government Highlights</w:t>
      </w:r>
      <w:bookmarkEnd w:id="8"/>
    </w:p>
    <w:p w14:paraId="671EB91D" w14:textId="0B46D8EA" w:rsidR="003730DF" w:rsidRPr="005E058D" w:rsidRDefault="00BC2AB1" w:rsidP="00842106">
      <w:pPr>
        <w:pStyle w:val="Subtitle"/>
      </w:pPr>
      <w:r w:rsidRPr="005E058D">
        <w:t>Digital Government Political Communications</w:t>
      </w:r>
    </w:p>
    <w:p w14:paraId="2F0975F6" w14:textId="7467C906" w:rsidR="0098208B" w:rsidRPr="005E058D" w:rsidRDefault="00F626AA" w:rsidP="008B642C">
      <w:pPr>
        <w:numPr>
          <w:ilvl w:val="0"/>
          <w:numId w:val="51"/>
        </w:numPr>
      </w:pPr>
      <w:r w:rsidRPr="005E058D">
        <w:t xml:space="preserve">In the context of the </w:t>
      </w:r>
      <w:hyperlink r:id="rId26" w:history="1">
        <w:r w:rsidRPr="005E058D">
          <w:rPr>
            <w:rStyle w:val="Hyperlink"/>
          </w:rPr>
          <w:t>Slovenian Public Administration Development Strategy 2015 - 2020</w:t>
        </w:r>
      </w:hyperlink>
      <w:r w:rsidRPr="005E058D">
        <w:t xml:space="preserve">, which also covers digital government strategy, the </w:t>
      </w:r>
      <w:r w:rsidR="00027521" w:rsidRPr="005E058D">
        <w:t>G</w:t>
      </w:r>
      <w:r w:rsidRPr="005E058D">
        <w:t xml:space="preserve">overnment </w:t>
      </w:r>
      <w:r w:rsidR="00E241EB">
        <w:t>has adopted</w:t>
      </w:r>
      <w:r w:rsidRPr="005E058D">
        <w:t xml:space="preserve"> an action plan every two years. In 2018, the new </w:t>
      </w:r>
      <w:hyperlink r:id="rId27" w:history="1">
        <w:r w:rsidRPr="005E058D">
          <w:rPr>
            <w:rStyle w:val="Hyperlink"/>
          </w:rPr>
          <w:t>Semantic Interoperability Implementation Strategy</w:t>
        </w:r>
      </w:hyperlink>
      <w:r w:rsidRPr="005E058D">
        <w:t xml:space="preserve"> was prepared</w:t>
      </w:r>
      <w:r w:rsidR="0098208B" w:rsidRPr="005E058D">
        <w:t>.</w:t>
      </w:r>
    </w:p>
    <w:p w14:paraId="37FC38E3" w14:textId="4C56F98E" w:rsidR="00F626AA" w:rsidRPr="005E058D" w:rsidRDefault="00F626AA" w:rsidP="00842106">
      <w:pPr>
        <w:numPr>
          <w:ilvl w:val="0"/>
          <w:numId w:val="51"/>
        </w:numPr>
      </w:pPr>
      <w:r w:rsidRPr="005E058D">
        <w:t xml:space="preserve">In the field of emerging technologies, an </w:t>
      </w:r>
      <w:r w:rsidR="00027521" w:rsidRPr="005E058D">
        <w:t>a</w:t>
      </w:r>
      <w:r w:rsidRPr="005E058D">
        <w:t>ction plan for the preparation of the basis for enhanced implementation of blockchain technologies and building the corresponding environment for the regulation of crypto currencies in relevant regulatory areas</w:t>
      </w:r>
      <w:r w:rsidR="00027521" w:rsidRPr="005E058D">
        <w:t>,</w:t>
      </w:r>
      <w:r w:rsidRPr="005E058D">
        <w:t xml:space="preserve"> was adopted</w:t>
      </w:r>
      <w:r w:rsidR="00027521" w:rsidRPr="005E058D">
        <w:t>.</w:t>
      </w:r>
    </w:p>
    <w:p w14:paraId="0A7C83D3" w14:textId="7D0443E3" w:rsidR="00BC2AB1" w:rsidRPr="005E058D" w:rsidRDefault="00BC2AB1" w:rsidP="00842106">
      <w:pPr>
        <w:pStyle w:val="Subtitle"/>
      </w:pPr>
      <w:r w:rsidRPr="005E058D">
        <w:t>Digital Government Legislation</w:t>
      </w:r>
    </w:p>
    <w:p w14:paraId="26BC5A89" w14:textId="617B1068" w:rsidR="00565403" w:rsidRPr="005E058D" w:rsidRDefault="00DB5A47" w:rsidP="00AC25A9">
      <w:r w:rsidRPr="005E058D">
        <w:t xml:space="preserve">Following </w:t>
      </w:r>
      <w:hyperlink r:id="rId28" w:history="1">
        <w:r w:rsidRPr="005E058D">
          <w:rPr>
            <w:rStyle w:val="Hyperlink"/>
          </w:rPr>
          <w:t>Directive (EU) 2016/1148</w:t>
        </w:r>
      </w:hyperlink>
      <w:r w:rsidRPr="005E058D">
        <w:t xml:space="preserve"> (NIS Directive), the </w:t>
      </w:r>
      <w:hyperlink r:id="rId29" w:history="1">
        <w:r w:rsidRPr="005E058D">
          <w:rPr>
            <w:rStyle w:val="Hyperlink"/>
          </w:rPr>
          <w:t>Act</w:t>
        </w:r>
      </w:hyperlink>
      <w:r w:rsidRPr="005E058D">
        <w:t xml:space="preserve"> regulate</w:t>
      </w:r>
      <w:r w:rsidR="00027521" w:rsidRPr="005E058D">
        <w:t>d</w:t>
      </w:r>
      <w:r w:rsidRPr="005E058D">
        <w:t xml:space="preserve"> measures to achieve a high level of network and information security in the Republic of Slovenia, which </w:t>
      </w:r>
      <w:r w:rsidR="00027521" w:rsidRPr="005E058D">
        <w:t>was</w:t>
      </w:r>
      <w:r w:rsidRPr="005E058D">
        <w:t xml:space="preserve"> essential for </w:t>
      </w:r>
      <w:r w:rsidR="00027521" w:rsidRPr="005E058D">
        <w:t xml:space="preserve">the </w:t>
      </w:r>
      <w:r w:rsidRPr="005E058D">
        <w:t>smooth functioning of the state in all security conditions</w:t>
      </w:r>
      <w:r w:rsidR="00027521" w:rsidRPr="005E058D">
        <w:t>. It</w:t>
      </w:r>
      <w:r w:rsidRPr="005E058D">
        <w:t xml:space="preserve"> provide</w:t>
      </w:r>
      <w:r w:rsidR="00027521" w:rsidRPr="005E058D">
        <w:t>d</w:t>
      </w:r>
      <w:r w:rsidRPr="005E058D">
        <w:t xml:space="preserve"> essential services for the preservation of key social and economic activities and regulate</w:t>
      </w:r>
      <w:r w:rsidR="00027521" w:rsidRPr="005E058D">
        <w:t>d</w:t>
      </w:r>
      <w:r w:rsidRPr="005E058D">
        <w:t xml:space="preserve"> the provision of cyber defence in the Republic of Slovenia. </w:t>
      </w:r>
    </w:p>
    <w:p w14:paraId="16737457" w14:textId="446AD311" w:rsidR="00BC2AB1" w:rsidRPr="005E058D" w:rsidRDefault="00BC2AB1" w:rsidP="00842106">
      <w:pPr>
        <w:pStyle w:val="Subtitle"/>
      </w:pPr>
      <w:r w:rsidRPr="005E058D">
        <w:t>Digital Government Governance</w:t>
      </w:r>
    </w:p>
    <w:p w14:paraId="513011A9" w14:textId="3FB0ACC1" w:rsidR="00AC25A9" w:rsidRPr="005E058D" w:rsidRDefault="003D0651" w:rsidP="00842106">
      <w:r w:rsidRPr="005E058D">
        <w:t>The Ministry of Public Administration is</w:t>
      </w:r>
      <w:r w:rsidR="00027521" w:rsidRPr="005E058D">
        <w:t xml:space="preserve"> </w:t>
      </w:r>
      <w:r w:rsidRPr="005E058D">
        <w:t xml:space="preserve">in charge of Digital Government Governance. </w:t>
      </w:r>
      <w:r w:rsidR="00AC25A9" w:rsidRPr="005E058D">
        <w:t xml:space="preserve">Rudi </w:t>
      </w:r>
      <w:proofErr w:type="spellStart"/>
      <w:r w:rsidR="00AC25A9" w:rsidRPr="005E058D">
        <w:t>Medved</w:t>
      </w:r>
      <w:proofErr w:type="spellEnd"/>
      <w:r w:rsidR="00AC25A9" w:rsidRPr="005E058D">
        <w:t xml:space="preserve"> </w:t>
      </w:r>
      <w:r w:rsidR="00027521" w:rsidRPr="005E058D">
        <w:t>was</w:t>
      </w:r>
      <w:r w:rsidR="00AC25A9" w:rsidRPr="005E058D">
        <w:t xml:space="preserve"> appointed </w:t>
      </w:r>
      <w:r w:rsidR="00027521" w:rsidRPr="005E058D">
        <w:t xml:space="preserve">the </w:t>
      </w:r>
      <w:r w:rsidR="00AC25A9" w:rsidRPr="005E058D">
        <w:t xml:space="preserve">new Minister of Public Administration. He </w:t>
      </w:r>
      <w:r w:rsidR="00027521" w:rsidRPr="005E058D">
        <w:t>was</w:t>
      </w:r>
      <w:r w:rsidR="00AC25A9" w:rsidRPr="005E058D">
        <w:t xml:space="preserve"> assisted by </w:t>
      </w:r>
      <w:proofErr w:type="spellStart"/>
      <w:r w:rsidR="00AC25A9" w:rsidRPr="005E058D">
        <w:t>Mojca</w:t>
      </w:r>
      <w:proofErr w:type="spellEnd"/>
      <w:r w:rsidR="00AC25A9" w:rsidRPr="005E058D">
        <w:t xml:space="preserve"> </w:t>
      </w:r>
      <w:proofErr w:type="spellStart"/>
      <w:r w:rsidR="00AC25A9" w:rsidRPr="005E058D">
        <w:t>Ramšak</w:t>
      </w:r>
      <w:proofErr w:type="spellEnd"/>
      <w:r w:rsidR="00AC25A9" w:rsidRPr="005E058D">
        <w:t xml:space="preserve"> </w:t>
      </w:r>
      <w:proofErr w:type="spellStart"/>
      <w:r w:rsidR="00AC25A9" w:rsidRPr="005E058D">
        <w:t>Pešec</w:t>
      </w:r>
      <w:proofErr w:type="spellEnd"/>
      <w:r w:rsidR="00AC25A9" w:rsidRPr="005E058D">
        <w:t xml:space="preserve"> and Leon </w:t>
      </w:r>
      <w:proofErr w:type="spellStart"/>
      <w:r w:rsidR="00AC25A9" w:rsidRPr="005E058D">
        <w:t>Behin</w:t>
      </w:r>
      <w:proofErr w:type="spellEnd"/>
      <w:r w:rsidR="00AC25A9" w:rsidRPr="005E058D">
        <w:t xml:space="preserve"> as </w:t>
      </w:r>
      <w:r w:rsidR="00027521" w:rsidRPr="005E058D">
        <w:t xml:space="preserve">the </w:t>
      </w:r>
      <w:r w:rsidR="00AC25A9" w:rsidRPr="005E058D">
        <w:t>State Secretaries for the Ministry of Public Administration</w:t>
      </w:r>
      <w:r w:rsidR="00B20AD6" w:rsidRPr="005E058D">
        <w:t>.</w:t>
      </w:r>
      <w:r w:rsidR="00AC25A9" w:rsidRPr="005E058D">
        <w:t xml:space="preserve"> </w:t>
      </w:r>
      <w:r w:rsidR="00A720AD" w:rsidRPr="005E058D">
        <w:t xml:space="preserve">In terms of Digital Government, the IT Directorate of the Ministry, led by </w:t>
      </w:r>
      <w:proofErr w:type="spellStart"/>
      <w:r w:rsidR="00A720AD" w:rsidRPr="005E058D">
        <w:t>Mihael</w:t>
      </w:r>
      <w:proofErr w:type="spellEnd"/>
      <w:r w:rsidR="00A720AD" w:rsidRPr="005E058D">
        <w:t xml:space="preserve"> </w:t>
      </w:r>
      <w:proofErr w:type="spellStart"/>
      <w:r w:rsidR="00A720AD" w:rsidRPr="005E058D">
        <w:t>Krišelj</w:t>
      </w:r>
      <w:proofErr w:type="spellEnd"/>
      <w:r w:rsidR="00A720AD" w:rsidRPr="005E058D">
        <w:t xml:space="preserve"> as Director-General, </w:t>
      </w:r>
      <w:r w:rsidR="00027521" w:rsidRPr="005E058D">
        <w:t>played the</w:t>
      </w:r>
      <w:r w:rsidR="00A720AD" w:rsidRPr="005E058D">
        <w:t xml:space="preserve"> central role</w:t>
      </w:r>
      <w:r w:rsidR="00027521" w:rsidRPr="005E058D">
        <w:t>.</w:t>
      </w:r>
    </w:p>
    <w:p w14:paraId="29B89DF7" w14:textId="0AF29587" w:rsidR="00BC2AB1" w:rsidRPr="005E058D" w:rsidRDefault="00BC2AB1" w:rsidP="00842106">
      <w:pPr>
        <w:pStyle w:val="Subtitle"/>
      </w:pPr>
      <w:r w:rsidRPr="005E058D">
        <w:t xml:space="preserve">Digital Government </w:t>
      </w:r>
      <w:r w:rsidR="00F13471" w:rsidRPr="005E058D">
        <w:t>Infrastructure</w:t>
      </w:r>
    </w:p>
    <w:p w14:paraId="175F18D0" w14:textId="49469249" w:rsidR="00F13471" w:rsidRPr="005E058D" w:rsidRDefault="00BF3761" w:rsidP="003730DF">
      <w:r w:rsidRPr="005E058D">
        <w:t xml:space="preserve">The </w:t>
      </w:r>
      <w:r w:rsidR="00027521" w:rsidRPr="005E058D">
        <w:t>M</w:t>
      </w:r>
      <w:r w:rsidRPr="005E058D">
        <w:t xml:space="preserve">inistry of Public Administration provides central platforms for authentication and trust services. </w:t>
      </w:r>
      <w:hyperlink r:id="rId30" w:history="1">
        <w:r w:rsidRPr="005E058D">
          <w:rPr>
            <w:rStyle w:val="Hyperlink"/>
          </w:rPr>
          <w:t>SI-PASS</w:t>
        </w:r>
      </w:hyperlink>
      <w:r w:rsidRPr="005E058D">
        <w:t xml:space="preserve"> the central authentication and e</w:t>
      </w:r>
      <w:r w:rsidR="008815BB" w:rsidRPr="005E058D">
        <w:t>S</w:t>
      </w:r>
      <w:r w:rsidRPr="005E058D">
        <w:t>ignature service, offers the possibility to verify electronic identities in one place and enables remote e</w:t>
      </w:r>
      <w:r w:rsidR="00150AFF" w:rsidRPr="005E058D">
        <w:t>S</w:t>
      </w:r>
      <w:r w:rsidRPr="005E058D">
        <w:t xml:space="preserve">ignature according to eIDAS requirements. The system has already </w:t>
      </w:r>
      <w:r w:rsidR="00027521" w:rsidRPr="005E058D">
        <w:t xml:space="preserve">been </w:t>
      </w:r>
      <w:r w:rsidRPr="005E058D">
        <w:t>integrated in</w:t>
      </w:r>
      <w:r w:rsidR="00027521" w:rsidRPr="005E058D">
        <w:t>to</w:t>
      </w:r>
      <w:r w:rsidRPr="005E058D">
        <w:t xml:space="preserve"> most important e</w:t>
      </w:r>
      <w:r w:rsidR="007D0AC5" w:rsidRPr="005E058D">
        <w:t>G</w:t>
      </w:r>
      <w:r w:rsidRPr="005E058D">
        <w:t>overnment portals. In 2018</w:t>
      </w:r>
      <w:r w:rsidR="00027521" w:rsidRPr="005E058D">
        <w:t>,</w:t>
      </w:r>
      <w:r w:rsidRPr="005E058D">
        <w:t xml:space="preserve"> a new service</w:t>
      </w:r>
      <w:r w:rsidR="00027521" w:rsidRPr="005E058D">
        <w:t>,</w:t>
      </w:r>
      <w:r w:rsidRPr="005E058D">
        <w:t xml:space="preserve"> </w:t>
      </w:r>
      <w:hyperlink r:id="rId31" w:history="1">
        <w:proofErr w:type="spellStart"/>
        <w:r w:rsidRPr="005E058D">
          <w:rPr>
            <w:rStyle w:val="Hyperlink"/>
          </w:rPr>
          <w:t>smsPASS</w:t>
        </w:r>
        <w:proofErr w:type="spellEnd"/>
      </w:hyperlink>
      <w:r w:rsidR="00027521" w:rsidRPr="005E058D">
        <w:t>,</w:t>
      </w:r>
      <w:r w:rsidRPr="005E058D">
        <w:t xml:space="preserve"> was launched, </w:t>
      </w:r>
      <w:r w:rsidR="00027521" w:rsidRPr="005E058D">
        <w:t xml:space="preserve">to </w:t>
      </w:r>
      <w:r w:rsidRPr="005E058D">
        <w:t>enable the use of mobile devices for authentication and e</w:t>
      </w:r>
      <w:r w:rsidR="008815BB" w:rsidRPr="005E058D">
        <w:t>S</w:t>
      </w:r>
      <w:r w:rsidRPr="005E058D">
        <w:t>ignature through SI-PASS services. At present</w:t>
      </w:r>
      <w:r w:rsidR="00027521" w:rsidRPr="005E058D">
        <w:t>,</w:t>
      </w:r>
      <w:r w:rsidRPr="005E058D">
        <w:t xml:space="preserve"> this functionality is enabled for citizens using </w:t>
      </w:r>
      <w:r w:rsidR="00027521" w:rsidRPr="005E058D">
        <w:t xml:space="preserve">the </w:t>
      </w:r>
      <w:r w:rsidRPr="005E058D">
        <w:t xml:space="preserve">main state eGovernment portal. </w:t>
      </w:r>
    </w:p>
    <w:p w14:paraId="4562F730" w14:textId="79B40A0D" w:rsidR="00F13471" w:rsidRPr="005E058D" w:rsidRDefault="00F13471" w:rsidP="00842106">
      <w:pPr>
        <w:pStyle w:val="Subtitle"/>
      </w:pPr>
      <w:r w:rsidRPr="005E058D">
        <w:t>Digital Government Services for Citizens and Businesses</w:t>
      </w:r>
    </w:p>
    <w:p w14:paraId="60F017D3" w14:textId="25CEF9EB" w:rsidR="00FB7EDB" w:rsidRPr="005E058D" w:rsidRDefault="00FB7EDB" w:rsidP="00842106">
      <w:pPr>
        <w:numPr>
          <w:ilvl w:val="0"/>
          <w:numId w:val="48"/>
        </w:numPr>
      </w:pPr>
      <w:r w:rsidRPr="005E058D">
        <w:t>As of 1 April 2018, the implementation of mandatory eSubmission tenders in the Slovenian public procurement system was in place. This included access to electronic services for simpler and faster implementation of public procurement procedures.</w:t>
      </w:r>
    </w:p>
    <w:p w14:paraId="5D8DCF28" w14:textId="77777777" w:rsidR="00FB7EDB" w:rsidRPr="005E058D" w:rsidRDefault="00FB7EDB" w:rsidP="00842106">
      <w:pPr>
        <w:numPr>
          <w:ilvl w:val="0"/>
          <w:numId w:val="48"/>
        </w:numPr>
      </w:pPr>
      <w:r w:rsidRPr="005E058D">
        <w:t xml:space="preserve">The State government portal </w:t>
      </w:r>
      <w:proofErr w:type="spellStart"/>
      <w:r w:rsidRPr="005E058D">
        <w:t>eUprava</w:t>
      </w:r>
      <w:proofErr w:type="spellEnd"/>
      <w:r w:rsidRPr="005E058D">
        <w:t xml:space="preserve">, which is managed by the Ministry of Public Administration, is offering and developing eServices for citizens. In 2018, two new important services were launched. Slovenian drivers now have access to their driving record and traffic penalties, and there is an </w:t>
      </w:r>
      <w:proofErr w:type="spellStart"/>
      <w:r w:rsidRPr="005E058D">
        <w:t>eApplication</w:t>
      </w:r>
      <w:proofErr w:type="spellEnd"/>
      <w:r w:rsidRPr="005E058D">
        <w:t xml:space="preserve"> for organ donations in case of death.</w:t>
      </w:r>
    </w:p>
    <w:p w14:paraId="105665D8" w14:textId="77777777" w:rsidR="00FB7EDB" w:rsidRPr="005E058D" w:rsidRDefault="00FB7EDB" w:rsidP="00FB7EDB"/>
    <w:p w14:paraId="3D0416EB" w14:textId="77777777" w:rsidR="00FB7EDB" w:rsidRPr="005E058D" w:rsidRDefault="00FB7EDB" w:rsidP="00842106"/>
    <w:p w14:paraId="7973D677" w14:textId="1ED475E7" w:rsidR="008F3F38" w:rsidRPr="005E058D" w:rsidRDefault="000A7546">
      <w:pPr>
        <w:pStyle w:val="Heading1"/>
      </w:pPr>
      <w:r w:rsidRPr="005E058D">
        <w:br w:type="page"/>
      </w:r>
      <w:bookmarkStart w:id="9" w:name="_Toc12443354"/>
      <w:r w:rsidR="003730DF" w:rsidRPr="005E058D">
        <w:t>Digital Government Political Communications</w:t>
      </w:r>
      <w:bookmarkEnd w:id="9"/>
    </w:p>
    <w:p w14:paraId="6BF77EAD" w14:textId="77777777" w:rsidR="003730DF" w:rsidRPr="005E058D" w:rsidRDefault="003730DF" w:rsidP="00FE4D60">
      <w:pPr>
        <w:pStyle w:val="Heading2"/>
      </w:pPr>
      <w:bookmarkStart w:id="10" w:name="_Toc1474951"/>
      <w:r w:rsidRPr="005E058D">
        <w:t>Specific political communications on digital government</w:t>
      </w:r>
      <w:bookmarkEnd w:id="10"/>
    </w:p>
    <w:p w14:paraId="44D1ED24" w14:textId="483F7D7F" w:rsidR="00844E02" w:rsidRPr="005E058D" w:rsidRDefault="00850D4B" w:rsidP="00236E74">
      <w:pPr>
        <w:pStyle w:val="Subtitle"/>
      </w:pPr>
      <w:r w:rsidRPr="005E058D">
        <w:rPr>
          <w:rStyle w:val="Emphasis"/>
          <w:i w:val="0"/>
          <w:iCs w:val="0"/>
        </w:rPr>
        <w:t xml:space="preserve">Information Society Development Strategy to 2020 </w:t>
      </w:r>
    </w:p>
    <w:p w14:paraId="033BDAF7" w14:textId="75F44B65" w:rsidR="00844E02" w:rsidRPr="005E058D" w:rsidRDefault="00844E02" w:rsidP="00150AFF">
      <w:r w:rsidRPr="005E058D">
        <w:t xml:space="preserve">At the beginning of 2016, the Government of the Republic of Slovenia adopted a </w:t>
      </w:r>
      <w:r w:rsidR="001B75FB" w:rsidRPr="005E058D">
        <w:t xml:space="preserve">long-term </w:t>
      </w:r>
      <w:hyperlink r:id="rId32" w:history="1">
        <w:r w:rsidR="001B75FB" w:rsidRPr="005E058D">
          <w:rPr>
            <w:rStyle w:val="Hyperlink"/>
          </w:rPr>
          <w:t xml:space="preserve">strategy on the development of </w:t>
        </w:r>
        <w:r w:rsidR="00F90F5A" w:rsidRPr="005E058D">
          <w:rPr>
            <w:rStyle w:val="Hyperlink"/>
          </w:rPr>
          <w:t xml:space="preserve">the </w:t>
        </w:r>
        <w:r w:rsidR="001B75FB" w:rsidRPr="005E058D">
          <w:rPr>
            <w:rStyle w:val="Hyperlink"/>
          </w:rPr>
          <w:t>information society</w:t>
        </w:r>
      </w:hyperlink>
      <w:r w:rsidRPr="005E058D">
        <w:t>. The detailed objectives of th</w:t>
      </w:r>
      <w:r w:rsidR="00F90F5A" w:rsidRPr="005E058D">
        <w:t>is</w:t>
      </w:r>
      <w:r w:rsidRPr="005E058D">
        <w:t xml:space="preserve"> strategy </w:t>
      </w:r>
      <w:r w:rsidR="00F90F5A" w:rsidRPr="005E058D">
        <w:t>include</w:t>
      </w:r>
      <w:r w:rsidR="00DB20CC">
        <w:t>d</w:t>
      </w:r>
      <w:r w:rsidRPr="005E058D">
        <w:t>:</w:t>
      </w:r>
    </w:p>
    <w:p w14:paraId="2A4BD5E0"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Raising general awareness of the importance of information and communications technologies (ICT) and the Internet for the development of society;</w:t>
      </w:r>
    </w:p>
    <w:p w14:paraId="3A58C94B"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Sustainable, systematic and targeted investment in the development of a digital society;</w:t>
      </w:r>
    </w:p>
    <w:p w14:paraId="7B2F27B2"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General digitalisation according to the “Digital by Default” principle;</w:t>
      </w:r>
    </w:p>
    <w:p w14:paraId="5B12D59E"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Competitive digital entrepreneurship and digital industry for digital growth;</w:t>
      </w:r>
    </w:p>
    <w:p w14:paraId="7C99F546"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Intensive and innovative use of ICT and the Internet in all segments of society;</w:t>
      </w:r>
    </w:p>
    <w:p w14:paraId="39636754"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High speed access, open internet for all;</w:t>
      </w:r>
    </w:p>
    <w:p w14:paraId="357FE6BF"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Inclusive digital society;</w:t>
      </w:r>
    </w:p>
    <w:p w14:paraId="06C3F014"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Secure cyberspace;</w:t>
      </w:r>
    </w:p>
    <w:p w14:paraId="25DDD5B5"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Trust and confidence in cyberspace and the protection of human rights;</w:t>
      </w:r>
    </w:p>
    <w:p w14:paraId="4A5C3B33"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Slovenia – a point of reference for the deployment of innovative approaches in the use of digital technologies.</w:t>
      </w:r>
    </w:p>
    <w:p w14:paraId="4F57E114" w14:textId="0F88CDA2" w:rsidR="00844E02" w:rsidRPr="005E058D" w:rsidRDefault="00844E02" w:rsidP="00844E02">
      <w:pPr>
        <w:rPr>
          <w:shd w:val="clear" w:color="auto" w:fill="FFFFFF"/>
        </w:rPr>
      </w:pPr>
      <w:r w:rsidRPr="005E058D">
        <w:rPr>
          <w:shd w:val="clear" w:color="auto" w:fill="FFFFFF"/>
        </w:rPr>
        <w:t xml:space="preserve">The </w:t>
      </w:r>
      <w:r w:rsidR="00426B9A">
        <w:rPr>
          <w:shd w:val="clear" w:color="auto" w:fill="FFFFFF"/>
        </w:rPr>
        <w:t xml:space="preserve">Strategy’s </w:t>
      </w:r>
      <w:r w:rsidRPr="005E058D">
        <w:rPr>
          <w:shd w:val="clear" w:color="auto" w:fill="FFFFFF"/>
        </w:rPr>
        <w:t xml:space="preserve">vision </w:t>
      </w:r>
      <w:r w:rsidR="00426B9A">
        <w:rPr>
          <w:shd w:val="clear" w:color="auto" w:fill="FFFFFF"/>
        </w:rPr>
        <w:t>called on</w:t>
      </w:r>
      <w:r w:rsidRPr="005E058D">
        <w:rPr>
          <w:shd w:val="clear" w:color="auto" w:fill="FFFFFF"/>
        </w:rPr>
        <w:t xml:space="preserve"> </w:t>
      </w:r>
      <w:r w:rsidR="00426B9A">
        <w:rPr>
          <w:shd w:val="clear" w:color="auto" w:fill="FFFFFF"/>
        </w:rPr>
        <w:t xml:space="preserve">Slovenia </w:t>
      </w:r>
      <w:r w:rsidRPr="005E058D">
        <w:rPr>
          <w:shd w:val="clear" w:color="auto" w:fill="FFFFFF"/>
        </w:rPr>
        <w:t xml:space="preserve">to take advantage of the development opportunities of ICT and the Internet, thus becoming an advanced digital society and reference environment for the deployment of innovative approaches in the use of digital technologies </w:t>
      </w:r>
      <w:r w:rsidR="00F90F5A" w:rsidRPr="005E058D">
        <w:rPr>
          <w:shd w:val="clear" w:color="auto" w:fill="FFFFFF"/>
        </w:rPr>
        <w:t>at</w:t>
      </w:r>
      <w:r w:rsidRPr="005E058D">
        <w:rPr>
          <w:shd w:val="clear" w:color="auto" w:fill="FFFFFF"/>
        </w:rPr>
        <w:t xml:space="preserve"> a systemic level. At the same time, a high level of protection of personal data and communication privacy in a digital society </w:t>
      </w:r>
      <w:r w:rsidR="00F90F5A" w:rsidRPr="005E058D">
        <w:rPr>
          <w:shd w:val="clear" w:color="auto" w:fill="FFFFFF"/>
        </w:rPr>
        <w:t xml:space="preserve">should </w:t>
      </w:r>
      <w:r w:rsidRPr="005E058D">
        <w:rPr>
          <w:shd w:val="clear" w:color="auto" w:fill="FFFFFF"/>
        </w:rPr>
        <w:t>be ensured. This w</w:t>
      </w:r>
      <w:r w:rsidR="00F90F5A" w:rsidRPr="005E058D">
        <w:rPr>
          <w:shd w:val="clear" w:color="auto" w:fill="FFFFFF"/>
        </w:rPr>
        <w:t>ill</w:t>
      </w:r>
      <w:r w:rsidRPr="005E058D">
        <w:rPr>
          <w:shd w:val="clear" w:color="auto" w:fill="FFFFFF"/>
        </w:rPr>
        <w:t xml:space="preserve"> create trust and confidence in digitalisation and cyberspace.</w:t>
      </w:r>
    </w:p>
    <w:p w14:paraId="79629607" w14:textId="180AFBF0" w:rsidR="00844E02" w:rsidRPr="005E058D" w:rsidRDefault="00844E02" w:rsidP="00844E02">
      <w:pPr>
        <w:rPr>
          <w:shd w:val="clear" w:color="auto" w:fill="FFFFFF"/>
        </w:rPr>
      </w:pPr>
      <w:r w:rsidRPr="005E058D">
        <w:rPr>
          <w:shd w:val="clear" w:color="auto" w:fill="FFFFFF"/>
        </w:rPr>
        <w:t>The Government favours investments in the digitalisation of entrepreneurship, an innovative data-driven economy, and the development and use of the Internet, smart communities, cities and homes. Within these limits, it favours research and technology development of the ‘Internet of things’, cloud computing, Big Data and mobile technologies. Because the Government wishes to enable equal integration into the single European digital area for Slovenian stakeholders, it innovatively uses ICT and the Internet in all developmental areas. In the future, it will invest in education to promote the digital society.</w:t>
      </w:r>
    </w:p>
    <w:p w14:paraId="10C39EF9" w14:textId="77AD7856" w:rsidR="008F3F38" w:rsidRPr="005E058D" w:rsidRDefault="00844E02" w:rsidP="00844E02">
      <w:r w:rsidRPr="005E058D">
        <w:rPr>
          <w:shd w:val="clear" w:color="auto" w:fill="FFFFFF"/>
        </w:rPr>
        <w:t xml:space="preserve">In order to digitalise the economy and society, to raise greater general awareness on the developmental importance of ICT and the Internet, to improve digital literacy, for the economically active, develop better </w:t>
      </w:r>
      <w:proofErr w:type="spellStart"/>
      <w:r w:rsidRPr="005E058D">
        <w:rPr>
          <w:shd w:val="clear" w:color="auto" w:fill="FFFFFF"/>
        </w:rPr>
        <w:t>e</w:t>
      </w:r>
      <w:r w:rsidR="0008211D">
        <w:rPr>
          <w:shd w:val="clear" w:color="auto" w:fill="FFFFFF"/>
        </w:rPr>
        <w:t>S</w:t>
      </w:r>
      <w:r w:rsidRPr="005E058D">
        <w:rPr>
          <w:shd w:val="clear" w:color="auto" w:fill="FFFFFF"/>
        </w:rPr>
        <w:t>kills</w:t>
      </w:r>
      <w:proofErr w:type="spellEnd"/>
      <w:r w:rsidRPr="005E058D">
        <w:rPr>
          <w:shd w:val="clear" w:color="auto" w:fill="FFFFFF"/>
        </w:rPr>
        <w:t xml:space="preserve">, and to create a larger number of skilled ICT professionals, all stakeholders must be connected to Slovenia’s digitalisation, not only </w:t>
      </w:r>
      <w:r w:rsidR="00426B9A">
        <w:rPr>
          <w:shd w:val="clear" w:color="auto" w:fill="FFFFFF"/>
        </w:rPr>
        <w:t>i</w:t>
      </w:r>
      <w:r w:rsidRPr="005E058D">
        <w:rPr>
          <w:shd w:val="clear" w:color="auto" w:fill="FFFFFF"/>
        </w:rPr>
        <w:t xml:space="preserve">ndustry, but </w:t>
      </w:r>
      <w:r w:rsidR="00106D74">
        <w:rPr>
          <w:shd w:val="clear" w:color="auto" w:fill="FFFFFF"/>
        </w:rPr>
        <w:t xml:space="preserve">also </w:t>
      </w:r>
      <w:r w:rsidRPr="005E058D">
        <w:rPr>
          <w:shd w:val="clear" w:color="auto" w:fill="FFFFFF"/>
        </w:rPr>
        <w:t>non-governmental organisations and other stakeholders. For this reason, the Slovenian Digital Coalition was established.</w:t>
      </w:r>
    </w:p>
    <w:p w14:paraId="27F83787" w14:textId="77777777" w:rsidR="00583612" w:rsidRPr="005E058D" w:rsidRDefault="00583612" w:rsidP="00583612">
      <w:pPr>
        <w:pStyle w:val="Subtitle"/>
      </w:pPr>
      <w:r w:rsidRPr="005E058D">
        <w:t>Public Administration 2020 – Slovenian Public Administration Development Strategy 2015 – 2020</w:t>
      </w:r>
    </w:p>
    <w:p w14:paraId="7876FD60" w14:textId="2693C762" w:rsidR="00583612" w:rsidRPr="005E058D" w:rsidRDefault="00583612" w:rsidP="00583612">
      <w:pPr>
        <w:rPr>
          <w:bCs/>
        </w:rPr>
      </w:pPr>
      <w:r w:rsidRPr="005E058D">
        <w:rPr>
          <w:bCs/>
        </w:rPr>
        <w:t xml:space="preserve">The </w:t>
      </w:r>
      <w:hyperlink r:id="rId33" w:history="1">
        <w:r w:rsidRPr="005E058D">
          <w:rPr>
            <w:rStyle w:val="Hyperlink"/>
            <w:bCs/>
          </w:rPr>
          <w:t>Strategy</w:t>
        </w:r>
      </w:hyperlink>
      <w:r w:rsidRPr="005E058D">
        <w:rPr>
          <w:bCs/>
        </w:rPr>
        <w:t xml:space="preserve">’s main purpose is to set a platform for a real improvement </w:t>
      </w:r>
      <w:r w:rsidR="00E64395" w:rsidRPr="005E058D">
        <w:rPr>
          <w:bCs/>
        </w:rPr>
        <w:t xml:space="preserve">in the </w:t>
      </w:r>
      <w:r w:rsidRPr="005E058D">
        <w:rPr>
          <w:bCs/>
        </w:rPr>
        <w:t xml:space="preserve"> operation</w:t>
      </w:r>
      <w:r w:rsidR="00E64395" w:rsidRPr="005E058D">
        <w:rPr>
          <w:bCs/>
        </w:rPr>
        <w:t>s</w:t>
      </w:r>
      <w:r w:rsidRPr="005E058D">
        <w:rPr>
          <w:bCs/>
        </w:rPr>
        <w:t xml:space="preserve"> of Slovenia’s public administration which is </w:t>
      </w:r>
      <w:r w:rsidR="00E64395" w:rsidRPr="005E058D">
        <w:rPr>
          <w:bCs/>
        </w:rPr>
        <w:t xml:space="preserve">about </w:t>
      </w:r>
      <w:r w:rsidRPr="005E058D">
        <w:rPr>
          <w:bCs/>
        </w:rPr>
        <w:t>to undergo modernisation and renewal.</w:t>
      </w:r>
      <w:r w:rsidR="00E64395" w:rsidRPr="005E058D">
        <w:rPr>
          <w:bCs/>
        </w:rPr>
        <w:t xml:space="preserve"> R</w:t>
      </w:r>
      <w:r w:rsidRPr="005E058D">
        <w:rPr>
          <w:bCs/>
        </w:rPr>
        <w:t xml:space="preserve">eform will be achieved by introducing a comprehensive management system through centralised strategic planning, introducing quality control systems for the simplification and modernisation of administrative processes, as well as monitoring and evaluation of the work done and targets to be achieved across all levels. Effective public administration cannot be achieved without efficient government IT. It will take advantage of new opportunities and </w:t>
      </w:r>
      <w:r w:rsidR="00E64395" w:rsidRPr="005E058D">
        <w:rPr>
          <w:bCs/>
        </w:rPr>
        <w:t xml:space="preserve">the </w:t>
      </w:r>
      <w:r w:rsidRPr="005E058D">
        <w:rPr>
          <w:bCs/>
        </w:rPr>
        <w:t xml:space="preserve">potential offered by modern technological and organisational approaches, </w:t>
      </w:r>
      <w:r w:rsidR="00E64395" w:rsidRPr="005E058D">
        <w:rPr>
          <w:bCs/>
        </w:rPr>
        <w:t xml:space="preserve">of </w:t>
      </w:r>
      <w:r w:rsidRPr="005E058D">
        <w:rPr>
          <w:bCs/>
        </w:rPr>
        <w:t>which</w:t>
      </w:r>
      <w:r w:rsidR="00E64395" w:rsidRPr="005E058D">
        <w:rPr>
          <w:bCs/>
        </w:rPr>
        <w:t xml:space="preserve"> cloud computing has </w:t>
      </w:r>
      <w:r w:rsidRPr="005E058D">
        <w:rPr>
          <w:bCs/>
        </w:rPr>
        <w:t>one of the great</w:t>
      </w:r>
      <w:r w:rsidR="00E64395" w:rsidRPr="005E058D">
        <w:rPr>
          <w:bCs/>
        </w:rPr>
        <w:t>est</w:t>
      </w:r>
      <w:r w:rsidRPr="005E058D">
        <w:rPr>
          <w:bCs/>
        </w:rPr>
        <w:t xml:space="preserve"> potential</w:t>
      </w:r>
      <w:r w:rsidR="00E64395" w:rsidRPr="005E058D">
        <w:rPr>
          <w:bCs/>
        </w:rPr>
        <w:t>s</w:t>
      </w:r>
      <w:r w:rsidRPr="005E058D">
        <w:rPr>
          <w:bCs/>
        </w:rPr>
        <w:t>. Improving the state of ICT in public administration will have significant synergistic effects in achieving other strategic targets</w:t>
      </w:r>
      <w:r w:rsidR="00E64395" w:rsidRPr="005E058D">
        <w:rPr>
          <w:bCs/>
        </w:rPr>
        <w:t>,</w:t>
      </w:r>
      <w:r w:rsidRPr="005E058D">
        <w:rPr>
          <w:bCs/>
        </w:rPr>
        <w:t xml:space="preserve"> as well as in the development of the information society as a whole. </w:t>
      </w:r>
    </w:p>
    <w:p w14:paraId="07E3311B" w14:textId="743C3306" w:rsidR="00583612" w:rsidRPr="005E058D" w:rsidRDefault="00583612" w:rsidP="00583612">
      <w:pPr>
        <w:rPr>
          <w:bCs/>
        </w:rPr>
      </w:pPr>
      <w:r w:rsidRPr="005E058D">
        <w:rPr>
          <w:bCs/>
        </w:rPr>
        <w:t xml:space="preserve">This will require effective informatics, the increased use of eServices, digitalisation and interoperability of information solutions, </w:t>
      </w:r>
      <w:r w:rsidR="00E64395" w:rsidRPr="005E058D">
        <w:rPr>
          <w:bCs/>
        </w:rPr>
        <w:t xml:space="preserve">all of </w:t>
      </w:r>
      <w:r w:rsidRPr="005E058D">
        <w:rPr>
          <w:bCs/>
        </w:rPr>
        <w:t xml:space="preserve">which </w:t>
      </w:r>
      <w:r w:rsidR="00241ADA">
        <w:rPr>
          <w:bCs/>
        </w:rPr>
        <w:t xml:space="preserve">were </w:t>
      </w:r>
      <w:r w:rsidRPr="005E058D">
        <w:rPr>
          <w:bCs/>
        </w:rPr>
        <w:t>encompassed in a special strategic objective</w:t>
      </w:r>
      <w:r w:rsidR="00E64395" w:rsidRPr="005E058D">
        <w:rPr>
          <w:bCs/>
        </w:rPr>
        <w:t>, T</w:t>
      </w:r>
      <w:r w:rsidRPr="005E058D">
        <w:rPr>
          <w:bCs/>
        </w:rPr>
        <w:t xml:space="preserve">he Public Administration Development Strategy 2015-2020 (hereinafter: PADS 2020). In addition to the direct effects on central government, indirect positive impacts </w:t>
      </w:r>
      <w:r w:rsidR="00241ADA">
        <w:rPr>
          <w:bCs/>
        </w:rPr>
        <w:t>were</w:t>
      </w:r>
      <w:r w:rsidRPr="005E058D">
        <w:rPr>
          <w:bCs/>
        </w:rPr>
        <w:t xml:space="preserve"> anticipated </w:t>
      </w:r>
      <w:r w:rsidR="00E64395" w:rsidRPr="005E058D">
        <w:rPr>
          <w:bCs/>
        </w:rPr>
        <w:t xml:space="preserve">for </w:t>
      </w:r>
      <w:r w:rsidRPr="005E058D">
        <w:rPr>
          <w:bCs/>
        </w:rPr>
        <w:t>the entire public administration (particularly local self-government, public institutions, and agencies), whose business processes are linked to the central government. Efficient governmental IT</w:t>
      </w:r>
      <w:r w:rsidR="00B533FF">
        <w:rPr>
          <w:bCs/>
        </w:rPr>
        <w:t>, argued the Strategy, had the potential to</w:t>
      </w:r>
      <w:r w:rsidRPr="005E058D">
        <w:rPr>
          <w:bCs/>
        </w:rPr>
        <w:t xml:space="preserve"> significantly contribute to the digitalisation of business processes and therefore improve the quality, transparency, and accountability in public administration.</w:t>
      </w:r>
    </w:p>
    <w:p w14:paraId="31DF9B92" w14:textId="750C0F32" w:rsidR="00583612" w:rsidRPr="005E058D" w:rsidRDefault="00583612" w:rsidP="00C6416C">
      <w:r w:rsidRPr="005E058D">
        <w:t xml:space="preserve">Data governance is a prerequisite for data driven developments, operations, decisions, and innovative approaches. In this context, the set of actions are in place. The development of central metadata dictionary is a priority and is also the prerequisite for data repository. A </w:t>
      </w:r>
      <w:r w:rsidR="004B041A" w:rsidRPr="005E058D">
        <w:t>d</w:t>
      </w:r>
      <w:r w:rsidRPr="005E058D">
        <w:t xml:space="preserve">ata repository will provide views </w:t>
      </w:r>
      <w:r w:rsidR="004B041A" w:rsidRPr="005E058D">
        <w:t xml:space="preserve">with </w:t>
      </w:r>
      <w:r w:rsidRPr="005E058D">
        <w:t>different perspectives and contexts, which will be the root for the knowledge and understanding of the data. The repository will provide information on how applications are connected to the data, what institutions are responsible for the data</w:t>
      </w:r>
      <w:r w:rsidR="00B533FF">
        <w:t>,</w:t>
      </w:r>
      <w:r w:rsidRPr="005E058D">
        <w:t xml:space="preserve"> and how data </w:t>
      </w:r>
      <w:r w:rsidR="00B533FF">
        <w:t xml:space="preserve">is </w:t>
      </w:r>
      <w:r w:rsidRPr="005E058D">
        <w:t>used through public administration procedures.</w:t>
      </w:r>
    </w:p>
    <w:p w14:paraId="60160082" w14:textId="50132E48" w:rsidR="00DC6AE6" w:rsidRPr="005E058D" w:rsidRDefault="00F95E28" w:rsidP="002C50B8">
      <w:bookmarkStart w:id="11" w:name="_Hlk8376358"/>
      <w:r w:rsidRPr="005E058D">
        <w:t xml:space="preserve">In the context of </w:t>
      </w:r>
      <w:r w:rsidR="00DC6AE6" w:rsidRPr="005E058D">
        <w:t>the Slovenian Public Administration Development Strategy 2015 - 2020, which also cover</w:t>
      </w:r>
      <w:r w:rsidR="00187EBC">
        <w:t>ed</w:t>
      </w:r>
      <w:r w:rsidR="00DC6AE6" w:rsidRPr="005E058D">
        <w:t xml:space="preserve"> the digital government strategy, the government adopt</w:t>
      </w:r>
      <w:r w:rsidR="00187EBC">
        <w:t>ed</w:t>
      </w:r>
      <w:r w:rsidR="00DC6AE6" w:rsidRPr="005E058D">
        <w:t xml:space="preserve"> </w:t>
      </w:r>
      <w:r w:rsidRPr="005E058D">
        <w:t>an</w:t>
      </w:r>
      <w:r w:rsidR="00DC6AE6" w:rsidRPr="005E058D">
        <w:t xml:space="preserve"> action plan every two years.</w:t>
      </w:r>
      <w:r w:rsidRPr="005E058D">
        <w:t xml:space="preserve"> </w:t>
      </w:r>
      <w:r w:rsidR="00DC6AE6" w:rsidRPr="005E058D">
        <w:t xml:space="preserve">In 2018, the new </w:t>
      </w:r>
      <w:hyperlink r:id="rId34" w:history="1">
        <w:r w:rsidR="00DC6AE6" w:rsidRPr="005E058D">
          <w:rPr>
            <w:rStyle w:val="Hyperlink"/>
            <w:rFonts w:cs="Calibri"/>
            <w:szCs w:val="20"/>
          </w:rPr>
          <w:t>Semantic Interoperability Implementation Strategy</w:t>
        </w:r>
      </w:hyperlink>
      <w:r w:rsidR="00DC6AE6" w:rsidRPr="005E058D">
        <w:t xml:space="preserve"> was prepared. With the help of tools and procedures defined in the Strategy we intend to address the following areas:</w:t>
      </w:r>
    </w:p>
    <w:p w14:paraId="471E5A89" w14:textId="77777777" w:rsidR="00DC6AE6" w:rsidRPr="005E058D" w:rsidRDefault="00DC6AE6" w:rsidP="00CC1838">
      <w:pPr>
        <w:numPr>
          <w:ilvl w:val="0"/>
          <w:numId w:val="29"/>
        </w:numPr>
      </w:pPr>
      <w:r w:rsidRPr="005E058D">
        <w:t>Once Only Principle,</w:t>
      </w:r>
    </w:p>
    <w:p w14:paraId="72841567" w14:textId="3366E0B9" w:rsidR="00DC6AE6" w:rsidRPr="005E058D" w:rsidRDefault="00DC6AE6" w:rsidP="00CC1838">
      <w:pPr>
        <w:numPr>
          <w:ilvl w:val="0"/>
          <w:numId w:val="28"/>
        </w:numPr>
      </w:pPr>
      <w:r w:rsidRPr="005E058D">
        <w:t>More efficient and standardi</w:t>
      </w:r>
      <w:r w:rsidR="00756FE7" w:rsidRPr="005E058D">
        <w:t>s</w:t>
      </w:r>
      <w:r w:rsidRPr="005E058D">
        <w:t>ed planning of information solutions models (for new and re-engineering existing ones), </w:t>
      </w:r>
    </w:p>
    <w:p w14:paraId="5036163D" w14:textId="77777777" w:rsidR="00DC6AE6" w:rsidRPr="005E058D" w:rsidRDefault="00DC6AE6" w:rsidP="00CC1838">
      <w:pPr>
        <w:numPr>
          <w:ilvl w:val="0"/>
          <w:numId w:val="28"/>
        </w:numPr>
      </w:pPr>
      <w:r w:rsidRPr="005E058D">
        <w:t>Greater degree of reliability and quality of data exchanged between systems (one truth rule, same understanding of the meaning of data for all users).</w:t>
      </w:r>
    </w:p>
    <w:p w14:paraId="1F2D19B2" w14:textId="2018C743" w:rsidR="00DC6AE6" w:rsidRPr="005E058D" w:rsidRDefault="00DC6AE6" w:rsidP="002C50B8">
      <w:r w:rsidRPr="005E058D">
        <w:t xml:space="preserve">In the field of emerging technologies, an Action plan for the preparation of the basis for the enhanced implementation of blockchain technologies and building the corresponding environment for the regulation of crypto currencies </w:t>
      </w:r>
      <w:r w:rsidR="000E57E2" w:rsidRPr="005E058D">
        <w:t xml:space="preserve">and blockchain as such </w:t>
      </w:r>
      <w:r w:rsidRPr="005E058D">
        <w:t>in relevant regulatory areas was adopted</w:t>
      </w:r>
      <w:bookmarkEnd w:id="11"/>
    </w:p>
    <w:p w14:paraId="06C3B9CD" w14:textId="2CD4829D" w:rsidR="005F14E2" w:rsidRPr="005E058D" w:rsidRDefault="005F14E2" w:rsidP="0022673E">
      <w:pPr>
        <w:pStyle w:val="Subtitle"/>
      </w:pPr>
      <w:r w:rsidRPr="005E058D">
        <w:t xml:space="preserve">Reorganisation and </w:t>
      </w:r>
      <w:r w:rsidR="00187EBC">
        <w:t>C</w:t>
      </w:r>
      <w:r w:rsidRPr="005E058D">
        <w:t xml:space="preserve">entralisation of the </w:t>
      </w:r>
      <w:r w:rsidR="00187EBC">
        <w:t>G</w:t>
      </w:r>
      <w:r w:rsidRPr="005E058D">
        <w:t xml:space="preserve">overnment IT </w:t>
      </w:r>
    </w:p>
    <w:p w14:paraId="1DBBAE96" w14:textId="35E05C9B" w:rsidR="005F14E2" w:rsidRPr="005E058D" w:rsidRDefault="005F14E2" w:rsidP="005F14E2">
      <w:pPr>
        <w:rPr>
          <w:bCs/>
        </w:rPr>
      </w:pPr>
      <w:r w:rsidRPr="005E058D">
        <w:rPr>
          <w:bCs/>
        </w:rPr>
        <w:t xml:space="preserve">Slovenia’s public administration </w:t>
      </w:r>
      <w:r w:rsidR="004B041A" w:rsidRPr="005E058D">
        <w:rPr>
          <w:bCs/>
        </w:rPr>
        <w:t xml:space="preserve">can </w:t>
      </w:r>
      <w:r w:rsidRPr="005E058D">
        <w:rPr>
          <w:bCs/>
        </w:rPr>
        <w:t xml:space="preserve">accomplish potential cost savings and maximise efficiency in the next couple of years </w:t>
      </w:r>
      <w:r w:rsidR="004B041A" w:rsidRPr="005E058D">
        <w:rPr>
          <w:bCs/>
        </w:rPr>
        <w:t xml:space="preserve">with the adoption of </w:t>
      </w:r>
      <w:r w:rsidRPr="005E058D">
        <w:rPr>
          <w:bCs/>
        </w:rPr>
        <w:t xml:space="preserve">various </w:t>
      </w:r>
      <w:hyperlink r:id="rId35" w:history="1">
        <w:r w:rsidRPr="005E058D">
          <w:rPr>
            <w:rStyle w:val="Hyperlink"/>
            <w:bCs/>
          </w:rPr>
          <w:t>measures</w:t>
        </w:r>
      </w:hyperlink>
      <w:r w:rsidRPr="005E058D">
        <w:rPr>
          <w:bCs/>
        </w:rPr>
        <w:t xml:space="preserve">. IT centralisation </w:t>
      </w:r>
      <w:r w:rsidR="004B041A" w:rsidRPr="005E058D">
        <w:rPr>
          <w:bCs/>
        </w:rPr>
        <w:t xml:space="preserve">comprises </w:t>
      </w:r>
      <w:r w:rsidRPr="005E058D">
        <w:rPr>
          <w:bCs/>
        </w:rPr>
        <w:t>centralised management of infrastructure, communications, joint software, financial and human resources, IT public procurement and security policy, as well as consolidation of fundamental data registers, common building blocks and trust services. This involve</w:t>
      </w:r>
      <w:r w:rsidR="000B342C" w:rsidRPr="005E058D">
        <w:rPr>
          <w:bCs/>
        </w:rPr>
        <w:t>s</w:t>
      </w:r>
      <w:r w:rsidRPr="005E058D">
        <w:rPr>
          <w:bCs/>
        </w:rPr>
        <w:t xml:space="preserve"> the following measures:</w:t>
      </w:r>
    </w:p>
    <w:p w14:paraId="44258469" w14:textId="34516CCB" w:rsidR="005F14E2" w:rsidRPr="005E058D" w:rsidRDefault="005F14E2" w:rsidP="005F14E2">
      <w:pPr>
        <w:rPr>
          <w:bCs/>
        </w:rPr>
      </w:pPr>
      <w:r w:rsidRPr="005E058D">
        <w:rPr>
          <w:bCs/>
        </w:rPr>
        <w:t>Infrastructure consolidation</w:t>
      </w:r>
      <w:r w:rsidR="004B041A" w:rsidRPr="005E058D">
        <w:rPr>
          <w:bCs/>
        </w:rPr>
        <w:t>:</w:t>
      </w:r>
    </w:p>
    <w:p w14:paraId="6E559AC4" w14:textId="77777777" w:rsidR="005F14E2" w:rsidRPr="005E058D" w:rsidRDefault="005F14E2" w:rsidP="00CC1838">
      <w:pPr>
        <w:numPr>
          <w:ilvl w:val="0"/>
          <w:numId w:val="18"/>
        </w:numPr>
      </w:pPr>
      <w:r w:rsidRPr="005E058D">
        <w:t>Building of unified and consolidated information systems of public administration;</w:t>
      </w:r>
    </w:p>
    <w:p w14:paraId="651F3D3F" w14:textId="77777777" w:rsidR="005F14E2" w:rsidRPr="005E058D" w:rsidRDefault="005F14E2" w:rsidP="00CC1838">
      <w:pPr>
        <w:numPr>
          <w:ilvl w:val="0"/>
          <w:numId w:val="18"/>
        </w:numPr>
      </w:pPr>
      <w:r w:rsidRPr="005E058D">
        <w:t>Reference architecture and standardisation of information systems of public administration;</w:t>
      </w:r>
    </w:p>
    <w:p w14:paraId="7A7D9763" w14:textId="77777777" w:rsidR="005F14E2" w:rsidRPr="005E058D" w:rsidRDefault="005F14E2" w:rsidP="00CC1838">
      <w:pPr>
        <w:numPr>
          <w:ilvl w:val="0"/>
          <w:numId w:val="18"/>
        </w:numPr>
      </w:pPr>
      <w:r w:rsidRPr="005E058D">
        <w:t>Establishing a vendor management team;</w:t>
      </w:r>
    </w:p>
    <w:p w14:paraId="3F25BAAF" w14:textId="7B4D7F3F" w:rsidR="005F14E2" w:rsidRPr="005E058D" w:rsidRDefault="005F14E2" w:rsidP="00CC1838">
      <w:pPr>
        <w:numPr>
          <w:ilvl w:val="0"/>
          <w:numId w:val="18"/>
        </w:numPr>
      </w:pPr>
      <w:r w:rsidRPr="005E058D">
        <w:t xml:space="preserve">Introducing a Government </w:t>
      </w:r>
      <w:r w:rsidR="000B342C" w:rsidRPr="005E058D">
        <w:t>C</w:t>
      </w:r>
      <w:r w:rsidRPr="005E058D">
        <w:t xml:space="preserve">loud (DRO): in 2015, the </w:t>
      </w:r>
      <w:r w:rsidR="00EB6161" w:rsidRPr="005E058D">
        <w:t>on</w:t>
      </w:r>
      <w:r w:rsidR="004B041A" w:rsidRPr="005E058D">
        <w:t>-</w:t>
      </w:r>
      <w:r w:rsidR="00EB6161" w:rsidRPr="005E058D">
        <w:t xml:space="preserve">premise </w:t>
      </w:r>
      <w:r w:rsidRPr="005E058D">
        <w:t xml:space="preserve">Government </w:t>
      </w:r>
      <w:r w:rsidR="000B342C" w:rsidRPr="005E058D">
        <w:t>C</w:t>
      </w:r>
      <w:r w:rsidRPr="005E058D">
        <w:t xml:space="preserve">loud was established. This was continued by the migration of public administration IT systems to </w:t>
      </w:r>
      <w:r w:rsidR="004B041A" w:rsidRPr="005E058D">
        <w:t xml:space="preserve">a </w:t>
      </w:r>
      <w:r w:rsidRPr="005E058D">
        <w:t xml:space="preserve">cloud infrastructure and the consolidation of data centres. </w:t>
      </w:r>
    </w:p>
    <w:p w14:paraId="2577A005" w14:textId="2DEBF313" w:rsidR="005F14E2" w:rsidRPr="005E058D" w:rsidRDefault="005F14E2" w:rsidP="005F14E2">
      <w:pPr>
        <w:rPr>
          <w:bCs/>
        </w:rPr>
      </w:pPr>
      <w:r w:rsidRPr="005E058D">
        <w:rPr>
          <w:bCs/>
        </w:rPr>
        <w:t>The Government Cloud establishe</w:t>
      </w:r>
      <w:r w:rsidR="004B041A" w:rsidRPr="005E058D">
        <w:rPr>
          <w:bCs/>
        </w:rPr>
        <w:t>d</w:t>
      </w:r>
      <w:r w:rsidRPr="005E058D">
        <w:rPr>
          <w:bCs/>
        </w:rPr>
        <w:t xml:space="preserve"> </w:t>
      </w:r>
      <w:r w:rsidR="004B041A" w:rsidRPr="005E058D">
        <w:rPr>
          <w:bCs/>
        </w:rPr>
        <w:t xml:space="preserve">a </w:t>
      </w:r>
      <w:r w:rsidRPr="005E058D">
        <w:rPr>
          <w:bCs/>
        </w:rPr>
        <w:t>computer infrastructure for direct budget users, providing them a landing zone for big data, storage (app store) and common solutions. It increase</w:t>
      </w:r>
      <w:r w:rsidR="004B041A" w:rsidRPr="005E058D">
        <w:rPr>
          <w:bCs/>
        </w:rPr>
        <w:t>d</w:t>
      </w:r>
      <w:r w:rsidRPr="005E058D">
        <w:rPr>
          <w:bCs/>
        </w:rPr>
        <w:t xml:space="preserve"> innovation opportunities for service providers, including SMEs and public administrations, </w:t>
      </w:r>
      <w:r w:rsidR="004B041A" w:rsidRPr="005E058D">
        <w:rPr>
          <w:bCs/>
        </w:rPr>
        <w:t xml:space="preserve">as </w:t>
      </w:r>
      <w:r w:rsidRPr="005E058D">
        <w:rPr>
          <w:bCs/>
        </w:rPr>
        <w:t>evidenced through the implementation of advanced cloud infrastructures and services. The Government Cloud contribute</w:t>
      </w:r>
      <w:r w:rsidR="004B041A" w:rsidRPr="005E058D">
        <w:rPr>
          <w:bCs/>
        </w:rPr>
        <w:t>d</w:t>
      </w:r>
      <w:r w:rsidRPr="005E058D">
        <w:rPr>
          <w:bCs/>
        </w:rPr>
        <w:t xml:space="preserve"> to the simplification and streamlining of development and maintenance procedures of IT, as well as improvement of national authorities’ operation. Specific initiatives </w:t>
      </w:r>
      <w:r w:rsidR="004B041A" w:rsidRPr="005E058D">
        <w:rPr>
          <w:bCs/>
        </w:rPr>
        <w:t xml:space="preserve">included </w:t>
      </w:r>
      <w:r w:rsidRPr="005E058D">
        <w:rPr>
          <w:bCs/>
        </w:rPr>
        <w:t xml:space="preserve">the following: </w:t>
      </w:r>
    </w:p>
    <w:p w14:paraId="7942AE7D" w14:textId="727C34EA" w:rsidR="005F14E2" w:rsidRPr="005E058D" w:rsidRDefault="005F14E2" w:rsidP="00CC1838">
      <w:pPr>
        <w:numPr>
          <w:ilvl w:val="0"/>
          <w:numId w:val="17"/>
        </w:numPr>
      </w:pPr>
      <w:r w:rsidRPr="005E058D">
        <w:t xml:space="preserve">The modernisation of the Government Central Communication System (HKOM), </w:t>
      </w:r>
      <w:r w:rsidR="004B041A" w:rsidRPr="005E058D">
        <w:t xml:space="preserve">a </w:t>
      </w:r>
      <w:r w:rsidRPr="005E058D">
        <w:t xml:space="preserve">new business model with expanding capacities. In September 2016, </w:t>
      </w:r>
      <w:r w:rsidR="004B041A" w:rsidRPr="005E058D">
        <w:t xml:space="preserve">the </w:t>
      </w:r>
      <w:r w:rsidRPr="005E058D">
        <w:t>Government cloud and HKOM were certified by the Cisco Cloud and Managed Services Program</w:t>
      </w:r>
      <w:r w:rsidR="00187EBC">
        <w:t>me</w:t>
      </w:r>
      <w:r w:rsidRPr="005E058D">
        <w:t xml:space="preserve"> as the first state owned cloud;</w:t>
      </w:r>
    </w:p>
    <w:p w14:paraId="0E2CE6FA" w14:textId="77777777" w:rsidR="005F14E2" w:rsidRPr="005E058D" w:rsidRDefault="005F14E2" w:rsidP="00CC1838">
      <w:pPr>
        <w:numPr>
          <w:ilvl w:val="0"/>
          <w:numId w:val="17"/>
        </w:numPr>
      </w:pPr>
      <w:r w:rsidRPr="005E058D">
        <w:t>Developing applications for the next generations. Promoting the use of modern methods of development and management of critical applications;</w:t>
      </w:r>
    </w:p>
    <w:p w14:paraId="6BA5B825" w14:textId="77777777" w:rsidR="005F14E2" w:rsidRPr="005E058D" w:rsidRDefault="005F14E2" w:rsidP="00CC1838">
      <w:pPr>
        <w:numPr>
          <w:ilvl w:val="0"/>
          <w:numId w:val="17"/>
        </w:numPr>
      </w:pPr>
      <w:r w:rsidRPr="005E058D">
        <w:t>Full integration of horizontal building blocks in terms of development of information solutions;</w:t>
      </w:r>
    </w:p>
    <w:p w14:paraId="4F964D8A" w14:textId="77777777" w:rsidR="005F14E2" w:rsidRPr="005E058D" w:rsidRDefault="005F14E2" w:rsidP="00CC1838">
      <w:pPr>
        <w:numPr>
          <w:ilvl w:val="0"/>
          <w:numId w:val="17"/>
        </w:numPr>
      </w:pPr>
      <w:r w:rsidRPr="005E058D">
        <w:t>Information security. Providing a safe IT environment for public authorities through pragmatic approaches to security policy;</w:t>
      </w:r>
    </w:p>
    <w:p w14:paraId="542988C3" w14:textId="7C03D4F7" w:rsidR="005F14E2" w:rsidRPr="005E058D" w:rsidRDefault="005F14E2" w:rsidP="00CC1838">
      <w:pPr>
        <w:numPr>
          <w:ilvl w:val="0"/>
          <w:numId w:val="17"/>
        </w:numPr>
      </w:pPr>
      <w:r w:rsidRPr="005E058D">
        <w:t>Implementing a unified security policy and establishing SIGOVCERT;</w:t>
      </w:r>
    </w:p>
    <w:p w14:paraId="52BE3147" w14:textId="191FBA34" w:rsidR="00EE3E0F" w:rsidRPr="005E058D" w:rsidRDefault="005F14E2" w:rsidP="00CC1838">
      <w:pPr>
        <w:numPr>
          <w:ilvl w:val="0"/>
          <w:numId w:val="17"/>
        </w:numPr>
      </w:pPr>
      <w:r w:rsidRPr="005E058D">
        <w:t xml:space="preserve">Introducing a government service centre helpdesk: a single helpdesk centre for public administration, enterprises, and citizens. The Service Centre represents consolidation of all service centres for ICT user support, with </w:t>
      </w:r>
      <w:r w:rsidR="004B041A" w:rsidRPr="005E058D">
        <w:t xml:space="preserve">a </w:t>
      </w:r>
      <w:r w:rsidRPr="005E058D">
        <w:t xml:space="preserve">focus on quality, standards and lower costs.  </w:t>
      </w:r>
    </w:p>
    <w:p w14:paraId="587094AE" w14:textId="528A18D7" w:rsidR="005F14E2" w:rsidRPr="005E058D" w:rsidRDefault="005F14E2" w:rsidP="00CC1838">
      <w:pPr>
        <w:numPr>
          <w:ilvl w:val="0"/>
          <w:numId w:val="17"/>
        </w:numPr>
      </w:pPr>
      <w:r w:rsidRPr="005E058D">
        <w:t xml:space="preserve">Centralisation of </w:t>
      </w:r>
      <w:r w:rsidR="00EE3E0F" w:rsidRPr="005E058D">
        <w:t xml:space="preserve">IT </w:t>
      </w:r>
      <w:r w:rsidRPr="005E058D">
        <w:t>support for public administration;</w:t>
      </w:r>
    </w:p>
    <w:p w14:paraId="2DED0125" w14:textId="77777777" w:rsidR="0041372C" w:rsidRPr="005E058D" w:rsidRDefault="005F14E2" w:rsidP="00CC1838">
      <w:pPr>
        <w:numPr>
          <w:ilvl w:val="0"/>
          <w:numId w:val="17"/>
        </w:numPr>
      </w:pPr>
      <w:r w:rsidRPr="005E058D">
        <w:t>A single portal IT services</w:t>
      </w:r>
      <w:r w:rsidR="0041372C" w:rsidRPr="005E058D">
        <w:t>;</w:t>
      </w:r>
      <w:r w:rsidR="004B041A" w:rsidRPr="005E058D">
        <w:t xml:space="preserve"> and </w:t>
      </w:r>
    </w:p>
    <w:p w14:paraId="7204AA01" w14:textId="0CC7E9C2" w:rsidR="005F14E2" w:rsidRPr="005E058D" w:rsidRDefault="0041372C" w:rsidP="00CC1838">
      <w:pPr>
        <w:numPr>
          <w:ilvl w:val="0"/>
          <w:numId w:val="17"/>
        </w:numPr>
      </w:pPr>
      <w:r w:rsidRPr="005E058D">
        <w:t>O</w:t>
      </w:r>
      <w:r w:rsidR="005F14E2" w:rsidRPr="005E058D">
        <w:t>ffering an online catalogue of IT services, adapted to public administration applications.</w:t>
      </w:r>
    </w:p>
    <w:p w14:paraId="37FADD8D" w14:textId="5F34A4ED" w:rsidR="005F14E2" w:rsidRPr="005E058D" w:rsidRDefault="005F14E2" w:rsidP="005F14E2">
      <w:pPr>
        <w:rPr>
          <w:bCs/>
        </w:rPr>
      </w:pPr>
      <w:r w:rsidRPr="005E058D">
        <w:rPr>
          <w:bCs/>
        </w:rPr>
        <w:t xml:space="preserve">IT reorganisation and centralisation </w:t>
      </w:r>
      <w:r w:rsidR="004938AF" w:rsidRPr="005E058D">
        <w:rPr>
          <w:bCs/>
        </w:rPr>
        <w:t>processes are</w:t>
      </w:r>
      <w:r w:rsidR="004B041A" w:rsidRPr="005E058D">
        <w:rPr>
          <w:bCs/>
        </w:rPr>
        <w:t xml:space="preserve"> expected to </w:t>
      </w:r>
      <w:r w:rsidRPr="005E058D">
        <w:rPr>
          <w:bCs/>
        </w:rPr>
        <w:t xml:space="preserve">bring standardisation and unification and, as such, positively impact </w:t>
      </w:r>
      <w:r w:rsidR="00FC481A" w:rsidRPr="005E058D">
        <w:rPr>
          <w:bCs/>
        </w:rPr>
        <w:t xml:space="preserve">public sector </w:t>
      </w:r>
      <w:r w:rsidRPr="005E058D">
        <w:rPr>
          <w:bCs/>
        </w:rPr>
        <w:t xml:space="preserve">efficiency </w:t>
      </w:r>
      <w:r w:rsidR="00FC481A" w:rsidRPr="005E058D">
        <w:rPr>
          <w:bCs/>
        </w:rPr>
        <w:t>while increasing budget savings. T</w:t>
      </w:r>
      <w:r w:rsidRPr="005E058D">
        <w:rPr>
          <w:bCs/>
        </w:rPr>
        <w:t xml:space="preserve">hese </w:t>
      </w:r>
      <w:r w:rsidR="00FC481A" w:rsidRPr="005E058D">
        <w:rPr>
          <w:bCs/>
        </w:rPr>
        <w:t xml:space="preserve">combined </w:t>
      </w:r>
      <w:r w:rsidRPr="005E058D">
        <w:rPr>
          <w:bCs/>
        </w:rPr>
        <w:t xml:space="preserve">measures </w:t>
      </w:r>
      <w:r w:rsidR="00FC481A" w:rsidRPr="005E058D">
        <w:rPr>
          <w:bCs/>
        </w:rPr>
        <w:t xml:space="preserve">were expected to </w:t>
      </w:r>
      <w:r w:rsidRPr="005E058D">
        <w:rPr>
          <w:bCs/>
        </w:rPr>
        <w:t>bring savings of about</w:t>
      </w:r>
      <w:r w:rsidRPr="005E058D" w:rsidDel="002A5901">
        <w:rPr>
          <w:bCs/>
        </w:rPr>
        <w:t xml:space="preserve"> 20 mi</w:t>
      </w:r>
      <w:r w:rsidRPr="005E058D">
        <w:rPr>
          <w:bCs/>
        </w:rPr>
        <w:t>lli</w:t>
      </w:r>
      <w:r w:rsidRPr="005E058D" w:rsidDel="002A5901">
        <w:rPr>
          <w:bCs/>
        </w:rPr>
        <w:t>o</w:t>
      </w:r>
      <w:r w:rsidRPr="005E058D">
        <w:rPr>
          <w:bCs/>
        </w:rPr>
        <w:t>n</w:t>
      </w:r>
      <w:r w:rsidRPr="005E058D" w:rsidDel="002A5901">
        <w:rPr>
          <w:bCs/>
        </w:rPr>
        <w:t xml:space="preserve"> EUR by 2020</w:t>
      </w:r>
      <w:r w:rsidRPr="005E058D">
        <w:rPr>
          <w:bCs/>
        </w:rPr>
        <w:t>. The Government cloud establishe</w:t>
      </w:r>
      <w:r w:rsidR="00FC481A" w:rsidRPr="005E058D">
        <w:rPr>
          <w:bCs/>
        </w:rPr>
        <w:t>d</w:t>
      </w:r>
      <w:r w:rsidRPr="005E058D">
        <w:rPr>
          <w:bCs/>
        </w:rPr>
        <w:t xml:space="preserve"> computer infrastructure for direct budget users, provid</w:t>
      </w:r>
      <w:r w:rsidR="00FC481A" w:rsidRPr="005E058D">
        <w:rPr>
          <w:bCs/>
        </w:rPr>
        <w:t>ed</w:t>
      </w:r>
      <w:r w:rsidRPr="005E058D">
        <w:rPr>
          <w:bCs/>
        </w:rPr>
        <w:t xml:space="preserve"> them a landing zone for big data, storage (app store) and common solutions. It increase</w:t>
      </w:r>
      <w:r w:rsidR="00FC481A" w:rsidRPr="005E058D">
        <w:rPr>
          <w:bCs/>
        </w:rPr>
        <w:t>d</w:t>
      </w:r>
      <w:r w:rsidRPr="005E058D">
        <w:rPr>
          <w:bCs/>
        </w:rPr>
        <w:t xml:space="preserve"> innovation opportunities for service providers, including SMEs and public administrations, </w:t>
      </w:r>
      <w:r w:rsidR="00FC481A" w:rsidRPr="005E058D">
        <w:rPr>
          <w:bCs/>
        </w:rPr>
        <w:t xml:space="preserve">as </w:t>
      </w:r>
      <w:r w:rsidRPr="005E058D">
        <w:rPr>
          <w:bCs/>
        </w:rPr>
        <w:t>evidenced through the implementation of advanced cloud infrastructures and services. The State Cloud contribute</w:t>
      </w:r>
      <w:r w:rsidR="00FC481A" w:rsidRPr="005E058D">
        <w:rPr>
          <w:bCs/>
        </w:rPr>
        <w:t>d</w:t>
      </w:r>
      <w:r w:rsidRPr="005E058D">
        <w:rPr>
          <w:bCs/>
        </w:rPr>
        <w:t xml:space="preserve"> to the simplification and streamlining of the development and maintenance procedures of IT, as well as the improvement of national authorities’ operation</w:t>
      </w:r>
      <w:r w:rsidR="00FC481A" w:rsidRPr="005E058D">
        <w:rPr>
          <w:bCs/>
        </w:rPr>
        <w:t>s</w:t>
      </w:r>
      <w:r w:rsidRPr="005E058D">
        <w:rPr>
          <w:bCs/>
        </w:rPr>
        <w:t>.</w:t>
      </w:r>
    </w:p>
    <w:p w14:paraId="3D2A22D4" w14:textId="13B21658" w:rsidR="004204CC" w:rsidRPr="005E058D" w:rsidRDefault="004204CC" w:rsidP="004204CC">
      <w:pPr>
        <w:rPr>
          <w:bCs/>
        </w:rPr>
      </w:pPr>
      <w:r w:rsidRPr="005E058D">
        <w:rPr>
          <w:bCs/>
        </w:rPr>
        <w:t>The Government Cloud DRO offer</w:t>
      </w:r>
      <w:r w:rsidR="00FC481A" w:rsidRPr="005E058D">
        <w:rPr>
          <w:bCs/>
        </w:rPr>
        <w:t>s</w:t>
      </w:r>
      <w:r w:rsidRPr="005E058D">
        <w:rPr>
          <w:bCs/>
        </w:rPr>
        <w:t xml:space="preserve"> an efficient and reliable infrastructure for the functioning of critical IT systems in Public Administration. It </w:t>
      </w:r>
      <w:r w:rsidR="000A505B">
        <w:rPr>
          <w:bCs/>
        </w:rPr>
        <w:t>was</w:t>
      </w:r>
      <w:r w:rsidRPr="005E058D">
        <w:rPr>
          <w:bCs/>
        </w:rPr>
        <w:t xml:space="preserve"> designed technically to provide the highest level of security. It consists of three equivalent infrastructures. The critical applications run parallel and equivalent on all three active infrastructures. DRO will bring better services for its users, citizens and companies, and not only electronic services, but also in F2F interaction through administrative units. DRO can rely on the knowledge and experience of 38 IT companies (involved in the project of DRO establishment) and their experts. DRO also represents development platform</w:t>
      </w:r>
      <w:r w:rsidR="000A505B">
        <w:rPr>
          <w:bCs/>
        </w:rPr>
        <w:t>s</w:t>
      </w:r>
      <w:r w:rsidRPr="005E058D">
        <w:rPr>
          <w:bCs/>
        </w:rPr>
        <w:t xml:space="preserve"> for innovative processing and simulation between mass data (Big Data). </w:t>
      </w:r>
    </w:p>
    <w:p w14:paraId="1486E1EE" w14:textId="35E0B19D" w:rsidR="004204CC" w:rsidRPr="005E058D" w:rsidRDefault="004204CC" w:rsidP="004204CC">
      <w:pPr>
        <w:rPr>
          <w:bCs/>
        </w:rPr>
      </w:pPr>
      <w:r w:rsidRPr="005E058D">
        <w:rPr>
          <w:bCs/>
        </w:rPr>
        <w:t xml:space="preserve">The migration </w:t>
      </w:r>
      <w:r w:rsidR="00FC481A" w:rsidRPr="005E058D">
        <w:rPr>
          <w:bCs/>
        </w:rPr>
        <w:t xml:space="preserve">is planned for </w:t>
      </w:r>
      <w:r w:rsidRPr="005E058D">
        <w:rPr>
          <w:bCs/>
        </w:rPr>
        <w:t xml:space="preserve">existing applications to the cloud infrastructure and implementation of the new application development methodology. The application development will be aligned with cloud computing concepts and supported by tools, standards, software patterns and trainings. A special emphasis will be given to civil servants’ training through the </w:t>
      </w:r>
      <w:r w:rsidR="000A505B">
        <w:rPr>
          <w:bCs/>
        </w:rPr>
        <w:t>R</w:t>
      </w:r>
      <w:r w:rsidRPr="005E058D">
        <w:rPr>
          <w:bCs/>
        </w:rPr>
        <w:t xml:space="preserve">aising </w:t>
      </w:r>
      <w:r w:rsidR="000A505B">
        <w:rPr>
          <w:bCs/>
        </w:rPr>
        <w:t>D</w:t>
      </w:r>
      <w:r w:rsidRPr="005E058D">
        <w:rPr>
          <w:bCs/>
        </w:rPr>
        <w:t xml:space="preserve">igital </w:t>
      </w:r>
      <w:r w:rsidR="000A505B">
        <w:rPr>
          <w:bCs/>
        </w:rPr>
        <w:t>C</w:t>
      </w:r>
      <w:r w:rsidRPr="005E058D">
        <w:rPr>
          <w:bCs/>
        </w:rPr>
        <w:t>ompetences’ project, financed by the European Social Fund and carried out by the Academy of Public Administration, with the help of public administration professionals. Slovenia will provide an innovative environment that will enable the implementation of new e</w:t>
      </w:r>
      <w:r w:rsidR="0008211D">
        <w:rPr>
          <w:bCs/>
        </w:rPr>
        <w:t>S</w:t>
      </w:r>
      <w:r w:rsidRPr="005E058D">
        <w:rPr>
          <w:bCs/>
        </w:rPr>
        <w:t xml:space="preserve">ervices for the private sector and encouraging the research of academia. </w:t>
      </w:r>
      <w:r w:rsidR="00FC481A" w:rsidRPr="005E058D">
        <w:rPr>
          <w:bCs/>
        </w:rPr>
        <w:t>To</w:t>
      </w:r>
      <w:r w:rsidRPr="005E058D">
        <w:rPr>
          <w:bCs/>
        </w:rPr>
        <w:t xml:space="preserve"> reach this goal, innovative cloud services will be established. </w:t>
      </w:r>
    </w:p>
    <w:p w14:paraId="159622CF" w14:textId="77777777" w:rsidR="004204CC" w:rsidRPr="005E058D" w:rsidRDefault="004204CC" w:rsidP="004204CC">
      <w:pPr>
        <w:rPr>
          <w:bCs/>
        </w:rPr>
      </w:pPr>
    </w:p>
    <w:p w14:paraId="37FB5667" w14:textId="4827D754" w:rsidR="008F3F38" w:rsidRPr="005E058D" w:rsidRDefault="003730DF" w:rsidP="00703FA3">
      <w:pPr>
        <w:pStyle w:val="Heading2"/>
      </w:pPr>
      <w:bookmarkStart w:id="12" w:name="_Toc1474952"/>
      <w:r w:rsidRPr="005E058D">
        <w:t>Key enablers</w:t>
      </w:r>
      <w:bookmarkEnd w:id="12"/>
    </w:p>
    <w:p w14:paraId="402E90A0" w14:textId="174CD3D6" w:rsidR="003730DF" w:rsidRPr="005E058D" w:rsidRDefault="003730DF" w:rsidP="00FE4D60">
      <w:pPr>
        <w:pStyle w:val="Heading3"/>
      </w:pPr>
      <w:bookmarkStart w:id="13" w:name="_Toc1474953"/>
      <w:r w:rsidRPr="005E058D">
        <w:t>Access to public information</w:t>
      </w:r>
      <w:bookmarkEnd w:id="13"/>
    </w:p>
    <w:p w14:paraId="79677847" w14:textId="2D3CEC64" w:rsidR="004043A8" w:rsidRPr="005E058D" w:rsidRDefault="00270757" w:rsidP="00BE75FD">
      <w:r w:rsidRPr="005E058D">
        <w:t>No political communication was adopted in this field to date.</w:t>
      </w:r>
      <w:r w:rsidRPr="005E058D">
        <w:rPr>
          <w:rStyle w:val="eop"/>
          <w:color w:val="000000"/>
          <w:szCs w:val="20"/>
          <w:shd w:val="clear" w:color="auto" w:fill="FFFFFF"/>
        </w:rPr>
        <w:t> </w:t>
      </w:r>
    </w:p>
    <w:p w14:paraId="20D82E07" w14:textId="77777777" w:rsidR="003730DF" w:rsidRPr="005E058D" w:rsidRDefault="003730DF" w:rsidP="00FE4D60">
      <w:pPr>
        <w:pStyle w:val="Heading3"/>
      </w:pPr>
      <w:bookmarkStart w:id="14" w:name="_Toc1474954"/>
      <w:r w:rsidRPr="005E058D">
        <w:t>eID and Trust Services</w:t>
      </w:r>
      <w:bookmarkEnd w:id="14"/>
    </w:p>
    <w:p w14:paraId="206A993D" w14:textId="47EEF26C" w:rsidR="008F3F38" w:rsidRPr="005E058D" w:rsidRDefault="00A15732" w:rsidP="00150AFF">
      <w:pPr>
        <w:rPr>
          <w:rFonts w:cs="Arial"/>
          <w:b/>
          <w:i/>
          <w:iCs/>
          <w:color w:val="263673"/>
          <w:sz w:val="22"/>
          <w:szCs w:val="28"/>
        </w:rPr>
      </w:pPr>
      <w:r w:rsidRPr="005E058D">
        <w:t>No political communication was adopted in this field to date.</w:t>
      </w:r>
      <w:r w:rsidRPr="005E058D">
        <w:rPr>
          <w:rStyle w:val="eop"/>
          <w:color w:val="000000"/>
          <w:szCs w:val="20"/>
          <w:shd w:val="clear" w:color="auto" w:fill="FFFFFF"/>
        </w:rPr>
        <w:t> </w:t>
      </w:r>
    </w:p>
    <w:p w14:paraId="348572B5" w14:textId="77777777" w:rsidR="003730DF" w:rsidRPr="005E058D" w:rsidRDefault="003730DF" w:rsidP="00FE4D60">
      <w:pPr>
        <w:pStyle w:val="Heading3"/>
      </w:pPr>
      <w:bookmarkStart w:id="15" w:name="_Toc1474955"/>
      <w:r w:rsidRPr="005E058D">
        <w:t>Security aspects related to digital government</w:t>
      </w:r>
      <w:bookmarkEnd w:id="15"/>
    </w:p>
    <w:p w14:paraId="498277B1" w14:textId="77777777" w:rsidR="00374BEA" w:rsidRPr="005E058D" w:rsidRDefault="00374BEA" w:rsidP="00173E1E">
      <w:pPr>
        <w:pStyle w:val="Subtitle"/>
      </w:pPr>
      <w:r w:rsidRPr="005E058D">
        <w:t>Cyber Security Strategy</w:t>
      </w:r>
    </w:p>
    <w:p w14:paraId="2D36AE9F" w14:textId="75F3D696" w:rsidR="00374BEA" w:rsidRPr="005E058D" w:rsidRDefault="00374BEA" w:rsidP="00374BEA">
      <w:pPr>
        <w:rPr>
          <w:bCs/>
        </w:rPr>
      </w:pPr>
      <w:r w:rsidRPr="005E058D">
        <w:rPr>
          <w:bCs/>
        </w:rPr>
        <w:t xml:space="preserve">The </w:t>
      </w:r>
      <w:hyperlink r:id="rId36" w:history="1">
        <w:r w:rsidRPr="005E058D">
          <w:rPr>
            <w:rStyle w:val="Hyperlink"/>
            <w:bCs/>
          </w:rPr>
          <w:t>Cyber Security Strategy</w:t>
        </w:r>
      </w:hyperlink>
      <w:r w:rsidRPr="005E058D">
        <w:rPr>
          <w:bCs/>
        </w:rPr>
        <w:t xml:space="preserve"> </w:t>
      </w:r>
      <w:r w:rsidR="00FC481A" w:rsidRPr="005E058D">
        <w:rPr>
          <w:bCs/>
        </w:rPr>
        <w:t>established</w:t>
      </w:r>
      <w:r w:rsidRPr="005E058D">
        <w:rPr>
          <w:bCs/>
        </w:rPr>
        <w:t xml:space="preserve"> </w:t>
      </w:r>
      <w:r w:rsidR="00FC481A" w:rsidRPr="005E058D">
        <w:rPr>
          <w:bCs/>
        </w:rPr>
        <w:t xml:space="preserve">the framework for </w:t>
      </w:r>
      <w:r w:rsidRPr="005E058D">
        <w:rPr>
          <w:bCs/>
        </w:rPr>
        <w:t xml:space="preserve">an integrated national system to ensure cyber security on a high level. The Republic of Slovenia will provide an open, safe and secure cyberspace, which will serve as </w:t>
      </w:r>
      <w:r w:rsidR="00FC481A" w:rsidRPr="005E058D">
        <w:rPr>
          <w:bCs/>
        </w:rPr>
        <w:t>the</w:t>
      </w:r>
      <w:r w:rsidRPr="005E058D">
        <w:rPr>
          <w:bCs/>
        </w:rPr>
        <w:t xml:space="preserve"> basis for the smooth functioning of the infrastructure relevant for the functioning of state agencies and the economy, as well as the lives of all citizens.</w:t>
      </w:r>
    </w:p>
    <w:p w14:paraId="117862E8" w14:textId="7249195D" w:rsidR="0041372C" w:rsidRPr="005E058D" w:rsidRDefault="00374BEA" w:rsidP="00374BEA">
      <w:pPr>
        <w:rPr>
          <w:bCs/>
        </w:rPr>
      </w:pPr>
      <w:r w:rsidRPr="005E058D">
        <w:rPr>
          <w:bCs/>
        </w:rPr>
        <w:t>On one hand, more rapid development of information and communication technologies in modern society is beneficial; but on the other hand, it affects the emergence of new and technologically more sophisticated cyber threats. There is a growing trend in using ICT for political, economic and military pre-eminence. Cyber-attacks are also a major security threat to the contemporary world. This has helped to ensure that cyber security, some time ago, became an important integral part of the countries’ national security.</w:t>
      </w:r>
    </w:p>
    <w:p w14:paraId="199D7BB7" w14:textId="77777777" w:rsidR="00374BEA" w:rsidRPr="005E058D" w:rsidRDefault="00374BEA" w:rsidP="00374BEA">
      <w:pPr>
        <w:rPr>
          <w:bCs/>
        </w:rPr>
      </w:pPr>
      <w:r w:rsidRPr="005E058D">
        <w:rPr>
          <w:bCs/>
        </w:rPr>
        <w:t>By 2020, Slovenia will have set up an effective system for ensuring cyber security in preventing and addressing the consequences of security incidents. To achieve this objective, a set of measures will have been taken in the following areas:</w:t>
      </w:r>
    </w:p>
    <w:p w14:paraId="499FD806" w14:textId="77777777" w:rsidR="00374BEA" w:rsidRPr="005E058D" w:rsidRDefault="00374BEA" w:rsidP="00CC1838">
      <w:pPr>
        <w:numPr>
          <w:ilvl w:val="0"/>
          <w:numId w:val="16"/>
        </w:numPr>
      </w:pPr>
      <w:r w:rsidRPr="005E058D">
        <w:t>Reinforcement and organisation of the regulatory framework of the national cyber security system;</w:t>
      </w:r>
    </w:p>
    <w:p w14:paraId="142F2F08" w14:textId="77777777" w:rsidR="00374BEA" w:rsidRPr="005E058D" w:rsidRDefault="00374BEA" w:rsidP="00CC1838">
      <w:pPr>
        <w:numPr>
          <w:ilvl w:val="0"/>
          <w:numId w:val="16"/>
        </w:numPr>
      </w:pPr>
      <w:r w:rsidRPr="005E058D">
        <w:t>Citizen security in cyberspace;</w:t>
      </w:r>
    </w:p>
    <w:p w14:paraId="712BF901" w14:textId="77777777" w:rsidR="00374BEA" w:rsidRPr="005E058D" w:rsidRDefault="00374BEA" w:rsidP="00CC1838">
      <w:pPr>
        <w:numPr>
          <w:ilvl w:val="0"/>
          <w:numId w:val="16"/>
        </w:numPr>
      </w:pPr>
      <w:r w:rsidRPr="005E058D">
        <w:t>Cyber security in the economy;</w:t>
      </w:r>
    </w:p>
    <w:p w14:paraId="3EFC96EC" w14:textId="77777777" w:rsidR="00374BEA" w:rsidRPr="005E058D" w:rsidRDefault="00374BEA" w:rsidP="00CC1838">
      <w:pPr>
        <w:numPr>
          <w:ilvl w:val="0"/>
          <w:numId w:val="16"/>
        </w:numPr>
      </w:pPr>
      <w:r w:rsidRPr="005E058D">
        <w:t xml:space="preserve">Ensuring the functioning of critical infrastructure in the sector for information and communication support; </w:t>
      </w:r>
    </w:p>
    <w:p w14:paraId="7B36A370" w14:textId="77777777" w:rsidR="00374BEA" w:rsidRPr="005E058D" w:rsidRDefault="00374BEA" w:rsidP="00CC1838">
      <w:pPr>
        <w:numPr>
          <w:ilvl w:val="0"/>
          <w:numId w:val="16"/>
        </w:numPr>
      </w:pPr>
      <w:r w:rsidRPr="005E058D">
        <w:t>Ensuring cyber security in the field of public security and combating cybercrime;</w:t>
      </w:r>
    </w:p>
    <w:p w14:paraId="3BE2DD4E" w14:textId="55647CB1" w:rsidR="0041372C" w:rsidRPr="005E058D" w:rsidRDefault="00374BEA" w:rsidP="00150AFF">
      <w:pPr>
        <w:numPr>
          <w:ilvl w:val="0"/>
          <w:numId w:val="16"/>
        </w:numPr>
        <w:rPr>
          <w:bCs/>
        </w:rPr>
      </w:pPr>
      <w:r w:rsidRPr="005E058D">
        <w:t>Ensuring safe functioning and availability of key information and communication systems in the event of major natural and other disasters.</w:t>
      </w:r>
    </w:p>
    <w:p w14:paraId="10F38AC1" w14:textId="52770AB7" w:rsidR="00374BEA" w:rsidRPr="005E058D" w:rsidRDefault="00374BEA" w:rsidP="00374BEA">
      <w:pPr>
        <w:rPr>
          <w:bCs/>
        </w:rPr>
      </w:pPr>
      <w:r w:rsidRPr="005E058D">
        <w:rPr>
          <w:bCs/>
        </w:rPr>
        <w:t>An essential objective of the strategy is the regulatory framework organisation at strategic level for ensuring cyber security. Therefore, the Government of the Republic of Slovenia foresees the creation of a national authority for cyber security. The authority will, at strategic level, coordinate activities and resources for ensuring high level cyber security in the Republic of Slovenia:</w:t>
      </w:r>
    </w:p>
    <w:p w14:paraId="6A1ECE79" w14:textId="77777777" w:rsidR="00374BEA" w:rsidRPr="005E058D" w:rsidRDefault="00374BEA" w:rsidP="00CC1838">
      <w:pPr>
        <w:numPr>
          <w:ilvl w:val="0"/>
          <w:numId w:val="15"/>
        </w:numPr>
      </w:pPr>
      <w:r w:rsidRPr="005E058D">
        <w:t>The development of cyber defence capabilities;</w:t>
      </w:r>
    </w:p>
    <w:p w14:paraId="04CC84C0" w14:textId="0B640E24" w:rsidR="00131013" w:rsidRPr="005E058D" w:rsidRDefault="00374BEA" w:rsidP="00150AFF">
      <w:pPr>
        <w:numPr>
          <w:ilvl w:val="0"/>
          <w:numId w:val="15"/>
        </w:numPr>
      </w:pPr>
      <w:r w:rsidRPr="005E058D">
        <w:t>Reinforcement of national cyber security through international co-operation.</w:t>
      </w:r>
    </w:p>
    <w:p w14:paraId="56DF2CA0" w14:textId="68E06D43" w:rsidR="00374BEA" w:rsidRPr="005E058D" w:rsidRDefault="00374BEA" w:rsidP="00374BEA">
      <w:pPr>
        <w:rPr>
          <w:bCs/>
        </w:rPr>
      </w:pPr>
      <w:r w:rsidRPr="005E058D">
        <w:rPr>
          <w:bCs/>
        </w:rPr>
        <w:t xml:space="preserve">An </w:t>
      </w:r>
      <w:hyperlink r:id="rId37" w:history="1">
        <w:r w:rsidRPr="005E058D">
          <w:rPr>
            <w:rStyle w:val="Hyperlink"/>
            <w:bCs/>
          </w:rPr>
          <w:t>Action Plan</w:t>
        </w:r>
      </w:hyperlink>
      <w:r w:rsidRPr="005E058D">
        <w:rPr>
          <w:bCs/>
        </w:rPr>
        <w:t xml:space="preserve"> for further establishing and maintaining infrastructure for spatial information in Slovenia was also adopted.</w:t>
      </w:r>
    </w:p>
    <w:p w14:paraId="4ABFDE6D" w14:textId="4BF67B1E" w:rsidR="00374BEA" w:rsidRPr="005E058D" w:rsidRDefault="00374BEA" w:rsidP="00374BEA">
      <w:pPr>
        <w:rPr>
          <w:bCs/>
        </w:rPr>
      </w:pPr>
      <w:r w:rsidRPr="005E058D">
        <w:rPr>
          <w:bCs/>
        </w:rPr>
        <w:t>The Strategy on the development of public administration 2015-2020, adopted in April 2015, contain</w:t>
      </w:r>
      <w:r w:rsidR="00822374" w:rsidRPr="005E058D">
        <w:rPr>
          <w:bCs/>
        </w:rPr>
        <w:t>ed</w:t>
      </w:r>
      <w:r w:rsidRPr="005E058D">
        <w:rPr>
          <w:bCs/>
        </w:rPr>
        <w:t xml:space="preserve"> a special section devoted to transparency and the re-use </w:t>
      </w:r>
      <w:r w:rsidR="00822374" w:rsidRPr="005E058D">
        <w:rPr>
          <w:bCs/>
        </w:rPr>
        <w:t xml:space="preserve">of </w:t>
      </w:r>
      <w:r w:rsidRPr="005E058D">
        <w:rPr>
          <w:bCs/>
        </w:rPr>
        <w:t>open data (Chapter 6.4.1). On the basis of th</w:t>
      </w:r>
      <w:r w:rsidR="00822374" w:rsidRPr="005E058D">
        <w:rPr>
          <w:bCs/>
        </w:rPr>
        <w:t>is</w:t>
      </w:r>
      <w:r w:rsidRPr="005E058D">
        <w:rPr>
          <w:bCs/>
        </w:rPr>
        <w:t xml:space="preserve"> strategy, the</w:t>
      </w:r>
      <w:r w:rsidR="00822374" w:rsidRPr="005E058D">
        <w:rPr>
          <w:bCs/>
        </w:rPr>
        <w:t xml:space="preserve"> A</w:t>
      </w:r>
      <w:r w:rsidRPr="005E058D">
        <w:rPr>
          <w:bCs/>
        </w:rPr>
        <w:t xml:space="preserve">ction </w:t>
      </w:r>
      <w:r w:rsidR="00822374" w:rsidRPr="005E058D">
        <w:rPr>
          <w:bCs/>
        </w:rPr>
        <w:t>P</w:t>
      </w:r>
      <w:r w:rsidRPr="005E058D">
        <w:rPr>
          <w:bCs/>
        </w:rPr>
        <w:t xml:space="preserve">lan provides for the actual measures in this field. The Action </w:t>
      </w:r>
      <w:r w:rsidR="00822374" w:rsidRPr="005E058D">
        <w:rPr>
          <w:bCs/>
        </w:rPr>
        <w:t>P</w:t>
      </w:r>
      <w:r w:rsidRPr="005E058D">
        <w:rPr>
          <w:bCs/>
        </w:rPr>
        <w:t>lan defines specific measures in relation to ‘Opening of public sector information’, from legal amendments to the Manual and the renewal of the national portal.</w:t>
      </w:r>
    </w:p>
    <w:p w14:paraId="34AFB100" w14:textId="77777777" w:rsidR="003730DF" w:rsidRPr="005E058D" w:rsidRDefault="003730DF" w:rsidP="00FE4D60">
      <w:pPr>
        <w:pStyle w:val="Heading3"/>
      </w:pPr>
      <w:bookmarkStart w:id="16" w:name="_Toc1474956"/>
      <w:r w:rsidRPr="005E058D">
        <w:t>Interconnection of base registries</w:t>
      </w:r>
      <w:bookmarkEnd w:id="16"/>
    </w:p>
    <w:p w14:paraId="5326135B" w14:textId="4DA562FE" w:rsidR="008F3F38" w:rsidRPr="005E058D" w:rsidRDefault="00E923CB" w:rsidP="00F57208">
      <w:r w:rsidRPr="005E058D">
        <w:t>No political communication was adopted in this field to date. </w:t>
      </w:r>
    </w:p>
    <w:p w14:paraId="76C17966" w14:textId="77777777" w:rsidR="003730DF" w:rsidRPr="005E058D" w:rsidRDefault="003730DF" w:rsidP="00FE4D60">
      <w:pPr>
        <w:pStyle w:val="Heading3"/>
      </w:pPr>
      <w:bookmarkStart w:id="17" w:name="_Toc1474957"/>
      <w:r w:rsidRPr="005E058D">
        <w:t>eProcurement</w:t>
      </w:r>
      <w:bookmarkEnd w:id="17"/>
    </w:p>
    <w:p w14:paraId="775B3B1B" w14:textId="38DF2573" w:rsidR="008F3F38" w:rsidRPr="005E058D" w:rsidRDefault="00990C8E" w:rsidP="00F57208">
      <w:r w:rsidRPr="005E058D">
        <w:t>No political communication was adopted in this field to date. </w:t>
      </w:r>
    </w:p>
    <w:p w14:paraId="01F78129" w14:textId="77777777" w:rsidR="003730DF" w:rsidRPr="005E058D" w:rsidRDefault="003730DF" w:rsidP="00FE4D60">
      <w:pPr>
        <w:pStyle w:val="Heading2"/>
      </w:pPr>
      <w:bookmarkStart w:id="18" w:name="_Toc1474958"/>
      <w:r w:rsidRPr="005E058D">
        <w:t>Domain-specific political communications</w:t>
      </w:r>
      <w:bookmarkEnd w:id="18"/>
    </w:p>
    <w:p w14:paraId="3FC32423" w14:textId="1814C520" w:rsidR="000A7546" w:rsidRPr="005E058D" w:rsidRDefault="00D42D20" w:rsidP="000F1020">
      <w:r w:rsidRPr="005E058D">
        <w:t>No political communication was adopted in this field to date.</w:t>
      </w:r>
    </w:p>
    <w:p w14:paraId="3C4E2C2E" w14:textId="77777777" w:rsidR="003730DF" w:rsidRPr="005E058D" w:rsidRDefault="003730DF" w:rsidP="00FE4D60">
      <w:pPr>
        <w:pStyle w:val="Heading2"/>
      </w:pPr>
      <w:bookmarkStart w:id="19" w:name="_Toc1474959"/>
      <w:r w:rsidRPr="005E058D">
        <w:t>Interoperability</w:t>
      </w:r>
      <w:bookmarkEnd w:id="19"/>
    </w:p>
    <w:p w14:paraId="033E698A" w14:textId="187F20EB" w:rsidR="0052070A" w:rsidRPr="005E058D" w:rsidRDefault="0052070A" w:rsidP="00FE204E">
      <w:pPr>
        <w:pStyle w:val="Subtitle"/>
      </w:pPr>
      <w:r w:rsidRPr="005E058D">
        <w:t xml:space="preserve">National Interoperability Framework </w:t>
      </w:r>
    </w:p>
    <w:p w14:paraId="350D9377" w14:textId="41F7CA63" w:rsidR="003F1EAA" w:rsidRPr="005E058D" w:rsidRDefault="003F1EAA" w:rsidP="003F1EAA">
      <w:r w:rsidRPr="005E058D">
        <w:t xml:space="preserve">The Slovenian </w:t>
      </w:r>
      <w:r w:rsidR="000A505B">
        <w:t>N</w:t>
      </w:r>
      <w:r w:rsidRPr="005E058D">
        <w:t xml:space="preserve">ational </w:t>
      </w:r>
      <w:r w:rsidR="000A505B">
        <w:t>I</w:t>
      </w:r>
      <w:r w:rsidRPr="005E058D">
        <w:t xml:space="preserve">nteroperability </w:t>
      </w:r>
      <w:r w:rsidR="000A505B">
        <w:t>F</w:t>
      </w:r>
      <w:r w:rsidRPr="005E058D">
        <w:t xml:space="preserve">ramework represents a metadata framework for the coordinated development of </w:t>
      </w:r>
      <w:r w:rsidR="0052070A" w:rsidRPr="005E058D">
        <w:t>eS</w:t>
      </w:r>
      <w:r w:rsidRPr="005E058D">
        <w:t xml:space="preserve">ervices of the public sector. On the </w:t>
      </w:r>
      <w:hyperlink r:id="rId38" w:history="1">
        <w:r w:rsidRPr="005E058D">
          <w:rPr>
            <w:rStyle w:val="Hyperlink"/>
          </w:rPr>
          <w:t>NIO portal</w:t>
        </w:r>
      </w:hyperlink>
      <w:r w:rsidRPr="005E058D">
        <w:t xml:space="preserve">, system specifications and documentation </w:t>
      </w:r>
      <w:r w:rsidR="007467F9" w:rsidRPr="005E058D">
        <w:t>are</w:t>
      </w:r>
      <w:r w:rsidRPr="005E058D">
        <w:t xml:space="preserve"> available as well as the standards, recommendations, interoperability products, data access services, organi</w:t>
      </w:r>
      <w:r w:rsidR="00756FE7" w:rsidRPr="005E058D">
        <w:t>s</w:t>
      </w:r>
      <w:r w:rsidRPr="005E058D">
        <w:t>ational rules, interoperability infrastructure and building blocks are presented. The NIO's Editorial Board, a group of IT experts from various fields were in 2018 involved in the publication and monitoring of interoperability products working process on portal NIO. An important and continuous task of the Committee is to raise awareness of the importance of interoperability and the establishment of NIF and EIF.</w:t>
      </w:r>
    </w:p>
    <w:p w14:paraId="64DF0E0D" w14:textId="49DE01D1" w:rsidR="003F1EAA" w:rsidRPr="005E058D" w:rsidRDefault="003F1EAA" w:rsidP="003F1EAA">
      <w:pPr>
        <w:rPr>
          <w:rFonts w:cs="Calibri"/>
        </w:rPr>
      </w:pPr>
      <w:r w:rsidRPr="005E058D">
        <w:rPr>
          <w:rFonts w:cs="Calibri"/>
        </w:rPr>
        <w:t xml:space="preserve">In 2018, the new </w:t>
      </w:r>
      <w:hyperlink r:id="rId39" w:history="1">
        <w:r w:rsidRPr="005E058D">
          <w:rPr>
            <w:rStyle w:val="Hyperlink"/>
            <w:rFonts w:cs="Calibri"/>
          </w:rPr>
          <w:t>Semantic Interoperability Implementation Strategy</w:t>
        </w:r>
      </w:hyperlink>
      <w:r w:rsidRPr="005E058D">
        <w:rPr>
          <w:rFonts w:cs="Calibri"/>
        </w:rPr>
        <w:t xml:space="preserve"> was prepared. With the help of tools and procedures defined in the Strategy </w:t>
      </w:r>
      <w:r w:rsidR="00822374" w:rsidRPr="005E058D">
        <w:rPr>
          <w:rFonts w:cs="Calibri"/>
        </w:rPr>
        <w:t>addressed</w:t>
      </w:r>
      <w:r w:rsidRPr="005E058D">
        <w:rPr>
          <w:rFonts w:cs="Calibri"/>
        </w:rPr>
        <w:t xml:space="preserve"> the following areas</w:t>
      </w:r>
      <w:r w:rsidR="00822374" w:rsidRPr="005E058D">
        <w:rPr>
          <w:rFonts w:cs="Calibri"/>
        </w:rPr>
        <w:t xml:space="preserve"> and issues</w:t>
      </w:r>
      <w:r w:rsidRPr="005E058D">
        <w:rPr>
          <w:rFonts w:cs="Calibri"/>
        </w:rPr>
        <w:t>:</w:t>
      </w:r>
    </w:p>
    <w:p w14:paraId="5C2AF00C" w14:textId="5BD10F78" w:rsidR="003F1EAA" w:rsidRPr="005E058D" w:rsidRDefault="003F1EAA" w:rsidP="00CC1838">
      <w:pPr>
        <w:numPr>
          <w:ilvl w:val="0"/>
          <w:numId w:val="26"/>
        </w:numPr>
        <w:rPr>
          <w:rFonts w:cs="Calibri"/>
        </w:rPr>
      </w:pPr>
      <w:r w:rsidRPr="005E058D">
        <w:rPr>
          <w:rFonts w:cs="Calibri"/>
        </w:rPr>
        <w:t>Once Only Principle</w:t>
      </w:r>
      <w:r w:rsidR="000F1020" w:rsidRPr="005E058D">
        <w:rPr>
          <w:rFonts w:cs="Calibri"/>
        </w:rPr>
        <w:t>;</w:t>
      </w:r>
    </w:p>
    <w:p w14:paraId="7647E8B4" w14:textId="2B1AC57F" w:rsidR="003F1EAA" w:rsidRPr="005E058D" w:rsidRDefault="003F1EAA" w:rsidP="00CC1838">
      <w:pPr>
        <w:numPr>
          <w:ilvl w:val="0"/>
          <w:numId w:val="25"/>
        </w:numPr>
        <w:rPr>
          <w:rFonts w:cs="Calibri"/>
        </w:rPr>
      </w:pPr>
      <w:r w:rsidRPr="005E058D">
        <w:rPr>
          <w:rFonts w:cs="Calibri"/>
        </w:rPr>
        <w:t>More efficient and standardi</w:t>
      </w:r>
      <w:r w:rsidR="00756FE7" w:rsidRPr="005E058D">
        <w:rPr>
          <w:rFonts w:cs="Calibri"/>
        </w:rPr>
        <w:t>s</w:t>
      </w:r>
      <w:r w:rsidRPr="005E058D">
        <w:rPr>
          <w:rFonts w:cs="Calibri"/>
        </w:rPr>
        <w:t>ed planning of information solutions models (for new and re-engineering existing ones)</w:t>
      </w:r>
      <w:r w:rsidR="000F1020" w:rsidRPr="005E058D">
        <w:rPr>
          <w:rFonts w:cs="Calibri"/>
        </w:rPr>
        <w:t>;</w:t>
      </w:r>
    </w:p>
    <w:p w14:paraId="3FB73442" w14:textId="77777777" w:rsidR="003F1EAA" w:rsidRPr="005E058D" w:rsidRDefault="003F1EAA" w:rsidP="00CC1838">
      <w:pPr>
        <w:numPr>
          <w:ilvl w:val="0"/>
          <w:numId w:val="25"/>
        </w:numPr>
        <w:rPr>
          <w:rFonts w:cs="Calibri"/>
        </w:rPr>
      </w:pPr>
      <w:r w:rsidRPr="005E058D">
        <w:rPr>
          <w:rFonts w:cs="Calibri"/>
        </w:rPr>
        <w:t>Greater degree of reliability and quality of data exchanged between systems (one truth rule, same understanding of the meaning of data for all users).</w:t>
      </w:r>
    </w:p>
    <w:p w14:paraId="670F795C" w14:textId="77777777" w:rsidR="003730DF" w:rsidRPr="005E058D" w:rsidRDefault="003730DF" w:rsidP="00FE4D60">
      <w:pPr>
        <w:pStyle w:val="Heading2"/>
      </w:pPr>
      <w:bookmarkStart w:id="20" w:name="_Toc1474960"/>
      <w:r w:rsidRPr="005E058D">
        <w:t>Emerging technologies</w:t>
      </w:r>
      <w:bookmarkEnd w:id="20"/>
    </w:p>
    <w:p w14:paraId="6F05E487" w14:textId="77777777" w:rsidR="00E77607" w:rsidRPr="005E058D" w:rsidRDefault="0010239E" w:rsidP="00150AFF">
      <w:pPr>
        <w:pStyle w:val="Subtitle"/>
        <w:keepNext/>
      </w:pPr>
      <w:r w:rsidRPr="005E058D">
        <w:t xml:space="preserve">Blockchain </w:t>
      </w:r>
      <w:r w:rsidR="00F072BE" w:rsidRPr="005E058D">
        <w:t xml:space="preserve">Action Plan </w:t>
      </w:r>
    </w:p>
    <w:p w14:paraId="3AEEE09D" w14:textId="4A729804" w:rsidR="00E77607" w:rsidRPr="005E058D" w:rsidRDefault="00E77607" w:rsidP="00150AFF">
      <w:pPr>
        <w:keepNext/>
      </w:pPr>
      <w:r w:rsidRPr="005E058D">
        <w:t xml:space="preserve">In May 2018 Slovenia adopted an </w:t>
      </w:r>
      <w:hyperlink r:id="rId40" w:history="1">
        <w:r w:rsidRPr="005E058D">
          <w:rPr>
            <w:rStyle w:val="Hyperlink"/>
          </w:rPr>
          <w:t>Action Plan</w:t>
        </w:r>
      </w:hyperlink>
      <w:r w:rsidRPr="005E058D">
        <w:t xml:space="preserve"> to prepare the basis for accelerated implementation of the use of blockchain technologies. The main activities, foreseen in the Action </w:t>
      </w:r>
      <w:r w:rsidR="00822374" w:rsidRPr="005E058D">
        <w:t>P</w:t>
      </w:r>
      <w:r w:rsidRPr="005E058D">
        <w:t xml:space="preserve">lan: </w:t>
      </w:r>
    </w:p>
    <w:p w14:paraId="792BB4BC" w14:textId="0E38CE28" w:rsidR="00E77607" w:rsidRPr="005E058D" w:rsidRDefault="00E77607" w:rsidP="001F65A6">
      <w:pPr>
        <w:numPr>
          <w:ilvl w:val="0"/>
          <w:numId w:val="39"/>
        </w:numPr>
      </w:pPr>
      <w:r w:rsidRPr="005E058D">
        <w:t xml:space="preserve">Identification of </w:t>
      </w:r>
      <w:r w:rsidR="00822374" w:rsidRPr="005E058D">
        <w:t xml:space="preserve">the </w:t>
      </w:r>
      <w:r w:rsidRPr="005E058D">
        <w:t>relevant legislation for the implementation of blockchain/DLT (tax legislation, AML – Anti Money Laund</w:t>
      </w:r>
      <w:r w:rsidR="00822374" w:rsidRPr="005E058D">
        <w:t>e</w:t>
      </w:r>
      <w:r w:rsidRPr="005E058D">
        <w:t xml:space="preserve">ring, GDPR – General Data </w:t>
      </w:r>
      <w:r w:rsidR="000A505B">
        <w:t>P</w:t>
      </w:r>
      <w:r w:rsidRPr="005E058D">
        <w:t xml:space="preserve">rotection Regulation, Financial </w:t>
      </w:r>
      <w:r w:rsidR="000A505B">
        <w:t>R</w:t>
      </w:r>
      <w:r w:rsidRPr="005E058D">
        <w:t xml:space="preserve">egulation of the </w:t>
      </w:r>
      <w:r w:rsidR="000A505B">
        <w:t>S</w:t>
      </w:r>
      <w:r w:rsidRPr="005E058D">
        <w:t xml:space="preserve">ecurities and </w:t>
      </w:r>
      <w:r w:rsidR="000A505B">
        <w:t>R</w:t>
      </w:r>
      <w:r w:rsidRPr="005E058D">
        <w:t xml:space="preserve">equirements for </w:t>
      </w:r>
      <w:r w:rsidR="000A505B">
        <w:t>S</w:t>
      </w:r>
      <w:r w:rsidRPr="005E058D">
        <w:t xml:space="preserve">ecurity </w:t>
      </w:r>
      <w:r w:rsidR="000A505B">
        <w:t>T</w:t>
      </w:r>
      <w:r w:rsidRPr="005E058D">
        <w:t>okens)</w:t>
      </w:r>
      <w:r w:rsidR="00150AFF" w:rsidRPr="005E058D">
        <w:t>;</w:t>
      </w:r>
    </w:p>
    <w:p w14:paraId="1CC18377" w14:textId="3BDC645E" w:rsidR="00E77607" w:rsidRPr="005E058D" w:rsidRDefault="00E77607" w:rsidP="001F65A6">
      <w:pPr>
        <w:numPr>
          <w:ilvl w:val="0"/>
          <w:numId w:val="39"/>
        </w:numPr>
      </w:pPr>
      <w:r w:rsidRPr="005E058D">
        <w:t xml:space="preserve">Identification of the relevant technological areas (vertical/horizontal) to determine the testing environment (a </w:t>
      </w:r>
      <w:r w:rsidR="00150AFF" w:rsidRPr="005E058D">
        <w:t>‘</w:t>
      </w:r>
      <w:r w:rsidRPr="005E058D">
        <w:t>sandbox</w:t>
      </w:r>
      <w:r w:rsidR="00150AFF" w:rsidRPr="005E058D">
        <w:t>’);</w:t>
      </w:r>
    </w:p>
    <w:p w14:paraId="46DD26C0" w14:textId="016EC308" w:rsidR="00E77607" w:rsidRPr="005E058D" w:rsidRDefault="00E77607" w:rsidP="001F65A6">
      <w:pPr>
        <w:numPr>
          <w:ilvl w:val="0"/>
          <w:numId w:val="39"/>
        </w:numPr>
      </w:pPr>
      <w:r w:rsidRPr="005E058D">
        <w:t>Streng</w:t>
      </w:r>
      <w:r w:rsidR="00822374" w:rsidRPr="005E058D">
        <w:t>thening</w:t>
      </w:r>
      <w:r w:rsidRPr="005E058D">
        <w:t xml:space="preserve"> of the implementation of the blockchain/DLT solutions (together with other Industry 4.0 technologies: IoT, AI, AR, VR, MR – mixed reality, </w:t>
      </w:r>
      <w:r w:rsidR="00D7210A">
        <w:t>m</w:t>
      </w:r>
      <w:r w:rsidRPr="005E058D">
        <w:t xml:space="preserve">achine learning) in the demo/pilot projects developed for </w:t>
      </w:r>
      <w:r w:rsidR="00D7210A">
        <w:t>nine</w:t>
      </w:r>
      <w:r w:rsidRPr="005E058D">
        <w:t xml:space="preserve"> areas of </w:t>
      </w:r>
      <w:r w:rsidR="00D7210A">
        <w:t>s</w:t>
      </w:r>
      <w:r w:rsidRPr="005E058D">
        <w:t>mart speciali</w:t>
      </w:r>
      <w:r w:rsidR="00756FE7" w:rsidRPr="005E058D">
        <w:t>s</w:t>
      </w:r>
      <w:r w:rsidRPr="005E058D">
        <w:t>ation strategy (</w:t>
      </w:r>
      <w:r w:rsidR="00017855">
        <w:t xml:space="preserve">including: </w:t>
      </w:r>
      <w:r w:rsidR="00D7210A">
        <w:t>s</w:t>
      </w:r>
      <w:r w:rsidRPr="005E058D">
        <w:t xml:space="preserve">mart cities and </w:t>
      </w:r>
      <w:r w:rsidR="00D7210A">
        <w:t>c</w:t>
      </w:r>
      <w:r w:rsidRPr="005E058D">
        <w:t xml:space="preserve">ommunities, </w:t>
      </w:r>
      <w:r w:rsidR="00D7210A">
        <w:t>s</w:t>
      </w:r>
      <w:r w:rsidRPr="005E058D">
        <w:t xml:space="preserve">mart home, </w:t>
      </w:r>
      <w:r w:rsidR="00D7210A">
        <w:t>s</w:t>
      </w:r>
      <w:r w:rsidRPr="005E058D">
        <w:t xml:space="preserve">ustainable tourism, </w:t>
      </w:r>
      <w:r w:rsidR="00D7210A">
        <w:t>s</w:t>
      </w:r>
      <w:r w:rsidRPr="005E058D">
        <w:t xml:space="preserve">ustainable materials, </w:t>
      </w:r>
      <w:r w:rsidR="00D7210A">
        <w:t>s</w:t>
      </w:r>
      <w:r w:rsidRPr="005E058D">
        <w:t xml:space="preserve">mart </w:t>
      </w:r>
      <w:r w:rsidR="00D7210A">
        <w:t>f</w:t>
      </w:r>
      <w:r w:rsidRPr="005E058D">
        <w:t xml:space="preserve">actories – </w:t>
      </w:r>
      <w:r w:rsidR="00D7210A">
        <w:t>f</w:t>
      </w:r>
      <w:r w:rsidRPr="005E058D">
        <w:t xml:space="preserve">actories of the </w:t>
      </w:r>
      <w:r w:rsidR="00017855">
        <w:t>f</w:t>
      </w:r>
      <w:r w:rsidRPr="005E058D">
        <w:t xml:space="preserve">uture, </w:t>
      </w:r>
      <w:r w:rsidR="00017855">
        <w:t>s</w:t>
      </w:r>
      <w:r w:rsidRPr="005E058D">
        <w:t xml:space="preserve">mart mobility, </w:t>
      </w:r>
      <w:r w:rsidR="00017855">
        <w:t>c</w:t>
      </w:r>
      <w:r w:rsidRPr="005E058D">
        <w:t xml:space="preserve">ircular economy, </w:t>
      </w:r>
      <w:r w:rsidR="00017855">
        <w:t>h</w:t>
      </w:r>
      <w:r w:rsidRPr="005E058D">
        <w:t>ealth and medicine</w:t>
      </w:r>
      <w:r w:rsidR="00017855">
        <w:t xml:space="preserve"> and s</w:t>
      </w:r>
      <w:r w:rsidRPr="005E058D">
        <w:t>ustainable food supply)</w:t>
      </w:r>
      <w:r w:rsidR="00150AFF" w:rsidRPr="005E058D">
        <w:t>;</w:t>
      </w:r>
    </w:p>
    <w:p w14:paraId="2D246845" w14:textId="0C47B469" w:rsidR="00E77607" w:rsidRPr="005E058D" w:rsidRDefault="00E77607" w:rsidP="001F65A6">
      <w:pPr>
        <w:numPr>
          <w:ilvl w:val="0"/>
          <w:numId w:val="39"/>
        </w:numPr>
      </w:pPr>
      <w:r w:rsidRPr="005E058D">
        <w:t xml:space="preserve">Creation of the regulatory framework for the introduction of blockchain/DLT solutions and ensuring the legal base </w:t>
      </w:r>
      <w:r w:rsidR="00017855">
        <w:t>to</w:t>
      </w:r>
      <w:r w:rsidRPr="005E058D">
        <w:t xml:space="preserve"> start or develop </w:t>
      </w:r>
      <w:r w:rsidR="00017855">
        <w:t>a</w:t>
      </w:r>
      <w:r w:rsidRPr="005E058D">
        <w:t xml:space="preserve"> business, based on blockchain/DLT in Slovenia</w:t>
      </w:r>
      <w:r w:rsidR="00150AFF" w:rsidRPr="005E058D">
        <w:t>;</w:t>
      </w:r>
    </w:p>
    <w:p w14:paraId="01808805" w14:textId="598D652E" w:rsidR="00E77607" w:rsidRPr="005E058D" w:rsidRDefault="00E77607" w:rsidP="001F65A6">
      <w:pPr>
        <w:numPr>
          <w:ilvl w:val="0"/>
          <w:numId w:val="39"/>
        </w:numPr>
      </w:pPr>
      <w:r w:rsidRPr="005E058D">
        <w:t>Definition of relevant educational/training content and programmes and steps to introduce the knowledge into companies</w:t>
      </w:r>
      <w:r w:rsidR="00017855">
        <w:t>,</w:t>
      </w:r>
      <w:r w:rsidRPr="005E058D">
        <w:t xml:space="preserve"> supporting environ</w:t>
      </w:r>
      <w:r w:rsidR="00822374" w:rsidRPr="005E058D">
        <w:t>ments</w:t>
      </w:r>
      <w:r w:rsidRPr="005E058D">
        <w:t xml:space="preserve"> –</w:t>
      </w:r>
      <w:r w:rsidR="00017855">
        <w:t xml:space="preserve"> and the</w:t>
      </w:r>
      <w:r w:rsidRPr="005E058D">
        <w:t xml:space="preserve"> educational system (regarding the strong concentration of knowledge in Slovenia on blockchain/DLT).</w:t>
      </w:r>
    </w:p>
    <w:p w14:paraId="0DFB7A57" w14:textId="18C3420D" w:rsidR="0010239E" w:rsidRPr="005E058D" w:rsidRDefault="00125B31" w:rsidP="0010239E">
      <w:pPr>
        <w:pStyle w:val="Subtitle"/>
      </w:pPr>
      <w:r w:rsidRPr="005E058D">
        <w:t>National Strategy for Artificial Intelligence</w:t>
      </w:r>
      <w:r w:rsidR="0010239E" w:rsidRPr="005E058D">
        <w:t xml:space="preserve"> </w:t>
      </w:r>
    </w:p>
    <w:p w14:paraId="1A1C042C" w14:textId="43D100CF" w:rsidR="00541343" w:rsidRPr="005E058D" w:rsidRDefault="00A26A2D" w:rsidP="00F07801">
      <w:r w:rsidRPr="005E058D">
        <w:t xml:space="preserve">The </w:t>
      </w:r>
      <w:r w:rsidR="0049781F" w:rsidRPr="005E058D">
        <w:t xml:space="preserve">main purpose of </w:t>
      </w:r>
      <w:r w:rsidRPr="005E058D">
        <w:t xml:space="preserve">Blockchain Think Tank Slovenia, </w:t>
      </w:r>
      <w:r w:rsidR="0049781F" w:rsidRPr="005E058D">
        <w:t>a think tank founded</w:t>
      </w:r>
      <w:r w:rsidRPr="005E058D">
        <w:t xml:space="preserve"> by </w:t>
      </w:r>
      <w:r w:rsidR="0049781F" w:rsidRPr="005E058D">
        <w:t xml:space="preserve">the </w:t>
      </w:r>
      <w:r w:rsidRPr="005E058D">
        <w:t xml:space="preserve">Slovenian Ministry of Public Administration, </w:t>
      </w:r>
      <w:r w:rsidR="00541343" w:rsidRPr="005E058D">
        <w:t xml:space="preserve">is to act as a bridge between </w:t>
      </w:r>
      <w:r w:rsidR="00017855">
        <w:t xml:space="preserve">the </w:t>
      </w:r>
      <w:r w:rsidR="00541343" w:rsidRPr="005E058D">
        <w:t>public and</w:t>
      </w:r>
      <w:r w:rsidR="00017855">
        <w:t xml:space="preserve"> the</w:t>
      </w:r>
      <w:r w:rsidR="00541343" w:rsidRPr="005E058D">
        <w:t xml:space="preserve"> private sector and </w:t>
      </w:r>
      <w:r w:rsidR="0049781F" w:rsidRPr="005E058D">
        <w:t xml:space="preserve">serve </w:t>
      </w:r>
      <w:r w:rsidR="00541343" w:rsidRPr="005E058D">
        <w:t xml:space="preserve">as a platform for gathering all possible </w:t>
      </w:r>
      <w:r w:rsidR="0049781F" w:rsidRPr="005E058D">
        <w:t xml:space="preserve">knowledge </w:t>
      </w:r>
      <w:r w:rsidR="00541343" w:rsidRPr="005E058D">
        <w:t xml:space="preserve">about blockchain </w:t>
      </w:r>
      <w:r w:rsidR="0049781F" w:rsidRPr="005E058D">
        <w:t xml:space="preserve">technology </w:t>
      </w:r>
      <w:r w:rsidR="00541343" w:rsidRPr="005E058D">
        <w:t xml:space="preserve">on one </w:t>
      </w:r>
      <w:r w:rsidR="0049781F" w:rsidRPr="005E058D">
        <w:t>place</w:t>
      </w:r>
      <w:r w:rsidR="00541343" w:rsidRPr="005E058D">
        <w:t xml:space="preserve">. </w:t>
      </w:r>
    </w:p>
    <w:p w14:paraId="1F2C07D1" w14:textId="1A8172A2" w:rsidR="001946B7" w:rsidRPr="005E058D" w:rsidRDefault="001946B7" w:rsidP="00403688">
      <w:r w:rsidRPr="005E058D">
        <w:t xml:space="preserve">The Ministry of Public Administration </w:t>
      </w:r>
      <w:r w:rsidR="008A0AE1" w:rsidRPr="005E058D">
        <w:t>has been developing a</w:t>
      </w:r>
      <w:r w:rsidRPr="005E058D">
        <w:t xml:space="preserve"> national </w:t>
      </w:r>
      <w:r w:rsidR="008A0AE1" w:rsidRPr="005E058D">
        <w:t>S</w:t>
      </w:r>
      <w:r w:rsidRPr="005E058D">
        <w:t xml:space="preserve">trategy for Artificial </w:t>
      </w:r>
      <w:r w:rsidR="008A0AE1" w:rsidRPr="005E058D">
        <w:t>I</w:t>
      </w:r>
      <w:r w:rsidRPr="005E058D">
        <w:t xml:space="preserve">ntelligence. </w:t>
      </w:r>
      <w:r w:rsidR="008A0AE1" w:rsidRPr="005E058D">
        <w:t xml:space="preserve">A </w:t>
      </w:r>
      <w:r w:rsidRPr="005E058D">
        <w:t xml:space="preserve">working group </w:t>
      </w:r>
      <w:r w:rsidR="008A0AE1" w:rsidRPr="005E058D">
        <w:t>was</w:t>
      </w:r>
      <w:r w:rsidRPr="005E058D">
        <w:t xml:space="preserve"> formed</w:t>
      </w:r>
      <w:r w:rsidR="008A0AE1" w:rsidRPr="005E058D">
        <w:t xml:space="preserve"> consisting</w:t>
      </w:r>
      <w:r w:rsidRPr="005E058D">
        <w:t xml:space="preserve"> of representatives of various ministries and government departments. </w:t>
      </w:r>
      <w:r w:rsidR="008A0AE1" w:rsidRPr="005E058D">
        <w:t xml:space="preserve">External </w:t>
      </w:r>
      <w:r w:rsidRPr="005E058D">
        <w:t xml:space="preserve">stakeholders </w:t>
      </w:r>
      <w:r w:rsidR="000F1020" w:rsidRPr="005E058D">
        <w:t>include the</w:t>
      </w:r>
      <w:r w:rsidR="008A0AE1" w:rsidRPr="005E058D">
        <w:t xml:space="preserve"> </w:t>
      </w:r>
      <w:r w:rsidRPr="005E058D">
        <w:t xml:space="preserve">Slovenian Digital Coalition, Slovenian Society for Artificial Intelligence, Slovenia's Digital Ambassador, </w:t>
      </w:r>
      <w:r w:rsidR="008A0AE1" w:rsidRPr="005E058D">
        <w:t xml:space="preserve">the </w:t>
      </w:r>
      <w:r w:rsidRPr="005E058D">
        <w:t xml:space="preserve">Chamber of Commerce and Industry of Slovenia, Strategic Research and Innovation Partnerships (SRIP </w:t>
      </w:r>
      <w:proofErr w:type="spellStart"/>
      <w:r w:rsidRPr="005E058D">
        <w:t>PMiS</w:t>
      </w:r>
      <w:proofErr w:type="spellEnd"/>
      <w:r w:rsidRPr="005E058D">
        <w:t xml:space="preserve"> - Smart </w:t>
      </w:r>
      <w:r w:rsidR="008A0AE1" w:rsidRPr="005E058D">
        <w:t>C</w:t>
      </w:r>
      <w:r w:rsidRPr="005E058D">
        <w:t xml:space="preserve">ities and </w:t>
      </w:r>
      <w:r w:rsidR="008A0AE1" w:rsidRPr="005E058D">
        <w:t>C</w:t>
      </w:r>
      <w:r w:rsidRPr="005E058D">
        <w:t xml:space="preserve">ommunities and SRIP </w:t>
      </w:r>
      <w:proofErr w:type="spellStart"/>
      <w:r w:rsidRPr="005E058D">
        <w:t>ToP</w:t>
      </w:r>
      <w:proofErr w:type="spellEnd"/>
      <w:r w:rsidRPr="005E058D">
        <w:t xml:space="preserve"> - Factories of the future), the </w:t>
      </w:r>
      <w:proofErr w:type="spellStart"/>
      <w:r w:rsidRPr="005E058D">
        <w:t>Jozef</w:t>
      </w:r>
      <w:proofErr w:type="spellEnd"/>
      <w:r w:rsidRPr="005E058D">
        <w:t xml:space="preserve"> Stefan Institute, the Faculty of Computer and Information Science of the University of Ljubljana and others). </w:t>
      </w:r>
      <w:r w:rsidR="000D0373" w:rsidRPr="005E058D">
        <w:br/>
      </w:r>
      <w:r w:rsidRPr="005E058D">
        <w:t xml:space="preserve">The </w:t>
      </w:r>
      <w:r w:rsidR="008A0AE1" w:rsidRPr="005E058D">
        <w:t>Working Group’s tasks include</w:t>
      </w:r>
      <w:r w:rsidRPr="005E058D">
        <w:t>:</w:t>
      </w:r>
    </w:p>
    <w:p w14:paraId="773490C6" w14:textId="43861237" w:rsidR="001946B7" w:rsidRPr="005E058D" w:rsidRDefault="008A0AE1" w:rsidP="00CC1838">
      <w:pPr>
        <w:keepNext/>
        <w:keepLines/>
        <w:widowControl w:val="0"/>
        <w:numPr>
          <w:ilvl w:val="0"/>
          <w:numId w:val="33"/>
        </w:numPr>
      </w:pPr>
      <w:r w:rsidRPr="005E058D">
        <w:t>E</w:t>
      </w:r>
      <w:r w:rsidR="001946B7" w:rsidRPr="005E058D">
        <w:t>xamin</w:t>
      </w:r>
      <w:r w:rsidRPr="005E058D">
        <w:t xml:space="preserve">ing </w:t>
      </w:r>
      <w:r w:rsidR="001946B7" w:rsidRPr="005E058D">
        <w:t>the state of artificial intelligence in the country;</w:t>
      </w:r>
    </w:p>
    <w:p w14:paraId="36A2F072" w14:textId="09759276" w:rsidR="001946B7" w:rsidRPr="005E058D" w:rsidRDefault="008A0AE1" w:rsidP="00CC1838">
      <w:pPr>
        <w:keepNext/>
        <w:keepLines/>
        <w:widowControl w:val="0"/>
        <w:numPr>
          <w:ilvl w:val="0"/>
          <w:numId w:val="33"/>
        </w:numPr>
      </w:pPr>
      <w:r w:rsidRPr="005E058D">
        <w:t>E</w:t>
      </w:r>
      <w:r w:rsidR="001946B7" w:rsidRPr="005E058D">
        <w:t>xamining possible foreign best practices;</w:t>
      </w:r>
    </w:p>
    <w:p w14:paraId="23EF0A46" w14:textId="7E808178" w:rsidR="001946B7" w:rsidRPr="005E058D" w:rsidRDefault="008A0AE1" w:rsidP="00CC1838">
      <w:pPr>
        <w:keepNext/>
        <w:keepLines/>
        <w:widowControl w:val="0"/>
        <w:numPr>
          <w:ilvl w:val="0"/>
          <w:numId w:val="33"/>
        </w:numPr>
      </w:pPr>
      <w:r w:rsidRPr="005E058D">
        <w:t>F</w:t>
      </w:r>
      <w:r w:rsidR="001946B7" w:rsidRPr="005E058D">
        <w:t>ormulating proposals for systemic regulation;</w:t>
      </w:r>
    </w:p>
    <w:p w14:paraId="2469F680" w14:textId="731780CC" w:rsidR="001946B7" w:rsidRPr="005E058D" w:rsidRDefault="008A0AE1" w:rsidP="00CC1838">
      <w:pPr>
        <w:keepNext/>
        <w:keepLines/>
        <w:widowControl w:val="0"/>
        <w:numPr>
          <w:ilvl w:val="0"/>
          <w:numId w:val="33"/>
        </w:numPr>
      </w:pPr>
      <w:r w:rsidRPr="005E058D">
        <w:t>H</w:t>
      </w:r>
      <w:r w:rsidR="001946B7" w:rsidRPr="005E058D">
        <w:t>armoni</w:t>
      </w:r>
      <w:r w:rsidR="00756FE7" w:rsidRPr="005E058D">
        <w:t>s</w:t>
      </w:r>
      <w:r w:rsidRPr="005E058D">
        <w:t>ing</w:t>
      </w:r>
      <w:r w:rsidR="001946B7" w:rsidRPr="005E058D">
        <w:t xml:space="preserve"> of systemic system proposals with country and EU strategic documents;</w:t>
      </w:r>
    </w:p>
    <w:p w14:paraId="10224287" w14:textId="31EC7280" w:rsidR="001946B7" w:rsidRPr="005E058D" w:rsidRDefault="008A0AE1" w:rsidP="00CC1838">
      <w:pPr>
        <w:keepNext/>
        <w:keepLines/>
        <w:widowControl w:val="0"/>
        <w:numPr>
          <w:ilvl w:val="0"/>
          <w:numId w:val="33"/>
        </w:numPr>
      </w:pPr>
      <w:r w:rsidRPr="005E058D">
        <w:t>Preparing</w:t>
      </w:r>
      <w:r w:rsidR="001946B7" w:rsidRPr="005E058D">
        <w:t xml:space="preserve"> the final proposal of the national strategy for artificial intelligence.</w:t>
      </w:r>
    </w:p>
    <w:p w14:paraId="0D5EE719" w14:textId="77777777" w:rsidR="001946B7" w:rsidRPr="005E058D" w:rsidRDefault="001946B7" w:rsidP="001946B7">
      <w:pPr>
        <w:keepNext/>
        <w:keepLines/>
        <w:widowControl w:val="0"/>
      </w:pPr>
      <w:r w:rsidRPr="005E058D">
        <w:t>Focus areas are:</w:t>
      </w:r>
    </w:p>
    <w:p w14:paraId="0CD46A73" w14:textId="285B9D25" w:rsidR="001946B7" w:rsidRPr="005E058D" w:rsidRDefault="001946B7" w:rsidP="00CC1838">
      <w:pPr>
        <w:keepNext/>
        <w:keepLines/>
        <w:widowControl w:val="0"/>
        <w:numPr>
          <w:ilvl w:val="0"/>
          <w:numId w:val="32"/>
        </w:numPr>
      </w:pPr>
      <w:r w:rsidRPr="005E058D">
        <w:t>Strengthening technological and industrial capacities in the field of artificial intelligence</w:t>
      </w:r>
      <w:r w:rsidR="00A9043B" w:rsidRPr="005E058D">
        <w:t>;</w:t>
      </w:r>
    </w:p>
    <w:p w14:paraId="4C047260" w14:textId="56F168BF" w:rsidR="001946B7" w:rsidRPr="005E058D" w:rsidRDefault="001946B7" w:rsidP="00CC1838">
      <w:pPr>
        <w:keepNext/>
        <w:keepLines/>
        <w:widowControl w:val="0"/>
        <w:numPr>
          <w:ilvl w:val="0"/>
          <w:numId w:val="32"/>
        </w:numPr>
      </w:pPr>
      <w:r w:rsidRPr="005E058D">
        <w:t>Responding to socio-economic changes, such as changes in the labour market</w:t>
      </w:r>
      <w:r w:rsidR="008A0AE1" w:rsidRPr="005E058D">
        <w:t xml:space="preserve"> and</w:t>
      </w:r>
      <w:r w:rsidRPr="005E058D">
        <w:t xml:space="preserve"> education system</w:t>
      </w:r>
      <w:r w:rsidR="00A9043B" w:rsidRPr="005E058D">
        <w:t>;</w:t>
      </w:r>
    </w:p>
    <w:p w14:paraId="61A4BA58" w14:textId="000EBDFA" w:rsidR="001946B7" w:rsidRPr="005E058D" w:rsidRDefault="001946B7" w:rsidP="00CC1838">
      <w:pPr>
        <w:keepNext/>
        <w:keepLines/>
        <w:widowControl w:val="0"/>
        <w:numPr>
          <w:ilvl w:val="0"/>
          <w:numId w:val="32"/>
        </w:numPr>
      </w:pPr>
      <w:r w:rsidRPr="005E058D">
        <w:t>Providing an appropriate ethical and legal framework.</w:t>
      </w:r>
    </w:p>
    <w:p w14:paraId="3FD8D736" w14:textId="36DB839E" w:rsidR="00541343" w:rsidRPr="005E058D" w:rsidRDefault="001946B7" w:rsidP="00403688">
      <w:r w:rsidRPr="005E058D">
        <w:t xml:space="preserve">The </w:t>
      </w:r>
      <w:r w:rsidR="008A0AE1" w:rsidRPr="005E058D">
        <w:t>W</w:t>
      </w:r>
      <w:r w:rsidRPr="005E058D">
        <w:t xml:space="preserve">orking </w:t>
      </w:r>
      <w:r w:rsidR="008A0AE1" w:rsidRPr="005E058D">
        <w:t>G</w:t>
      </w:r>
      <w:r w:rsidRPr="005E058D">
        <w:t xml:space="preserve">roup </w:t>
      </w:r>
      <w:r w:rsidR="008A0AE1" w:rsidRPr="005E058D">
        <w:t xml:space="preserve">was on track to release the </w:t>
      </w:r>
      <w:r w:rsidRPr="005E058D">
        <w:t xml:space="preserve">Strategy for Artificial intelligence </w:t>
      </w:r>
      <w:r w:rsidR="008A0AE1" w:rsidRPr="005E058D">
        <w:t xml:space="preserve">in </w:t>
      </w:r>
      <w:r w:rsidRPr="005E058D">
        <w:t>2019</w:t>
      </w:r>
      <w:r w:rsidR="00541343" w:rsidRPr="005E058D">
        <w:t>.</w:t>
      </w:r>
    </w:p>
    <w:p w14:paraId="06F82DF0" w14:textId="34ED69B3" w:rsidR="003730DF" w:rsidRPr="005E058D" w:rsidRDefault="00CC541D" w:rsidP="008F3F38">
      <w:pPr>
        <w:pStyle w:val="Heading1"/>
      </w:pPr>
      <w:r w:rsidRPr="005E058D">
        <w:br w:type="page"/>
      </w:r>
      <w:bookmarkStart w:id="21" w:name="_Toc12443355"/>
      <w:r w:rsidR="003730DF" w:rsidRPr="005E058D">
        <w:t>Digital Government Legislation</w:t>
      </w:r>
      <w:bookmarkEnd w:id="21"/>
    </w:p>
    <w:p w14:paraId="7A070156" w14:textId="77777777" w:rsidR="003730DF" w:rsidRPr="005E058D" w:rsidRDefault="003730DF" w:rsidP="00FE4D60">
      <w:pPr>
        <w:pStyle w:val="Heading2"/>
      </w:pPr>
      <w:bookmarkStart w:id="22" w:name="_Toc1474962"/>
      <w:r w:rsidRPr="005E058D">
        <w:t>Specific legislation on digital government</w:t>
      </w:r>
      <w:bookmarkEnd w:id="22"/>
    </w:p>
    <w:p w14:paraId="68A2EECC" w14:textId="107FFC92" w:rsidR="00506657" w:rsidRPr="005E058D" w:rsidRDefault="00506657" w:rsidP="00A06FA5">
      <w:pPr>
        <w:pStyle w:val="Subtitle"/>
        <w:rPr>
          <w:i/>
        </w:rPr>
      </w:pPr>
      <w:bookmarkStart w:id="23" w:name="_Toc1474963"/>
      <w:r w:rsidRPr="005E058D">
        <w:t xml:space="preserve">Accessibility of Websites and Mobile Applications Act </w:t>
      </w:r>
    </w:p>
    <w:p w14:paraId="46550742" w14:textId="397688EC" w:rsidR="00AA4B8E" w:rsidRPr="005E058D" w:rsidRDefault="009D2EDF" w:rsidP="005F20B0">
      <w:pPr>
        <w:rPr>
          <w:i/>
          <w:color w:val="1A3F7C"/>
          <w:sz w:val="18"/>
          <w:szCs w:val="18"/>
        </w:rPr>
      </w:pPr>
      <w:r w:rsidRPr="005E058D">
        <w:t xml:space="preserve">The </w:t>
      </w:r>
      <w:hyperlink r:id="rId41" w:history="1">
        <w:r w:rsidRPr="005E058D">
          <w:rPr>
            <w:rStyle w:val="Hyperlink"/>
          </w:rPr>
          <w:t>Act</w:t>
        </w:r>
      </w:hyperlink>
      <w:r w:rsidRPr="005E058D">
        <w:t xml:space="preserve"> regulate</w:t>
      </w:r>
      <w:r w:rsidR="008A0AE1" w:rsidRPr="005E058D">
        <w:t>d</w:t>
      </w:r>
      <w:r w:rsidRPr="005E058D">
        <w:t xml:space="preserve"> measures to ensure the accessibility of public sector websites and mobile applications, providing more accessible websites and mobile applications for all users, in particular for users with disabilities (sensory impediment, mobility impaired, individuals with mental disorders).</w:t>
      </w:r>
      <w:r w:rsidR="00965D25" w:rsidRPr="005E058D">
        <w:t xml:space="preserve"> </w:t>
      </w:r>
      <w:r w:rsidRPr="005E058D">
        <w:t xml:space="preserve">The </w:t>
      </w:r>
      <w:hyperlink r:id="rId42" w:history="1">
        <w:r w:rsidRPr="005E058D">
          <w:rPr>
            <w:rStyle w:val="Hyperlink"/>
          </w:rPr>
          <w:t>Accessibility of Websites and Mobile Applications Act</w:t>
        </w:r>
      </w:hyperlink>
      <w:r w:rsidRPr="005E058D">
        <w:t xml:space="preserve"> is </w:t>
      </w:r>
      <w:r w:rsidR="008A0AE1" w:rsidRPr="005E058D">
        <w:t xml:space="preserve">only </w:t>
      </w:r>
      <w:r w:rsidRPr="005E058D">
        <w:t xml:space="preserve">available in Slovene. Additional information </w:t>
      </w:r>
      <w:r w:rsidR="00396531" w:rsidRPr="005E058D">
        <w:t>was available</w:t>
      </w:r>
      <w:r w:rsidRPr="005E058D">
        <w:rPr>
          <w:rStyle w:val="Hyperlink"/>
        </w:rPr>
        <w:t xml:space="preserve"> </w:t>
      </w:r>
      <w:hyperlink r:id="rId43" w:history="1">
        <w:r w:rsidR="00692B42" w:rsidRPr="005E058D">
          <w:rPr>
            <w:rStyle w:val="Hyperlink"/>
          </w:rPr>
          <w:t>via the NIO</w:t>
        </w:r>
      </w:hyperlink>
      <w:r w:rsidR="00692B42" w:rsidRPr="005E058D">
        <w:rPr>
          <w:rStyle w:val="Hyperlink"/>
        </w:rPr>
        <w:t xml:space="preserve"> portal</w:t>
      </w:r>
      <w:r w:rsidR="00692B42" w:rsidRPr="005E058D">
        <w:t>.</w:t>
      </w:r>
    </w:p>
    <w:p w14:paraId="2FCBCD78" w14:textId="72993FD0" w:rsidR="00773A53" w:rsidRPr="005E058D" w:rsidRDefault="00F92A7B" w:rsidP="006F3B99">
      <w:pPr>
        <w:pStyle w:val="Subtitle"/>
      </w:pPr>
      <w:hyperlink r:id="rId44" w:history="1">
        <w:r w:rsidR="00773A53" w:rsidRPr="005E058D">
          <w:rPr>
            <w:rStyle w:val="Hyperlink"/>
            <w:color w:val="00B0F0"/>
            <w:sz w:val="22"/>
          </w:rPr>
          <w:t>General Administrative Procedures Act</w:t>
        </w:r>
      </w:hyperlink>
      <w:r w:rsidR="00773A53" w:rsidRPr="005E058D">
        <w:t xml:space="preserve"> </w:t>
      </w:r>
    </w:p>
    <w:p w14:paraId="38964CA3" w14:textId="2017F5AF" w:rsidR="00773A53" w:rsidRPr="005E058D" w:rsidRDefault="00773A53" w:rsidP="00773A53">
      <w:r w:rsidRPr="005E058D">
        <w:t xml:space="preserve">The </w:t>
      </w:r>
      <w:hyperlink r:id="rId45" w:history="1">
        <w:r w:rsidRPr="005E058D">
          <w:rPr>
            <w:rStyle w:val="Hyperlink"/>
          </w:rPr>
          <w:t>General Administrative Procedures Act</w:t>
        </w:r>
      </w:hyperlink>
      <w:r w:rsidRPr="005E058D">
        <w:t xml:space="preserve"> (Official Gazette of the Republic of Slovenia, no. 24/2006-ZUP-UPB2, </w:t>
      </w:r>
      <w:hyperlink r:id="rId46" w:anchor="_blank" w:history="1">
        <w:r w:rsidRPr="005E058D">
          <w:t>105/06</w:t>
        </w:r>
      </w:hyperlink>
      <w:r w:rsidRPr="005E058D">
        <w:t xml:space="preserve">-ZUS-1, </w:t>
      </w:r>
      <w:hyperlink r:id="rId47" w:anchor="_blank" w:history="1">
        <w:r w:rsidRPr="005E058D">
          <w:rPr>
            <w:rStyle w:val="Hyperlink"/>
          </w:rPr>
          <w:t>126/07</w:t>
        </w:r>
      </w:hyperlink>
      <w:r w:rsidRPr="005E058D">
        <w:t xml:space="preserve">, </w:t>
      </w:r>
      <w:hyperlink r:id="rId48" w:anchor="_blank" w:history="1">
        <w:r w:rsidRPr="005E058D">
          <w:rPr>
            <w:rStyle w:val="Hyperlink"/>
          </w:rPr>
          <w:t>65/08</w:t>
        </w:r>
      </w:hyperlink>
      <w:r w:rsidRPr="005E058D">
        <w:t xml:space="preserve">, </w:t>
      </w:r>
      <w:hyperlink r:id="rId49" w:anchor="_blank" w:history="1">
        <w:r w:rsidRPr="005E058D">
          <w:rPr>
            <w:rStyle w:val="Hyperlink"/>
          </w:rPr>
          <w:t>8/10</w:t>
        </w:r>
      </w:hyperlink>
      <w:r w:rsidRPr="005E058D">
        <w:t xml:space="preserve">, </w:t>
      </w:r>
      <w:hyperlink r:id="rId50" w:anchor="_blank" w:history="1">
        <w:r w:rsidRPr="005E058D">
          <w:rPr>
            <w:rStyle w:val="Hyperlink"/>
          </w:rPr>
          <w:t>82/13</w:t>
        </w:r>
      </w:hyperlink>
      <w:r w:rsidRPr="005E058D">
        <w:t>), adopted in 1999 and several times amended, provide</w:t>
      </w:r>
      <w:r w:rsidR="00692B42" w:rsidRPr="005E058D">
        <w:t>d</w:t>
      </w:r>
      <w:r w:rsidRPr="005E058D">
        <w:t xml:space="preserve"> the general legal basis for all administrative proceedings</w:t>
      </w:r>
      <w:r w:rsidR="00692B42" w:rsidRPr="005E058D">
        <w:t xml:space="preserve">: </w:t>
      </w:r>
      <w:r w:rsidRPr="005E058D">
        <w:t xml:space="preserve">Administration-to-Citizen (A2C) and Administration-to-Business (A2B) </w:t>
      </w:r>
      <w:r w:rsidR="00692B42" w:rsidRPr="005E058D">
        <w:t xml:space="preserve">interactions </w:t>
      </w:r>
      <w:r w:rsidRPr="005E058D">
        <w:t>together with a major part of Administration-to-Administration (A2A) relations. One of the main provisions of the Act allow</w:t>
      </w:r>
      <w:r w:rsidR="00692B42" w:rsidRPr="005E058D">
        <w:t>ed</w:t>
      </w:r>
      <w:r w:rsidRPr="005E058D">
        <w:t xml:space="preserve"> for two-way electronic communication between administration and citizens. Prior to the enforcement of this provision, citizens could submit digitally signed eDocuments to the eGovernment state portal, but the </w:t>
      </w:r>
      <w:r w:rsidR="00692B42" w:rsidRPr="005E058D">
        <w:t>A</w:t>
      </w:r>
      <w:r w:rsidRPr="005E058D">
        <w:t>dministration would only respond in writing via regular mail. Electronic answers, or ‘</w:t>
      </w:r>
      <w:proofErr w:type="spellStart"/>
      <w:r w:rsidRPr="005E058D">
        <w:t>eDeliveries</w:t>
      </w:r>
      <w:proofErr w:type="spellEnd"/>
      <w:r w:rsidRPr="005E058D">
        <w:t>’, acquired legal status after the 2004 amendment of the Act.</w:t>
      </w:r>
    </w:p>
    <w:p w14:paraId="6D96E7CF" w14:textId="3C42477A" w:rsidR="008F3F38" w:rsidRPr="005E058D" w:rsidRDefault="003730DF" w:rsidP="00703FA3">
      <w:pPr>
        <w:pStyle w:val="Heading2"/>
      </w:pPr>
      <w:r w:rsidRPr="005E058D">
        <w:t>Key enablers</w:t>
      </w:r>
      <w:bookmarkEnd w:id="23"/>
    </w:p>
    <w:p w14:paraId="5147D161" w14:textId="0D77F9E5" w:rsidR="003730DF" w:rsidRPr="005E058D" w:rsidRDefault="003730DF" w:rsidP="00FE4D60">
      <w:pPr>
        <w:pStyle w:val="Heading3"/>
      </w:pPr>
      <w:bookmarkStart w:id="24" w:name="_Toc1474964"/>
      <w:r w:rsidRPr="005E058D">
        <w:t>Access to public information</w:t>
      </w:r>
      <w:bookmarkEnd w:id="24"/>
    </w:p>
    <w:p w14:paraId="755F66D7" w14:textId="4D3AD369" w:rsidR="00773A53" w:rsidRPr="005E058D" w:rsidRDefault="00773A53" w:rsidP="006852F3">
      <w:pPr>
        <w:pStyle w:val="Subtitle"/>
      </w:pPr>
      <w:r w:rsidRPr="005E058D">
        <w:t xml:space="preserve">Access to Public Information Act </w:t>
      </w:r>
    </w:p>
    <w:p w14:paraId="67F9494E" w14:textId="6F7868AF" w:rsidR="006852F3" w:rsidRPr="005E058D" w:rsidRDefault="00B075B7" w:rsidP="005E058D">
      <w:r w:rsidRPr="005E058D">
        <w:t xml:space="preserve">The legal basis for </w:t>
      </w:r>
      <w:r w:rsidR="00711C62">
        <w:t xml:space="preserve">the </w:t>
      </w:r>
      <w:r w:rsidRPr="005E058D">
        <w:t xml:space="preserve">proactive publication of information and data on the web by the public sector bodies </w:t>
      </w:r>
      <w:r w:rsidR="00692B42" w:rsidRPr="005E058D">
        <w:t>was</w:t>
      </w:r>
      <w:r w:rsidRPr="005E058D">
        <w:t xml:space="preserve"> provided for by the </w:t>
      </w:r>
      <w:hyperlink r:id="rId51" w:history="1">
        <w:r w:rsidRPr="005E058D">
          <w:rPr>
            <w:rStyle w:val="Hyperlink"/>
          </w:rPr>
          <w:t>Access to Public Information Act</w:t>
        </w:r>
      </w:hyperlink>
      <w:r w:rsidRPr="005E058D">
        <w:t xml:space="preserve"> (Official Gazette of the Republic of Slovenia No. 51/2006 and 23/14). The Act regulate</w:t>
      </w:r>
      <w:r w:rsidR="00692B42" w:rsidRPr="005E058D">
        <w:t>d</w:t>
      </w:r>
      <w:r w:rsidRPr="005E058D">
        <w:t xml:space="preserve"> open and transparent functioning of the public sector and the re-use of public sector information. In principle it provide</w:t>
      </w:r>
      <w:r w:rsidR="00692B42" w:rsidRPr="005E058D">
        <w:t>d</w:t>
      </w:r>
      <w:r w:rsidRPr="005E058D">
        <w:t xml:space="preserve"> that all generally accessible public information is re-usable (it already includes the re-use right from the new 2013 PSI Directive). </w:t>
      </w:r>
      <w:r w:rsidR="006852F3" w:rsidRPr="005E058D">
        <w:t xml:space="preserve">The amendments to the </w:t>
      </w:r>
      <w:hyperlink r:id="rId52" w:history="1">
        <w:r w:rsidR="006852F3" w:rsidRPr="005E058D">
          <w:rPr>
            <w:rStyle w:val="Hyperlink"/>
          </w:rPr>
          <w:t>law transposing the EU Directive for re-use of data</w:t>
        </w:r>
      </w:hyperlink>
      <w:r w:rsidR="006852F3" w:rsidRPr="005E058D">
        <w:t xml:space="preserve"> (Act on Access to Public Sector Information), were adopted in December 2015, resulting in the </w:t>
      </w:r>
      <w:hyperlink r:id="rId53" w:history="1">
        <w:r w:rsidR="006852F3" w:rsidRPr="005E058D">
          <w:rPr>
            <w:rStyle w:val="Hyperlink"/>
          </w:rPr>
          <w:t>Access to Public Information Act</w:t>
        </w:r>
      </w:hyperlink>
      <w:r w:rsidR="006852F3" w:rsidRPr="005E058D">
        <w:t xml:space="preserve">. On the basis of these legislative provisions, emphasis </w:t>
      </w:r>
      <w:r w:rsidR="00692B42" w:rsidRPr="005E058D">
        <w:t>was</w:t>
      </w:r>
      <w:r w:rsidR="006852F3" w:rsidRPr="005E058D">
        <w:t xml:space="preserve"> p</w:t>
      </w:r>
      <w:r w:rsidR="00711C62">
        <w:t>laced</w:t>
      </w:r>
      <w:r w:rsidR="006852F3" w:rsidRPr="005E058D">
        <w:t xml:space="preserve"> on the online publication of entire databases</w:t>
      </w:r>
      <w:r w:rsidR="00E90872">
        <w:t>/</w:t>
      </w:r>
      <w:r w:rsidR="006852F3" w:rsidRPr="005E058D">
        <w:t xml:space="preserve">public sector open data  i.e. data </w:t>
      </w:r>
      <w:r w:rsidR="00A01B94" w:rsidRPr="005E058D">
        <w:t xml:space="preserve">that was </w:t>
      </w:r>
      <w:r w:rsidR="006852F3" w:rsidRPr="005E058D">
        <w:t xml:space="preserve">in open, machine-readable formats, which </w:t>
      </w:r>
      <w:r w:rsidR="00692B42" w:rsidRPr="005E058D">
        <w:t>meant that</w:t>
      </w:r>
      <w:r w:rsidR="006852F3" w:rsidRPr="005E058D">
        <w:t xml:space="preserve"> citizens, non-governmental organisations, media, etc. </w:t>
      </w:r>
      <w:r w:rsidR="00A01B94" w:rsidRPr="005E058D">
        <w:t>could</w:t>
      </w:r>
      <w:r w:rsidR="006852F3" w:rsidRPr="005E058D">
        <w:t xml:space="preserve"> re</w:t>
      </w:r>
      <w:r w:rsidR="00E90872">
        <w:t>-</w:t>
      </w:r>
      <w:r w:rsidR="006852F3" w:rsidRPr="005E058D">
        <w:t xml:space="preserve">use them. </w:t>
      </w:r>
    </w:p>
    <w:p w14:paraId="617E1145" w14:textId="7C8F210F" w:rsidR="006852F3" w:rsidRPr="005E058D" w:rsidRDefault="006852F3" w:rsidP="005E058D">
      <w:r w:rsidRPr="005E058D">
        <w:t xml:space="preserve">Regarding </w:t>
      </w:r>
      <w:r w:rsidR="00A01B94" w:rsidRPr="005E058D">
        <w:t xml:space="preserve">public sector </w:t>
      </w:r>
      <w:r w:rsidRPr="005E058D">
        <w:t xml:space="preserve">databases, special attention </w:t>
      </w:r>
      <w:r w:rsidR="00A01B94" w:rsidRPr="005E058D">
        <w:t>was</w:t>
      </w:r>
      <w:r w:rsidRPr="005E058D">
        <w:t xml:space="preserve"> paid to the provision </w:t>
      </w:r>
      <w:r w:rsidR="00B30AAD" w:rsidRPr="005E058D">
        <w:t xml:space="preserve">in terms of database management </w:t>
      </w:r>
      <w:r w:rsidRPr="005E058D">
        <w:t xml:space="preserve">public administration bodies, and connectivity between databases, in order to provide </w:t>
      </w:r>
      <w:r w:rsidR="006F706C" w:rsidRPr="005E058D">
        <w:t xml:space="preserve">simple and </w:t>
      </w:r>
      <w:r w:rsidR="00B30AAD" w:rsidRPr="005E058D">
        <w:t>straightfor</w:t>
      </w:r>
      <w:r w:rsidR="006F706C" w:rsidRPr="005E058D">
        <w:t xml:space="preserve">ward data access: </w:t>
      </w:r>
    </w:p>
    <w:p w14:paraId="3C697F66" w14:textId="58F96C7F" w:rsidR="00773A53" w:rsidRPr="005E058D" w:rsidRDefault="00773A53" w:rsidP="005E058D">
      <w:pPr>
        <w:pStyle w:val="BodyText"/>
        <w:numPr>
          <w:ilvl w:val="0"/>
          <w:numId w:val="19"/>
        </w:numPr>
        <w:spacing w:after="0"/>
      </w:pPr>
      <w:r w:rsidRPr="005E058D">
        <w:t xml:space="preserve">The metadata were defined by the new </w:t>
      </w:r>
      <w:hyperlink r:id="rId54" w:history="1">
        <w:r w:rsidRPr="005E058D">
          <w:rPr>
            <w:rStyle w:val="Hyperlink"/>
          </w:rPr>
          <w:t xml:space="preserve">Decree on the </w:t>
        </w:r>
        <w:r w:rsidR="00E90872">
          <w:rPr>
            <w:rStyle w:val="Hyperlink"/>
          </w:rPr>
          <w:t>D</w:t>
        </w:r>
        <w:r w:rsidRPr="005E058D">
          <w:rPr>
            <w:rStyle w:val="Hyperlink"/>
          </w:rPr>
          <w:t xml:space="preserve">elivery and </w:t>
        </w:r>
        <w:r w:rsidR="00E90872">
          <w:rPr>
            <w:rStyle w:val="Hyperlink"/>
          </w:rPr>
          <w:t>R</w:t>
        </w:r>
        <w:r w:rsidRPr="005E058D">
          <w:rPr>
            <w:rStyle w:val="Hyperlink"/>
          </w:rPr>
          <w:t xml:space="preserve">e-use of </w:t>
        </w:r>
        <w:r w:rsidR="00E90872">
          <w:rPr>
            <w:rStyle w:val="Hyperlink"/>
          </w:rPr>
          <w:t>I</w:t>
        </w:r>
        <w:r w:rsidRPr="005E058D">
          <w:rPr>
            <w:rStyle w:val="Hyperlink"/>
          </w:rPr>
          <w:t xml:space="preserve">nformation of </w:t>
        </w:r>
        <w:r w:rsidR="00E90872">
          <w:rPr>
            <w:rStyle w:val="Hyperlink"/>
          </w:rPr>
          <w:t>P</w:t>
        </w:r>
        <w:r w:rsidRPr="005E058D">
          <w:rPr>
            <w:rStyle w:val="Hyperlink"/>
          </w:rPr>
          <w:t xml:space="preserve">ublic </w:t>
        </w:r>
        <w:r w:rsidR="00E90872">
          <w:rPr>
            <w:rStyle w:val="Hyperlink"/>
          </w:rPr>
          <w:t>C</w:t>
        </w:r>
        <w:r w:rsidRPr="005E058D">
          <w:rPr>
            <w:rStyle w:val="Hyperlink"/>
          </w:rPr>
          <w:t>haracter (adopted by the Slovenian Government in April 2016);</w:t>
        </w:r>
        <w:r w:rsidRPr="005E058D" w:rsidDel="000B306C">
          <w:rPr>
            <w:rStyle w:val="Hyperlink"/>
          </w:rPr>
          <w:t xml:space="preserve"> </w:t>
        </w:r>
      </w:hyperlink>
    </w:p>
    <w:p w14:paraId="36494525" w14:textId="7844C784" w:rsidR="00773A53" w:rsidRPr="005E058D" w:rsidRDefault="00773A53" w:rsidP="005E058D">
      <w:pPr>
        <w:pStyle w:val="BodyText"/>
        <w:numPr>
          <w:ilvl w:val="0"/>
          <w:numId w:val="19"/>
        </w:numPr>
        <w:spacing w:after="0"/>
      </w:pPr>
      <w:r w:rsidRPr="005E058D">
        <w:t xml:space="preserve">The Ministry of Public Administration </w:t>
      </w:r>
      <w:r w:rsidR="006F706C" w:rsidRPr="005E058D">
        <w:t>published</w:t>
      </w:r>
      <w:r w:rsidRPr="005E058D">
        <w:t xml:space="preserve"> the </w:t>
      </w:r>
      <w:hyperlink r:id="rId55" w:history="1">
        <w:r w:rsidRPr="005E058D">
          <w:rPr>
            <w:rStyle w:val="Hyperlink"/>
          </w:rPr>
          <w:t xml:space="preserve">Manual on </w:t>
        </w:r>
        <w:r w:rsidR="000B7DCD">
          <w:rPr>
            <w:rStyle w:val="Hyperlink"/>
          </w:rPr>
          <w:t>O</w:t>
        </w:r>
        <w:r w:rsidRPr="005E058D">
          <w:rPr>
            <w:rStyle w:val="Hyperlink"/>
          </w:rPr>
          <w:t xml:space="preserve">pening </w:t>
        </w:r>
        <w:r w:rsidR="000B7DCD">
          <w:rPr>
            <w:rStyle w:val="Hyperlink"/>
          </w:rPr>
          <w:t>U</w:t>
        </w:r>
        <w:r w:rsidRPr="005E058D">
          <w:rPr>
            <w:rStyle w:val="Hyperlink"/>
          </w:rPr>
          <w:t>p PSI</w:t>
        </w:r>
      </w:hyperlink>
      <w:r w:rsidRPr="005E058D">
        <w:t xml:space="preserve"> (June 2016).</w:t>
      </w:r>
    </w:p>
    <w:p w14:paraId="33EE7528" w14:textId="33D9DD4F" w:rsidR="006852F3" w:rsidRPr="005E058D" w:rsidRDefault="006852F3" w:rsidP="005E058D">
      <w:r w:rsidRPr="005E058D">
        <w:t xml:space="preserve">Apart from the legal framework, several activities </w:t>
      </w:r>
      <w:r w:rsidR="006F706C" w:rsidRPr="005E058D">
        <w:t>were</w:t>
      </w:r>
      <w:r w:rsidRPr="005E058D">
        <w:t xml:space="preserve"> anticipated in this field (hackathons, guidelines, renewal of the open data portal etc.)</w:t>
      </w:r>
      <w:r w:rsidR="00213A97" w:rsidRPr="005E058D">
        <w:t xml:space="preserve">. In addition, it </w:t>
      </w:r>
      <w:r w:rsidR="006F706C" w:rsidRPr="005E058D">
        <w:t>was</w:t>
      </w:r>
      <w:r w:rsidR="00213A97" w:rsidRPr="005E058D">
        <w:t xml:space="preserve"> important to emphasi</w:t>
      </w:r>
      <w:r w:rsidR="00AA5E31" w:rsidRPr="005E058D">
        <w:t>s</w:t>
      </w:r>
      <w:r w:rsidR="00213A97" w:rsidRPr="005E058D">
        <w:t xml:space="preserve">e that </w:t>
      </w:r>
      <w:r w:rsidR="006F706C" w:rsidRPr="005E058D">
        <w:t>in</w:t>
      </w:r>
      <w:r w:rsidR="00213A97" w:rsidRPr="005E058D">
        <w:t xml:space="preserve"> principal all documents (in electronic form or not), produced by public bodies </w:t>
      </w:r>
      <w:r w:rsidR="006F706C" w:rsidRPr="005E058D">
        <w:t>were</w:t>
      </w:r>
      <w:r w:rsidR="00213A97" w:rsidRPr="005E058D">
        <w:t xml:space="preserve"> publicly available </w:t>
      </w:r>
      <w:r w:rsidR="006F706C" w:rsidRPr="005E058D">
        <w:t xml:space="preserve">after legal review </w:t>
      </w:r>
      <w:r w:rsidR="00213A97" w:rsidRPr="005E058D">
        <w:t xml:space="preserve">(‘the exceptions’). </w:t>
      </w:r>
      <w:r w:rsidR="006F706C" w:rsidRPr="005E058D">
        <w:t>This</w:t>
      </w:r>
      <w:r w:rsidR="00213A97" w:rsidRPr="005E058D">
        <w:t xml:space="preserve"> exercise </w:t>
      </w:r>
      <w:r w:rsidR="006F706C" w:rsidRPr="005E058D">
        <w:t>was undertaken</w:t>
      </w:r>
      <w:r w:rsidR="00213A97" w:rsidRPr="005E058D">
        <w:t xml:space="preserve"> with due regards to the practice of</w:t>
      </w:r>
      <w:r w:rsidR="006F706C" w:rsidRPr="005E058D">
        <w:t xml:space="preserve"> the</w:t>
      </w:r>
      <w:r w:rsidR="00213A97" w:rsidRPr="005E058D">
        <w:t xml:space="preserve"> </w:t>
      </w:r>
      <w:hyperlink r:id="rId56" w:history="1">
        <w:r w:rsidR="00213A97" w:rsidRPr="005E058D">
          <w:rPr>
            <w:rStyle w:val="Hyperlink"/>
          </w:rPr>
          <w:t>Information Commissioner</w:t>
        </w:r>
      </w:hyperlink>
      <w:r w:rsidR="00213A97" w:rsidRPr="005E058D">
        <w:t xml:space="preserve"> and </w:t>
      </w:r>
      <w:hyperlink r:id="rId57" w:history="1">
        <w:r w:rsidR="00213A97" w:rsidRPr="005E058D">
          <w:rPr>
            <w:rStyle w:val="Hyperlink"/>
          </w:rPr>
          <w:t>Administrative Court</w:t>
        </w:r>
      </w:hyperlink>
      <w:r w:rsidR="00213A97" w:rsidRPr="005E058D">
        <w:t xml:space="preserve"> </w:t>
      </w:r>
      <w:r w:rsidR="006F706C" w:rsidRPr="005E058D">
        <w:t>in</w:t>
      </w:r>
      <w:r w:rsidR="00213A97" w:rsidRPr="005E058D">
        <w:t xml:space="preserve"> the area of access to public information, </w:t>
      </w:r>
      <w:r w:rsidR="006F706C" w:rsidRPr="005E058D">
        <w:t xml:space="preserve">and </w:t>
      </w:r>
      <w:r w:rsidR="00213A97" w:rsidRPr="005E058D">
        <w:t xml:space="preserve">before information for re-use </w:t>
      </w:r>
      <w:r w:rsidR="006F706C" w:rsidRPr="005E058D">
        <w:t>was</w:t>
      </w:r>
      <w:r w:rsidR="00213A97" w:rsidRPr="005E058D">
        <w:t xml:space="preserve"> made publicly available. </w:t>
      </w:r>
    </w:p>
    <w:p w14:paraId="4DC8F9E1" w14:textId="77777777" w:rsidR="003730DF" w:rsidRPr="005E058D" w:rsidRDefault="003730DF" w:rsidP="00FE4D60">
      <w:pPr>
        <w:pStyle w:val="Heading3"/>
      </w:pPr>
      <w:bookmarkStart w:id="25" w:name="_Toc1474965"/>
      <w:r w:rsidRPr="005E058D">
        <w:t>eID and Trust Services</w:t>
      </w:r>
      <w:bookmarkEnd w:id="25"/>
    </w:p>
    <w:p w14:paraId="3D1B3414" w14:textId="6BF93ABF" w:rsidR="00F1787B" w:rsidRPr="005E058D" w:rsidRDefault="00F1787B" w:rsidP="00F1787B">
      <w:pPr>
        <w:pStyle w:val="Subtitle"/>
      </w:pPr>
      <w:bookmarkStart w:id="26" w:name="_Toc1474966"/>
      <w:r w:rsidRPr="005E058D">
        <w:t xml:space="preserve">eIDAS Regulation </w:t>
      </w:r>
    </w:p>
    <w:p w14:paraId="57A9BD1B" w14:textId="5BA6CAF2" w:rsidR="00F1787B" w:rsidRPr="005E058D" w:rsidRDefault="006F706C" w:rsidP="00F1787B">
      <w:r w:rsidRPr="005E058D">
        <w:t xml:space="preserve">Preparation continued on </w:t>
      </w:r>
      <w:r w:rsidR="00F1787B" w:rsidRPr="005E058D">
        <w:t>a new law in the area of electronic identification and trust services</w:t>
      </w:r>
      <w:r w:rsidRPr="005E058D">
        <w:t>, one that will eventually</w:t>
      </w:r>
      <w:r w:rsidR="00F1787B" w:rsidRPr="005E058D">
        <w:t xml:space="preserve"> align previous national legislation based on the </w:t>
      </w:r>
      <w:hyperlink r:id="rId58" w:history="1">
        <w:r w:rsidR="00F1787B" w:rsidRPr="005E058D">
          <w:rPr>
            <w:rStyle w:val="Hyperlink"/>
          </w:rPr>
          <w:t>e-Signature Directive (1993/93/EC)</w:t>
        </w:r>
      </w:hyperlink>
      <w:r w:rsidR="00F1787B" w:rsidRPr="005E058D">
        <w:t xml:space="preserve"> with the new </w:t>
      </w:r>
      <w:hyperlink r:id="rId59" w:history="1">
        <w:r w:rsidR="00F1787B" w:rsidRPr="005E058D">
          <w:rPr>
            <w:rStyle w:val="Hyperlink"/>
          </w:rPr>
          <w:t>Regulation (EU) No 910/2014</w:t>
        </w:r>
      </w:hyperlink>
      <w:r w:rsidR="00F1787B" w:rsidRPr="005E058D">
        <w:t xml:space="preserve"> on electronic identification and trust services for electronic transactions in the internal market (eIDAS Regulation).</w:t>
      </w:r>
      <w:r w:rsidRPr="005E058D">
        <w:t xml:space="preserve"> </w:t>
      </w:r>
      <w:r w:rsidR="00F1787B" w:rsidRPr="005E058D">
        <w:t xml:space="preserve">The tentative date of adoption of the new law </w:t>
      </w:r>
      <w:r w:rsidRPr="005E058D">
        <w:t xml:space="preserve">was </w:t>
      </w:r>
      <w:r w:rsidR="00F1787B" w:rsidRPr="005E058D">
        <w:t xml:space="preserve">envisioned </w:t>
      </w:r>
      <w:r w:rsidRPr="005E058D">
        <w:t>for early</w:t>
      </w:r>
      <w:r w:rsidR="00F1787B" w:rsidRPr="005E058D">
        <w:t xml:space="preserve"> 20</w:t>
      </w:r>
      <w:r w:rsidR="00F6160B" w:rsidRPr="005E058D">
        <w:t>20</w:t>
      </w:r>
      <w:r w:rsidR="00F1787B" w:rsidRPr="005E058D">
        <w:t xml:space="preserve">. The </w:t>
      </w:r>
      <w:hyperlink r:id="rId60" w:history="1">
        <w:r w:rsidR="00F1787B" w:rsidRPr="005E058D" w:rsidDel="00C34BD1">
          <w:rPr>
            <w:rStyle w:val="Hyperlink"/>
          </w:rPr>
          <w:t>Ministry</w:t>
        </w:r>
        <w:r w:rsidR="00F1787B" w:rsidRPr="005E058D">
          <w:rPr>
            <w:rStyle w:val="Hyperlink"/>
          </w:rPr>
          <w:t xml:space="preserve"> of Public Administration</w:t>
        </w:r>
      </w:hyperlink>
      <w:r w:rsidR="00F1787B" w:rsidRPr="005E058D">
        <w:t xml:space="preserve">, which is responsible for preparation of the </w:t>
      </w:r>
      <w:r w:rsidRPr="005E058D">
        <w:t xml:space="preserve">new </w:t>
      </w:r>
      <w:r w:rsidR="00F1787B" w:rsidRPr="005E058D">
        <w:t xml:space="preserve">legislation, </w:t>
      </w:r>
      <w:r w:rsidRPr="005E058D">
        <w:t>began</w:t>
      </w:r>
      <w:r w:rsidR="00F1787B" w:rsidRPr="005E058D">
        <w:t xml:space="preserve"> a series of consultations to </w:t>
      </w:r>
      <w:r w:rsidR="00AF1797">
        <w:t>obtain</w:t>
      </w:r>
      <w:r w:rsidR="00F1787B" w:rsidRPr="005E058D">
        <w:t xml:space="preserve"> different views and feedback </w:t>
      </w:r>
      <w:r w:rsidRPr="005E058D">
        <w:t>from</w:t>
      </w:r>
      <w:r w:rsidR="00F1787B" w:rsidRPr="005E058D">
        <w:t xml:space="preserve"> stakeholders</w:t>
      </w:r>
      <w:r w:rsidRPr="005E058D">
        <w:t xml:space="preserve"> interested in</w:t>
      </w:r>
      <w:r w:rsidR="00F1787B" w:rsidRPr="005E058D">
        <w:t xml:space="preserve"> electronic identification. The different activities regulated by the eIDAS Regulation in the area of trust services, such as certifications of qualified trust service providers, </w:t>
      </w:r>
      <w:r w:rsidRPr="005E058D">
        <w:t>were</w:t>
      </w:r>
      <w:r w:rsidR="00F1787B" w:rsidRPr="005E058D">
        <w:t xml:space="preserve"> successfully finalised on time within the required transitional period. Currently</w:t>
      </w:r>
      <w:r w:rsidRPr="005E058D">
        <w:t>,</w:t>
      </w:r>
      <w:r w:rsidR="00F1787B" w:rsidRPr="005E058D">
        <w:t xml:space="preserve"> all activities in the area of trust services are operational and aligned with requirements of the eIDAS Regulation.</w:t>
      </w:r>
    </w:p>
    <w:p w14:paraId="2159093A" w14:textId="77777777" w:rsidR="003730DF" w:rsidRPr="005E058D" w:rsidRDefault="003730DF" w:rsidP="00FE4D60">
      <w:pPr>
        <w:pStyle w:val="Heading3"/>
      </w:pPr>
      <w:r w:rsidRPr="005E058D">
        <w:t>Security aspects related to digital government</w:t>
      </w:r>
      <w:bookmarkEnd w:id="26"/>
    </w:p>
    <w:p w14:paraId="0559601D" w14:textId="6523167B" w:rsidR="006574A4" w:rsidRPr="005E058D" w:rsidRDefault="006574A4" w:rsidP="006574A4">
      <w:pPr>
        <w:pStyle w:val="Subtitle"/>
      </w:pPr>
      <w:bookmarkStart w:id="27" w:name="_Toc1474967"/>
      <w:r w:rsidRPr="005E058D">
        <w:t xml:space="preserve">Information Security Act </w:t>
      </w:r>
    </w:p>
    <w:p w14:paraId="50C8E531" w14:textId="20E5303B" w:rsidR="006574A4" w:rsidRPr="005E058D" w:rsidRDefault="009A1690" w:rsidP="006574A4">
      <w:r w:rsidRPr="005E058D">
        <w:t xml:space="preserve">Following </w:t>
      </w:r>
      <w:hyperlink r:id="rId61" w:history="1">
        <w:r w:rsidRPr="005E058D">
          <w:rPr>
            <w:rStyle w:val="Hyperlink"/>
          </w:rPr>
          <w:t>Directive (EU) 2016/1148</w:t>
        </w:r>
      </w:hyperlink>
      <w:r w:rsidRPr="005E058D">
        <w:t xml:space="preserve"> (NIS Directive), th</w:t>
      </w:r>
      <w:r w:rsidR="006F706C" w:rsidRPr="005E058D">
        <w:t>is</w:t>
      </w:r>
      <w:r w:rsidRPr="005E058D">
        <w:t xml:space="preserve"> </w:t>
      </w:r>
      <w:hyperlink r:id="rId62" w:history="1">
        <w:r w:rsidRPr="005E058D">
          <w:rPr>
            <w:rStyle w:val="Hyperlink"/>
          </w:rPr>
          <w:t>Act</w:t>
        </w:r>
      </w:hyperlink>
      <w:r w:rsidRPr="005E058D">
        <w:t xml:space="preserve"> regulate</w:t>
      </w:r>
      <w:r w:rsidR="006F706C" w:rsidRPr="005E058D">
        <w:t>d</w:t>
      </w:r>
      <w:r w:rsidRPr="005E058D">
        <w:t xml:space="preserve"> measures </w:t>
      </w:r>
      <w:r w:rsidR="006F706C" w:rsidRPr="005E058D">
        <w:t xml:space="preserve">taken </w:t>
      </w:r>
      <w:r w:rsidRPr="005E058D">
        <w:t xml:space="preserve">to achieve a high level of network and information security </w:t>
      </w:r>
      <w:r w:rsidR="006F706C" w:rsidRPr="005E058D">
        <w:t xml:space="preserve">regarded as </w:t>
      </w:r>
      <w:r w:rsidRPr="005E058D">
        <w:t xml:space="preserve">essential for </w:t>
      </w:r>
      <w:r w:rsidR="006F706C" w:rsidRPr="005E058D">
        <w:t xml:space="preserve">the </w:t>
      </w:r>
      <w:r w:rsidRPr="005E058D">
        <w:t>smooth functioning of the state in all security condition</w:t>
      </w:r>
      <w:r w:rsidR="006F706C" w:rsidRPr="005E058D">
        <w:t xml:space="preserve">. It </w:t>
      </w:r>
      <w:r w:rsidRPr="005E058D">
        <w:t>provide</w:t>
      </w:r>
      <w:r w:rsidR="006F706C" w:rsidRPr="005E058D">
        <w:t>d</w:t>
      </w:r>
      <w:r w:rsidRPr="005E058D">
        <w:t xml:space="preserve"> essential services for the preservation of key social and economic activities and regulate</w:t>
      </w:r>
      <w:r w:rsidR="006F706C" w:rsidRPr="005E058D">
        <w:t>d</w:t>
      </w:r>
      <w:r w:rsidRPr="005E058D">
        <w:t xml:space="preserve"> the provision of cyber defence in the Republic of Slovenia. </w:t>
      </w:r>
    </w:p>
    <w:p w14:paraId="1AA65658" w14:textId="77777777" w:rsidR="00246323" w:rsidRPr="005E058D" w:rsidRDefault="00246323" w:rsidP="00246323">
      <w:pPr>
        <w:pStyle w:val="Subtitle"/>
      </w:pPr>
      <w:r w:rsidRPr="005E058D">
        <w:t>General Data Protection Regulation (GDPR)</w:t>
      </w:r>
    </w:p>
    <w:p w14:paraId="777E1ED4" w14:textId="682F62B7" w:rsidR="00246323" w:rsidRPr="005E058D" w:rsidRDefault="00F92A7B" w:rsidP="006574A4">
      <w:hyperlink r:id="rId63" w:history="1">
        <w:r w:rsidR="00246323" w:rsidRPr="005E058D">
          <w:rPr>
            <w:rStyle w:val="Hyperlink"/>
          </w:rPr>
          <w:t>General Data Protection Regulation</w:t>
        </w:r>
      </w:hyperlink>
      <w:r w:rsidR="00246323" w:rsidRPr="005E058D">
        <w:t xml:space="preserve"> (GDPR) was adopted on the 27 April 2016 and entered into force on the 25 May 2018. It is legally binding in its entirety and directly applicable in all Member States, including the Republic of Slovenia. </w:t>
      </w:r>
    </w:p>
    <w:p w14:paraId="092FB7C0" w14:textId="7FBDB8F9" w:rsidR="00537A97" w:rsidRPr="005E058D" w:rsidRDefault="00537A97" w:rsidP="006F3B99">
      <w:pPr>
        <w:pStyle w:val="Subtitle"/>
        <w:rPr>
          <w:rStyle w:val="Hyperlink"/>
          <w:color w:val="00B0F0"/>
          <w:sz w:val="22"/>
        </w:rPr>
      </w:pPr>
      <w:r w:rsidRPr="005E058D">
        <w:rPr>
          <w:rStyle w:val="Hyperlink"/>
          <w:color w:val="00B0F0"/>
          <w:sz w:val="22"/>
        </w:rPr>
        <w:t xml:space="preserve">Personal Data Protection Act </w:t>
      </w:r>
    </w:p>
    <w:p w14:paraId="63550D0F" w14:textId="7119A4F8" w:rsidR="0056194C" w:rsidRPr="005E058D" w:rsidRDefault="0056194C" w:rsidP="0056194C">
      <w:r w:rsidRPr="005E058D">
        <w:t xml:space="preserve">In 2018, the </w:t>
      </w:r>
      <w:hyperlink r:id="rId64" w:history="1">
        <w:r w:rsidRPr="005E058D">
          <w:rPr>
            <w:rStyle w:val="Hyperlink"/>
            <w:szCs w:val="20"/>
          </w:rPr>
          <w:t>Personal Data Protection Act</w:t>
        </w:r>
      </w:hyperlink>
      <w:r w:rsidRPr="005E058D">
        <w:rPr>
          <w:szCs w:val="20"/>
        </w:rPr>
        <w:t xml:space="preserve"> (</w:t>
      </w:r>
      <w:r w:rsidRPr="005E058D">
        <w:rPr>
          <w:lang w:eastAsia="sl-SI"/>
        </w:rPr>
        <w:t xml:space="preserve">Official Gazette of the Republic of Slovenia No. </w:t>
      </w:r>
      <w:hyperlink r:id="rId65" w:tgtFrame="_blank" w:tooltip="Zakon o varstvu osebnih podatkov (uradno prečiščeno besedilo)" w:history="1">
        <w:r w:rsidRPr="005E058D">
          <w:rPr>
            <w:rStyle w:val="Hyperlink"/>
          </w:rPr>
          <w:t>94/07</w:t>
        </w:r>
      </w:hyperlink>
      <w:r w:rsidRPr="005E058D">
        <w:t>)</w:t>
      </w:r>
      <w:r w:rsidRPr="005E058D">
        <w:rPr>
          <w:szCs w:val="20"/>
        </w:rPr>
        <w:t xml:space="preserve">, which transposed the EU </w:t>
      </w:r>
      <w:hyperlink r:id="rId66" w:history="1">
        <w:r w:rsidRPr="005E058D">
          <w:rPr>
            <w:rStyle w:val="Hyperlink"/>
            <w:szCs w:val="20"/>
          </w:rPr>
          <w:t>Directive 95/46/EC</w:t>
        </w:r>
      </w:hyperlink>
      <w:r w:rsidRPr="005E058D">
        <w:rPr>
          <w:szCs w:val="20"/>
        </w:rPr>
        <w:t xml:space="preserve"> on data protection into Slovenian Law</w:t>
      </w:r>
      <w:r w:rsidR="006F706C" w:rsidRPr="005E058D">
        <w:rPr>
          <w:szCs w:val="20"/>
        </w:rPr>
        <w:t>, was</w:t>
      </w:r>
      <w:r w:rsidRPr="005E058D">
        <w:rPr>
          <w:szCs w:val="20"/>
        </w:rPr>
        <w:t xml:space="preserve"> still in force. The Personal Data Protection Act still applie</w:t>
      </w:r>
      <w:r w:rsidR="006F706C" w:rsidRPr="005E058D">
        <w:rPr>
          <w:szCs w:val="20"/>
        </w:rPr>
        <w:t>d</w:t>
      </w:r>
      <w:r w:rsidRPr="005E058D">
        <w:rPr>
          <w:szCs w:val="20"/>
        </w:rPr>
        <w:t xml:space="preserve"> </w:t>
      </w:r>
      <w:r w:rsidR="006F706C" w:rsidRPr="005E058D">
        <w:rPr>
          <w:szCs w:val="20"/>
        </w:rPr>
        <w:t xml:space="preserve">for </w:t>
      </w:r>
      <w:r w:rsidRPr="005E058D">
        <w:rPr>
          <w:szCs w:val="20"/>
        </w:rPr>
        <w:t xml:space="preserve">personal data protection not covered by </w:t>
      </w:r>
      <w:r w:rsidR="006F706C" w:rsidRPr="005E058D">
        <w:rPr>
          <w:szCs w:val="20"/>
        </w:rPr>
        <w:t xml:space="preserve">the </w:t>
      </w:r>
      <w:r w:rsidRPr="005E058D">
        <w:rPr>
          <w:szCs w:val="20"/>
        </w:rPr>
        <w:t>GDPR. Pending the adoption of a new Law on personal data protection in Slovenia, the Personal Data Protection Act govern</w:t>
      </w:r>
      <w:r w:rsidR="006F706C" w:rsidRPr="005E058D">
        <w:rPr>
          <w:szCs w:val="20"/>
        </w:rPr>
        <w:t>ed</w:t>
      </w:r>
      <w:r w:rsidRPr="005E058D">
        <w:rPr>
          <w:szCs w:val="20"/>
        </w:rPr>
        <w:t xml:space="preserve"> the processing of personal data </w:t>
      </w:r>
      <w:r w:rsidRPr="005E058D">
        <w:t>by competent authorities for the purposes of the prevention, investigation, detection or prosecution of criminal offences or the execution of criminal penalties, including safeguarding against and prevention of threats to public security.</w:t>
      </w:r>
    </w:p>
    <w:p w14:paraId="50E2D822" w14:textId="45B8336A" w:rsidR="0056194C" w:rsidRPr="005E058D" w:rsidRDefault="002559AF" w:rsidP="0056194C">
      <w:r w:rsidRPr="005E058D">
        <w:t xml:space="preserve">The </w:t>
      </w:r>
      <w:r w:rsidR="0056194C" w:rsidRPr="005E058D">
        <w:t>Information Commissioner of the Republic of Slovenia oversees the application of the rules on personal data protection, including GDPR and Personal Data Protection Act.</w:t>
      </w:r>
      <w:r w:rsidR="0056194C" w:rsidRPr="005E058D">
        <w:rPr>
          <w:szCs w:val="20"/>
        </w:rPr>
        <w:t xml:space="preserve"> </w:t>
      </w:r>
    </w:p>
    <w:p w14:paraId="4587B544" w14:textId="77777777" w:rsidR="003730DF" w:rsidRPr="005E058D" w:rsidRDefault="003730DF" w:rsidP="00FE4D60">
      <w:pPr>
        <w:pStyle w:val="Heading3"/>
      </w:pPr>
      <w:r w:rsidRPr="005E058D">
        <w:t>Interconnection of base registries</w:t>
      </w:r>
      <w:bookmarkEnd w:id="27"/>
    </w:p>
    <w:p w14:paraId="3D8D8554" w14:textId="77777777" w:rsidR="00310092" w:rsidRPr="005E058D" w:rsidRDefault="00310092" w:rsidP="00310092">
      <w:pPr>
        <w:pStyle w:val="Subtitle"/>
      </w:pPr>
      <w:r w:rsidRPr="005E058D">
        <w:t>Business Registry</w:t>
      </w:r>
    </w:p>
    <w:p w14:paraId="7940A999" w14:textId="4DDC0D9D" w:rsidR="00310092" w:rsidRPr="005E058D" w:rsidRDefault="00310092" w:rsidP="00310092">
      <w:r w:rsidRPr="005E058D">
        <w:t xml:space="preserve">In the case of the Business Registry, the Law on the Business Registry of Slovenia (PRS) regulates many aspects related to the management and maintenance of the Business Registry. It defines the units of the registry, the determination of its identification, the obligatory use of the content of the registry, how to obtain data for the management of the registry and the storage of documents. Other relevant pieces of legislation are the Rules on the </w:t>
      </w:r>
      <w:r w:rsidR="002559AF" w:rsidRPr="005E058D">
        <w:t>E</w:t>
      </w:r>
      <w:r w:rsidRPr="005E058D">
        <w:t xml:space="preserve">ntry </w:t>
      </w:r>
      <w:r w:rsidR="00AF1797">
        <w:t>R</w:t>
      </w:r>
      <w:r w:rsidRPr="005E058D">
        <w:t xml:space="preserve">oom </w:t>
      </w:r>
      <w:r w:rsidR="00AF1797">
        <w:t>R</w:t>
      </w:r>
      <w:r w:rsidRPr="005E058D">
        <w:t xml:space="preserve">enters in the </w:t>
      </w:r>
      <w:hyperlink r:id="rId67" w:history="1">
        <w:r w:rsidRPr="005E058D">
          <w:rPr>
            <w:rStyle w:val="Hyperlink"/>
          </w:rPr>
          <w:t>Business Register of Slovenia</w:t>
        </w:r>
      </w:hyperlink>
      <w:r w:rsidRPr="005E058D">
        <w:t xml:space="preserve">, </w:t>
      </w:r>
      <w:hyperlink r:id="rId68" w:history="1">
        <w:r w:rsidRPr="005E058D">
          <w:rPr>
            <w:rStyle w:val="Hyperlink"/>
          </w:rPr>
          <w:t xml:space="preserve">Regulation on </w:t>
        </w:r>
        <w:r w:rsidR="00AF1797">
          <w:rPr>
            <w:rStyle w:val="Hyperlink"/>
          </w:rPr>
          <w:t>K</w:t>
        </w:r>
        <w:r w:rsidRPr="005E058D">
          <w:rPr>
            <w:rStyle w:val="Hyperlink"/>
          </w:rPr>
          <w:t xml:space="preserve">eeping and </w:t>
        </w:r>
        <w:r w:rsidR="00AF1797">
          <w:rPr>
            <w:rStyle w:val="Hyperlink"/>
          </w:rPr>
          <w:t>M</w:t>
        </w:r>
        <w:r w:rsidRPr="005E058D">
          <w:rPr>
            <w:rStyle w:val="Hyperlink"/>
          </w:rPr>
          <w:t>aintaining the Business Registry of Slovenia</w:t>
        </w:r>
      </w:hyperlink>
      <w:r w:rsidRPr="005E058D">
        <w:t xml:space="preserve">, </w:t>
      </w:r>
      <w:hyperlink r:id="rId69" w:history="1">
        <w:r w:rsidRPr="005E058D">
          <w:rPr>
            <w:rStyle w:val="Hyperlink"/>
          </w:rPr>
          <w:t xml:space="preserve">Fees for </w:t>
        </w:r>
        <w:r w:rsidR="00AF1797">
          <w:rPr>
            <w:rStyle w:val="Hyperlink"/>
          </w:rPr>
          <w:t>R</w:t>
        </w:r>
        <w:r w:rsidRPr="005E058D">
          <w:rPr>
            <w:rStyle w:val="Hyperlink"/>
          </w:rPr>
          <w:t xml:space="preserve">e-use of </w:t>
        </w:r>
        <w:r w:rsidR="00AF1797">
          <w:rPr>
            <w:rStyle w:val="Hyperlink"/>
          </w:rPr>
          <w:t>P</w:t>
        </w:r>
        <w:r w:rsidRPr="005E058D">
          <w:rPr>
            <w:rStyle w:val="Hyperlink"/>
          </w:rPr>
          <w:t xml:space="preserve">ublic </w:t>
        </w:r>
        <w:r w:rsidR="00AF1797">
          <w:rPr>
            <w:rStyle w:val="Hyperlink"/>
          </w:rPr>
          <w:t>S</w:t>
        </w:r>
        <w:r w:rsidRPr="005E058D">
          <w:rPr>
            <w:rStyle w:val="Hyperlink"/>
          </w:rPr>
          <w:t xml:space="preserve">ector </w:t>
        </w:r>
        <w:r w:rsidR="00AF1797">
          <w:rPr>
            <w:rStyle w:val="Hyperlink"/>
          </w:rPr>
          <w:t>I</w:t>
        </w:r>
        <w:r w:rsidRPr="005E058D">
          <w:rPr>
            <w:rStyle w:val="Hyperlink"/>
          </w:rPr>
          <w:t>nformation the Business Registry of Slovenia</w:t>
        </w:r>
      </w:hyperlink>
      <w:r w:rsidRPr="005E058D">
        <w:t xml:space="preserve">, </w:t>
      </w:r>
      <w:hyperlink r:id="rId70" w:history="1">
        <w:r w:rsidRPr="005E058D">
          <w:rPr>
            <w:rStyle w:val="Hyperlink"/>
          </w:rPr>
          <w:t xml:space="preserve">Instructions on the </w:t>
        </w:r>
        <w:r w:rsidR="00AF1797">
          <w:rPr>
            <w:rStyle w:val="Hyperlink"/>
          </w:rPr>
          <w:t>T</w:t>
        </w:r>
        <w:r w:rsidRPr="005E058D">
          <w:rPr>
            <w:rStyle w:val="Hyperlink"/>
          </w:rPr>
          <w:t xml:space="preserve">ype and </w:t>
        </w:r>
        <w:r w:rsidR="00AF1797">
          <w:rPr>
            <w:rStyle w:val="Hyperlink"/>
          </w:rPr>
          <w:t>E</w:t>
        </w:r>
        <w:r w:rsidRPr="005E058D">
          <w:rPr>
            <w:rStyle w:val="Hyperlink"/>
          </w:rPr>
          <w:t xml:space="preserve">xtent of data for a </w:t>
        </w:r>
        <w:r w:rsidR="00AF1797">
          <w:rPr>
            <w:rStyle w:val="Hyperlink"/>
          </w:rPr>
          <w:t>P</w:t>
        </w:r>
        <w:r w:rsidRPr="005E058D">
          <w:rPr>
            <w:rStyle w:val="Hyperlink"/>
          </w:rPr>
          <w:t xml:space="preserve">articular </w:t>
        </w:r>
        <w:r w:rsidR="00AF1797">
          <w:rPr>
            <w:rStyle w:val="Hyperlink"/>
          </w:rPr>
          <w:t>L</w:t>
        </w:r>
        <w:r w:rsidRPr="005E058D">
          <w:rPr>
            <w:rStyle w:val="Hyperlink"/>
          </w:rPr>
          <w:t xml:space="preserve">egal </w:t>
        </w:r>
        <w:r w:rsidR="00AF1797">
          <w:rPr>
            <w:rStyle w:val="Hyperlink"/>
          </w:rPr>
          <w:t>F</w:t>
        </w:r>
        <w:r w:rsidRPr="005E058D">
          <w:rPr>
            <w:rStyle w:val="Hyperlink"/>
          </w:rPr>
          <w:t xml:space="preserve">orm </w:t>
        </w:r>
        <w:r w:rsidR="00AF1797">
          <w:rPr>
            <w:rStyle w:val="Hyperlink"/>
          </w:rPr>
          <w:t>U</w:t>
        </w:r>
        <w:r w:rsidRPr="005E058D">
          <w:rPr>
            <w:rStyle w:val="Hyperlink"/>
          </w:rPr>
          <w:t>nit of the Business Registry of Slovenia</w:t>
        </w:r>
      </w:hyperlink>
      <w:r w:rsidRPr="005E058D">
        <w:t>.</w:t>
      </w:r>
    </w:p>
    <w:p w14:paraId="60ADAD21" w14:textId="46F84575" w:rsidR="00AD0214" w:rsidRPr="005E058D" w:rsidRDefault="00AD0214" w:rsidP="00F408C8">
      <w:pPr>
        <w:pStyle w:val="Subtitle"/>
      </w:pPr>
      <w:r w:rsidRPr="005E058D">
        <w:t>Land Registry</w:t>
      </w:r>
    </w:p>
    <w:p w14:paraId="4A9DFF8A" w14:textId="46919A50" w:rsidR="00815143" w:rsidRPr="005E058D" w:rsidRDefault="00AD0214" w:rsidP="000B172F">
      <w:r w:rsidRPr="005E058D">
        <w:t xml:space="preserve">For the Land Registry, the </w:t>
      </w:r>
      <w:hyperlink r:id="rId71" w:history="1">
        <w:r w:rsidRPr="005E058D">
          <w:rPr>
            <w:rStyle w:val="Hyperlink"/>
          </w:rPr>
          <w:t>Land Registry Act (ZZK)</w:t>
        </w:r>
      </w:hyperlink>
      <w:r w:rsidRPr="005E058D">
        <w:t xml:space="preserve"> regulates the concepts to be used, </w:t>
      </w:r>
      <w:r w:rsidR="002559AF" w:rsidRPr="005E058D">
        <w:t xml:space="preserve">and in particular </w:t>
      </w:r>
      <w:r w:rsidRPr="005E058D">
        <w:t xml:space="preserve">the information system to support the digitisation of the Land Registry (hereinafter: information system e-QA) software and who it </w:t>
      </w:r>
      <w:r w:rsidR="002559AF" w:rsidRPr="005E058D">
        <w:t xml:space="preserve">is </w:t>
      </w:r>
      <w:r w:rsidRPr="005E058D">
        <w:t xml:space="preserve">managed by, the property data and legal facts to be included in the registry, which are the basis for accountability. Other legislation to be considered </w:t>
      </w:r>
      <w:r w:rsidR="002559AF" w:rsidRPr="005E058D">
        <w:t>includes</w:t>
      </w:r>
      <w:r w:rsidRPr="005E058D">
        <w:t xml:space="preserve"> the </w:t>
      </w:r>
      <w:hyperlink r:id="rId72" w:history="1">
        <w:r w:rsidRPr="005E058D">
          <w:rPr>
            <w:rStyle w:val="Hyperlink"/>
          </w:rPr>
          <w:t>Rules on Land Registry</w:t>
        </w:r>
      </w:hyperlink>
      <w:r w:rsidRPr="005E058D">
        <w:t xml:space="preserve">, the </w:t>
      </w:r>
      <w:hyperlink r:id="rId73" w:history="1">
        <w:r w:rsidRPr="005E058D">
          <w:rPr>
            <w:rStyle w:val="Hyperlink"/>
          </w:rPr>
          <w:t xml:space="preserve">Decree on the </w:t>
        </w:r>
        <w:r w:rsidR="004A42BE">
          <w:rPr>
            <w:rStyle w:val="Hyperlink"/>
          </w:rPr>
          <w:t>F</w:t>
        </w:r>
        <w:r w:rsidRPr="005E058D">
          <w:rPr>
            <w:rStyle w:val="Hyperlink"/>
          </w:rPr>
          <w:t xml:space="preserve">orms for </w:t>
        </w:r>
        <w:r w:rsidR="004A42BE">
          <w:rPr>
            <w:rStyle w:val="Hyperlink"/>
          </w:rPr>
          <w:t>R</w:t>
        </w:r>
        <w:r w:rsidRPr="005E058D">
          <w:rPr>
            <w:rStyle w:val="Hyperlink"/>
          </w:rPr>
          <w:t>egistration in the Land Registry</w:t>
        </w:r>
      </w:hyperlink>
      <w:r w:rsidRPr="005E058D">
        <w:t xml:space="preserve">, the </w:t>
      </w:r>
      <w:hyperlink r:id="rId74" w:history="1">
        <w:r w:rsidRPr="005E058D">
          <w:rPr>
            <w:rStyle w:val="Hyperlink"/>
          </w:rPr>
          <w:t xml:space="preserve">Rules on the </w:t>
        </w:r>
        <w:r w:rsidR="004A42BE">
          <w:rPr>
            <w:rStyle w:val="Hyperlink"/>
          </w:rPr>
          <w:t>E</w:t>
        </w:r>
        <w:r w:rsidRPr="005E058D">
          <w:rPr>
            <w:rStyle w:val="Hyperlink"/>
          </w:rPr>
          <w:t xml:space="preserve">lectronic </w:t>
        </w:r>
        <w:r w:rsidR="004A42BE">
          <w:rPr>
            <w:rStyle w:val="Hyperlink"/>
          </w:rPr>
          <w:t>E</w:t>
        </w:r>
        <w:r w:rsidRPr="005E058D">
          <w:rPr>
            <w:rStyle w:val="Hyperlink"/>
          </w:rPr>
          <w:t xml:space="preserve">xchange of </w:t>
        </w:r>
        <w:r w:rsidR="00C93479">
          <w:rPr>
            <w:rStyle w:val="Hyperlink"/>
          </w:rPr>
          <w:t>D</w:t>
        </w:r>
        <w:r w:rsidRPr="005E058D">
          <w:rPr>
            <w:rStyle w:val="Hyperlink"/>
          </w:rPr>
          <w:t xml:space="preserve">ata </w:t>
        </w:r>
        <w:r w:rsidR="00C93479">
          <w:rPr>
            <w:rStyle w:val="Hyperlink"/>
          </w:rPr>
          <w:t>B</w:t>
        </w:r>
        <w:r w:rsidRPr="005E058D">
          <w:rPr>
            <w:rStyle w:val="Hyperlink"/>
          </w:rPr>
          <w:t>etween the Land Registry and Cadastral Registry</w:t>
        </w:r>
      </w:hyperlink>
      <w:r w:rsidRPr="005E058D">
        <w:t xml:space="preserve"> (Official Gazette of RS, Nos. 58/03, 34/08 - ZST-1, 45/08, 59/90 and 25/11), among others</w:t>
      </w:r>
      <w:r w:rsidR="00E82520" w:rsidRPr="005E058D">
        <w:t xml:space="preserve">. </w:t>
      </w:r>
    </w:p>
    <w:p w14:paraId="4C20ED6C" w14:textId="77F1B0A0" w:rsidR="00E744D7" w:rsidRPr="005E058D" w:rsidRDefault="00E744D7" w:rsidP="005E058D">
      <w:pPr>
        <w:pStyle w:val="Subtitle"/>
      </w:pPr>
      <w:r w:rsidRPr="005E058D">
        <w:t>Spatial Data Infrastructure</w:t>
      </w:r>
    </w:p>
    <w:p w14:paraId="62C18F24" w14:textId="6B11CBF2" w:rsidR="00E82520" w:rsidRPr="005E058D" w:rsidRDefault="00751806" w:rsidP="000B172F">
      <w:r w:rsidRPr="005E058D">
        <w:t xml:space="preserve">For the purpose of spatial data infrastructure, </w:t>
      </w:r>
      <w:r w:rsidR="000F67B9" w:rsidRPr="005E058D">
        <w:t>t</w:t>
      </w:r>
      <w:r w:rsidRPr="005E058D">
        <w:t>he Infrastructure for Spatial Information Act regulate</w:t>
      </w:r>
      <w:r w:rsidR="00C93479">
        <w:t>d</w:t>
      </w:r>
      <w:r w:rsidRPr="005E058D">
        <w:t xml:space="preserve"> the establishment, management and maintenance of the infrastructure for spatial information in Slovenia as an integral part of the infrastructure for spatial information in Europe. It is related to the establishment and operation of a metadata system, network services to access the data and their use, coordination in establishing the infrastructure for spatial information (ISI)</w:t>
      </w:r>
      <w:r w:rsidR="002559AF" w:rsidRPr="005E058D">
        <w:t>,</w:t>
      </w:r>
      <w:r w:rsidRPr="005E058D">
        <w:t xml:space="preserve"> and the use of this infrastructure. It also define</w:t>
      </w:r>
      <w:r w:rsidR="00C93479">
        <w:t>d</w:t>
      </w:r>
      <w:r w:rsidRPr="005E058D">
        <w:t xml:space="preserve"> the tasks of individual public entities responsible for establishing, managing and using spatial data and services. The later </w:t>
      </w:r>
      <w:r w:rsidR="002559AF" w:rsidRPr="005E058D">
        <w:t xml:space="preserve">has </w:t>
      </w:r>
      <w:r w:rsidRPr="005E058D">
        <w:t>to be provided as an integral part of Slovenia</w:t>
      </w:r>
      <w:r w:rsidR="002559AF" w:rsidRPr="005E058D">
        <w:t>n and</w:t>
      </w:r>
      <w:r w:rsidRPr="005E058D">
        <w:t xml:space="preserve"> European infrastructure for spatial information.</w:t>
      </w:r>
    </w:p>
    <w:p w14:paraId="2DE60AEB" w14:textId="22DDC47F" w:rsidR="00AC3F69" w:rsidRPr="005E058D" w:rsidRDefault="00706C34" w:rsidP="005E058D">
      <w:pPr>
        <w:pStyle w:val="Subtitle"/>
        <w:rPr>
          <w:lang w:eastAsia="sl-SI"/>
        </w:rPr>
      </w:pPr>
      <w:r w:rsidRPr="005E058D">
        <w:rPr>
          <w:lang w:eastAsia="sl-SI"/>
        </w:rPr>
        <w:t>Registries regulated by the Real Estate Registration Act</w:t>
      </w:r>
    </w:p>
    <w:p w14:paraId="31A20D6E" w14:textId="5A07CA32" w:rsidR="00BC6D71" w:rsidRPr="005E058D" w:rsidRDefault="00BC6D71" w:rsidP="000B172F">
      <w:r w:rsidRPr="005E058D">
        <w:rPr>
          <w:lang w:eastAsia="sl-SI"/>
        </w:rPr>
        <w:t>The Real Estate Registration Act regulate</w:t>
      </w:r>
      <w:r w:rsidR="00C93479">
        <w:rPr>
          <w:lang w:eastAsia="sl-SI"/>
        </w:rPr>
        <w:t>d</w:t>
      </w:r>
      <w:r w:rsidRPr="005E058D">
        <w:rPr>
          <w:lang w:eastAsia="sl-SI"/>
        </w:rPr>
        <w:t xml:space="preserve"> different </w:t>
      </w:r>
      <w:r w:rsidRPr="005E058D">
        <w:t xml:space="preserve">aspects related to the management and maintenance of the </w:t>
      </w:r>
      <w:r w:rsidRPr="005E058D">
        <w:rPr>
          <w:lang w:eastAsia="sl-SI"/>
        </w:rPr>
        <w:t xml:space="preserve">Land Cadastre, Building Cadastre, Registry of Administrative Units and Addresses, State </w:t>
      </w:r>
      <w:r w:rsidR="00C93479">
        <w:rPr>
          <w:lang w:eastAsia="sl-SI"/>
        </w:rPr>
        <w:t>B</w:t>
      </w:r>
      <w:r w:rsidRPr="005E058D">
        <w:rPr>
          <w:lang w:eastAsia="sl-SI"/>
        </w:rPr>
        <w:t xml:space="preserve">order Registry and the Registry of Real Estate Data. All registries are defined as public registries. For the purpose of data sharing and exchange, </w:t>
      </w:r>
      <w:r w:rsidR="002559AF" w:rsidRPr="005E058D">
        <w:rPr>
          <w:lang w:eastAsia="sl-SI"/>
        </w:rPr>
        <w:t>A</w:t>
      </w:r>
      <w:r w:rsidRPr="005E058D">
        <w:rPr>
          <w:lang w:eastAsia="sl-SI"/>
        </w:rPr>
        <w:t xml:space="preserve">rticle 117. defines the </w:t>
      </w:r>
      <w:r w:rsidRPr="005E058D">
        <w:t>distribution environment within the framework of the state’s central information and communication infrastructure</w:t>
      </w:r>
      <w:r w:rsidR="00667D60" w:rsidRPr="005E058D">
        <w:t>.</w:t>
      </w:r>
    </w:p>
    <w:p w14:paraId="316D91E1" w14:textId="3884415D" w:rsidR="00F408C8" w:rsidRPr="005E058D" w:rsidRDefault="00F408C8" w:rsidP="00F408C8">
      <w:pPr>
        <w:pStyle w:val="Subtitle"/>
      </w:pPr>
      <w:r w:rsidRPr="005E058D">
        <w:t>Population Registry</w:t>
      </w:r>
    </w:p>
    <w:p w14:paraId="2E461E74" w14:textId="782232AD" w:rsidR="00BC6D71" w:rsidRPr="005E058D" w:rsidRDefault="00F408C8" w:rsidP="000B172F">
      <w:r w:rsidRPr="005E058D">
        <w:t xml:space="preserve">For the Population Registry, the </w:t>
      </w:r>
      <w:hyperlink r:id="rId75" w:history="1">
        <w:r w:rsidRPr="005E058D">
          <w:rPr>
            <w:rStyle w:val="Hyperlink"/>
          </w:rPr>
          <w:t>Law on Central Population Register (CRP)</w:t>
        </w:r>
      </w:hyperlink>
      <w:r w:rsidRPr="005E058D">
        <w:t xml:space="preserve"> and the </w:t>
      </w:r>
      <w:hyperlink r:id="rId76" w:history="1">
        <w:r w:rsidRPr="005E058D">
          <w:rPr>
            <w:rStyle w:val="Hyperlink"/>
          </w:rPr>
          <w:t>Law on amending and supplementing the Law on the Central Population Register</w:t>
        </w:r>
      </w:hyperlink>
      <w:r w:rsidRPr="005E058D">
        <w:t xml:space="preserve"> (CPR-A) governs the determination and use of personal identification numbers and the content of the Central Population Registry (hereinafter: CRP), together with the data flow, control, maintenance, storage, and use. </w:t>
      </w:r>
      <w:r w:rsidR="00460971" w:rsidRPr="005E058D">
        <w:t xml:space="preserve">Other important pieces of legislation are the </w:t>
      </w:r>
      <w:hyperlink r:id="rId77" w:history="1">
        <w:r w:rsidR="00460971" w:rsidRPr="005E058D">
          <w:rPr>
            <w:rStyle w:val="Hyperlink"/>
          </w:rPr>
          <w:t xml:space="preserve">Instructions for </w:t>
        </w:r>
        <w:r w:rsidR="00C93479">
          <w:rPr>
            <w:rStyle w:val="Hyperlink"/>
          </w:rPr>
          <w:t>E</w:t>
        </w:r>
        <w:r w:rsidR="00460971" w:rsidRPr="005E058D">
          <w:rPr>
            <w:rStyle w:val="Hyperlink"/>
          </w:rPr>
          <w:t>lectronic Central Population Registry</w:t>
        </w:r>
      </w:hyperlink>
      <w:r w:rsidR="00460971" w:rsidRPr="005E058D">
        <w:t xml:space="preserve">, the </w:t>
      </w:r>
      <w:hyperlink r:id="rId78" w:history="1">
        <w:r w:rsidR="00481498" w:rsidRPr="005E058D">
          <w:rPr>
            <w:rStyle w:val="Hyperlink"/>
          </w:rPr>
          <w:t>Decree</w:t>
        </w:r>
      </w:hyperlink>
      <w:r w:rsidR="00481498" w:rsidRPr="005E058D">
        <w:rPr>
          <w:rStyle w:val="Hyperlink"/>
        </w:rPr>
        <w:t xml:space="preserve"> on the </w:t>
      </w:r>
      <w:r w:rsidR="00C93479">
        <w:rPr>
          <w:rStyle w:val="Hyperlink"/>
        </w:rPr>
        <w:t>O</w:t>
      </w:r>
      <w:r w:rsidR="00481498" w:rsidRPr="005E058D">
        <w:rPr>
          <w:rStyle w:val="Hyperlink"/>
        </w:rPr>
        <w:t xml:space="preserve">peration and </w:t>
      </w:r>
      <w:r w:rsidR="00C93479">
        <w:rPr>
          <w:rStyle w:val="Hyperlink"/>
        </w:rPr>
        <w:t>M</w:t>
      </w:r>
      <w:r w:rsidR="00481498" w:rsidRPr="005E058D">
        <w:rPr>
          <w:rStyle w:val="Hyperlink"/>
        </w:rPr>
        <w:t xml:space="preserve">aintenance of the Central Population Registry and the </w:t>
      </w:r>
      <w:r w:rsidR="00C93479">
        <w:rPr>
          <w:rStyle w:val="Hyperlink"/>
        </w:rPr>
        <w:t>P</w:t>
      </w:r>
      <w:r w:rsidR="00481498" w:rsidRPr="005E058D">
        <w:rPr>
          <w:rStyle w:val="Hyperlink"/>
        </w:rPr>
        <w:t xml:space="preserve">rocedure for </w:t>
      </w:r>
      <w:r w:rsidR="00C93479">
        <w:rPr>
          <w:rStyle w:val="Hyperlink"/>
        </w:rPr>
        <w:t>O</w:t>
      </w:r>
      <w:r w:rsidR="00481498" w:rsidRPr="005E058D">
        <w:rPr>
          <w:rStyle w:val="Hyperlink"/>
        </w:rPr>
        <w:t xml:space="preserve">btaining and </w:t>
      </w:r>
      <w:r w:rsidR="00C93479">
        <w:rPr>
          <w:rStyle w:val="Hyperlink"/>
        </w:rPr>
        <w:t>C</w:t>
      </w:r>
      <w:r w:rsidR="00481498" w:rsidRPr="005E058D">
        <w:rPr>
          <w:rStyle w:val="Hyperlink"/>
        </w:rPr>
        <w:t xml:space="preserve">ommunicating </w:t>
      </w:r>
      <w:r w:rsidR="00C93479">
        <w:rPr>
          <w:rStyle w:val="Hyperlink"/>
        </w:rPr>
        <w:t>I</w:t>
      </w:r>
      <w:r w:rsidR="00481498" w:rsidRPr="005E058D">
        <w:rPr>
          <w:rStyle w:val="Hyperlink"/>
        </w:rPr>
        <w:t>nformation to the Data Registry of the Population</w:t>
      </w:r>
      <w:r w:rsidR="00460971" w:rsidRPr="005E058D">
        <w:t xml:space="preserve">. </w:t>
      </w:r>
    </w:p>
    <w:p w14:paraId="0CF21E58" w14:textId="54EA9340" w:rsidR="0090599E" w:rsidRPr="005E058D" w:rsidRDefault="0090599E" w:rsidP="004A5DDC">
      <w:pPr>
        <w:pStyle w:val="Subtitle"/>
      </w:pPr>
      <w:r w:rsidRPr="005E058D">
        <w:t>Vehicle Registry</w:t>
      </w:r>
    </w:p>
    <w:p w14:paraId="461FD0E5" w14:textId="5FA757DD" w:rsidR="0090599E" w:rsidRPr="005E058D" w:rsidRDefault="004A5DDC" w:rsidP="000B172F">
      <w:r w:rsidRPr="005E058D">
        <w:t xml:space="preserve">For </w:t>
      </w:r>
      <w:r w:rsidR="002559AF" w:rsidRPr="005E058D">
        <w:t xml:space="preserve">the </w:t>
      </w:r>
      <w:r w:rsidRPr="005E058D">
        <w:t xml:space="preserve">Vehicle Registry, the </w:t>
      </w:r>
      <w:hyperlink r:id="rId79" w:history="1">
        <w:r w:rsidRPr="005E058D">
          <w:rPr>
            <w:rStyle w:val="Hyperlink"/>
          </w:rPr>
          <w:t>Law on Motor Vehicles (BFBC)</w:t>
        </w:r>
      </w:hyperlink>
      <w:r w:rsidRPr="005E058D">
        <w:t xml:space="preserve"> regulates conditions for the placement of motor vehicles and trailers on the market, their registration and participation in the road transport</w:t>
      </w:r>
      <w:r w:rsidR="002559AF" w:rsidRPr="005E058D">
        <w:t>,</w:t>
      </w:r>
      <w:r w:rsidRPr="005E058D">
        <w:t xml:space="preserve"> and in the performance of agricultural or forestry work, the conditions for carrying out the tasks of technical services, the registration of organisations managing databases on vehicles</w:t>
      </w:r>
      <w:r w:rsidR="002559AF" w:rsidRPr="005E058D">
        <w:t>,</w:t>
      </w:r>
      <w:r w:rsidRPr="005E058D">
        <w:t xml:space="preserve"> and the monitoring of the implementation of this Law. The </w:t>
      </w:r>
      <w:hyperlink r:id="rId80" w:history="1">
        <w:r w:rsidRPr="005E058D">
          <w:rPr>
            <w:rStyle w:val="Hyperlink"/>
          </w:rPr>
          <w:t xml:space="preserve">Rules on the </w:t>
        </w:r>
        <w:r w:rsidR="00C93479">
          <w:rPr>
            <w:rStyle w:val="Hyperlink"/>
          </w:rPr>
          <w:t>R</w:t>
        </w:r>
        <w:r w:rsidRPr="005E058D">
          <w:rPr>
            <w:rStyle w:val="Hyperlink"/>
          </w:rPr>
          <w:t xml:space="preserve">egistration of </w:t>
        </w:r>
        <w:r w:rsidR="00C93479">
          <w:rPr>
            <w:rStyle w:val="Hyperlink"/>
          </w:rPr>
          <w:t>M</w:t>
        </w:r>
        <w:r w:rsidRPr="005E058D">
          <w:rPr>
            <w:rStyle w:val="Hyperlink"/>
          </w:rPr>
          <w:t xml:space="preserve">otor </w:t>
        </w:r>
        <w:r w:rsidR="00C93479">
          <w:rPr>
            <w:rStyle w:val="Hyperlink"/>
          </w:rPr>
          <w:t>V</w:t>
        </w:r>
        <w:r w:rsidRPr="005E058D">
          <w:rPr>
            <w:rStyle w:val="Hyperlink"/>
          </w:rPr>
          <w:t>ehicles</w:t>
        </w:r>
      </w:hyperlink>
      <w:r w:rsidRPr="005E058D">
        <w:t xml:space="preserve"> sets out the conditions to be met in the registration of the organisation, the procedures for registration of the motor vehicles and their trailer, the issuance and revalidation of transport permits, the deregistration of vehicles, the change of the owner or user of the vehicle’s data and the issuing of permits for a test drives, record-keeping and the way documents and evidence are stored</w:t>
      </w:r>
      <w:r w:rsidR="00310092" w:rsidRPr="005E058D">
        <w:t xml:space="preserve">. </w:t>
      </w:r>
    </w:p>
    <w:p w14:paraId="3D88A633" w14:textId="77777777" w:rsidR="00EA0721" w:rsidRPr="005E058D" w:rsidRDefault="003730DF" w:rsidP="00EA0721">
      <w:pPr>
        <w:pStyle w:val="Heading3"/>
      </w:pPr>
      <w:bookmarkStart w:id="28" w:name="_Toc1474968"/>
      <w:r w:rsidRPr="005E058D">
        <w:t>eProcurement</w:t>
      </w:r>
      <w:bookmarkStart w:id="29" w:name="_Toc1474969"/>
      <w:bookmarkEnd w:id="28"/>
    </w:p>
    <w:p w14:paraId="05378D73" w14:textId="76FB46C1" w:rsidR="00EA0721" w:rsidRPr="005E058D" w:rsidRDefault="00EA0721" w:rsidP="006F3B99">
      <w:pPr>
        <w:pStyle w:val="Subtitle"/>
      </w:pPr>
      <w:r w:rsidRPr="005E058D">
        <w:rPr>
          <w:rStyle w:val="Hyperlink"/>
          <w:color w:val="00B0F0"/>
          <w:sz w:val="22"/>
        </w:rPr>
        <w:t>Public Procurement Act (201</w:t>
      </w:r>
      <w:r w:rsidR="00E95210" w:rsidRPr="005E058D">
        <w:rPr>
          <w:rStyle w:val="Hyperlink"/>
          <w:color w:val="00B0F0"/>
          <w:sz w:val="22"/>
        </w:rPr>
        <w:t>6</w:t>
      </w:r>
      <w:r w:rsidRPr="005E058D">
        <w:rPr>
          <w:rStyle w:val="Hyperlink"/>
          <w:color w:val="00B0F0"/>
          <w:sz w:val="22"/>
        </w:rPr>
        <w:t>)</w:t>
      </w:r>
      <w:r w:rsidRPr="005E058D">
        <w:t xml:space="preserve"> </w:t>
      </w:r>
    </w:p>
    <w:p w14:paraId="6D21B3B7" w14:textId="5040FE47" w:rsidR="0085352C" w:rsidRPr="005E058D" w:rsidRDefault="00CB217D" w:rsidP="005E058D">
      <w:r w:rsidRPr="005E058D">
        <w:t xml:space="preserve">On </w:t>
      </w:r>
      <w:r w:rsidR="005E058D">
        <w:t xml:space="preserve">1 </w:t>
      </w:r>
      <w:r w:rsidRPr="005E058D">
        <w:t xml:space="preserve">April 2016 a new </w:t>
      </w:r>
      <w:hyperlink r:id="rId81" w:history="1">
        <w:r w:rsidRPr="005E058D">
          <w:rPr>
            <w:rStyle w:val="Hyperlink"/>
          </w:rPr>
          <w:t>Public Procurement Act</w:t>
        </w:r>
      </w:hyperlink>
      <w:r w:rsidRPr="005E058D">
        <w:t xml:space="preserve"> (hereinafter: PPA) entered into force, which transposed Directive 2014/24/EU and Directive 2014/25/EU. On</w:t>
      </w:r>
      <w:r w:rsidR="005E058D">
        <w:t xml:space="preserve"> 1</w:t>
      </w:r>
      <w:r w:rsidRPr="005E058D">
        <w:t xml:space="preserve"> November 2018, </w:t>
      </w:r>
      <w:hyperlink r:id="rId82" w:history="1">
        <w:r w:rsidRPr="005E058D">
          <w:rPr>
            <w:rStyle w:val="Hyperlink"/>
          </w:rPr>
          <w:t>an amendment to PPA</w:t>
        </w:r>
      </w:hyperlink>
      <w:r w:rsidRPr="005E058D">
        <w:t xml:space="preserve"> came in force. Its main objective was to additionally emphasi</w:t>
      </w:r>
      <w:r w:rsidR="00AA5E31" w:rsidRPr="005E058D">
        <w:t>s</w:t>
      </w:r>
      <w:r w:rsidRPr="005E058D">
        <w:t xml:space="preserve">e the importance of social aspects in public procurement procedures and while executing public contracts. </w:t>
      </w:r>
    </w:p>
    <w:p w14:paraId="7B5FD913" w14:textId="76DA29C9" w:rsidR="00CB217D" w:rsidRPr="005E058D" w:rsidRDefault="00CB217D" w:rsidP="005E058D">
      <w:r w:rsidRPr="005E058D">
        <w:t xml:space="preserve">PPA lays down mandatory actions required of contracting authorities and tenderers in awarding public supply contracts, public service contracts and public works contracts. Among other provisions, the Act sets out rules on mandatory publication of procurement notices on </w:t>
      </w:r>
      <w:hyperlink r:id="rId83" w:history="1">
        <w:r w:rsidRPr="005E058D">
          <w:rPr>
            <w:rStyle w:val="Hyperlink"/>
          </w:rPr>
          <w:t>Public Procurement Portal</w:t>
        </w:r>
      </w:hyperlink>
      <w:r w:rsidRPr="005E058D">
        <w:t xml:space="preserve">, on mandatory electronic submission and electronic communication in procurement procedures, on electronic verification of tenderers in official evidences via the information system </w:t>
      </w:r>
      <w:proofErr w:type="spellStart"/>
      <w:r w:rsidRPr="005E058D">
        <w:t>eDossier</w:t>
      </w:r>
      <w:proofErr w:type="spellEnd"/>
      <w:r w:rsidRPr="005E058D">
        <w:t>, on dynamic purchasing system and electronic auctions, thus also laying down grounds for a public state-developed e</w:t>
      </w:r>
      <w:r w:rsidR="005E058D">
        <w:t>P</w:t>
      </w:r>
      <w:r w:rsidRPr="005E058D">
        <w:t xml:space="preserve">rocurement system called </w:t>
      </w:r>
      <w:hyperlink r:id="rId84" w:history="1">
        <w:r w:rsidRPr="005E058D">
          <w:rPr>
            <w:rStyle w:val="Hyperlink"/>
          </w:rPr>
          <w:t>information system e-JN</w:t>
        </w:r>
      </w:hyperlink>
      <w:r w:rsidRPr="005E058D">
        <w:t xml:space="preserve"> that contains five modules: </w:t>
      </w:r>
      <w:proofErr w:type="spellStart"/>
      <w:r w:rsidRPr="005E058D">
        <w:t>eSubmissions</w:t>
      </w:r>
      <w:proofErr w:type="spellEnd"/>
      <w:r w:rsidRPr="005E058D">
        <w:t xml:space="preserve">, eAuctions, </w:t>
      </w:r>
      <w:proofErr w:type="spellStart"/>
      <w:r w:rsidRPr="005E058D">
        <w:t>eDossier</w:t>
      </w:r>
      <w:proofErr w:type="spellEnd"/>
      <w:r w:rsidRPr="005E058D">
        <w:t xml:space="preserve">, eCatalogue and </w:t>
      </w:r>
      <w:proofErr w:type="spellStart"/>
      <w:r w:rsidRPr="005E058D">
        <w:t>eInternal</w:t>
      </w:r>
      <w:proofErr w:type="spellEnd"/>
      <w:r w:rsidRPr="005E058D">
        <w:t xml:space="preserve"> procedures for public authorities. </w:t>
      </w:r>
    </w:p>
    <w:p w14:paraId="48AB8ACB" w14:textId="325B3291" w:rsidR="00CB217D" w:rsidRPr="005E058D" w:rsidRDefault="00CB217D" w:rsidP="00CB217D">
      <w:pPr>
        <w:pStyle w:val="BodyText"/>
      </w:pPr>
      <w:r w:rsidRPr="005E058D">
        <w:t xml:space="preserve">Furthermore, the 2017 amendment to </w:t>
      </w:r>
      <w:hyperlink r:id="rId85" w:history="1">
        <w:r w:rsidRPr="005E058D">
          <w:rPr>
            <w:rStyle w:val="Hyperlink"/>
          </w:rPr>
          <w:t>Legal Protection in Public Procurement Procedures Act</w:t>
        </w:r>
      </w:hyperlink>
      <w:r w:rsidRPr="005E058D">
        <w:t xml:space="preserve"> introduced an electronic information system for legal protection procedures in public procurement, i.e. the </w:t>
      </w:r>
      <w:proofErr w:type="spellStart"/>
      <w:r w:rsidRPr="005E058D">
        <w:t>eRevision</w:t>
      </w:r>
      <w:proofErr w:type="spellEnd"/>
      <w:r w:rsidRPr="005E058D">
        <w:t xml:space="preserve"> portal. The </w:t>
      </w:r>
      <w:proofErr w:type="spellStart"/>
      <w:r w:rsidRPr="005E058D">
        <w:t>eRevision</w:t>
      </w:r>
      <w:proofErr w:type="spellEnd"/>
      <w:r w:rsidRPr="005E058D">
        <w:t xml:space="preserve"> portal</w:t>
      </w:r>
      <w:r w:rsidR="00C96824">
        <w:t xml:space="preserve"> is to</w:t>
      </w:r>
      <w:r w:rsidRPr="005E058D">
        <w:t xml:space="preserve"> be established by </w:t>
      </w:r>
      <w:r w:rsidR="008D4E0C" w:rsidRPr="005E058D">
        <w:t xml:space="preserve">December 2019 </w:t>
      </w:r>
      <w:r w:rsidR="00C96824">
        <w:t xml:space="preserve">and </w:t>
      </w:r>
      <w:r w:rsidRPr="005E058D">
        <w:t xml:space="preserve">will enable exchange of information and documents between contracting authorities, selected tenderers, the National Review Commission and other participants in the appeal proceedings. The </w:t>
      </w:r>
      <w:proofErr w:type="spellStart"/>
      <w:r w:rsidRPr="005E058D">
        <w:t>eRevision</w:t>
      </w:r>
      <w:proofErr w:type="spellEnd"/>
      <w:r w:rsidRPr="005E058D">
        <w:t xml:space="preserve"> portal will enable a widespread flow of information about the course of review procedure</w:t>
      </w:r>
      <w:r w:rsidR="002559AF" w:rsidRPr="005E058D">
        <w:t xml:space="preserve">. It </w:t>
      </w:r>
      <w:r w:rsidRPr="005E058D">
        <w:t xml:space="preserve">will be connected with </w:t>
      </w:r>
      <w:r w:rsidR="002559AF" w:rsidRPr="005E058D">
        <w:t xml:space="preserve">the </w:t>
      </w:r>
      <w:r w:rsidRPr="005E058D">
        <w:t xml:space="preserve">Public Procurement Portal to allow </w:t>
      </w:r>
      <w:r w:rsidR="002559AF" w:rsidRPr="005E058D">
        <w:t xml:space="preserve">a </w:t>
      </w:r>
      <w:r w:rsidRPr="005E058D">
        <w:t>flu</w:t>
      </w:r>
      <w:r w:rsidR="002559AF" w:rsidRPr="005E058D">
        <w:t>id</w:t>
      </w:r>
      <w:r w:rsidRPr="005E058D">
        <w:t xml:space="preserve"> flow of information and documentation. This will significantly reduce the duration of the procedure and administrative burdens and costs </w:t>
      </w:r>
      <w:r w:rsidR="002559AF" w:rsidRPr="005E058D">
        <w:t>for those</w:t>
      </w:r>
      <w:r w:rsidRPr="005E058D">
        <w:t xml:space="preserve"> entities involved.</w:t>
      </w:r>
    </w:p>
    <w:p w14:paraId="52D2123B" w14:textId="4496FAD7" w:rsidR="00EA0721" w:rsidRPr="005E058D" w:rsidRDefault="00EA0721" w:rsidP="003A7AA4">
      <w:pPr>
        <w:pStyle w:val="Subtitle"/>
      </w:pPr>
      <w:r w:rsidRPr="005E058D">
        <w:t xml:space="preserve">eInvoicing </w:t>
      </w:r>
      <w:r w:rsidR="00C96824">
        <w:t>L</w:t>
      </w:r>
      <w:r w:rsidRPr="005E058D">
        <w:t xml:space="preserve">egislation </w:t>
      </w:r>
      <w:r w:rsidR="002D1AB1" w:rsidRPr="005E058D">
        <w:t>(2015)</w:t>
      </w:r>
    </w:p>
    <w:p w14:paraId="60123E58" w14:textId="4ECA00B1" w:rsidR="00EA0721" w:rsidRPr="005E058D" w:rsidRDefault="00EA0721" w:rsidP="00EA0721">
      <w:r w:rsidRPr="005E058D">
        <w:t>In Slovenia</w:t>
      </w:r>
      <w:r w:rsidR="002559AF" w:rsidRPr="005E058D">
        <w:t>,</w:t>
      </w:r>
      <w:r w:rsidRPr="005E058D">
        <w:t xml:space="preserve"> the competent authorities regarding eInvoicing are</w:t>
      </w:r>
      <w:r w:rsidR="00C96824">
        <w:t xml:space="preserve"> the</w:t>
      </w:r>
      <w:r w:rsidRPr="005E058D">
        <w:t xml:space="preserve"> </w:t>
      </w:r>
      <w:hyperlink r:id="rId86" w:history="1">
        <w:r w:rsidRPr="005E058D">
          <w:rPr>
            <w:rStyle w:val="Hyperlink"/>
          </w:rPr>
          <w:t>Ministry of Public Administration</w:t>
        </w:r>
      </w:hyperlink>
      <w:r w:rsidRPr="005E058D">
        <w:t xml:space="preserve"> for policy</w:t>
      </w:r>
      <w:r w:rsidR="002559AF" w:rsidRPr="005E058D">
        <w:t>-</w:t>
      </w:r>
      <w:r w:rsidRPr="005E058D">
        <w:t>making activities</w:t>
      </w:r>
      <w:r w:rsidR="002559AF" w:rsidRPr="005E058D">
        <w:t>,</w:t>
      </w:r>
      <w:r w:rsidRPr="005E058D">
        <w:t xml:space="preserve"> and the </w:t>
      </w:r>
      <w:hyperlink r:id="rId87" w:history="1">
        <w:r w:rsidRPr="005E058D">
          <w:rPr>
            <w:rStyle w:val="Hyperlink"/>
          </w:rPr>
          <w:t>Public Payments Administration of the Republic of Slovenia (PPA)</w:t>
        </w:r>
      </w:hyperlink>
      <w:r w:rsidRPr="005E058D">
        <w:t>, attached to the Ministry of Finance, for implementation and maintenance.</w:t>
      </w:r>
    </w:p>
    <w:p w14:paraId="36EE98CD" w14:textId="11146F4A" w:rsidR="00EA0721" w:rsidRPr="005E058D" w:rsidRDefault="00EA0721" w:rsidP="00EA0721">
      <w:r w:rsidRPr="005E058D">
        <w:t>Since 1 January 2015</w:t>
      </w:r>
      <w:r w:rsidR="002559AF" w:rsidRPr="005E058D">
        <w:t>,</w:t>
      </w:r>
      <w:r w:rsidRPr="005E058D">
        <w:t xml:space="preserve"> public sector </w:t>
      </w:r>
      <w:r w:rsidR="002559AF" w:rsidRPr="005E058D">
        <w:t xml:space="preserve">institutions began receiving </w:t>
      </w:r>
      <w:r w:rsidRPr="005E058D">
        <w:t>invoices in electronic form for any goods and services</w:t>
      </w:r>
      <w:r w:rsidR="002559AF" w:rsidRPr="005E058D">
        <w:t xml:space="preserve">. This function was </w:t>
      </w:r>
      <w:r w:rsidRPr="005E058D">
        <w:t xml:space="preserve">based on the </w:t>
      </w:r>
      <w:hyperlink r:id="rId88" w:history="1">
        <w:r w:rsidRPr="005E058D">
          <w:rPr>
            <w:rStyle w:val="Hyperlink"/>
          </w:rPr>
          <w:t>Act on the Provision of Payment Services to Budget Users</w:t>
        </w:r>
      </w:hyperlink>
      <w:r w:rsidRPr="005E058D">
        <w:t xml:space="preserve"> (ZOPSPU-A). </w:t>
      </w:r>
    </w:p>
    <w:p w14:paraId="7A68BA59" w14:textId="717B023F" w:rsidR="00EA0721" w:rsidRPr="005E058D" w:rsidRDefault="00EA0721" w:rsidP="00EA0721">
      <w:r w:rsidRPr="005E058D">
        <w:t>The Public Payments Administration serves as a single entry and exit point for the exchange of eInvoices between administrations</w:t>
      </w:r>
      <w:r w:rsidR="002559AF" w:rsidRPr="005E058D">
        <w:t>,</w:t>
      </w:r>
      <w:r w:rsidRPr="005E058D">
        <w:t xml:space="preserve"> and </w:t>
      </w:r>
      <w:r w:rsidR="002559AF" w:rsidRPr="005E058D">
        <w:t xml:space="preserve">also </w:t>
      </w:r>
      <w:r w:rsidRPr="005E058D">
        <w:t xml:space="preserve">between </w:t>
      </w:r>
      <w:r w:rsidR="002559AF" w:rsidRPr="005E058D">
        <w:t xml:space="preserve">the </w:t>
      </w:r>
      <w:r w:rsidRPr="005E058D">
        <w:t>public administration and external entities.</w:t>
      </w:r>
    </w:p>
    <w:p w14:paraId="19509D05" w14:textId="77777777" w:rsidR="003730DF" w:rsidRPr="005E058D" w:rsidRDefault="003730DF" w:rsidP="00FE4D60">
      <w:pPr>
        <w:pStyle w:val="Heading2"/>
      </w:pPr>
      <w:r w:rsidRPr="005E058D">
        <w:t>Domain-specific legislation</w:t>
      </w:r>
      <w:bookmarkEnd w:id="29"/>
    </w:p>
    <w:p w14:paraId="533E0338" w14:textId="2E55E36A" w:rsidR="00F1787B" w:rsidRPr="005E058D" w:rsidRDefault="00F1787B" w:rsidP="00F1787B">
      <w:pPr>
        <w:pStyle w:val="Subtitle"/>
      </w:pPr>
      <w:r w:rsidRPr="005E058D">
        <w:t>Amendment to Healthcare Databases Act (201</w:t>
      </w:r>
      <w:r w:rsidR="009F3A5C" w:rsidRPr="005E058D">
        <w:t>8</w:t>
      </w:r>
      <w:r w:rsidRPr="005E058D">
        <w:t>)</w:t>
      </w:r>
    </w:p>
    <w:p w14:paraId="0D0E4AB2" w14:textId="0A754693" w:rsidR="00F1787B" w:rsidRPr="005E058D" w:rsidRDefault="00F1787B" w:rsidP="005E058D">
      <w:r w:rsidRPr="005E058D">
        <w:t xml:space="preserve">By amending the </w:t>
      </w:r>
      <w:hyperlink r:id="rId89" w:history="1">
        <w:r w:rsidRPr="005E058D">
          <w:rPr>
            <w:rStyle w:val="Hyperlink"/>
          </w:rPr>
          <w:t>Healthcare Databases Act in 2015</w:t>
        </w:r>
      </w:hyperlink>
      <w:r w:rsidRPr="005E058D">
        <w:t>, a legal bas</w:t>
      </w:r>
      <w:r w:rsidR="006149CC" w:rsidRPr="005E058D">
        <w:t>is</w:t>
      </w:r>
      <w:r w:rsidRPr="005E058D">
        <w:t xml:space="preserve"> was established for connecting the databases of the eHealth Central Register of Patient Database, the registers of ePrescription, eReferral and </w:t>
      </w:r>
      <w:proofErr w:type="spellStart"/>
      <w:r w:rsidRPr="005E058D">
        <w:t>eAppointment</w:t>
      </w:r>
      <w:proofErr w:type="spellEnd"/>
      <w:r w:rsidRPr="005E058D">
        <w:t xml:space="preserve">, </w:t>
      </w:r>
      <w:proofErr w:type="spellStart"/>
      <w:r w:rsidRPr="005E058D">
        <w:t>Telestroke</w:t>
      </w:r>
      <w:proofErr w:type="spellEnd"/>
      <w:r w:rsidRPr="005E058D">
        <w:t>, the Register of teleradiological mapping and others.</w:t>
      </w:r>
    </w:p>
    <w:p w14:paraId="12BADB49" w14:textId="20CE25AF" w:rsidR="00F1787B" w:rsidRPr="005E058D" w:rsidRDefault="006149CC" w:rsidP="005E058D">
      <w:r w:rsidRPr="005E058D">
        <w:t>An</w:t>
      </w:r>
      <w:r w:rsidR="00F1787B" w:rsidRPr="005E058D">
        <w:t xml:space="preserve"> amendment </w:t>
      </w:r>
      <w:r w:rsidRPr="005E058D">
        <w:t>to</w:t>
      </w:r>
      <w:r w:rsidR="00F1787B" w:rsidRPr="005E058D">
        <w:t xml:space="preserve"> the Healthcare Databases Act facilitate</w:t>
      </w:r>
      <w:r w:rsidRPr="005E058D">
        <w:t>d</w:t>
      </w:r>
      <w:r w:rsidR="00F1787B" w:rsidRPr="005E058D">
        <w:t xml:space="preserve"> implementation of the National eHealth project. The </w:t>
      </w:r>
      <w:hyperlink r:id="rId90" w:history="1">
        <w:r w:rsidR="00777604" w:rsidRPr="00F42B9A">
          <w:rPr>
            <w:rStyle w:val="Hyperlink"/>
            <w:szCs w:val="20"/>
          </w:rPr>
          <w:t>National eHealth project</w:t>
        </w:r>
      </w:hyperlink>
      <w:r w:rsidR="00F1787B" w:rsidRPr="005E058D">
        <w:t xml:space="preserve"> was established as a common health-care information system that, with connections with information systems of various providers, enables interoperability and the exchange of data. Considerable progress </w:t>
      </w:r>
      <w:r w:rsidRPr="005E058D">
        <w:t>was</w:t>
      </w:r>
      <w:r w:rsidR="00F1787B" w:rsidRPr="005E058D">
        <w:t xml:space="preserve"> made in the national implementation of solutions developed within the eHealth project.</w:t>
      </w:r>
    </w:p>
    <w:p w14:paraId="2DFBA4E8" w14:textId="2D4D6C5F" w:rsidR="00D0647B" w:rsidRPr="005E058D" w:rsidRDefault="00D0647B" w:rsidP="00D0647B">
      <w:pPr>
        <w:pStyle w:val="Subtitle"/>
      </w:pPr>
      <w:r w:rsidRPr="005E058D">
        <w:t>Protection of Documents and Archives and Archival Institutions Act (2006</w:t>
      </w:r>
      <w:r w:rsidR="00AD13F1" w:rsidRPr="005E058D">
        <w:t>)</w:t>
      </w:r>
    </w:p>
    <w:p w14:paraId="29F229A8" w14:textId="72F96F77" w:rsidR="00D0647B" w:rsidRPr="005E058D" w:rsidRDefault="00D0647B" w:rsidP="00D0647B">
      <w:pPr>
        <w:rPr>
          <w:szCs w:val="20"/>
        </w:rPr>
      </w:pPr>
      <w:r w:rsidRPr="005E058D">
        <w:t xml:space="preserve">The </w:t>
      </w:r>
      <w:hyperlink r:id="rId91" w:history="1">
        <w:r w:rsidRPr="005E058D">
          <w:rPr>
            <w:rStyle w:val="Hyperlink"/>
          </w:rPr>
          <w:t>Act</w:t>
        </w:r>
      </w:hyperlink>
      <w:r w:rsidRPr="005E058D">
        <w:t xml:space="preserve"> and the accompanying Regulation on Documents and Archives Protection were both passed in 2006 to regulate the management of electronic content. The Act state</w:t>
      </w:r>
      <w:r w:rsidR="006149CC" w:rsidRPr="005E058D">
        <w:t>d</w:t>
      </w:r>
      <w:r w:rsidRPr="005E058D">
        <w:t xml:space="preserve"> that all electronic records, including digitalised documents, have full legal status provided they comply with certain technical conditions. The accompanying regulation govern</w:t>
      </w:r>
      <w:r w:rsidR="006149CC" w:rsidRPr="005E058D">
        <w:t>ed</w:t>
      </w:r>
      <w:r w:rsidRPr="005E058D">
        <w:t xml:space="preserve"> the activities and internal rules for individuals to keep documents and/or archives, the storage of such materials in physical and digital forms, the general conditions, registration and accreditation of digital storage equipment and services, the selection and transfer of archives to public archival institutions, the processing and keeping of registers of archives, the protection of film and private archives, the use of archives in archival institutions and the work of the Archives Commission. The law contain</w:t>
      </w:r>
      <w:r w:rsidR="006149CC" w:rsidRPr="005E058D">
        <w:t>ed</w:t>
      </w:r>
      <w:r w:rsidRPr="005E058D">
        <w:t xml:space="preserve"> provisions regarding the long-term validity of the eSignature. Later amendments to the Act took place in </w:t>
      </w:r>
      <w:r w:rsidRPr="005E058D">
        <w:rPr>
          <w:szCs w:val="20"/>
        </w:rPr>
        <w:t xml:space="preserve">2014. </w:t>
      </w:r>
    </w:p>
    <w:p w14:paraId="2306FA8E" w14:textId="0D1B7670" w:rsidR="00D0647B" w:rsidRPr="005E058D" w:rsidRDefault="00D0647B" w:rsidP="00700E6A">
      <w:r w:rsidRPr="005E058D">
        <w:rPr>
          <w:szCs w:val="20"/>
        </w:rPr>
        <w:t>This law eliminate</w:t>
      </w:r>
      <w:r w:rsidR="006149CC" w:rsidRPr="005E058D">
        <w:rPr>
          <w:szCs w:val="20"/>
        </w:rPr>
        <w:t>d</w:t>
      </w:r>
      <w:r w:rsidRPr="005E058D">
        <w:rPr>
          <w:szCs w:val="20"/>
        </w:rPr>
        <w:t xml:space="preserve"> the obligation certifying internal rules for companies and public authorities at the Archives Commission and simpli</w:t>
      </w:r>
      <w:r w:rsidR="00D91721" w:rsidRPr="005E058D">
        <w:rPr>
          <w:szCs w:val="20"/>
        </w:rPr>
        <w:t>fied</w:t>
      </w:r>
      <w:r w:rsidRPr="005E058D">
        <w:rPr>
          <w:szCs w:val="20"/>
        </w:rPr>
        <w:t xml:space="preserve"> the procedures for accreditation. </w:t>
      </w:r>
      <w:r w:rsidR="00D91721" w:rsidRPr="005E058D">
        <w:rPr>
          <w:szCs w:val="20"/>
        </w:rPr>
        <w:t xml:space="preserve">It allowed </w:t>
      </w:r>
      <w:r w:rsidRPr="005E058D">
        <w:rPr>
          <w:szCs w:val="20"/>
        </w:rPr>
        <w:t xml:space="preserve">companies and other private organisation </w:t>
      </w:r>
      <w:r w:rsidR="00D91721" w:rsidRPr="005E058D">
        <w:rPr>
          <w:szCs w:val="20"/>
        </w:rPr>
        <w:t xml:space="preserve">the power to </w:t>
      </w:r>
      <w:r w:rsidRPr="005E058D">
        <w:rPr>
          <w:szCs w:val="20"/>
        </w:rPr>
        <w:t>autonomously</w:t>
      </w:r>
      <w:r w:rsidRPr="005E058D">
        <w:rPr>
          <w:rFonts w:cs="Arial"/>
          <w:szCs w:val="20"/>
        </w:rPr>
        <w:t xml:space="preserve">, </w:t>
      </w:r>
      <w:r w:rsidRPr="005E058D">
        <w:rPr>
          <w:rStyle w:val="hps"/>
          <w:rFonts w:cs="Arial"/>
          <w:szCs w:val="20"/>
        </w:rPr>
        <w:t>without state interference</w:t>
      </w:r>
      <w:r w:rsidRPr="005E058D">
        <w:rPr>
          <w:rFonts w:cs="Arial"/>
          <w:szCs w:val="20"/>
        </w:rPr>
        <w:t xml:space="preserve">, </w:t>
      </w:r>
      <w:r w:rsidRPr="005E058D">
        <w:rPr>
          <w:rStyle w:val="hps"/>
          <w:rFonts w:cs="Arial"/>
          <w:szCs w:val="20"/>
        </w:rPr>
        <w:t xml:space="preserve">decide on the </w:t>
      </w:r>
      <w:r w:rsidR="00D91721" w:rsidRPr="005E058D">
        <w:rPr>
          <w:rStyle w:val="hps"/>
          <w:rFonts w:cs="Arial"/>
          <w:szCs w:val="20"/>
        </w:rPr>
        <w:t xml:space="preserve">best </w:t>
      </w:r>
      <w:r w:rsidRPr="005E058D">
        <w:rPr>
          <w:rStyle w:val="hps"/>
          <w:rFonts w:cs="Arial"/>
          <w:szCs w:val="20"/>
        </w:rPr>
        <w:t>method of preservation of digital documents to manage, and hence the choice of solutions and technologies</w:t>
      </w:r>
      <w:r w:rsidRPr="005E058D">
        <w:rPr>
          <w:rFonts w:cs="Arial"/>
          <w:szCs w:val="20"/>
        </w:rPr>
        <w:t>.</w:t>
      </w:r>
    </w:p>
    <w:p w14:paraId="02710183" w14:textId="77777777" w:rsidR="003730DF" w:rsidRPr="005E058D" w:rsidRDefault="003730DF" w:rsidP="00FE4D60">
      <w:pPr>
        <w:pStyle w:val="Heading2"/>
      </w:pPr>
      <w:bookmarkStart w:id="30" w:name="_Toc1474970"/>
      <w:r w:rsidRPr="005E058D">
        <w:t>Interoperability</w:t>
      </w:r>
      <w:bookmarkEnd w:id="30"/>
      <w:r w:rsidRPr="005E058D">
        <w:t xml:space="preserve"> </w:t>
      </w:r>
    </w:p>
    <w:p w14:paraId="4453B9DC" w14:textId="700390A6" w:rsidR="005523ED" w:rsidRPr="005E058D" w:rsidRDefault="00F67253" w:rsidP="003C13B4">
      <w:r w:rsidRPr="005E058D">
        <w:t>No legislation was adopted in this field to date. </w:t>
      </w:r>
    </w:p>
    <w:p w14:paraId="424C04DB" w14:textId="77777777" w:rsidR="003730DF" w:rsidRPr="005E058D" w:rsidRDefault="003730DF" w:rsidP="00FE4D60">
      <w:pPr>
        <w:pStyle w:val="Heading2"/>
      </w:pPr>
      <w:bookmarkStart w:id="31" w:name="_Toc1474971"/>
      <w:r w:rsidRPr="005E058D">
        <w:t>Emerging technologies</w:t>
      </w:r>
      <w:bookmarkEnd w:id="31"/>
    </w:p>
    <w:p w14:paraId="79630B50" w14:textId="739E5061" w:rsidR="005523ED" w:rsidRPr="005E058D" w:rsidRDefault="00F67253" w:rsidP="003C13B4">
      <w:r w:rsidRPr="005E058D">
        <w:t>No legislation was adopted in this field to date. </w:t>
      </w:r>
    </w:p>
    <w:p w14:paraId="67B60062" w14:textId="77777777" w:rsidR="005523ED" w:rsidRPr="005E058D" w:rsidRDefault="005523ED" w:rsidP="005523ED">
      <w:pPr>
        <w:pStyle w:val="ListParagraph"/>
        <w:numPr>
          <w:ilvl w:val="0"/>
          <w:numId w:val="0"/>
        </w:numPr>
        <w:rPr>
          <w:rFonts w:ascii="Verdana" w:hAnsi="Verdana" w:cs="Arial"/>
          <w:b/>
          <w:bCs/>
          <w:i/>
          <w:iCs/>
          <w:color w:val="263673"/>
          <w:sz w:val="22"/>
          <w:szCs w:val="28"/>
          <w:lang w:eastAsia="en-GB"/>
        </w:rPr>
      </w:pPr>
    </w:p>
    <w:p w14:paraId="37CE57DD" w14:textId="166C4FF9" w:rsidR="005523ED" w:rsidRPr="005E058D" w:rsidRDefault="000A7546" w:rsidP="0082125C">
      <w:pPr>
        <w:pStyle w:val="Heading1"/>
      </w:pPr>
      <w:r w:rsidRPr="005E058D">
        <w:br w:type="page"/>
      </w:r>
      <w:bookmarkStart w:id="32" w:name="_Toc12443356"/>
      <w:r w:rsidR="003730DF" w:rsidRPr="005E058D">
        <w:t xml:space="preserve">Digital Government </w:t>
      </w:r>
      <w:r w:rsidR="00457E8B" w:rsidRPr="005E058D">
        <w:t>G</w:t>
      </w:r>
      <w:r w:rsidR="003730DF" w:rsidRPr="005E058D">
        <w:t>overnance</w:t>
      </w:r>
      <w:bookmarkEnd w:id="32"/>
    </w:p>
    <w:p w14:paraId="5B8A7E8C" w14:textId="531DFC50" w:rsidR="005523ED" w:rsidRPr="005E058D" w:rsidRDefault="003730DF" w:rsidP="0082125C">
      <w:pPr>
        <w:pStyle w:val="Heading2"/>
      </w:pPr>
      <w:bookmarkStart w:id="33" w:name="_Toc1474973"/>
      <w:r w:rsidRPr="005E058D">
        <w:t>National</w:t>
      </w:r>
      <w:bookmarkEnd w:id="33"/>
      <w:r w:rsidRPr="005E058D">
        <w:t xml:space="preserve"> </w:t>
      </w:r>
    </w:p>
    <w:p w14:paraId="6B25B932" w14:textId="77777777" w:rsidR="003730DF" w:rsidRPr="005E058D" w:rsidRDefault="003730DF" w:rsidP="00FE4D60">
      <w:pPr>
        <w:pStyle w:val="Heading3"/>
      </w:pPr>
      <w:bookmarkStart w:id="34" w:name="_Toc1474974"/>
      <w:r w:rsidRPr="005E058D">
        <w:t>Policy</w:t>
      </w:r>
      <w:bookmarkEnd w:id="34"/>
    </w:p>
    <w:p w14:paraId="50502291" w14:textId="05980674" w:rsidR="00A63373" w:rsidRPr="005E058D" w:rsidRDefault="00A63373" w:rsidP="006F3B99">
      <w:pPr>
        <w:pStyle w:val="Subtitle"/>
      </w:pPr>
      <w:r w:rsidRPr="005E058D">
        <w:rPr>
          <w:rStyle w:val="Hyperlink"/>
          <w:color w:val="00B0F0"/>
          <w:sz w:val="22"/>
        </w:rPr>
        <w:t>Ministry of Public Administration</w:t>
      </w:r>
    </w:p>
    <w:p w14:paraId="2D4B031F" w14:textId="6F5A27F4" w:rsidR="00A63373" w:rsidRPr="005E058D" w:rsidRDefault="00A63373" w:rsidP="00A63373">
      <w:r w:rsidRPr="005E058D">
        <w:t xml:space="preserve">The </w:t>
      </w:r>
      <w:hyperlink r:id="rId92" w:history="1">
        <w:r w:rsidR="006015F5" w:rsidRPr="005E058D">
          <w:rPr>
            <w:rStyle w:val="Hyperlink"/>
          </w:rPr>
          <w:t>M</w:t>
        </w:r>
        <w:r w:rsidRPr="005E058D">
          <w:rPr>
            <w:rStyle w:val="Hyperlink"/>
          </w:rPr>
          <w:t>inistry</w:t>
        </w:r>
      </w:hyperlink>
      <w:r w:rsidRPr="005E058D">
        <w:t xml:space="preserve"> deals with policies and strategies on eGovernment and administrative processes. Established in December 2004, the </w:t>
      </w:r>
      <w:r w:rsidR="00F42B9A">
        <w:t>M</w:t>
      </w:r>
      <w:r w:rsidRPr="005E058D">
        <w:t xml:space="preserve">inistry pursues the objective of orienting public administration towards up-to-date, user-friendly solutions and services. </w:t>
      </w:r>
      <w:r w:rsidR="00F42B9A">
        <w:t>The r</w:t>
      </w:r>
      <w:r w:rsidRPr="005E058D">
        <w:t xml:space="preserve">eform of administrative processes for eGovernment is the responsibility of the </w:t>
      </w:r>
      <w:r w:rsidR="00F42B9A">
        <w:t>M</w:t>
      </w:r>
      <w:r w:rsidRPr="005E058D">
        <w:t>inistry's IT Directorate; the Directorate is also involved in the development of strategies for eGovernment, especially via the Sector for Development of Applicative Solutions.</w:t>
      </w:r>
    </w:p>
    <w:tbl>
      <w:tblPr>
        <w:tblW w:w="5000" w:type="pct"/>
        <w:shd w:val="clear" w:color="auto" w:fill="FAF0F5"/>
        <w:tblLook w:val="01E0" w:firstRow="1" w:lastRow="1" w:firstColumn="1" w:lastColumn="1" w:noHBand="0" w:noVBand="0"/>
      </w:tblPr>
      <w:tblGrid>
        <w:gridCol w:w="2260"/>
        <w:gridCol w:w="6743"/>
      </w:tblGrid>
      <w:tr w:rsidR="00DF2728" w:rsidRPr="005E058D" w14:paraId="373B3032" w14:textId="77777777" w:rsidTr="00E41123">
        <w:trPr>
          <w:trHeight w:val="2604"/>
        </w:trPr>
        <w:tc>
          <w:tcPr>
            <w:tcW w:w="1255" w:type="pct"/>
            <w:shd w:val="clear" w:color="auto" w:fill="EFFBFF"/>
            <w:tcMar>
              <w:top w:w="108" w:type="dxa"/>
              <w:left w:w="108" w:type="dxa"/>
              <w:bottom w:w="108" w:type="dxa"/>
              <w:right w:w="108" w:type="dxa"/>
            </w:tcMar>
            <w:vAlign w:val="center"/>
          </w:tcPr>
          <w:p w14:paraId="1A998522" w14:textId="1F8A30E0" w:rsidR="00DF2728" w:rsidRPr="005E058D" w:rsidRDefault="00C60F35" w:rsidP="005F6348">
            <w:pPr>
              <w:jc w:val="center"/>
            </w:pPr>
            <w:r>
              <w:fldChar w:fldCharType="begin"/>
            </w:r>
            <w:r>
              <w:instrText xml:space="preserve"> INCLUDEPICTURE "https://www.strankalms.si/wp-content/uploads/2018/04/Rudi-Medved.jpg" \* MERGEFORMATINET </w:instrText>
            </w:r>
            <w:r>
              <w:fldChar w:fldCharType="separate"/>
            </w:r>
            <w:r w:rsidR="00F92A7B">
              <w:fldChar w:fldCharType="begin"/>
            </w:r>
            <w:r w:rsidR="00F92A7B">
              <w:instrText xml:space="preserve"> </w:instrText>
            </w:r>
            <w:r w:rsidR="00F92A7B">
              <w:instrText>INCLUDEPICTURE  "https://www.strankalms.si/wp-content/uploads/2018/04/Rudi-Medved.jpg" \* MERGEFORMATINET</w:instrText>
            </w:r>
            <w:r w:rsidR="00F92A7B">
              <w:instrText xml:space="preserve"> </w:instrText>
            </w:r>
            <w:r w:rsidR="00F92A7B">
              <w:fldChar w:fldCharType="separate"/>
            </w:r>
            <w:r w:rsidR="0096462F">
              <w:pict w14:anchorId="738B7DD6">
                <v:shape id="_x0000_i1030" type="#_x0000_t75" alt="Image result for rudi medved" style="width:77pt;height:115.5pt">
                  <v:imagedata r:id="rId93" r:href="rId94"/>
                </v:shape>
              </w:pict>
            </w:r>
            <w:r w:rsidR="00F92A7B">
              <w:fldChar w:fldCharType="end"/>
            </w:r>
            <w:r>
              <w:fldChar w:fldCharType="end"/>
            </w:r>
          </w:p>
        </w:tc>
        <w:tc>
          <w:tcPr>
            <w:tcW w:w="3745" w:type="pct"/>
            <w:shd w:val="clear" w:color="auto" w:fill="EFFBFF"/>
            <w:tcMar>
              <w:top w:w="108" w:type="dxa"/>
              <w:left w:w="108" w:type="dxa"/>
              <w:bottom w:w="108" w:type="dxa"/>
              <w:right w:w="108" w:type="dxa"/>
            </w:tcMar>
          </w:tcPr>
          <w:p w14:paraId="3A619136" w14:textId="77777777" w:rsidR="0035287B" w:rsidRPr="005E058D" w:rsidRDefault="00F027E2" w:rsidP="00BF5865">
            <w:pPr>
              <w:pStyle w:val="tabletext"/>
              <w:rPr>
                <w:b/>
                <w:lang w:val="en-GB"/>
              </w:rPr>
            </w:pPr>
            <w:r w:rsidRPr="005E058D">
              <w:rPr>
                <w:b/>
                <w:lang w:val="en-GB"/>
              </w:rPr>
              <w:t xml:space="preserve">Rudi </w:t>
            </w:r>
            <w:proofErr w:type="spellStart"/>
            <w:r w:rsidRPr="005E058D">
              <w:rPr>
                <w:b/>
                <w:lang w:val="en-GB"/>
              </w:rPr>
              <w:t>Medved</w:t>
            </w:r>
            <w:proofErr w:type="spellEnd"/>
          </w:p>
          <w:p w14:paraId="0AEFB223" w14:textId="6FB97F9D" w:rsidR="00DF2728" w:rsidRPr="005E058D" w:rsidRDefault="0028282F" w:rsidP="00BF5865">
            <w:pPr>
              <w:pStyle w:val="tabletext"/>
              <w:rPr>
                <w:lang w:val="en-GB"/>
              </w:rPr>
            </w:pPr>
            <w:r w:rsidRPr="005E058D">
              <w:rPr>
                <w:lang w:val="en-GB"/>
              </w:rPr>
              <w:t xml:space="preserve">Minister of Public Administration </w:t>
            </w:r>
          </w:p>
          <w:p w14:paraId="2891A555" w14:textId="77777777" w:rsidR="00DF2728" w:rsidRPr="005E058D" w:rsidRDefault="00DF2728" w:rsidP="00BF5865">
            <w:pPr>
              <w:pStyle w:val="tabletext"/>
              <w:rPr>
                <w:rStyle w:val="Strong"/>
                <w:lang w:val="en-GB"/>
              </w:rPr>
            </w:pPr>
            <w:r w:rsidRPr="005E058D">
              <w:rPr>
                <w:lang w:val="en-GB"/>
              </w:rPr>
              <w:t xml:space="preserve"> </w:t>
            </w:r>
          </w:p>
          <w:p w14:paraId="768085B1" w14:textId="77777777" w:rsidR="00DF2728" w:rsidRPr="005E058D" w:rsidRDefault="00DF2728" w:rsidP="00BF5865">
            <w:pPr>
              <w:pStyle w:val="tabletext"/>
              <w:rPr>
                <w:rStyle w:val="Strong"/>
                <w:sz w:val="16"/>
                <w:szCs w:val="16"/>
                <w:lang w:val="en-GB"/>
              </w:rPr>
            </w:pPr>
            <w:r w:rsidRPr="005E058D">
              <w:rPr>
                <w:rStyle w:val="Strong"/>
                <w:sz w:val="16"/>
                <w:szCs w:val="16"/>
                <w:lang w:val="en-GB"/>
              </w:rPr>
              <w:t>Contact details:</w:t>
            </w:r>
          </w:p>
          <w:p w14:paraId="1EEF6CC7" w14:textId="77777777" w:rsidR="004C5E56" w:rsidRPr="00CB4231" w:rsidRDefault="004C5E56" w:rsidP="004C5E56">
            <w:pPr>
              <w:pStyle w:val="Default"/>
              <w:spacing w:line="256" w:lineRule="auto"/>
              <w:jc w:val="both"/>
              <w:rPr>
                <w:rFonts w:ascii="Verdana" w:hAnsi="Verdana"/>
                <w:sz w:val="16"/>
                <w:szCs w:val="16"/>
              </w:rPr>
            </w:pPr>
            <w:r w:rsidRPr="00CB4231">
              <w:rPr>
                <w:rFonts w:ascii="Verdana" w:hAnsi="Verdana"/>
                <w:sz w:val="16"/>
                <w:szCs w:val="16"/>
              </w:rPr>
              <w:t xml:space="preserve">Ministry of Public Administration </w:t>
            </w:r>
          </w:p>
          <w:p w14:paraId="622CD94B" w14:textId="77777777" w:rsidR="004C5E56" w:rsidRPr="000549F7" w:rsidRDefault="004C5E56" w:rsidP="004C5E56">
            <w:pPr>
              <w:pStyle w:val="Default"/>
              <w:spacing w:line="256" w:lineRule="auto"/>
              <w:jc w:val="both"/>
              <w:rPr>
                <w:rFonts w:ascii="Verdana" w:hAnsi="Verdana"/>
                <w:sz w:val="16"/>
                <w:szCs w:val="16"/>
                <w:lang w:val="it-IT"/>
              </w:rPr>
            </w:pPr>
            <w:r w:rsidRPr="000549F7">
              <w:rPr>
                <w:rFonts w:ascii="Verdana" w:hAnsi="Verdana"/>
                <w:sz w:val="16"/>
                <w:szCs w:val="16"/>
                <w:lang w:val="it-IT"/>
              </w:rPr>
              <w:t>Trzaška cesta 21, 1000 Ljubljana</w:t>
            </w:r>
          </w:p>
          <w:p w14:paraId="450936E0" w14:textId="35A43A3E" w:rsidR="00C32F38" w:rsidRPr="000549F7" w:rsidRDefault="004C5E56" w:rsidP="004C5E56">
            <w:pPr>
              <w:pStyle w:val="Default"/>
              <w:spacing w:line="256" w:lineRule="auto"/>
              <w:jc w:val="both"/>
              <w:rPr>
                <w:rFonts w:ascii="Verdana" w:hAnsi="Verdana"/>
                <w:sz w:val="16"/>
                <w:szCs w:val="16"/>
                <w:lang w:val="it-IT"/>
              </w:rPr>
            </w:pPr>
            <w:r w:rsidRPr="000549F7">
              <w:rPr>
                <w:b/>
                <w:sz w:val="16"/>
                <w:szCs w:val="16"/>
                <w:lang w:val="it-IT"/>
              </w:rPr>
              <w:t>Tel.</w:t>
            </w:r>
            <w:r w:rsidRPr="00D15A5B">
              <w:rPr>
                <w:b/>
                <w:sz w:val="16"/>
                <w:szCs w:val="16"/>
                <w:lang w:val="it-IT"/>
              </w:rPr>
              <w:t>:</w:t>
            </w:r>
            <w:r w:rsidRPr="000549F7">
              <w:rPr>
                <w:sz w:val="16"/>
                <w:szCs w:val="16"/>
                <w:lang w:val="it-IT"/>
              </w:rPr>
              <w:t xml:space="preserve"> </w:t>
            </w:r>
            <w:r w:rsidR="00FA7932" w:rsidRPr="000549F7">
              <w:rPr>
                <w:sz w:val="16"/>
                <w:szCs w:val="16"/>
                <w:lang w:val="it-IT"/>
              </w:rPr>
              <w:t>+386 1 478 8399</w:t>
            </w:r>
          </w:p>
          <w:p w14:paraId="35684C31" w14:textId="7330E070" w:rsidR="004C5E56" w:rsidRPr="000549F7" w:rsidRDefault="004C5E56" w:rsidP="004C5E56">
            <w:pPr>
              <w:pStyle w:val="Default"/>
              <w:spacing w:line="256" w:lineRule="auto"/>
              <w:jc w:val="both"/>
              <w:rPr>
                <w:rFonts w:ascii="Verdana" w:hAnsi="Verdana"/>
                <w:sz w:val="16"/>
                <w:szCs w:val="16"/>
                <w:lang w:val="it-IT"/>
              </w:rPr>
            </w:pPr>
            <w:r w:rsidRPr="000549F7">
              <w:rPr>
                <w:rFonts w:ascii="Verdana" w:hAnsi="Verdana"/>
                <w:b/>
                <w:sz w:val="16"/>
                <w:szCs w:val="16"/>
                <w:lang w:val="it-IT"/>
              </w:rPr>
              <w:t>E-mail</w:t>
            </w:r>
            <w:r w:rsidRPr="00D15A5B">
              <w:rPr>
                <w:rFonts w:ascii="Verdana" w:hAnsi="Verdana"/>
                <w:b/>
                <w:sz w:val="16"/>
                <w:szCs w:val="16"/>
                <w:lang w:val="it-IT"/>
              </w:rPr>
              <w:t>:</w:t>
            </w:r>
            <w:r w:rsidRPr="000549F7">
              <w:rPr>
                <w:rFonts w:ascii="Verdana" w:hAnsi="Verdana"/>
                <w:sz w:val="16"/>
                <w:szCs w:val="16"/>
                <w:lang w:val="it-IT"/>
              </w:rPr>
              <w:t xml:space="preserve"> </w:t>
            </w:r>
            <w:hyperlink r:id="rId95" w:history="1">
              <w:r w:rsidR="00D15A5B" w:rsidRPr="00B40947">
                <w:rPr>
                  <w:rStyle w:val="Hyperlink"/>
                  <w:sz w:val="16"/>
                  <w:szCs w:val="16"/>
                  <w:lang w:val="it-IT"/>
                </w:rPr>
                <w:t>gp.mju@gov.si</w:t>
              </w:r>
            </w:hyperlink>
            <w:r w:rsidR="00D15A5B">
              <w:rPr>
                <w:rFonts w:ascii="Verdana" w:hAnsi="Verdana"/>
                <w:sz w:val="16"/>
                <w:szCs w:val="16"/>
                <w:lang w:val="it-IT"/>
              </w:rPr>
              <w:t xml:space="preserve"> </w:t>
            </w:r>
            <w:r w:rsidRPr="000549F7">
              <w:rPr>
                <w:rFonts w:ascii="Verdana" w:hAnsi="Verdana"/>
                <w:sz w:val="16"/>
                <w:szCs w:val="16"/>
                <w:lang w:val="it-IT"/>
              </w:rPr>
              <w:t xml:space="preserve"> </w:t>
            </w:r>
          </w:p>
          <w:p w14:paraId="4D9DBBD1" w14:textId="42A9BABD" w:rsidR="00DF2728" w:rsidRPr="00DB20CC" w:rsidRDefault="004C5E56" w:rsidP="00BF5865">
            <w:pPr>
              <w:pStyle w:val="tabletext"/>
              <w:rPr>
                <w:lang w:val="en-GB"/>
              </w:rPr>
            </w:pPr>
            <w:r w:rsidRPr="00DB20CC">
              <w:rPr>
                <w:b/>
                <w:sz w:val="16"/>
                <w:szCs w:val="16"/>
                <w:lang w:val="en-GB"/>
              </w:rPr>
              <w:t>Source</w:t>
            </w:r>
            <w:r w:rsidRPr="00D15A5B">
              <w:rPr>
                <w:b/>
                <w:sz w:val="16"/>
                <w:szCs w:val="16"/>
                <w:lang w:val="en-GB"/>
              </w:rPr>
              <w:t>:</w:t>
            </w:r>
            <w:r w:rsidRPr="00DB20CC">
              <w:rPr>
                <w:sz w:val="16"/>
                <w:szCs w:val="16"/>
                <w:lang w:val="en-GB"/>
              </w:rPr>
              <w:t xml:space="preserve"> </w:t>
            </w:r>
            <w:hyperlink r:id="rId96" w:history="1">
              <w:r w:rsidR="00E6215A" w:rsidRPr="00DB20CC">
                <w:rPr>
                  <w:rStyle w:val="Hyperlink"/>
                  <w:sz w:val="16"/>
                  <w:szCs w:val="16"/>
                  <w:lang w:val="en-GB"/>
                </w:rPr>
                <w:t>http://www.mju.gov.si/en/about_the_ministry/leadership/</w:t>
              </w:r>
            </w:hyperlink>
          </w:p>
        </w:tc>
      </w:tr>
    </w:tbl>
    <w:p w14:paraId="14F7F29A" w14:textId="77777777" w:rsidR="00CB4231" w:rsidRPr="00DB20CC" w:rsidRDefault="00CB4231"/>
    <w:tbl>
      <w:tblPr>
        <w:tblW w:w="5000" w:type="pct"/>
        <w:shd w:val="clear" w:color="auto" w:fill="FAF0F5"/>
        <w:tblLook w:val="01E0" w:firstRow="1" w:lastRow="1" w:firstColumn="1" w:lastColumn="1" w:noHBand="0" w:noVBand="0"/>
      </w:tblPr>
      <w:tblGrid>
        <w:gridCol w:w="2260"/>
        <w:gridCol w:w="6743"/>
      </w:tblGrid>
      <w:tr w:rsidR="00F97A0E" w:rsidRPr="00CB4231" w14:paraId="081E77F7" w14:textId="77777777" w:rsidTr="00E41123">
        <w:trPr>
          <w:trHeight w:val="2604"/>
        </w:trPr>
        <w:tc>
          <w:tcPr>
            <w:tcW w:w="1255" w:type="pct"/>
            <w:shd w:val="clear" w:color="auto" w:fill="EFFBFF"/>
            <w:tcMar>
              <w:top w:w="108" w:type="dxa"/>
              <w:left w:w="108" w:type="dxa"/>
              <w:bottom w:w="108" w:type="dxa"/>
              <w:right w:w="108" w:type="dxa"/>
            </w:tcMar>
            <w:vAlign w:val="center"/>
          </w:tcPr>
          <w:p w14:paraId="668E1095" w14:textId="3103E48D" w:rsidR="00F97A0E" w:rsidRPr="00776B55" w:rsidRDefault="00776B55" w:rsidP="00F97A0E">
            <w:pPr>
              <w:jc w:val="center"/>
              <w:rPr>
                <w:b/>
                <w:noProof/>
                <w:lang w:eastAsia="fr-FR"/>
              </w:rPr>
            </w:pPr>
            <w:r>
              <w:fldChar w:fldCharType="begin"/>
            </w:r>
            <w:r>
              <w:instrText xml:space="preserve"> INCLUDEPICTURE "http://www.mju.gov.si/fileadmin/_processed_/c/d/csm_DSC09498_60a5ef39f1.jpg" \* MERGEFORMATINET </w:instrText>
            </w:r>
            <w:r>
              <w:fldChar w:fldCharType="separate"/>
            </w:r>
            <w:r w:rsidR="00F92A7B">
              <w:fldChar w:fldCharType="begin"/>
            </w:r>
            <w:r w:rsidR="00F92A7B">
              <w:instrText xml:space="preserve"> </w:instrText>
            </w:r>
            <w:r w:rsidR="00F92A7B">
              <w:instrText>INCLUDEPICTURE  "http://www.mju.gov.si/fileadmin/_processed_/c/d/csm_DSC09498_60a5ef39f1.jpg" \* MERGEFORMATINET</w:instrText>
            </w:r>
            <w:r w:rsidR="00F92A7B">
              <w:instrText xml:space="preserve"> </w:instrText>
            </w:r>
            <w:r w:rsidR="00F92A7B">
              <w:fldChar w:fldCharType="separate"/>
            </w:r>
            <w:r w:rsidR="0096462F">
              <w:pict w14:anchorId="57D38997">
                <v:shape id="_x0000_i1031" type="#_x0000_t75" alt="Image result for mihael kriÅ¡elj" style="width:92.5pt;height:124pt">
                  <v:imagedata r:id="rId97" r:href="rId98" croptop="5439f" cropbottom="10546f" cropleft="18550f" cropright="22265f"/>
                </v:shape>
              </w:pict>
            </w:r>
            <w:r w:rsidR="00F92A7B">
              <w:fldChar w:fldCharType="end"/>
            </w:r>
            <w:r>
              <w:fldChar w:fldCharType="end"/>
            </w:r>
          </w:p>
        </w:tc>
        <w:tc>
          <w:tcPr>
            <w:tcW w:w="3745" w:type="pct"/>
            <w:shd w:val="clear" w:color="auto" w:fill="EFFBFF"/>
            <w:tcMar>
              <w:top w:w="108" w:type="dxa"/>
              <w:left w:w="108" w:type="dxa"/>
              <w:bottom w:w="108" w:type="dxa"/>
              <w:right w:w="108" w:type="dxa"/>
            </w:tcMar>
          </w:tcPr>
          <w:p w14:paraId="5BD7ABC2" w14:textId="7AAF60FE" w:rsidR="000E03AD" w:rsidRPr="005E058D" w:rsidRDefault="007233DA" w:rsidP="00F97A0E">
            <w:pPr>
              <w:pStyle w:val="tabletext"/>
              <w:rPr>
                <w:b/>
                <w:bCs w:val="0"/>
                <w:lang w:val="en-GB"/>
              </w:rPr>
            </w:pPr>
            <w:r w:rsidRPr="005E058D">
              <w:rPr>
                <w:b/>
                <w:bCs w:val="0"/>
                <w:lang w:val="en-GB"/>
              </w:rPr>
              <w:t xml:space="preserve">Mag. </w:t>
            </w:r>
            <w:proofErr w:type="spellStart"/>
            <w:r w:rsidR="000E03AD" w:rsidRPr="005E058D">
              <w:rPr>
                <w:b/>
                <w:bCs w:val="0"/>
                <w:lang w:val="en-GB"/>
              </w:rPr>
              <w:t>Mihael</w:t>
            </w:r>
            <w:proofErr w:type="spellEnd"/>
            <w:r w:rsidR="000E03AD" w:rsidRPr="005E058D">
              <w:rPr>
                <w:b/>
                <w:bCs w:val="0"/>
                <w:lang w:val="en-GB"/>
              </w:rPr>
              <w:t xml:space="preserve"> </w:t>
            </w:r>
            <w:proofErr w:type="spellStart"/>
            <w:r w:rsidR="000E03AD" w:rsidRPr="005E058D">
              <w:rPr>
                <w:b/>
                <w:bCs w:val="0"/>
                <w:lang w:val="en-GB"/>
              </w:rPr>
              <w:t>Krišel</w:t>
            </w:r>
            <w:r w:rsidR="00E429D1" w:rsidRPr="005E058D">
              <w:rPr>
                <w:b/>
                <w:bCs w:val="0"/>
                <w:lang w:val="en-GB"/>
              </w:rPr>
              <w:t>j</w:t>
            </w:r>
            <w:proofErr w:type="spellEnd"/>
          </w:p>
          <w:p w14:paraId="05FBB04E" w14:textId="735BFFC5" w:rsidR="00F97A0E" w:rsidRPr="005E058D" w:rsidRDefault="005D29B8" w:rsidP="00A44971">
            <w:pPr>
              <w:pStyle w:val="tabletext"/>
              <w:jc w:val="left"/>
              <w:rPr>
                <w:rStyle w:val="Strong"/>
                <w:b w:val="0"/>
                <w:lang w:val="en-GB"/>
              </w:rPr>
            </w:pPr>
            <w:r w:rsidRPr="005E058D">
              <w:rPr>
                <w:lang w:val="en-GB"/>
              </w:rPr>
              <w:t>Director- General of the IT Directorate – Ministry of Public Administration</w:t>
            </w:r>
          </w:p>
          <w:p w14:paraId="23A74A99" w14:textId="77777777" w:rsidR="00F97A0E" w:rsidRPr="005E058D" w:rsidRDefault="00F97A0E" w:rsidP="00A44971">
            <w:pPr>
              <w:pStyle w:val="tabletext"/>
              <w:jc w:val="left"/>
              <w:rPr>
                <w:rStyle w:val="Strong"/>
                <w:lang w:val="en-GB"/>
              </w:rPr>
            </w:pPr>
            <w:r w:rsidRPr="005E058D">
              <w:rPr>
                <w:lang w:val="en-GB"/>
              </w:rPr>
              <w:t xml:space="preserve"> </w:t>
            </w:r>
          </w:p>
          <w:p w14:paraId="63E59424" w14:textId="77777777" w:rsidR="00F97A0E" w:rsidRPr="005E058D" w:rsidRDefault="00F97A0E" w:rsidP="00F97A0E">
            <w:pPr>
              <w:pStyle w:val="tabletext"/>
              <w:rPr>
                <w:rStyle w:val="Strong"/>
                <w:sz w:val="16"/>
                <w:szCs w:val="16"/>
                <w:lang w:val="en-GB"/>
              </w:rPr>
            </w:pPr>
            <w:r w:rsidRPr="005E058D">
              <w:rPr>
                <w:rStyle w:val="Strong"/>
                <w:sz w:val="16"/>
                <w:szCs w:val="16"/>
                <w:lang w:val="en-GB"/>
              </w:rPr>
              <w:t>Contact details:</w:t>
            </w:r>
          </w:p>
          <w:p w14:paraId="79710AA2" w14:textId="77777777" w:rsidR="00F97A0E" w:rsidRPr="005E058D" w:rsidRDefault="00F97A0E" w:rsidP="00F97A0E">
            <w:pPr>
              <w:pStyle w:val="Default"/>
              <w:spacing w:line="256" w:lineRule="auto"/>
              <w:jc w:val="both"/>
              <w:rPr>
                <w:rFonts w:ascii="Verdana" w:hAnsi="Verdana"/>
                <w:sz w:val="16"/>
                <w:szCs w:val="16"/>
              </w:rPr>
            </w:pPr>
            <w:r w:rsidRPr="005E058D">
              <w:rPr>
                <w:rFonts w:ascii="Verdana" w:hAnsi="Verdana"/>
                <w:sz w:val="16"/>
                <w:szCs w:val="16"/>
              </w:rPr>
              <w:t xml:space="preserve">Ministry of Public Administration </w:t>
            </w:r>
          </w:p>
          <w:p w14:paraId="00B1D5BA" w14:textId="77777777" w:rsidR="00F97A0E" w:rsidRPr="000549F7" w:rsidRDefault="00F97A0E" w:rsidP="00F97A0E">
            <w:pPr>
              <w:pStyle w:val="Default"/>
              <w:spacing w:line="256" w:lineRule="auto"/>
              <w:jc w:val="both"/>
              <w:rPr>
                <w:rFonts w:ascii="Verdana" w:hAnsi="Verdana"/>
                <w:sz w:val="16"/>
                <w:szCs w:val="16"/>
                <w:lang w:val="it-IT"/>
              </w:rPr>
            </w:pPr>
            <w:r w:rsidRPr="000549F7">
              <w:rPr>
                <w:rFonts w:ascii="Verdana" w:hAnsi="Verdana"/>
                <w:sz w:val="16"/>
                <w:szCs w:val="16"/>
                <w:lang w:val="it-IT"/>
              </w:rPr>
              <w:t>Trzaška cesta 21, 1000 Ljubljana</w:t>
            </w:r>
          </w:p>
          <w:p w14:paraId="31A159EA" w14:textId="3667FDA1" w:rsidR="00F97A0E" w:rsidRPr="000549F7" w:rsidRDefault="008D4E0C" w:rsidP="00F97A0E">
            <w:pPr>
              <w:pStyle w:val="tabletext"/>
              <w:rPr>
                <w:sz w:val="16"/>
                <w:szCs w:val="16"/>
                <w:lang w:val="it-IT"/>
              </w:rPr>
            </w:pPr>
            <w:r w:rsidRPr="000549F7">
              <w:rPr>
                <w:b/>
                <w:sz w:val="16"/>
                <w:szCs w:val="16"/>
                <w:lang w:val="it-IT"/>
              </w:rPr>
              <w:t>Tel.</w:t>
            </w:r>
            <w:r w:rsidR="00F97A0E" w:rsidRPr="00D15A5B">
              <w:rPr>
                <w:b/>
                <w:sz w:val="16"/>
                <w:szCs w:val="16"/>
                <w:lang w:val="it-IT"/>
              </w:rPr>
              <w:t>:</w:t>
            </w:r>
            <w:r w:rsidR="00F97A0E" w:rsidRPr="000549F7">
              <w:rPr>
                <w:sz w:val="16"/>
                <w:szCs w:val="16"/>
                <w:lang w:val="it-IT"/>
              </w:rPr>
              <w:t xml:space="preserve"> </w:t>
            </w:r>
            <w:r w:rsidR="00D46185" w:rsidRPr="000549F7">
              <w:rPr>
                <w:sz w:val="16"/>
                <w:szCs w:val="16"/>
                <w:lang w:val="it-IT"/>
              </w:rPr>
              <w:t>+386 1 478 86 51</w:t>
            </w:r>
          </w:p>
          <w:p w14:paraId="16034458" w14:textId="7E3322B8" w:rsidR="00F97A0E" w:rsidRPr="000549F7" w:rsidRDefault="00F97A0E" w:rsidP="00F97A0E">
            <w:pPr>
              <w:pStyle w:val="tabletext"/>
              <w:rPr>
                <w:rStyle w:val="Hyperlink"/>
                <w:sz w:val="16"/>
                <w:szCs w:val="16"/>
                <w:lang w:val="it-IT"/>
              </w:rPr>
            </w:pPr>
            <w:r w:rsidRPr="000549F7">
              <w:rPr>
                <w:b/>
                <w:sz w:val="16"/>
                <w:szCs w:val="16"/>
                <w:lang w:val="it-IT"/>
              </w:rPr>
              <w:t>E-mail</w:t>
            </w:r>
            <w:r w:rsidRPr="00D15A5B">
              <w:rPr>
                <w:b/>
                <w:sz w:val="16"/>
                <w:szCs w:val="16"/>
                <w:lang w:val="it-IT"/>
              </w:rPr>
              <w:t>:</w:t>
            </w:r>
            <w:r w:rsidRPr="000549F7">
              <w:rPr>
                <w:sz w:val="16"/>
                <w:szCs w:val="16"/>
                <w:lang w:val="it-IT"/>
              </w:rPr>
              <w:t xml:space="preserve"> </w:t>
            </w:r>
            <w:hyperlink r:id="rId99" w:history="1">
              <w:r w:rsidR="002B2671" w:rsidRPr="000549F7">
                <w:rPr>
                  <w:rStyle w:val="Hyperlink"/>
                  <w:sz w:val="16"/>
                  <w:szCs w:val="16"/>
                  <w:lang w:val="it-IT"/>
                </w:rPr>
                <w:t>gp.mju@gov.si</w:t>
              </w:r>
            </w:hyperlink>
          </w:p>
          <w:p w14:paraId="1661B1BF" w14:textId="1F5EB637" w:rsidR="00F97A0E" w:rsidRPr="00DB20CC" w:rsidRDefault="00F97A0E" w:rsidP="00F97A0E">
            <w:pPr>
              <w:pStyle w:val="tabletext"/>
              <w:rPr>
                <w:rStyle w:val="Hyperlink"/>
                <w:sz w:val="16"/>
                <w:szCs w:val="16"/>
                <w:lang w:val="en-GB"/>
              </w:rPr>
            </w:pPr>
            <w:r w:rsidRPr="00DB20CC">
              <w:rPr>
                <w:rStyle w:val="Emphasis"/>
                <w:b/>
                <w:i w:val="0"/>
                <w:sz w:val="16"/>
                <w:szCs w:val="16"/>
                <w:lang w:val="en-GB"/>
              </w:rPr>
              <w:t>Source</w:t>
            </w:r>
            <w:r w:rsidRPr="00D15A5B">
              <w:rPr>
                <w:rStyle w:val="Emphasis"/>
                <w:b/>
                <w:i w:val="0"/>
                <w:sz w:val="16"/>
                <w:szCs w:val="16"/>
                <w:lang w:val="en-GB"/>
              </w:rPr>
              <w:t>:</w:t>
            </w:r>
            <w:r w:rsidRPr="00DB20CC">
              <w:rPr>
                <w:rStyle w:val="Emphasis"/>
                <w:sz w:val="16"/>
                <w:szCs w:val="16"/>
                <w:lang w:val="en-GB"/>
              </w:rPr>
              <w:t xml:space="preserve"> </w:t>
            </w:r>
            <w:hyperlink r:id="rId100" w:history="1">
              <w:r w:rsidR="007252EB" w:rsidRPr="00DB20CC">
                <w:rPr>
                  <w:rStyle w:val="Hyperlink"/>
                  <w:sz w:val="16"/>
                  <w:szCs w:val="16"/>
                  <w:lang w:val="en-GB"/>
                </w:rPr>
                <w:t>http://www.mju.gov.si/en/about_the_ministry/leadership/</w:t>
              </w:r>
            </w:hyperlink>
          </w:p>
          <w:p w14:paraId="731F0562" w14:textId="3CECB4B1" w:rsidR="00F97A0E" w:rsidRPr="00DB20CC" w:rsidRDefault="00F97A0E" w:rsidP="00F97A0E">
            <w:pPr>
              <w:pStyle w:val="tabletext"/>
              <w:rPr>
                <w:b/>
                <w:lang w:val="en-GB"/>
              </w:rPr>
            </w:pPr>
            <w:r w:rsidRPr="00DB20CC">
              <w:rPr>
                <w:rStyle w:val="Hyperlink"/>
                <w:i/>
                <w:sz w:val="16"/>
                <w:szCs w:val="16"/>
                <w:lang w:val="en-GB"/>
              </w:rPr>
              <w:tab/>
            </w:r>
          </w:p>
        </w:tc>
      </w:tr>
    </w:tbl>
    <w:p w14:paraId="75D85CF8" w14:textId="77777777" w:rsidR="008D4E0C" w:rsidRPr="00DB20CC" w:rsidRDefault="008D4E0C"/>
    <w:tbl>
      <w:tblPr>
        <w:tblW w:w="5000" w:type="pct"/>
        <w:shd w:val="clear" w:color="auto" w:fill="FAF0F5"/>
        <w:tblLook w:val="01E0" w:firstRow="1" w:lastRow="1" w:firstColumn="1" w:lastColumn="1" w:noHBand="0" w:noVBand="0"/>
      </w:tblPr>
      <w:tblGrid>
        <w:gridCol w:w="2260"/>
        <w:gridCol w:w="6743"/>
      </w:tblGrid>
      <w:tr w:rsidR="00034566" w:rsidRPr="005E058D" w14:paraId="5ECDDDDB" w14:textId="77777777" w:rsidTr="00E41123">
        <w:trPr>
          <w:trHeight w:val="2604"/>
        </w:trPr>
        <w:tc>
          <w:tcPr>
            <w:tcW w:w="1255" w:type="pct"/>
            <w:shd w:val="clear" w:color="auto" w:fill="EFFBFF"/>
            <w:tcMar>
              <w:top w:w="108" w:type="dxa"/>
              <w:left w:w="108" w:type="dxa"/>
              <w:bottom w:w="108" w:type="dxa"/>
              <w:right w:w="108" w:type="dxa"/>
            </w:tcMar>
            <w:vAlign w:val="center"/>
          </w:tcPr>
          <w:p w14:paraId="6DD230D6" w14:textId="13FD5ACF" w:rsidR="00034566" w:rsidRPr="005E058D" w:rsidRDefault="00B051C8" w:rsidP="00F97A0E">
            <w:pPr>
              <w:jc w:val="center"/>
            </w:pPr>
            <w:r>
              <w:fldChar w:fldCharType="begin"/>
            </w:r>
            <w:r>
              <w:instrText xml:space="preserve"> INCLUDEPICTURE "https://www.fdv.uni-lj.si/images/zaposleni/uros-svete.jpg?sfvrsn=4" \* MERGEFORMATINET </w:instrText>
            </w:r>
            <w:r>
              <w:fldChar w:fldCharType="separate"/>
            </w:r>
            <w:r w:rsidR="00F92A7B">
              <w:fldChar w:fldCharType="begin"/>
            </w:r>
            <w:r w:rsidR="00F92A7B">
              <w:instrText xml:space="preserve"> </w:instrText>
            </w:r>
            <w:r w:rsidR="00F92A7B">
              <w:instrText>INCLUDEPICTURE  "https://www.fdv.uni-lj.si/images/zaposleni/uros-svete.jpg?sfvrsn=4" \* MERGEFORMATINET</w:instrText>
            </w:r>
            <w:r w:rsidR="00F92A7B">
              <w:instrText xml:space="preserve"> </w:instrText>
            </w:r>
            <w:r w:rsidR="00F92A7B">
              <w:fldChar w:fldCharType="separate"/>
            </w:r>
            <w:r w:rsidR="0096462F">
              <w:pict w14:anchorId="20834E9B">
                <v:shape id="_x0000_i1032" type="#_x0000_t75" alt="Image result for uroÅ¡ svete" style="width:92pt;height:131.5pt">
                  <v:imagedata r:id="rId101" r:href="rId102" cropleft="18270f" cropright="16517f"/>
                </v:shape>
              </w:pict>
            </w:r>
            <w:r w:rsidR="00F92A7B">
              <w:fldChar w:fldCharType="end"/>
            </w:r>
            <w:r>
              <w:fldChar w:fldCharType="end"/>
            </w:r>
          </w:p>
        </w:tc>
        <w:tc>
          <w:tcPr>
            <w:tcW w:w="3745" w:type="pct"/>
            <w:shd w:val="clear" w:color="auto" w:fill="EFFBFF"/>
            <w:tcMar>
              <w:top w:w="108" w:type="dxa"/>
              <w:left w:w="108" w:type="dxa"/>
              <w:bottom w:w="108" w:type="dxa"/>
              <w:right w:w="108" w:type="dxa"/>
            </w:tcMar>
          </w:tcPr>
          <w:p w14:paraId="455A6ED4" w14:textId="77777777" w:rsidR="004A44DA" w:rsidRPr="005E058D" w:rsidRDefault="004A44DA" w:rsidP="004A44DA">
            <w:pPr>
              <w:pStyle w:val="tabletext"/>
              <w:rPr>
                <w:b/>
                <w:lang w:val="en-GB"/>
              </w:rPr>
            </w:pPr>
            <w:r w:rsidRPr="005E058D">
              <w:rPr>
                <w:b/>
                <w:lang w:val="en-GB"/>
              </w:rPr>
              <w:t xml:space="preserve">Dr. </w:t>
            </w:r>
            <w:proofErr w:type="spellStart"/>
            <w:r w:rsidRPr="005E058D">
              <w:rPr>
                <w:b/>
                <w:lang w:val="en-GB"/>
              </w:rPr>
              <w:t>Uroš</w:t>
            </w:r>
            <w:proofErr w:type="spellEnd"/>
            <w:r w:rsidRPr="005E058D">
              <w:rPr>
                <w:b/>
                <w:lang w:val="en-GB"/>
              </w:rPr>
              <w:t xml:space="preserve"> </w:t>
            </w:r>
            <w:proofErr w:type="spellStart"/>
            <w:r w:rsidRPr="005E058D">
              <w:rPr>
                <w:b/>
                <w:lang w:val="en-GB"/>
              </w:rPr>
              <w:t>Svete</w:t>
            </w:r>
            <w:proofErr w:type="spellEnd"/>
          </w:p>
          <w:p w14:paraId="395A8A11" w14:textId="77777777" w:rsidR="004A44DA" w:rsidRPr="005E058D" w:rsidRDefault="004A44DA" w:rsidP="00CB4231">
            <w:pPr>
              <w:pStyle w:val="tabletext"/>
              <w:jc w:val="left"/>
              <w:rPr>
                <w:bCs w:val="0"/>
                <w:lang w:val="en-GB"/>
              </w:rPr>
            </w:pPr>
            <w:r w:rsidRPr="005E058D">
              <w:rPr>
                <w:bCs w:val="0"/>
                <w:lang w:val="en-GB"/>
              </w:rPr>
              <w:t xml:space="preserve">Acting Director- General of </w:t>
            </w:r>
            <w:r w:rsidRPr="005E058D">
              <w:rPr>
                <w:lang w:val="en-GB"/>
              </w:rPr>
              <w:t xml:space="preserve">Information Society Directorate </w:t>
            </w:r>
            <w:r w:rsidRPr="005E058D">
              <w:rPr>
                <w:bCs w:val="0"/>
                <w:lang w:val="en-GB"/>
              </w:rPr>
              <w:t>– Ministry of Public Administration</w:t>
            </w:r>
          </w:p>
          <w:p w14:paraId="616F79DA" w14:textId="77777777" w:rsidR="004A44DA" w:rsidRPr="005E058D" w:rsidRDefault="004A44DA" w:rsidP="004A44DA">
            <w:pPr>
              <w:pStyle w:val="tabletext"/>
              <w:rPr>
                <w:lang w:val="en-GB"/>
              </w:rPr>
            </w:pPr>
            <w:r w:rsidRPr="005E058D">
              <w:rPr>
                <w:lang w:val="en-GB"/>
              </w:rPr>
              <w:t xml:space="preserve"> </w:t>
            </w:r>
          </w:p>
          <w:p w14:paraId="0CA28B92" w14:textId="77777777" w:rsidR="004A44DA" w:rsidRPr="00D4012D" w:rsidRDefault="004A44DA" w:rsidP="004A44DA">
            <w:pPr>
              <w:pStyle w:val="tabletext"/>
              <w:rPr>
                <w:b/>
                <w:sz w:val="16"/>
                <w:szCs w:val="16"/>
                <w:lang w:val="en-GB"/>
              </w:rPr>
            </w:pPr>
            <w:r w:rsidRPr="00D4012D">
              <w:rPr>
                <w:b/>
                <w:sz w:val="16"/>
                <w:szCs w:val="16"/>
                <w:lang w:val="en-GB"/>
              </w:rPr>
              <w:t>Contact details:</w:t>
            </w:r>
          </w:p>
          <w:p w14:paraId="52D11EAE" w14:textId="77777777" w:rsidR="004A44DA" w:rsidRPr="005E058D" w:rsidRDefault="004A44DA" w:rsidP="004A44DA">
            <w:pPr>
              <w:pStyle w:val="tabletext"/>
              <w:rPr>
                <w:sz w:val="16"/>
                <w:szCs w:val="16"/>
                <w:lang w:val="en-GB"/>
              </w:rPr>
            </w:pPr>
            <w:r w:rsidRPr="005E058D">
              <w:rPr>
                <w:sz w:val="16"/>
                <w:szCs w:val="16"/>
                <w:lang w:val="en-GB"/>
              </w:rPr>
              <w:t xml:space="preserve">Ministry of Public Administration </w:t>
            </w:r>
          </w:p>
          <w:p w14:paraId="3B92CD5B" w14:textId="77777777" w:rsidR="004A44DA" w:rsidRPr="000549F7" w:rsidRDefault="004A44DA" w:rsidP="004A44DA">
            <w:pPr>
              <w:pStyle w:val="tabletext"/>
              <w:rPr>
                <w:sz w:val="16"/>
                <w:szCs w:val="16"/>
                <w:lang w:val="it-IT"/>
              </w:rPr>
            </w:pPr>
            <w:r w:rsidRPr="000549F7">
              <w:rPr>
                <w:sz w:val="16"/>
                <w:szCs w:val="16"/>
                <w:lang w:val="it-IT"/>
              </w:rPr>
              <w:t>Tržaška cesta 21, 1000 Ljubljana</w:t>
            </w:r>
          </w:p>
          <w:p w14:paraId="7CB86B63" w14:textId="1B548827" w:rsidR="004A44DA" w:rsidRPr="000549F7" w:rsidRDefault="008D4E0C" w:rsidP="004A44DA">
            <w:pPr>
              <w:pStyle w:val="tabletext"/>
              <w:rPr>
                <w:sz w:val="16"/>
                <w:szCs w:val="16"/>
                <w:lang w:val="it-IT"/>
              </w:rPr>
            </w:pPr>
            <w:r w:rsidRPr="000549F7">
              <w:rPr>
                <w:b/>
                <w:sz w:val="16"/>
                <w:szCs w:val="16"/>
                <w:lang w:val="it-IT"/>
              </w:rPr>
              <w:t>Tel.</w:t>
            </w:r>
            <w:r w:rsidR="004A44DA" w:rsidRPr="00D4012D">
              <w:rPr>
                <w:b/>
                <w:sz w:val="16"/>
                <w:szCs w:val="16"/>
                <w:lang w:val="it-IT"/>
              </w:rPr>
              <w:t>:</w:t>
            </w:r>
            <w:r w:rsidR="004A44DA" w:rsidRPr="000549F7">
              <w:rPr>
                <w:sz w:val="16"/>
                <w:szCs w:val="16"/>
                <w:lang w:val="it-IT"/>
              </w:rPr>
              <w:t xml:space="preserve"> +386 1 478 86 51</w:t>
            </w:r>
          </w:p>
          <w:p w14:paraId="49FCB372" w14:textId="68FD6FBE" w:rsidR="004A44DA" w:rsidRPr="000549F7" w:rsidRDefault="004A44DA" w:rsidP="004A44DA">
            <w:pPr>
              <w:pStyle w:val="tabletext"/>
              <w:rPr>
                <w:sz w:val="16"/>
                <w:szCs w:val="16"/>
                <w:lang w:val="it-IT"/>
              </w:rPr>
            </w:pPr>
            <w:r w:rsidRPr="000549F7">
              <w:rPr>
                <w:b/>
                <w:sz w:val="16"/>
                <w:szCs w:val="16"/>
                <w:lang w:val="it-IT"/>
              </w:rPr>
              <w:t>E-mail</w:t>
            </w:r>
            <w:r w:rsidRPr="00D4012D">
              <w:rPr>
                <w:b/>
                <w:sz w:val="16"/>
                <w:szCs w:val="16"/>
                <w:lang w:val="it-IT"/>
              </w:rPr>
              <w:t>:</w:t>
            </w:r>
            <w:r w:rsidRPr="000549F7">
              <w:rPr>
                <w:sz w:val="16"/>
                <w:szCs w:val="16"/>
                <w:lang w:val="it-IT"/>
              </w:rPr>
              <w:t xml:space="preserve"> </w:t>
            </w:r>
            <w:hyperlink r:id="rId103" w:history="1">
              <w:r w:rsidR="002B2671" w:rsidRPr="000549F7">
                <w:rPr>
                  <w:rStyle w:val="Hyperlink"/>
                  <w:sz w:val="16"/>
                  <w:szCs w:val="16"/>
                  <w:lang w:val="it-IT"/>
                </w:rPr>
                <w:t>gp.mju@gov.si</w:t>
              </w:r>
            </w:hyperlink>
            <w:r w:rsidR="002B2671" w:rsidRPr="000549F7">
              <w:rPr>
                <w:sz w:val="16"/>
                <w:szCs w:val="16"/>
                <w:lang w:val="it-IT"/>
              </w:rPr>
              <w:t xml:space="preserve"> </w:t>
            </w:r>
            <w:r w:rsidRPr="000549F7">
              <w:rPr>
                <w:sz w:val="16"/>
                <w:szCs w:val="16"/>
                <w:lang w:val="it-IT"/>
              </w:rPr>
              <w:t xml:space="preserve"> </w:t>
            </w:r>
          </w:p>
          <w:p w14:paraId="33A868EB" w14:textId="7E7CE744" w:rsidR="00034566" w:rsidRPr="00DB20CC" w:rsidRDefault="004A44DA" w:rsidP="004A44DA">
            <w:pPr>
              <w:pStyle w:val="tabletext"/>
              <w:rPr>
                <w:b/>
                <w:lang w:val="en-GB"/>
              </w:rPr>
            </w:pPr>
            <w:r w:rsidRPr="00DB20CC">
              <w:rPr>
                <w:b/>
                <w:sz w:val="16"/>
                <w:szCs w:val="16"/>
                <w:lang w:val="en-GB"/>
              </w:rPr>
              <w:t>Source</w:t>
            </w:r>
            <w:r w:rsidRPr="00D4012D">
              <w:rPr>
                <w:b/>
                <w:sz w:val="16"/>
                <w:szCs w:val="16"/>
                <w:lang w:val="en-GB"/>
              </w:rPr>
              <w:t>:</w:t>
            </w:r>
            <w:r w:rsidRPr="00DB20CC">
              <w:rPr>
                <w:sz w:val="16"/>
                <w:szCs w:val="16"/>
                <w:lang w:val="en-GB"/>
              </w:rPr>
              <w:t xml:space="preserve"> </w:t>
            </w:r>
            <w:hyperlink r:id="rId104" w:history="1">
              <w:r w:rsidRPr="00DB20CC">
                <w:rPr>
                  <w:rStyle w:val="Hyperlink"/>
                  <w:sz w:val="16"/>
                  <w:szCs w:val="16"/>
                  <w:lang w:val="en-GB"/>
                </w:rPr>
                <w:t>http://www.mju.gov.si/en/about_the_ministry/leadership/</w:t>
              </w:r>
            </w:hyperlink>
          </w:p>
        </w:tc>
      </w:tr>
    </w:tbl>
    <w:p w14:paraId="7982FC36" w14:textId="77777777" w:rsidR="003730DF" w:rsidRPr="005E058D" w:rsidRDefault="003730DF" w:rsidP="00FE4D60">
      <w:pPr>
        <w:pStyle w:val="Heading3"/>
      </w:pPr>
      <w:bookmarkStart w:id="35" w:name="_Toc1474975"/>
      <w:r w:rsidRPr="005E058D">
        <w:t>Coordinatio</w:t>
      </w:r>
      <w:r w:rsidR="005523ED" w:rsidRPr="005E058D">
        <w:t>n</w:t>
      </w:r>
      <w:bookmarkEnd w:id="35"/>
    </w:p>
    <w:p w14:paraId="150F1614" w14:textId="77777777" w:rsidR="00F33F3C" w:rsidRPr="005E058D" w:rsidRDefault="00F33F3C" w:rsidP="00A67E72">
      <w:pPr>
        <w:pStyle w:val="Subtitle"/>
      </w:pPr>
      <w:bookmarkStart w:id="36" w:name="_Toc1474976"/>
      <w:r w:rsidRPr="005E058D">
        <w:t xml:space="preserve">IT Directorate </w:t>
      </w:r>
    </w:p>
    <w:p w14:paraId="044BE718" w14:textId="6D27DEF4" w:rsidR="00CD18AE" w:rsidRPr="002B2671" w:rsidRDefault="00CD18AE" w:rsidP="00164708">
      <w:pPr>
        <w:rPr>
          <w:color w:val="auto"/>
          <w:lang w:eastAsia="sl-SI"/>
        </w:rPr>
      </w:pPr>
      <w:r w:rsidRPr="005E058D">
        <w:t xml:space="preserve">The </w:t>
      </w:r>
      <w:hyperlink r:id="rId105" w:history="1">
        <w:r w:rsidRPr="005E058D">
          <w:rPr>
            <w:rStyle w:val="Hyperlink"/>
          </w:rPr>
          <w:t>Slovenian Ministry of Public Administration</w:t>
        </w:r>
      </w:hyperlink>
      <w:r w:rsidRPr="005E058D">
        <w:t xml:space="preserve"> strives to establish a kind, efficient, and modern public administration, </w:t>
      </w:r>
      <w:r w:rsidR="00D91721" w:rsidRPr="005E058D">
        <w:t xml:space="preserve">one </w:t>
      </w:r>
      <w:r w:rsidRPr="005E058D">
        <w:t xml:space="preserve">which will provide citizens and businesses with efficient and high-quality public services. </w:t>
      </w:r>
      <w:r w:rsidR="00D91721" w:rsidRPr="005E058D">
        <w:t>To</w:t>
      </w:r>
      <w:r w:rsidRPr="005E058D">
        <w:t xml:space="preserve"> achieve this, the </w:t>
      </w:r>
      <w:r w:rsidR="00F42B9A">
        <w:t>M</w:t>
      </w:r>
      <w:r w:rsidRPr="005E058D">
        <w:t xml:space="preserve">inistry is responsible for measures and improvements which follow Public Administration Development Strategy 2020. The measures encompass </w:t>
      </w:r>
      <w:r w:rsidR="00D91721" w:rsidRPr="005E058D">
        <w:t xml:space="preserve">a </w:t>
      </w:r>
      <w:r w:rsidRPr="005E058D">
        <w:t xml:space="preserve">reorganisation of </w:t>
      </w:r>
      <w:r w:rsidR="00D91721" w:rsidRPr="005E058D">
        <w:t xml:space="preserve">the </w:t>
      </w:r>
      <w:r w:rsidRPr="005E058D">
        <w:t>public administration to improve efficiency and effectiveness, simplification of procedures, increase of transparency and openness of public administration, zero tolerance to corruption and strengthening of integrity, effective local self-government, and digitalisation of public administration.</w:t>
      </w:r>
    </w:p>
    <w:p w14:paraId="20B9B962" w14:textId="6F7B9490" w:rsidR="00D97A42" w:rsidRPr="005E058D" w:rsidRDefault="00F42B9A" w:rsidP="00164708">
      <w:r>
        <w:t>The Ministry</w:t>
      </w:r>
      <w:r w:rsidR="00CD18AE" w:rsidRPr="005E058D">
        <w:t xml:space="preserve"> also coordinates and promotes eGovernment initiatives and developments across government, for example inter-ministerial projects on eServices and </w:t>
      </w:r>
      <w:proofErr w:type="spellStart"/>
      <w:r w:rsidR="00CD18AE" w:rsidRPr="005E058D">
        <w:t>eApplications</w:t>
      </w:r>
      <w:proofErr w:type="spellEnd"/>
      <w:r w:rsidR="00CD18AE" w:rsidRPr="005E058D">
        <w:t>. Among its other responsibilities, the</w:t>
      </w:r>
      <w:r w:rsidR="00354C30" w:rsidRPr="005E058D">
        <w:t xml:space="preserve"> IT</w:t>
      </w:r>
      <w:r w:rsidR="00CD18AE" w:rsidRPr="005E058D">
        <w:t xml:space="preserve"> Directorate offers general support to eServices such as integration of processes with databases and public records (G2G), services towards citizens (G2C) and businesses (G2B), and project management. The Directorate </w:t>
      </w:r>
      <w:r w:rsidR="00D91721" w:rsidRPr="005E058D">
        <w:t xml:space="preserve">also manages </w:t>
      </w:r>
      <w:r w:rsidR="00CD18AE" w:rsidRPr="005E058D">
        <w:t>the government</w:t>
      </w:r>
      <w:r w:rsidR="00D91721" w:rsidRPr="005E058D">
        <w:t>’s</w:t>
      </w:r>
      <w:r w:rsidR="00CD18AE" w:rsidRPr="005E058D">
        <w:t xml:space="preserve"> Single Contact Centre.</w:t>
      </w:r>
      <w:r w:rsidR="00D91721" w:rsidRPr="005E058D">
        <w:t xml:space="preserve"> </w:t>
      </w:r>
      <w:r w:rsidR="00F33F3C" w:rsidRPr="005E058D">
        <w:t xml:space="preserve">The IT Directorate monitors implementation of the Strategy on IT and electronic services development and connection of official records (SREP) as well as the eGovernment Action Plan. It coordinates and promotes eGovernment initiatives and developments across government, for example inter-ministerial projects on eServices and </w:t>
      </w:r>
      <w:proofErr w:type="spellStart"/>
      <w:r w:rsidR="00F33F3C" w:rsidRPr="005E058D">
        <w:t>eApplications</w:t>
      </w:r>
      <w:proofErr w:type="spellEnd"/>
      <w:r w:rsidR="00F33F3C" w:rsidRPr="005E058D">
        <w:t>.</w:t>
      </w:r>
    </w:p>
    <w:p w14:paraId="7C998B21" w14:textId="77777777" w:rsidR="00D97A42" w:rsidRPr="005E058D" w:rsidRDefault="00D97A42" w:rsidP="00D97A42">
      <w:pPr>
        <w:pStyle w:val="Subtitle"/>
      </w:pPr>
      <w:r w:rsidRPr="005E058D">
        <w:t>Information Society Directorate</w:t>
      </w:r>
    </w:p>
    <w:p w14:paraId="677A5C6F" w14:textId="2D9E4541" w:rsidR="00A67E72" w:rsidRPr="005E058D" w:rsidRDefault="00D91721" w:rsidP="00F33F3C">
      <w:r w:rsidRPr="005E058D">
        <w:t xml:space="preserve">The </w:t>
      </w:r>
      <w:hyperlink r:id="rId106" w:history="1">
        <w:r w:rsidR="00D97A42" w:rsidRPr="005E058D">
          <w:rPr>
            <w:rStyle w:val="Hyperlink"/>
          </w:rPr>
          <w:t>Information Society Directorate</w:t>
        </w:r>
      </w:hyperlink>
      <w:r w:rsidR="00D97A42" w:rsidRPr="005E058D">
        <w:t xml:space="preserve"> within the Ministry of Public Administration co-ordinates the implementation of the information society programme. The accelerated development of the information society has a significant impact on the increase of competitiveness of the Slovenian economy and society, of the number of work places with high added value, and of the quality of life and balanced regional development. In accordance with its mission of building an inclusive information society which will incorporate potentials and knowledge of information and communication technology in the accelerated development of the Slovenian society as a whole, the essential part the Information Society Directorate’s activities are the development of the information society and co-ordination of work in this area.</w:t>
      </w:r>
    </w:p>
    <w:p w14:paraId="3160356B" w14:textId="3AF50C2F" w:rsidR="003730DF" w:rsidRPr="005E058D" w:rsidRDefault="003730DF" w:rsidP="00FE4D60">
      <w:pPr>
        <w:pStyle w:val="Heading3"/>
      </w:pPr>
      <w:r w:rsidRPr="005E058D">
        <w:t>Implementation</w:t>
      </w:r>
      <w:bookmarkEnd w:id="36"/>
    </w:p>
    <w:p w14:paraId="1AC9431C" w14:textId="5F684B58" w:rsidR="000B19FF" w:rsidRPr="005E058D" w:rsidRDefault="0057378C" w:rsidP="006F3B99">
      <w:pPr>
        <w:pStyle w:val="Subtitle"/>
      </w:pPr>
      <w:bookmarkStart w:id="37" w:name="_Toc1474977"/>
      <w:r w:rsidRPr="005E058D">
        <w:rPr>
          <w:rStyle w:val="Hyperlink"/>
          <w:color w:val="00B0F0"/>
          <w:sz w:val="22"/>
        </w:rPr>
        <w:t xml:space="preserve">Council for Informatics in Public Administration </w:t>
      </w:r>
      <w:r w:rsidR="000B19FF" w:rsidRPr="005E058D">
        <w:t xml:space="preserve"> </w:t>
      </w:r>
    </w:p>
    <w:p w14:paraId="5049E7A9" w14:textId="55894BB8" w:rsidR="000B19FF" w:rsidRPr="005E058D" w:rsidRDefault="000B19FF" w:rsidP="000B19FF">
      <w:r w:rsidRPr="005E058D">
        <w:t xml:space="preserve">The highest decision-making authority to monitor and direct the implementation of the </w:t>
      </w:r>
      <w:r w:rsidR="00666FD6" w:rsidRPr="005E058D">
        <w:t>A</w:t>
      </w:r>
      <w:r w:rsidRPr="005E058D">
        <w:t xml:space="preserve">ction </w:t>
      </w:r>
      <w:r w:rsidR="00666FD6" w:rsidRPr="005E058D">
        <w:t>P</w:t>
      </w:r>
      <w:r w:rsidRPr="005E058D">
        <w:t>lan is the dedicated Council for Informatics in Public Administration, composed of state secretaries of the most relevant ministries and other public institutions.</w:t>
      </w:r>
    </w:p>
    <w:p w14:paraId="7C5D5321" w14:textId="7B85433E" w:rsidR="000B19FF" w:rsidRPr="005E058D" w:rsidRDefault="000B19FF" w:rsidP="006F3B99">
      <w:pPr>
        <w:pStyle w:val="Subtitle"/>
      </w:pPr>
      <w:r w:rsidRPr="005E058D">
        <w:rPr>
          <w:rStyle w:val="Hyperlink"/>
          <w:color w:val="00B0F0"/>
          <w:sz w:val="22"/>
        </w:rPr>
        <w:t>The Secretariat-General of the Government of the Republic of Slovenia</w:t>
      </w:r>
    </w:p>
    <w:p w14:paraId="234B0F27" w14:textId="3A7ACC55" w:rsidR="000B19FF" w:rsidRPr="005E058D" w:rsidRDefault="000B19FF" w:rsidP="000B19FF">
      <w:pPr>
        <w:rPr>
          <w:szCs w:val="20"/>
        </w:rPr>
      </w:pPr>
      <w:r w:rsidRPr="005E058D">
        <w:rPr>
          <w:szCs w:val="20"/>
        </w:rPr>
        <w:t xml:space="preserve">The </w:t>
      </w:r>
      <w:hyperlink r:id="rId107" w:history="1">
        <w:r w:rsidRPr="005E058D">
          <w:rPr>
            <w:rStyle w:val="Hyperlink"/>
            <w:szCs w:val="20"/>
          </w:rPr>
          <w:t>Secretariat-General of the Government of the Republic of Slovenia</w:t>
        </w:r>
      </w:hyperlink>
      <w:r w:rsidRPr="005E058D">
        <w:rPr>
          <w:szCs w:val="20"/>
        </w:rPr>
        <w:t xml:space="preserve"> is primarily responsible for the conduct of the sessions of the Government, its working bodies, expert councils and other governmental bodies, and for the monitoring of the implementation of decisions adopted by the Government and of obligations undertaken by or imposed on it.</w:t>
      </w:r>
    </w:p>
    <w:p w14:paraId="0F972D41" w14:textId="0A847056" w:rsidR="000B19FF" w:rsidRPr="005E058D" w:rsidRDefault="00044DF4" w:rsidP="000B19FF">
      <w:pPr>
        <w:rPr>
          <w:szCs w:val="20"/>
        </w:rPr>
      </w:pPr>
      <w:r w:rsidRPr="005E058D">
        <w:rPr>
          <w:szCs w:val="20"/>
        </w:rPr>
        <w:t>O</w:t>
      </w:r>
      <w:r w:rsidR="000B19FF" w:rsidRPr="005E058D">
        <w:rPr>
          <w:szCs w:val="20"/>
        </w:rPr>
        <w:t xml:space="preserve">ne of the key tasks of the Secretariat-General is to ensure the smooth operation of information systems whose primary function is to support the decision-making processes. </w:t>
      </w:r>
      <w:r w:rsidR="00666FD6" w:rsidRPr="005E058D">
        <w:rPr>
          <w:szCs w:val="20"/>
        </w:rPr>
        <w:t>E</w:t>
      </w:r>
      <w:r w:rsidR="000B19FF" w:rsidRPr="005E058D">
        <w:rPr>
          <w:szCs w:val="20"/>
        </w:rPr>
        <w:t>lectronic services and systems developed for this purpose facilitate the harmonisation of documents at different levels and the provision of information on Government decisions to various target user groups and the public.</w:t>
      </w:r>
    </w:p>
    <w:p w14:paraId="480A6522" w14:textId="77777777" w:rsidR="00BA3AE2" w:rsidRPr="005E058D" w:rsidRDefault="00BA3AE2" w:rsidP="00BA3AE2">
      <w:pPr>
        <w:pStyle w:val="Subtitle"/>
      </w:pPr>
      <w:r w:rsidRPr="005E058D">
        <w:t xml:space="preserve">Development Office at the Ministry of Public Administration </w:t>
      </w:r>
    </w:p>
    <w:p w14:paraId="2A4542B2" w14:textId="47FD79AD" w:rsidR="00BA3AE2" w:rsidRPr="005E058D" w:rsidRDefault="00BA3AE2" w:rsidP="000B19FF">
      <w:r w:rsidRPr="005E058D">
        <w:t xml:space="preserve">The Development Office at the Ministry of Public Administration is the main administrator of </w:t>
      </w:r>
      <w:r w:rsidR="00666FD6" w:rsidRPr="005E058D">
        <w:t xml:space="preserve">the </w:t>
      </w:r>
      <w:r w:rsidRPr="005E058D">
        <w:t>Stop the Bureaucracy website</w:t>
      </w:r>
      <w:r w:rsidR="00666FD6" w:rsidRPr="005E058D">
        <w:t>. This web site</w:t>
      </w:r>
      <w:r w:rsidRPr="005E058D">
        <w:t xml:space="preserve"> represents a single point of entry for the public to submit their suggestions and proposal</w:t>
      </w:r>
      <w:r w:rsidR="00666FD6" w:rsidRPr="005E058D">
        <w:t xml:space="preserve">. It is </w:t>
      </w:r>
      <w:r w:rsidRPr="005E058D">
        <w:t>intended to improve the regulatory and business environment</w:t>
      </w:r>
      <w:r w:rsidR="00666FD6" w:rsidRPr="005E058D">
        <w:t xml:space="preserve"> with the </w:t>
      </w:r>
      <w:r w:rsidRPr="005E058D">
        <w:t>SPOT portal intended for companies and entrepreneurs. It is also in charge of managing the NIO portal. Within the Development office</w:t>
      </w:r>
      <w:r w:rsidR="00666FD6" w:rsidRPr="005E058D">
        <w:t>,</w:t>
      </w:r>
      <w:r w:rsidRPr="005E058D">
        <w:t xml:space="preserve"> several projects are managed. </w:t>
      </w:r>
      <w:r w:rsidR="00666FD6" w:rsidRPr="005E058D">
        <w:t>T</w:t>
      </w:r>
      <w:r w:rsidRPr="005E058D">
        <w:t>hese projects are focused on delivering new e</w:t>
      </w:r>
      <w:r w:rsidR="00FF6606">
        <w:t>S</w:t>
      </w:r>
      <w:r w:rsidRPr="005E058D">
        <w:t>ervices for users (especially businesses), optimi</w:t>
      </w:r>
      <w:r w:rsidR="00AA5E31" w:rsidRPr="005E058D">
        <w:t>s</w:t>
      </w:r>
      <w:r w:rsidRPr="005E058D">
        <w:t>ation of government websites, improving legislation and reducing administrative burden, improving coordination with other governmental bodies or institutions in order to deliver better services for the citizens and Businesses.</w:t>
      </w:r>
    </w:p>
    <w:p w14:paraId="051AF3DF" w14:textId="7DF79B78" w:rsidR="000B19FF" w:rsidRPr="005E058D" w:rsidRDefault="000B19FF" w:rsidP="006F3B99">
      <w:pPr>
        <w:pStyle w:val="Subtitle"/>
        <w:rPr>
          <w:rStyle w:val="hps"/>
        </w:rPr>
      </w:pPr>
      <w:r w:rsidRPr="005E058D">
        <w:rPr>
          <w:rStyle w:val="Hyperlink"/>
          <w:color w:val="00B0F0"/>
          <w:sz w:val="22"/>
        </w:rPr>
        <w:t>Association of Informatics and Telecommunication (ZIT) at the Chamber of Commerce and Industry</w:t>
      </w:r>
    </w:p>
    <w:p w14:paraId="760A7046" w14:textId="52EA17BB" w:rsidR="000B19FF" w:rsidRPr="005E058D" w:rsidRDefault="000B19FF" w:rsidP="00A44971">
      <w:r w:rsidRPr="005E058D">
        <w:t xml:space="preserve">The IT Directorate at the Ministry of Public Administration works closely with the </w:t>
      </w:r>
      <w:hyperlink r:id="rId108" w:history="1">
        <w:r w:rsidR="00355F5F" w:rsidRPr="005E058D">
          <w:rPr>
            <w:rStyle w:val="Hyperlink"/>
          </w:rPr>
          <w:t>Association of Informatics and Telecommunication (ZIT) at the Chamber of Commerce and Industry</w:t>
        </w:r>
      </w:hyperlink>
      <w:r w:rsidRPr="005E058D">
        <w:t xml:space="preserve">. The </w:t>
      </w:r>
      <w:r w:rsidR="00666FD6" w:rsidRPr="005E058D">
        <w:t>A</w:t>
      </w:r>
      <w:r w:rsidRPr="005E058D">
        <w:t>ssociation strives to connect public administration and ICT companies as well as to cooperate in marketing and implementing ICT solutions abroad.</w:t>
      </w:r>
    </w:p>
    <w:p w14:paraId="61CA156C" w14:textId="6A738CE9" w:rsidR="000B19FF" w:rsidRPr="005E058D" w:rsidRDefault="000B19FF" w:rsidP="00A44971">
      <w:r w:rsidRPr="005E058D">
        <w:t>In the framework of Export breakthrough section (</w:t>
      </w:r>
      <w:proofErr w:type="spellStart"/>
      <w:r w:rsidRPr="005E058D">
        <w:t>ZITex</w:t>
      </w:r>
      <w:proofErr w:type="spellEnd"/>
      <w:r w:rsidRPr="005E058D">
        <w:t xml:space="preserve">), the ICT companies have set up </w:t>
      </w:r>
      <w:r w:rsidR="00666FD6" w:rsidRPr="005E058D">
        <w:t>four</w:t>
      </w:r>
      <w:r w:rsidRPr="005E058D">
        <w:t xml:space="preserve"> competence centres so far</w:t>
      </w:r>
      <w:r w:rsidR="00666FD6" w:rsidRPr="005E058D">
        <w:t>. These</w:t>
      </w:r>
      <w:r w:rsidR="0097113E" w:rsidRPr="005E058D">
        <w:t xml:space="preserve"> co</w:t>
      </w:r>
      <w:r w:rsidR="00E11993" w:rsidRPr="005E058D">
        <w:t>mpetence centres</w:t>
      </w:r>
      <w:r w:rsidR="00666FD6" w:rsidRPr="005E058D">
        <w:t xml:space="preserve"> </w:t>
      </w:r>
      <w:r w:rsidRPr="005E058D">
        <w:t>help establish best business opportunities for the export of IT solutions and services through joint activities and efforts</w:t>
      </w:r>
      <w:r w:rsidR="00666FD6" w:rsidRPr="005E058D">
        <w:t>,</w:t>
      </w:r>
      <w:r w:rsidRPr="005E058D">
        <w:t xml:space="preserve"> and </w:t>
      </w:r>
      <w:r w:rsidR="00666FD6" w:rsidRPr="005E058D">
        <w:t xml:space="preserve">they </w:t>
      </w:r>
      <w:r w:rsidRPr="005E058D">
        <w:t xml:space="preserve">contribute to </w:t>
      </w:r>
      <w:r w:rsidR="00666FD6" w:rsidRPr="005E058D">
        <w:t xml:space="preserve">the </w:t>
      </w:r>
      <w:r w:rsidRPr="005E058D">
        <w:t>competitiveness and internationalisation of Slovenian ICT sector:</w:t>
      </w:r>
    </w:p>
    <w:p w14:paraId="20A4BBFC" w14:textId="5B6C6D35" w:rsidR="000B19FF" w:rsidRPr="005E058D" w:rsidRDefault="000B19FF" w:rsidP="00A44971">
      <w:pPr>
        <w:numPr>
          <w:ilvl w:val="0"/>
          <w:numId w:val="40"/>
        </w:numPr>
      </w:pPr>
      <w:r w:rsidRPr="005E058D">
        <w:t xml:space="preserve">Competence </w:t>
      </w:r>
      <w:r w:rsidR="00666FD6" w:rsidRPr="005E058D">
        <w:t>c</w:t>
      </w:r>
      <w:r w:rsidRPr="005E058D">
        <w:t>entre for eGovernment solutions;</w:t>
      </w:r>
    </w:p>
    <w:p w14:paraId="6ACC6DAA" w14:textId="77777777" w:rsidR="000B19FF" w:rsidRPr="005E058D" w:rsidRDefault="000B19FF" w:rsidP="00A44971">
      <w:pPr>
        <w:numPr>
          <w:ilvl w:val="0"/>
          <w:numId w:val="40"/>
        </w:numPr>
      </w:pPr>
      <w:r w:rsidRPr="005E058D">
        <w:t xml:space="preserve">Competence centre for solutions in the field of information security-KC </w:t>
      </w:r>
      <w:proofErr w:type="spellStart"/>
      <w:r w:rsidRPr="005E058D">
        <w:t>eSecurity</w:t>
      </w:r>
      <w:proofErr w:type="spellEnd"/>
      <w:r w:rsidRPr="005E058D">
        <w:t>;</w:t>
      </w:r>
    </w:p>
    <w:p w14:paraId="3F97F8A9" w14:textId="77777777" w:rsidR="000B19FF" w:rsidRPr="005E058D" w:rsidRDefault="000B19FF" w:rsidP="00A44971">
      <w:pPr>
        <w:numPr>
          <w:ilvl w:val="0"/>
          <w:numId w:val="40"/>
        </w:numPr>
      </w:pPr>
      <w:r w:rsidRPr="005E058D">
        <w:t>Competence centre for cloud solution-Euro Cloud Slovenia;</w:t>
      </w:r>
    </w:p>
    <w:p w14:paraId="5A0E4DCF" w14:textId="3B53B650" w:rsidR="0048695C" w:rsidRPr="005E058D" w:rsidRDefault="000B19FF" w:rsidP="0048695C">
      <w:pPr>
        <w:numPr>
          <w:ilvl w:val="0"/>
          <w:numId w:val="40"/>
        </w:numPr>
        <w:rPr>
          <w:rStyle w:val="Hyperlink"/>
          <w:color w:val="333333"/>
        </w:rPr>
      </w:pPr>
      <w:r w:rsidRPr="005E058D">
        <w:t>Competence centre for solutions in the field of telematics.</w:t>
      </w:r>
    </w:p>
    <w:p w14:paraId="44065C27" w14:textId="56FD9A1E" w:rsidR="008865F6" w:rsidRPr="005E058D" w:rsidRDefault="008865F6" w:rsidP="00E11993">
      <w:pPr>
        <w:pStyle w:val="Subtitle"/>
        <w:rPr>
          <w:rStyle w:val="Hyperlink"/>
          <w:bCs/>
          <w:color w:val="auto"/>
        </w:rPr>
      </w:pPr>
      <w:r w:rsidRPr="005E058D">
        <w:rPr>
          <w:rStyle w:val="Hyperlink"/>
          <w:color w:val="00B0F0"/>
          <w:sz w:val="22"/>
        </w:rPr>
        <w:t>Slovenian Digital Coalition – Digitalna.si</w:t>
      </w:r>
    </w:p>
    <w:p w14:paraId="7337268A" w14:textId="55FA7BB9" w:rsidR="008865F6" w:rsidRPr="005E058D" w:rsidRDefault="008865F6" w:rsidP="0048695C">
      <w:pPr>
        <w:rPr>
          <w:bCs/>
          <w:color w:val="auto"/>
        </w:rPr>
      </w:pPr>
      <w:r w:rsidRPr="005E058D">
        <w:t>The Slovenian Digital Coalition</w:t>
      </w:r>
      <w:r w:rsidR="00666FD6" w:rsidRPr="005E058D">
        <w:t xml:space="preserve">, </w:t>
      </w:r>
      <w:hyperlink r:id="rId109" w:history="1">
        <w:r w:rsidRPr="00532B7E">
          <w:rPr>
            <w:rStyle w:val="Hyperlink"/>
          </w:rPr>
          <w:t>digitalna.si</w:t>
        </w:r>
      </w:hyperlink>
      <w:r w:rsidR="00666FD6" w:rsidRPr="005E058D">
        <w:t>,</w:t>
      </w:r>
      <w:r w:rsidRPr="005E058D">
        <w:t xml:space="preserve"> comprises stakeholders from trade and industry, science, education, public administration, public sector, local government and civil society with a view to collectively supporting Slovenia's development and the implementation of the Digital Slovenia 2020 strategy.</w:t>
      </w:r>
    </w:p>
    <w:p w14:paraId="090E62CA" w14:textId="3FD831C1" w:rsidR="008865F6" w:rsidRPr="005E058D" w:rsidRDefault="008865F6" w:rsidP="0048695C">
      <w:pPr>
        <w:pStyle w:val="Subtitle"/>
      </w:pPr>
      <w:r w:rsidRPr="005E058D">
        <w:rPr>
          <w:rStyle w:val="Hyperlink"/>
          <w:color w:val="00B0F0"/>
          <w:sz w:val="22"/>
        </w:rPr>
        <w:t>Digital Innovation Hub Slovenia</w:t>
      </w:r>
    </w:p>
    <w:p w14:paraId="4A33E5DE" w14:textId="401ADDDC" w:rsidR="008865F6" w:rsidRPr="005E058D" w:rsidRDefault="00F92A7B" w:rsidP="003C13B4">
      <w:pPr>
        <w:rPr>
          <w:bCs/>
          <w:color w:val="auto"/>
        </w:rPr>
      </w:pPr>
      <w:hyperlink r:id="rId110" w:history="1">
        <w:r w:rsidR="008865F6" w:rsidRPr="00532B7E">
          <w:rPr>
            <w:rStyle w:val="Hyperlink"/>
          </w:rPr>
          <w:t>DIH Slovenia</w:t>
        </w:r>
      </w:hyperlink>
      <w:r w:rsidR="008865F6" w:rsidRPr="005E058D">
        <w:t xml:space="preserve"> provides links with investors, facilitates access to finance for digital transformation, connects users and providers of digital innovation, and provides synergies between digital and other key technologies. </w:t>
      </w:r>
      <w:r w:rsidR="00666FD6" w:rsidRPr="005E058D">
        <w:t xml:space="preserve">It is building </w:t>
      </w:r>
      <w:r w:rsidR="008865F6" w:rsidRPr="005E058D">
        <w:t>the multi-sector and multi-discipline partnership</w:t>
      </w:r>
      <w:r w:rsidR="00666FD6" w:rsidRPr="005E058D">
        <w:t xml:space="preserve">s with </w:t>
      </w:r>
      <w:r w:rsidR="008865F6" w:rsidRPr="005E058D">
        <w:t>universities, research and business institutes, companies, ICT providers and business support organi</w:t>
      </w:r>
      <w:r w:rsidR="00AA5E31" w:rsidRPr="005E058D">
        <w:t>s</w:t>
      </w:r>
      <w:r w:rsidR="008865F6" w:rsidRPr="005E058D">
        <w:t>ations</w:t>
      </w:r>
      <w:r w:rsidR="00666FD6" w:rsidRPr="005E058D">
        <w:t xml:space="preserve"> that </w:t>
      </w:r>
      <w:r w:rsidR="008865F6" w:rsidRPr="005E058D">
        <w:t>constitut</w:t>
      </w:r>
      <w:r w:rsidR="00666FD6" w:rsidRPr="005E058D">
        <w:t>e</w:t>
      </w:r>
      <w:r w:rsidR="008865F6" w:rsidRPr="005E058D">
        <w:t xml:space="preserve"> an ecosystem to sustainably support </w:t>
      </w:r>
      <w:r w:rsidR="00666FD6" w:rsidRPr="005E058D">
        <w:t xml:space="preserve">the </w:t>
      </w:r>
      <w:r w:rsidR="008865F6" w:rsidRPr="005E058D">
        <w:t xml:space="preserve">vision </w:t>
      </w:r>
      <w:r w:rsidR="00666FD6" w:rsidRPr="005E058D">
        <w:t>in the</w:t>
      </w:r>
      <w:r w:rsidR="008865F6" w:rsidRPr="005E058D">
        <w:t xml:space="preserve"> short and long</w:t>
      </w:r>
      <w:r w:rsidR="00666FD6" w:rsidRPr="005E058D">
        <w:t>-</w:t>
      </w:r>
      <w:r w:rsidR="008865F6" w:rsidRPr="005E058D">
        <w:t>term. They advise and help with planning for user</w:t>
      </w:r>
      <w:r w:rsidR="00666FD6" w:rsidRPr="005E058D">
        <w:t>-</w:t>
      </w:r>
      <w:r w:rsidR="008865F6" w:rsidRPr="005E058D">
        <w:t>centred public services. They actively collaborate with school centr</w:t>
      </w:r>
      <w:r w:rsidR="00FF6606">
        <w:t>e</w:t>
      </w:r>
      <w:r w:rsidR="008865F6" w:rsidRPr="005E058D">
        <w:t>s, local communit</w:t>
      </w:r>
      <w:r w:rsidR="00FF6606">
        <w:t>i</w:t>
      </w:r>
      <w:r w:rsidR="008865F6" w:rsidRPr="005E058D">
        <w:t>es, municipalit</w:t>
      </w:r>
      <w:r w:rsidR="00FF6606">
        <w:t>i</w:t>
      </w:r>
      <w:r w:rsidR="008865F6" w:rsidRPr="005E058D">
        <w:t>es, and inter-sector cent</w:t>
      </w:r>
      <w:r w:rsidR="00FF6606">
        <w:t>re</w:t>
      </w:r>
      <w:r w:rsidR="008865F6" w:rsidRPr="005E058D">
        <w:t xml:space="preserve">s to foster digitalisation. </w:t>
      </w:r>
    </w:p>
    <w:p w14:paraId="105C22A7" w14:textId="77777777" w:rsidR="003730DF" w:rsidRPr="005E058D" w:rsidRDefault="003730DF" w:rsidP="00FE4D60">
      <w:pPr>
        <w:pStyle w:val="Heading3"/>
      </w:pPr>
      <w:r w:rsidRPr="005E058D">
        <w:t>Support</w:t>
      </w:r>
      <w:bookmarkEnd w:id="37"/>
    </w:p>
    <w:p w14:paraId="704D069D" w14:textId="08217485" w:rsidR="008567DF" w:rsidRPr="005E058D" w:rsidRDefault="008567DF" w:rsidP="008567DF">
      <w:pPr>
        <w:pStyle w:val="Subtitle"/>
      </w:pPr>
      <w:r w:rsidRPr="005E058D">
        <w:t>Government Single Contact Centre</w:t>
      </w:r>
    </w:p>
    <w:p w14:paraId="39AA169E" w14:textId="42C6CFD3" w:rsidR="005523ED" w:rsidRPr="005E058D" w:rsidRDefault="008567DF" w:rsidP="008567DF">
      <w:r w:rsidRPr="005E058D">
        <w:t xml:space="preserve">The Government Single Contact Centre was set up at the Ministry of Public Administration in the framework of the IT Directorate in order to provide a full range of information on government policy and administrative issues, and to offer a one-stop-shop for government application technical assistance. The users of these services are mainly citizens, but civil servants using internal IT systems also benefit. </w:t>
      </w:r>
    </w:p>
    <w:p w14:paraId="36A75A99" w14:textId="7EF9DA5A" w:rsidR="001A3505" w:rsidRPr="005E058D" w:rsidRDefault="001A3505" w:rsidP="00FE4D60">
      <w:pPr>
        <w:pStyle w:val="Heading3"/>
      </w:pPr>
      <w:bookmarkStart w:id="38" w:name="_Toc1035643"/>
      <w:bookmarkStart w:id="39" w:name="_Toc1474978"/>
      <w:r w:rsidRPr="005E058D">
        <w:t>Base registry coordination</w:t>
      </w:r>
      <w:bookmarkEnd w:id="38"/>
      <w:bookmarkEnd w:id="39"/>
    </w:p>
    <w:p w14:paraId="0EFA68F8" w14:textId="77777777" w:rsidR="000345F8" w:rsidRPr="005E058D" w:rsidRDefault="000345F8" w:rsidP="00991909">
      <w:pPr>
        <w:pStyle w:val="Subtitle"/>
      </w:pPr>
      <w:r w:rsidRPr="005E058D">
        <w:t xml:space="preserve">Ministry of internal affairs </w:t>
      </w:r>
    </w:p>
    <w:p w14:paraId="45D4FC8B" w14:textId="198231FE" w:rsidR="008228CB" w:rsidRPr="005E058D" w:rsidRDefault="000345F8" w:rsidP="00832B27">
      <w:r w:rsidRPr="005E058D">
        <w:t xml:space="preserve">The Ministry of </w:t>
      </w:r>
      <w:r w:rsidR="00666FD6" w:rsidRPr="005E058D">
        <w:t>I</w:t>
      </w:r>
      <w:r w:rsidRPr="005E058D">
        <w:t xml:space="preserve">nternal </w:t>
      </w:r>
      <w:r w:rsidR="00666FD6" w:rsidRPr="005E058D">
        <w:t>A</w:t>
      </w:r>
      <w:r w:rsidRPr="005E058D">
        <w:t xml:space="preserve">ffairs is responsible for </w:t>
      </w:r>
      <w:r w:rsidR="00BF7423" w:rsidRPr="005E058D">
        <w:t xml:space="preserve">coordinating and managing the </w:t>
      </w:r>
      <w:r w:rsidR="00832B27" w:rsidRPr="005E058D">
        <w:t xml:space="preserve">General Civil Registry </w:t>
      </w:r>
      <w:r w:rsidR="00786F7C" w:rsidRPr="005E058D">
        <w:t xml:space="preserve">(CRP - </w:t>
      </w:r>
      <w:hyperlink r:id="rId111" w:history="1">
        <w:proofErr w:type="spellStart"/>
        <w:r w:rsidR="00786F7C" w:rsidRPr="006E691D">
          <w:rPr>
            <w:rStyle w:val="Hyperlink"/>
            <w:i/>
          </w:rPr>
          <w:t>Centralni</w:t>
        </w:r>
        <w:proofErr w:type="spellEnd"/>
        <w:r w:rsidR="00786F7C" w:rsidRPr="006E691D">
          <w:rPr>
            <w:rStyle w:val="Hyperlink"/>
            <w:i/>
          </w:rPr>
          <w:t xml:space="preserve"> register </w:t>
        </w:r>
        <w:proofErr w:type="spellStart"/>
        <w:r w:rsidR="00786F7C" w:rsidRPr="006E691D">
          <w:rPr>
            <w:rStyle w:val="Hyperlink"/>
            <w:i/>
          </w:rPr>
          <w:t>prebivalstva</w:t>
        </w:r>
        <w:proofErr w:type="spellEnd"/>
      </w:hyperlink>
      <w:r w:rsidR="00786F7C" w:rsidRPr="005E058D">
        <w:t xml:space="preserve">). </w:t>
      </w:r>
    </w:p>
    <w:p w14:paraId="6CD811C0" w14:textId="77777777" w:rsidR="003A5B0B" w:rsidRPr="005E058D" w:rsidRDefault="003A5B0B" w:rsidP="003A5B0B">
      <w:pPr>
        <w:pStyle w:val="Subtitle"/>
      </w:pPr>
      <w:r w:rsidRPr="005E058D">
        <w:t xml:space="preserve">Ministry of Financial Administration </w:t>
      </w:r>
    </w:p>
    <w:p w14:paraId="773DDDE3" w14:textId="418DC427" w:rsidR="0092186D" w:rsidRPr="005E058D" w:rsidRDefault="00F92A7B" w:rsidP="003A5B0B">
      <w:hyperlink r:id="rId112" w:history="1">
        <w:r w:rsidR="003A5B0B" w:rsidRPr="005E058D">
          <w:rPr>
            <w:rStyle w:val="Hyperlink"/>
            <w:shd w:val="clear" w:color="auto" w:fill="FFFFFF"/>
          </w:rPr>
          <w:t>The Tax Register of the Republic of Slovenia</w:t>
        </w:r>
      </w:hyperlink>
      <w:r w:rsidR="003A5B0B" w:rsidRPr="005E058D">
        <w:rPr>
          <w:shd w:val="clear" w:color="auto" w:fill="FFFFFF"/>
        </w:rPr>
        <w:t>, is a computeri</w:t>
      </w:r>
      <w:r w:rsidR="00AA5E31" w:rsidRPr="005E058D">
        <w:rPr>
          <w:shd w:val="clear" w:color="auto" w:fill="FFFFFF"/>
        </w:rPr>
        <w:t>s</w:t>
      </w:r>
      <w:r w:rsidR="003A5B0B" w:rsidRPr="005E058D">
        <w:rPr>
          <w:shd w:val="clear" w:color="auto" w:fill="FFFFFF"/>
        </w:rPr>
        <w:t>ed and uniform database of taxable persons. It is connected to other state records and kept by the Financial Administration of the Republic of Slovenia on the basis of the tax numbers and other information required by the Slovenian Financial Administration Act.</w:t>
      </w:r>
    </w:p>
    <w:p w14:paraId="44CDCCB7" w14:textId="57A1A9D6" w:rsidR="00CF525F" w:rsidRPr="005E058D" w:rsidRDefault="00CF525F" w:rsidP="00991909">
      <w:pPr>
        <w:pStyle w:val="Subtitle"/>
      </w:pPr>
      <w:r w:rsidRPr="005E058D">
        <w:t>Ministry of environment and</w:t>
      </w:r>
      <w:r w:rsidR="00E10977" w:rsidRPr="005E058D">
        <w:t xml:space="preserve"> spatial planning, Surveying and </w:t>
      </w:r>
      <w:r w:rsidR="002E7433">
        <w:t>M</w:t>
      </w:r>
      <w:r w:rsidR="00E10977" w:rsidRPr="005E058D">
        <w:t xml:space="preserve">apping </w:t>
      </w:r>
      <w:r w:rsidR="002E7433">
        <w:t>A</w:t>
      </w:r>
      <w:r w:rsidR="00E10977" w:rsidRPr="005E058D">
        <w:t>uthority</w:t>
      </w:r>
    </w:p>
    <w:p w14:paraId="65F26200" w14:textId="156EEA97" w:rsidR="00685DE5" w:rsidRPr="005E058D" w:rsidRDefault="00CF525F" w:rsidP="00407877">
      <w:r w:rsidRPr="005E058D">
        <w:t>The</w:t>
      </w:r>
      <w:r w:rsidRPr="005E058D">
        <w:rPr>
          <w:rFonts w:ascii="Arial" w:eastAsia="Calibri" w:hAnsi="Arial" w:cs="Arial"/>
          <w:color w:val="auto"/>
          <w:sz w:val="18"/>
          <w:szCs w:val="18"/>
          <w:lang w:eastAsia="en-US"/>
        </w:rPr>
        <w:t xml:space="preserve"> </w:t>
      </w:r>
      <w:r w:rsidRPr="005E058D">
        <w:t xml:space="preserve">Ministry of </w:t>
      </w:r>
      <w:r w:rsidR="00666FD6" w:rsidRPr="005E058D">
        <w:t>E</w:t>
      </w:r>
      <w:r w:rsidRPr="005E058D">
        <w:t xml:space="preserve">nvironment and </w:t>
      </w:r>
      <w:r w:rsidR="00666FD6" w:rsidRPr="005E058D">
        <w:t>S</w:t>
      </w:r>
      <w:r w:rsidRPr="005E058D">
        <w:t>patial</w:t>
      </w:r>
      <w:r w:rsidR="006E691D">
        <w:t xml:space="preserve"> </w:t>
      </w:r>
      <w:r w:rsidR="00666FD6" w:rsidRPr="005E058D">
        <w:t>P</w:t>
      </w:r>
      <w:r w:rsidRPr="005E058D">
        <w:t xml:space="preserve">lanning, Surveying and </w:t>
      </w:r>
      <w:r w:rsidR="00666FD6" w:rsidRPr="005E058D">
        <w:t>M</w:t>
      </w:r>
      <w:r w:rsidRPr="005E058D">
        <w:t xml:space="preserve">apping </w:t>
      </w:r>
      <w:r w:rsidR="00666FD6" w:rsidRPr="005E058D">
        <w:t>A</w:t>
      </w:r>
      <w:r w:rsidRPr="005E058D">
        <w:t xml:space="preserve">uthority of the Republic of Slovenia </w:t>
      </w:r>
      <w:r w:rsidR="00E10977" w:rsidRPr="005E058D">
        <w:t>has responsibility f</w:t>
      </w:r>
      <w:r w:rsidR="00FE5CB3" w:rsidRPr="005E058D">
        <w:t xml:space="preserve">or the coordination and management of the following base registries: </w:t>
      </w:r>
      <w:r w:rsidR="00BE4645" w:rsidRPr="005E058D">
        <w:t xml:space="preserve">Spatial Registry </w:t>
      </w:r>
      <w:r w:rsidR="00756A11" w:rsidRPr="005E058D">
        <w:t xml:space="preserve">(RPE - </w:t>
      </w:r>
      <w:hyperlink r:id="rId113" w:history="1">
        <w:r w:rsidR="00756A11" w:rsidRPr="006E691D">
          <w:rPr>
            <w:rStyle w:val="Hyperlink"/>
            <w:i/>
          </w:rPr>
          <w:t xml:space="preserve">Register </w:t>
        </w:r>
        <w:proofErr w:type="spellStart"/>
        <w:r w:rsidR="00756A11" w:rsidRPr="006E691D">
          <w:rPr>
            <w:rStyle w:val="Hyperlink"/>
            <w:i/>
          </w:rPr>
          <w:t>prostorskih</w:t>
        </w:r>
        <w:proofErr w:type="spellEnd"/>
        <w:r w:rsidR="00756A11" w:rsidRPr="006E691D">
          <w:rPr>
            <w:rStyle w:val="Hyperlink"/>
            <w:i/>
          </w:rPr>
          <w:t xml:space="preserve"> </w:t>
        </w:r>
        <w:proofErr w:type="spellStart"/>
        <w:r w:rsidR="00756A11" w:rsidRPr="006E691D">
          <w:rPr>
            <w:rStyle w:val="Hyperlink"/>
            <w:i/>
          </w:rPr>
          <w:t>enot</w:t>
        </w:r>
        <w:proofErr w:type="spellEnd"/>
      </w:hyperlink>
      <w:r w:rsidR="00756A11" w:rsidRPr="005E058D">
        <w:t>);</w:t>
      </w:r>
      <w:r w:rsidR="00756A11" w:rsidRPr="005E058D">
        <w:rPr>
          <w:rFonts w:ascii="Arial" w:eastAsia="Calibri" w:hAnsi="Arial" w:cs="Arial"/>
          <w:color w:val="000000"/>
          <w:sz w:val="18"/>
          <w:szCs w:val="18"/>
          <w:lang w:eastAsia="en-US"/>
        </w:rPr>
        <w:t xml:space="preserve">  </w:t>
      </w:r>
      <w:r w:rsidR="006A3A8B" w:rsidRPr="005E058D">
        <w:t xml:space="preserve">Real Estate Registry </w:t>
      </w:r>
      <w:r w:rsidR="00893309" w:rsidRPr="005E058D">
        <w:t>(</w:t>
      </w:r>
      <w:hyperlink r:id="rId114" w:anchor="tab7-1011" w:history="1">
        <w:r w:rsidR="00893309" w:rsidRPr="006E691D">
          <w:rPr>
            <w:rStyle w:val="Hyperlink"/>
            <w:i/>
          </w:rPr>
          <w:t xml:space="preserve">Register </w:t>
        </w:r>
        <w:proofErr w:type="spellStart"/>
        <w:r w:rsidR="00893309" w:rsidRPr="006E691D">
          <w:rPr>
            <w:rStyle w:val="Hyperlink"/>
            <w:i/>
          </w:rPr>
          <w:t>nepremičnin</w:t>
        </w:r>
        <w:proofErr w:type="spellEnd"/>
      </w:hyperlink>
      <w:r w:rsidR="00893309" w:rsidRPr="005E058D">
        <w:t xml:space="preserve">) </w:t>
      </w:r>
      <w:r w:rsidR="00685DE5" w:rsidRPr="005E058D">
        <w:t>and</w:t>
      </w:r>
      <w:r w:rsidR="006A3A8B" w:rsidRPr="005E058D">
        <w:t xml:space="preserve"> </w:t>
      </w:r>
      <w:r w:rsidR="00407877" w:rsidRPr="005E058D">
        <w:t xml:space="preserve">Surveying and Mapping Registry (GURS - </w:t>
      </w:r>
      <w:proofErr w:type="spellStart"/>
      <w:r w:rsidR="00407877" w:rsidRPr="006E691D">
        <w:rPr>
          <w:i/>
        </w:rPr>
        <w:t>Geodetska</w:t>
      </w:r>
      <w:proofErr w:type="spellEnd"/>
      <w:r w:rsidR="00407877" w:rsidRPr="006E691D">
        <w:rPr>
          <w:i/>
        </w:rPr>
        <w:t xml:space="preserve"> </w:t>
      </w:r>
      <w:proofErr w:type="spellStart"/>
      <w:r w:rsidR="00407877" w:rsidRPr="006E691D">
        <w:rPr>
          <w:i/>
        </w:rPr>
        <w:t>uprava</w:t>
      </w:r>
      <w:proofErr w:type="spellEnd"/>
      <w:r w:rsidR="00407877" w:rsidRPr="005E058D">
        <w:t xml:space="preserve"> RS)</w:t>
      </w:r>
      <w:r w:rsidR="00685DE5" w:rsidRPr="005E058D">
        <w:t>.</w:t>
      </w:r>
    </w:p>
    <w:p w14:paraId="43366A60" w14:textId="6956883D" w:rsidR="00BF0EEF" w:rsidRPr="005E058D" w:rsidRDefault="00BF0EEF" w:rsidP="00991909">
      <w:pPr>
        <w:pStyle w:val="Subtitle"/>
      </w:pPr>
      <w:r w:rsidRPr="005E058D">
        <w:t xml:space="preserve">The Agency of the Republic of Slovenia for Public Legal Records and Related Services </w:t>
      </w:r>
    </w:p>
    <w:p w14:paraId="4C2C1BD4" w14:textId="1270AB80" w:rsidR="00666FD6" w:rsidRPr="005E058D" w:rsidRDefault="00BF0EEF" w:rsidP="0046056D">
      <w:r w:rsidRPr="005E058D">
        <w:t xml:space="preserve">The Agency of the Republic of Slovenia for Public Legal Records and Related Services (AJPES) is the responsible authority for </w:t>
      </w:r>
      <w:r w:rsidR="00FD3227" w:rsidRPr="005E058D">
        <w:t xml:space="preserve">the Business Registry </w:t>
      </w:r>
      <w:r w:rsidR="00DC76A4" w:rsidRPr="005E058D">
        <w:t xml:space="preserve">(PRS - </w:t>
      </w:r>
      <w:hyperlink r:id="rId115" w:history="1">
        <w:proofErr w:type="spellStart"/>
        <w:r w:rsidR="00DC76A4" w:rsidRPr="006E691D">
          <w:rPr>
            <w:rStyle w:val="Hyperlink"/>
            <w:i/>
          </w:rPr>
          <w:t>Poslovni</w:t>
        </w:r>
        <w:proofErr w:type="spellEnd"/>
        <w:r w:rsidR="00DC76A4" w:rsidRPr="006E691D">
          <w:rPr>
            <w:rStyle w:val="Hyperlink"/>
            <w:i/>
          </w:rPr>
          <w:t xml:space="preserve"> register </w:t>
        </w:r>
        <w:proofErr w:type="spellStart"/>
        <w:r w:rsidR="00DC76A4" w:rsidRPr="006E691D">
          <w:rPr>
            <w:rStyle w:val="Hyperlink"/>
            <w:i/>
          </w:rPr>
          <w:t>Slovenije</w:t>
        </w:r>
        <w:proofErr w:type="spellEnd"/>
      </w:hyperlink>
      <w:r w:rsidR="00DC76A4" w:rsidRPr="005E058D">
        <w:t>).</w:t>
      </w:r>
    </w:p>
    <w:p w14:paraId="6C5FF402" w14:textId="40CB1E7E" w:rsidR="00666FD6" w:rsidRPr="005E058D" w:rsidRDefault="00666FD6" w:rsidP="006E691D">
      <w:pPr>
        <w:pStyle w:val="Subtitle"/>
      </w:pPr>
      <w:r w:rsidRPr="005E058D">
        <w:t>The Slovenian Traffic Safety Agency</w:t>
      </w:r>
    </w:p>
    <w:p w14:paraId="523ABA36" w14:textId="1F34C116" w:rsidR="00D43A06" w:rsidRPr="005E058D" w:rsidRDefault="005B6C30" w:rsidP="0046056D">
      <w:r w:rsidRPr="005E058D">
        <w:t>The Slovenian Traffic Safety Agency</w:t>
      </w:r>
      <w:r w:rsidR="00692BD2" w:rsidRPr="005E058D">
        <w:t xml:space="preserve"> manages and coordinates the </w:t>
      </w:r>
      <w:r w:rsidR="0046056D" w:rsidRPr="005E058D">
        <w:t xml:space="preserve">Vehicle </w:t>
      </w:r>
      <w:r w:rsidR="00666FD6" w:rsidRPr="005E058D">
        <w:t>R</w:t>
      </w:r>
      <w:r w:rsidR="0046056D" w:rsidRPr="005E058D">
        <w:t xml:space="preserve">egistry </w:t>
      </w:r>
      <w:r w:rsidR="00C9286A" w:rsidRPr="005E058D">
        <w:t xml:space="preserve">(MRVL - </w:t>
      </w:r>
      <w:hyperlink r:id="rId116" w:history="1">
        <w:proofErr w:type="spellStart"/>
        <w:r w:rsidR="00C9286A" w:rsidRPr="005E058D">
          <w:rPr>
            <w:rStyle w:val="Hyperlink"/>
          </w:rPr>
          <w:t>Podatki</w:t>
        </w:r>
        <w:proofErr w:type="spellEnd"/>
        <w:r w:rsidR="00C9286A" w:rsidRPr="005E058D">
          <w:rPr>
            <w:rStyle w:val="Hyperlink"/>
          </w:rPr>
          <w:t xml:space="preserve"> o </w:t>
        </w:r>
        <w:proofErr w:type="spellStart"/>
        <w:r w:rsidR="00C9286A" w:rsidRPr="005E058D">
          <w:rPr>
            <w:rStyle w:val="Hyperlink"/>
          </w:rPr>
          <w:t>vozilih</w:t>
        </w:r>
        <w:proofErr w:type="spellEnd"/>
      </w:hyperlink>
      <w:r w:rsidR="00C9286A" w:rsidRPr="005E058D">
        <w:t>).</w:t>
      </w:r>
    </w:p>
    <w:p w14:paraId="7DD30B24" w14:textId="12242C28" w:rsidR="0046056D" w:rsidRPr="005E058D" w:rsidRDefault="00263735" w:rsidP="00991909">
      <w:pPr>
        <w:pStyle w:val="Subtitle"/>
      </w:pPr>
      <w:r w:rsidRPr="005E058D">
        <w:t>Supreme court of Republic of Slovenia</w:t>
      </w:r>
    </w:p>
    <w:p w14:paraId="10BEC5EA" w14:textId="7F77268B" w:rsidR="00263735" w:rsidRPr="005E058D" w:rsidRDefault="00263735" w:rsidP="00991909">
      <w:r w:rsidRPr="005E058D">
        <w:t xml:space="preserve">The Supreme </w:t>
      </w:r>
      <w:r w:rsidR="00666FD6" w:rsidRPr="005E058D">
        <w:t>C</w:t>
      </w:r>
      <w:r w:rsidRPr="005E058D">
        <w:t xml:space="preserve">ourt is responsible for coordinating and managing the </w:t>
      </w:r>
      <w:r w:rsidR="00991909" w:rsidRPr="005E058D">
        <w:t xml:space="preserve">Land Registry </w:t>
      </w:r>
      <w:r w:rsidR="00377158" w:rsidRPr="005E058D">
        <w:t xml:space="preserve">(ZK - </w:t>
      </w:r>
      <w:hyperlink r:id="rId117" w:history="1">
        <w:proofErr w:type="spellStart"/>
        <w:r w:rsidR="00377158" w:rsidRPr="005E058D">
          <w:rPr>
            <w:rStyle w:val="Hyperlink"/>
          </w:rPr>
          <w:t>Zemljiška</w:t>
        </w:r>
        <w:proofErr w:type="spellEnd"/>
        <w:r w:rsidR="00377158" w:rsidRPr="005E058D">
          <w:rPr>
            <w:rStyle w:val="Hyperlink"/>
          </w:rPr>
          <w:t xml:space="preserve"> </w:t>
        </w:r>
        <w:proofErr w:type="spellStart"/>
        <w:r w:rsidR="00377158" w:rsidRPr="005E058D">
          <w:rPr>
            <w:rStyle w:val="Hyperlink"/>
          </w:rPr>
          <w:t>knjiga</w:t>
        </w:r>
        <w:proofErr w:type="spellEnd"/>
      </w:hyperlink>
      <w:r w:rsidR="00377158" w:rsidRPr="005E058D">
        <w:t>).</w:t>
      </w:r>
    </w:p>
    <w:p w14:paraId="4D327CD8" w14:textId="2CB4FEFF" w:rsidR="003730DF" w:rsidRPr="005E058D" w:rsidRDefault="003730DF" w:rsidP="00FE4D60">
      <w:pPr>
        <w:pStyle w:val="Heading3"/>
      </w:pPr>
      <w:bookmarkStart w:id="40" w:name="_Toc1474979"/>
      <w:r w:rsidRPr="005E058D">
        <w:t>Audit</w:t>
      </w:r>
      <w:bookmarkEnd w:id="40"/>
    </w:p>
    <w:p w14:paraId="5F9E6D3D" w14:textId="49E14C49" w:rsidR="00CD159F" w:rsidRPr="005E058D" w:rsidRDefault="00CD159F" w:rsidP="006F3B99">
      <w:pPr>
        <w:pStyle w:val="Subtitle"/>
      </w:pPr>
      <w:bookmarkStart w:id="41" w:name="_Toc1474980"/>
      <w:r w:rsidRPr="005E058D">
        <w:rPr>
          <w:rStyle w:val="Hyperlink"/>
          <w:color w:val="00B0F0"/>
          <w:sz w:val="22"/>
        </w:rPr>
        <w:t>Court of Audit</w:t>
      </w:r>
      <w:r w:rsidRPr="005E058D">
        <w:t xml:space="preserve"> </w:t>
      </w:r>
    </w:p>
    <w:p w14:paraId="5BD19892" w14:textId="190EA3FA" w:rsidR="00CD159F" w:rsidRPr="005E058D" w:rsidRDefault="00CD159F" w:rsidP="00CD159F">
      <w:r w:rsidRPr="005E058D">
        <w:t xml:space="preserve">The </w:t>
      </w:r>
      <w:hyperlink r:id="rId118" w:history="1">
        <w:r w:rsidR="00377158" w:rsidRPr="005E058D">
          <w:rPr>
            <w:rStyle w:val="Hyperlink"/>
          </w:rPr>
          <w:t>Court of Audit</w:t>
        </w:r>
      </w:hyperlink>
      <w:r w:rsidR="00377158" w:rsidRPr="005E058D">
        <w:rPr>
          <w:rStyle w:val="Hyperlink"/>
        </w:rPr>
        <w:t xml:space="preserve"> i</w:t>
      </w:r>
      <w:r w:rsidRPr="005E058D">
        <w:t xml:space="preserve">s the body </w:t>
      </w:r>
      <w:r w:rsidR="00666FD6" w:rsidRPr="005E058D">
        <w:t>responsible for</w:t>
      </w:r>
      <w:r w:rsidRPr="005E058D">
        <w:t xml:space="preserve"> supervising state accounts and all public spending in Slovenia. By law, the Court of Audit is independent in the performance of its duties. </w:t>
      </w:r>
    </w:p>
    <w:p w14:paraId="1991DF04" w14:textId="77777777" w:rsidR="003730DF" w:rsidRPr="005E058D" w:rsidRDefault="003730DF" w:rsidP="00FE4D60">
      <w:pPr>
        <w:pStyle w:val="Heading3"/>
      </w:pPr>
      <w:r w:rsidRPr="005E058D">
        <w:t>Data Protection</w:t>
      </w:r>
      <w:bookmarkEnd w:id="41"/>
    </w:p>
    <w:p w14:paraId="5990B03D" w14:textId="46C36C56" w:rsidR="009D7670" w:rsidRPr="005E058D" w:rsidRDefault="009D7670" w:rsidP="006F3B99">
      <w:pPr>
        <w:pStyle w:val="Subtitle"/>
      </w:pPr>
      <w:r w:rsidRPr="005E058D">
        <w:rPr>
          <w:rStyle w:val="Hyperlink"/>
          <w:color w:val="00B0F0"/>
          <w:sz w:val="22"/>
        </w:rPr>
        <w:t>Information Commissioner</w:t>
      </w:r>
      <w:r w:rsidRPr="005E058D">
        <w:t xml:space="preserve"> </w:t>
      </w:r>
    </w:p>
    <w:p w14:paraId="1EC5F5A5" w14:textId="4B5DAD00" w:rsidR="009D7670" w:rsidRPr="005E058D" w:rsidRDefault="009D7670" w:rsidP="009D7670">
      <w:r w:rsidRPr="005E058D">
        <w:t xml:space="preserve">The </w:t>
      </w:r>
      <w:hyperlink r:id="rId119" w:history="1">
        <w:r w:rsidRPr="005E058D">
          <w:rPr>
            <w:rStyle w:val="Hyperlink"/>
          </w:rPr>
          <w:t>Information Commissioner</w:t>
        </w:r>
      </w:hyperlink>
      <w:r w:rsidRPr="005E058D">
        <w:t xml:space="preserve"> was </w:t>
      </w:r>
      <w:r w:rsidR="00666FD6" w:rsidRPr="005E058D">
        <w:t xml:space="preserve">created </w:t>
      </w:r>
      <w:r w:rsidRPr="005E058D">
        <w:t>from the merge</w:t>
      </w:r>
      <w:r w:rsidR="000046F1" w:rsidRPr="005E058D">
        <w:t>r</w:t>
      </w:r>
      <w:r w:rsidRPr="005E058D">
        <w:t xml:space="preserve"> of the Commissioner for Access to Public Information and the Inspectorate for Personal Data Protection. The legal basis for the merger was established in the Information Commissioner Act passed in November 2005. The operation of the new body started on 1 January 2006.</w:t>
      </w:r>
    </w:p>
    <w:p w14:paraId="2B6D7A7B" w14:textId="68D254C7" w:rsidR="009D7670" w:rsidRPr="005E058D" w:rsidRDefault="009D7670" w:rsidP="009D7670">
      <w:r w:rsidRPr="005E058D">
        <w:t>The Information Commissioner performs the duties of both its parent bodies, namely supervision of access to public information, supervision of the legality of personal data processing, measures to ensure data security and protection (such as in video, surveillance and biometry) and others.</w:t>
      </w:r>
    </w:p>
    <w:p w14:paraId="5D886142" w14:textId="068E7AB4" w:rsidR="003B420D" w:rsidRPr="005E058D" w:rsidRDefault="00BA56B0" w:rsidP="00256FD0">
      <w:r w:rsidRPr="005E058D">
        <w:t xml:space="preserve">The </w:t>
      </w:r>
      <w:hyperlink r:id="rId120" w:history="1">
        <w:r w:rsidRPr="005E058D">
          <w:rPr>
            <w:rStyle w:val="Hyperlink"/>
          </w:rPr>
          <w:t>Information Commissioner</w:t>
        </w:r>
      </w:hyperlink>
      <w:r w:rsidRPr="005E058D">
        <w:t xml:space="preserve"> oversees the application of </w:t>
      </w:r>
      <w:r w:rsidR="000046F1" w:rsidRPr="005E058D">
        <w:t xml:space="preserve">the </w:t>
      </w:r>
      <w:r w:rsidRPr="005E058D">
        <w:t xml:space="preserve">Access to Public Information Act with regards to individual complaints when liable public sector bodies refuse access to public documents or refuse a request for re-use of public sector information. The role that </w:t>
      </w:r>
      <w:r w:rsidR="000046F1" w:rsidRPr="005E058D">
        <w:t xml:space="preserve">the </w:t>
      </w:r>
      <w:r w:rsidRPr="005E058D">
        <w:t xml:space="preserve">Information Commissioner has played is vital </w:t>
      </w:r>
      <w:r w:rsidR="000046F1" w:rsidRPr="005E058D">
        <w:t xml:space="preserve">in ensuring a high degree of institutional transparency. </w:t>
      </w:r>
      <w:r w:rsidRPr="005E058D">
        <w:t>The number of individual complaints is steadily growing every year</w:t>
      </w:r>
      <w:r w:rsidR="000046F1" w:rsidRPr="005E058D">
        <w:t>,</w:t>
      </w:r>
      <w:r w:rsidRPr="005E058D">
        <w:t xml:space="preserve"> which shows that the awareness of the Right to Access to Public Information has risen also among Slovenian citizens. </w:t>
      </w:r>
      <w:r w:rsidR="00401175" w:rsidRPr="005E058D">
        <w:t xml:space="preserve">The </w:t>
      </w:r>
      <w:r w:rsidRPr="005E058D">
        <w:t>Information Commissioner receives only a low number of complaints every year regarding the right to re-use public information</w:t>
      </w:r>
      <w:r w:rsidR="00401175" w:rsidRPr="005E058D">
        <w:t xml:space="preserve">, not when compared </w:t>
      </w:r>
      <w:r w:rsidRPr="005E058D">
        <w:t xml:space="preserve">to the number of complaints raised over the refusal to access to public documents. </w:t>
      </w:r>
      <w:r w:rsidR="00401175" w:rsidRPr="005E058D">
        <w:t>This</w:t>
      </w:r>
      <w:r w:rsidRPr="005E058D">
        <w:t xml:space="preserve"> can be interpreted as </w:t>
      </w:r>
      <w:r w:rsidR="00401175" w:rsidRPr="005E058D">
        <w:t xml:space="preserve">evidence that government efforts </w:t>
      </w:r>
      <w:r w:rsidRPr="005E058D">
        <w:t xml:space="preserve">promote and to enable the re-use of public sector information </w:t>
      </w:r>
      <w:r w:rsidR="00401175" w:rsidRPr="005E058D">
        <w:t>is working</w:t>
      </w:r>
      <w:r w:rsidRPr="005E058D">
        <w:t xml:space="preserve">. </w:t>
      </w:r>
    </w:p>
    <w:p w14:paraId="4EB2D4F5" w14:textId="77777777" w:rsidR="003730DF" w:rsidRPr="005E058D" w:rsidRDefault="003730DF" w:rsidP="001F36DA">
      <w:pPr>
        <w:pStyle w:val="Heading2"/>
      </w:pPr>
      <w:bookmarkStart w:id="42" w:name="_Toc1474981"/>
      <w:r w:rsidRPr="005E058D">
        <w:t>Subnational (federal, regional and local)</w:t>
      </w:r>
      <w:bookmarkEnd w:id="42"/>
    </w:p>
    <w:p w14:paraId="3DA089E7" w14:textId="77777777" w:rsidR="005523ED" w:rsidRPr="005E058D" w:rsidRDefault="005523ED" w:rsidP="001F36DA">
      <w:pPr>
        <w:pStyle w:val="Heading3"/>
      </w:pPr>
      <w:bookmarkStart w:id="43" w:name="_Toc1474982"/>
      <w:r w:rsidRPr="005E058D">
        <w:t>Policy</w:t>
      </w:r>
      <w:bookmarkEnd w:id="43"/>
    </w:p>
    <w:p w14:paraId="4B8E0F91" w14:textId="67E12CF9" w:rsidR="00C36960" w:rsidRPr="005E058D" w:rsidRDefault="00C36960" w:rsidP="006F3B99">
      <w:pPr>
        <w:pStyle w:val="Subtitle"/>
      </w:pPr>
      <w:bookmarkStart w:id="44" w:name="_Toc1474983"/>
      <w:r w:rsidRPr="005E058D">
        <w:rPr>
          <w:rStyle w:val="Hyperlink"/>
          <w:color w:val="00B0F0"/>
          <w:sz w:val="22"/>
        </w:rPr>
        <w:t>Ministry of Public Administration</w:t>
      </w:r>
      <w:r w:rsidRPr="005E058D">
        <w:t xml:space="preserve"> </w:t>
      </w:r>
    </w:p>
    <w:p w14:paraId="23F80006" w14:textId="3E029780" w:rsidR="00C36960" w:rsidRPr="005E058D" w:rsidRDefault="00C36960" w:rsidP="00C36960">
      <w:r w:rsidRPr="005E058D">
        <w:t xml:space="preserve">The Local Self-Government Service within the </w:t>
      </w:r>
      <w:hyperlink r:id="rId121" w:history="1">
        <w:r w:rsidRPr="005E058D">
          <w:rPr>
            <w:rStyle w:val="Hyperlink"/>
          </w:rPr>
          <w:t>Ministry of Public Administration</w:t>
        </w:r>
      </w:hyperlink>
      <w:r w:rsidRPr="005E058D">
        <w:t xml:space="preserve"> is responsible for the preparation of regulations regarding the organisation, functioning and financing of municipalities, as well as the coordination with ministries and other public bodies regarding eGovernment solutions for local communities.</w:t>
      </w:r>
    </w:p>
    <w:p w14:paraId="27CC7E6F" w14:textId="77777777" w:rsidR="005523ED" w:rsidRPr="005E058D" w:rsidRDefault="005523ED" w:rsidP="001F36DA">
      <w:pPr>
        <w:pStyle w:val="Heading3"/>
      </w:pPr>
      <w:r w:rsidRPr="005E058D">
        <w:t>Coordination</w:t>
      </w:r>
      <w:bookmarkEnd w:id="44"/>
    </w:p>
    <w:p w14:paraId="0AC9EE1A" w14:textId="77777777" w:rsidR="005105F0" w:rsidRPr="005E058D" w:rsidRDefault="00547124" w:rsidP="005105F0">
      <w:pPr>
        <w:pStyle w:val="Subtitle"/>
        <w:rPr>
          <w:rStyle w:val="tlid-translation"/>
          <w:rFonts w:cs="Arial"/>
          <w:sz w:val="20"/>
          <w:szCs w:val="20"/>
        </w:rPr>
      </w:pPr>
      <w:r w:rsidRPr="005E058D">
        <w:rPr>
          <w:rStyle w:val="tlid-translation"/>
          <w:rFonts w:cs="Arial"/>
          <w:sz w:val="20"/>
          <w:szCs w:val="20"/>
        </w:rPr>
        <w:t>Munici</w:t>
      </w:r>
      <w:r w:rsidR="005105F0" w:rsidRPr="005E058D">
        <w:rPr>
          <w:rStyle w:val="tlid-translation"/>
          <w:rFonts w:cs="Arial"/>
          <w:sz w:val="20"/>
          <w:szCs w:val="20"/>
        </w:rPr>
        <w:t xml:space="preserve">palities and </w:t>
      </w:r>
      <w:proofErr w:type="spellStart"/>
      <w:r w:rsidR="005105F0" w:rsidRPr="005E058D">
        <w:rPr>
          <w:rStyle w:val="tlid-translation"/>
          <w:rFonts w:cs="Arial"/>
          <w:sz w:val="20"/>
          <w:szCs w:val="20"/>
        </w:rPr>
        <w:t>eSolutions</w:t>
      </w:r>
      <w:proofErr w:type="spellEnd"/>
    </w:p>
    <w:p w14:paraId="349615A3" w14:textId="3071F466" w:rsidR="00547124" w:rsidRPr="005A1CBB" w:rsidRDefault="00547124" w:rsidP="005A1CBB">
      <w:r w:rsidRPr="005A1CBB">
        <w:t xml:space="preserve">In accordance with the constitutional position, Slovenian municipalities are autonomous in the field of introducing </w:t>
      </w:r>
      <w:proofErr w:type="spellStart"/>
      <w:r w:rsidRPr="005A1CBB">
        <w:t>e</w:t>
      </w:r>
      <w:r w:rsidR="005A1CBB">
        <w:t>S</w:t>
      </w:r>
      <w:r w:rsidRPr="005A1CBB">
        <w:t>olutions</w:t>
      </w:r>
      <w:proofErr w:type="spellEnd"/>
      <w:r w:rsidR="008C2A19">
        <w:t>.</w:t>
      </w:r>
      <w:r w:rsidRPr="005A1CBB">
        <w:t xml:space="preserve"> </w:t>
      </w:r>
      <w:r w:rsidR="008C2A19">
        <w:t>H</w:t>
      </w:r>
      <w:r w:rsidRPr="005A1CBB">
        <w:t xml:space="preserve">owever, certain ministries offer municipalities a uniform service for the implementation of certain municipal competences. </w:t>
      </w:r>
    </w:p>
    <w:p w14:paraId="7CC8DDB6" w14:textId="3137EEF4" w:rsidR="00547124" w:rsidRPr="005A1CBB" w:rsidRDefault="00547124" w:rsidP="005A1CBB">
      <w:r w:rsidRPr="005A1CBB">
        <w:t>Ministries, each in their field, implement sectoral policies and, in this connection, prepare information solutions for municipalities, e.g</w:t>
      </w:r>
      <w:r w:rsidR="00121F66">
        <w:t>.:</w:t>
      </w:r>
    </w:p>
    <w:p w14:paraId="40EE849B" w14:textId="39F0208D" w:rsidR="00547124" w:rsidRPr="005A1CBB" w:rsidRDefault="00547124" w:rsidP="005A1CBB">
      <w:pPr>
        <w:numPr>
          <w:ilvl w:val="0"/>
          <w:numId w:val="41"/>
        </w:numPr>
      </w:pPr>
      <w:r w:rsidRPr="005E058D">
        <w:t xml:space="preserve">Ministry of </w:t>
      </w:r>
      <w:r w:rsidR="00401175" w:rsidRPr="005E058D">
        <w:t>E</w:t>
      </w:r>
      <w:r w:rsidRPr="005E058D">
        <w:t xml:space="preserve">conomic </w:t>
      </w:r>
      <w:r w:rsidR="00401175" w:rsidRPr="005E058D">
        <w:t>D</w:t>
      </w:r>
      <w:r w:rsidRPr="005E058D">
        <w:t xml:space="preserve">evelopment and </w:t>
      </w:r>
      <w:r w:rsidR="00401175" w:rsidRPr="005E058D">
        <w:t>T</w:t>
      </w:r>
      <w:r w:rsidRPr="005E058D">
        <w:t xml:space="preserve">echnology: </w:t>
      </w:r>
      <w:r w:rsidRPr="005A1CBB">
        <w:t>application for submission of request for co-financing of municipal investments as well as application for tourist tax collection</w:t>
      </w:r>
      <w:r w:rsidR="00121F66">
        <w:t>;</w:t>
      </w:r>
    </w:p>
    <w:p w14:paraId="196200F5" w14:textId="4C1D9EBC" w:rsidR="00547124" w:rsidRPr="005E058D" w:rsidRDefault="00547124" w:rsidP="005A1CBB">
      <w:pPr>
        <w:numPr>
          <w:ilvl w:val="0"/>
          <w:numId w:val="41"/>
        </w:numPr>
      </w:pPr>
      <w:r w:rsidRPr="005E058D">
        <w:t xml:space="preserve">Ministry of </w:t>
      </w:r>
      <w:r w:rsidR="00401175" w:rsidRPr="005E058D">
        <w:t>E</w:t>
      </w:r>
      <w:r w:rsidRPr="005E058D">
        <w:t xml:space="preserve">ducation, </w:t>
      </w:r>
      <w:r w:rsidR="00401175" w:rsidRPr="005E058D">
        <w:t>S</w:t>
      </w:r>
      <w:r w:rsidRPr="005E058D">
        <w:t xml:space="preserve">cience and </w:t>
      </w:r>
      <w:r w:rsidR="00401175" w:rsidRPr="005E058D">
        <w:t>S</w:t>
      </w:r>
      <w:r w:rsidRPr="005E058D">
        <w:t xml:space="preserve">port: </w:t>
      </w:r>
      <w:r w:rsidRPr="005A1CBB">
        <w:t>payroll application for primary school teachers whose founder is a municipality</w:t>
      </w:r>
      <w:r w:rsidR="00121F66">
        <w:t>;</w:t>
      </w:r>
    </w:p>
    <w:p w14:paraId="6B1B2636" w14:textId="40589739" w:rsidR="005523ED" w:rsidRPr="005E058D" w:rsidRDefault="00547124" w:rsidP="005A1CBB">
      <w:pPr>
        <w:numPr>
          <w:ilvl w:val="0"/>
          <w:numId w:val="41"/>
        </w:numPr>
      </w:pPr>
      <w:r w:rsidRPr="005E058D">
        <w:t xml:space="preserve">Ministry of </w:t>
      </w:r>
      <w:r w:rsidR="00401175" w:rsidRPr="005E058D">
        <w:t>I</w:t>
      </w:r>
      <w:r w:rsidRPr="005E058D">
        <w:t xml:space="preserve">nterior: </w:t>
      </w:r>
      <w:r w:rsidRPr="005A1CBB">
        <w:t>access to the Central Data Registry; access to Registry of voting rights; access to vehicle ownership data.</w:t>
      </w:r>
    </w:p>
    <w:p w14:paraId="0B95E72C" w14:textId="77777777" w:rsidR="005523ED" w:rsidRPr="005E058D" w:rsidRDefault="005523ED" w:rsidP="001F36DA">
      <w:pPr>
        <w:pStyle w:val="Heading3"/>
      </w:pPr>
      <w:bookmarkStart w:id="45" w:name="_Toc1474984"/>
      <w:r w:rsidRPr="005E058D">
        <w:t>Implementation</w:t>
      </w:r>
      <w:bookmarkEnd w:id="45"/>
    </w:p>
    <w:p w14:paraId="10D238B6" w14:textId="58D76FEB" w:rsidR="005523ED" w:rsidRPr="005E058D" w:rsidRDefault="00347265" w:rsidP="005A1CBB">
      <w:r w:rsidRPr="005E058D">
        <w:t>No responsible organisations were reported to date.</w:t>
      </w:r>
    </w:p>
    <w:p w14:paraId="6BD65AA8" w14:textId="77777777" w:rsidR="005523ED" w:rsidRPr="005E058D" w:rsidRDefault="005523ED" w:rsidP="001F36DA">
      <w:pPr>
        <w:pStyle w:val="Heading3"/>
      </w:pPr>
      <w:bookmarkStart w:id="46" w:name="_Toc1474985"/>
      <w:r w:rsidRPr="005E058D">
        <w:t>Support</w:t>
      </w:r>
      <w:bookmarkEnd w:id="46"/>
    </w:p>
    <w:p w14:paraId="1960D63F" w14:textId="71E1E419" w:rsidR="005523ED" w:rsidRPr="005E058D" w:rsidRDefault="00347265" w:rsidP="005A1CBB">
      <w:r w:rsidRPr="005E058D">
        <w:t>No responsible organisations were reported to date.</w:t>
      </w:r>
    </w:p>
    <w:p w14:paraId="6F181027" w14:textId="77777777" w:rsidR="00260582" w:rsidRPr="005E058D" w:rsidRDefault="00260582" w:rsidP="00260582">
      <w:pPr>
        <w:pStyle w:val="Heading3"/>
      </w:pPr>
      <w:r w:rsidRPr="005E058D">
        <w:t>Base registry coordination</w:t>
      </w:r>
    </w:p>
    <w:p w14:paraId="009BABBD" w14:textId="26178FD6" w:rsidR="00260582" w:rsidRPr="005E058D" w:rsidRDefault="00347265" w:rsidP="005A1CBB">
      <w:r w:rsidRPr="005E058D">
        <w:t>No responsible organisations were reported to date.</w:t>
      </w:r>
    </w:p>
    <w:p w14:paraId="3307E210" w14:textId="77777777" w:rsidR="005523ED" w:rsidRPr="005E058D" w:rsidRDefault="005523ED" w:rsidP="001F36DA">
      <w:pPr>
        <w:pStyle w:val="Heading3"/>
      </w:pPr>
      <w:bookmarkStart w:id="47" w:name="_Toc1474986"/>
      <w:r w:rsidRPr="005E058D">
        <w:t>Audit</w:t>
      </w:r>
      <w:bookmarkEnd w:id="47"/>
    </w:p>
    <w:p w14:paraId="29C1419A" w14:textId="17687687" w:rsidR="009F7EB8" w:rsidRPr="005E058D" w:rsidRDefault="009F7EB8" w:rsidP="006F3B99">
      <w:pPr>
        <w:pStyle w:val="Subtitle"/>
      </w:pPr>
      <w:bookmarkStart w:id="48" w:name="_Toc1474987"/>
      <w:r w:rsidRPr="005E058D">
        <w:rPr>
          <w:rStyle w:val="Hyperlink"/>
          <w:color w:val="00B0F0"/>
          <w:sz w:val="22"/>
        </w:rPr>
        <w:t>Court of Audit</w:t>
      </w:r>
      <w:r w:rsidRPr="005E058D">
        <w:t xml:space="preserve"> </w:t>
      </w:r>
    </w:p>
    <w:p w14:paraId="75FE8BFB" w14:textId="52032C91" w:rsidR="009F7EB8" w:rsidRPr="005E058D" w:rsidRDefault="009F7EB8" w:rsidP="009F7EB8">
      <w:r w:rsidRPr="005E058D">
        <w:t xml:space="preserve">The </w:t>
      </w:r>
      <w:hyperlink r:id="rId122" w:history="1">
        <w:r w:rsidR="00DD3C63" w:rsidRPr="005E058D">
          <w:rPr>
            <w:rStyle w:val="Hyperlink"/>
          </w:rPr>
          <w:t>Court of Audit</w:t>
        </w:r>
      </w:hyperlink>
      <w:r w:rsidRPr="005E058D">
        <w:t xml:space="preserve"> is the body in charge of supervising state accounts and all public spending in Slovenia. By law, the Court of Audit is independent in the performance of its duties.</w:t>
      </w:r>
    </w:p>
    <w:p w14:paraId="346D4955" w14:textId="77777777" w:rsidR="005523ED" w:rsidRPr="005E058D" w:rsidRDefault="005523ED" w:rsidP="001F36DA">
      <w:pPr>
        <w:pStyle w:val="Heading3"/>
      </w:pPr>
      <w:r w:rsidRPr="005E058D">
        <w:t>Data Protection</w:t>
      </w:r>
      <w:bookmarkEnd w:id="48"/>
    </w:p>
    <w:p w14:paraId="5FA30E9B" w14:textId="11683F91" w:rsidR="005523ED" w:rsidRPr="005E058D" w:rsidRDefault="008418DB" w:rsidP="005A1CBB">
      <w:r w:rsidRPr="005E058D">
        <w:t>No responsible organisations were reported to date.</w:t>
      </w:r>
    </w:p>
    <w:p w14:paraId="0D742A27" w14:textId="77777777" w:rsidR="005523ED" w:rsidRPr="005E058D" w:rsidRDefault="005523ED" w:rsidP="005523ED">
      <w:pPr>
        <w:pStyle w:val="BodyText"/>
      </w:pPr>
    </w:p>
    <w:p w14:paraId="3C81C57A" w14:textId="77777777" w:rsidR="003730DF" w:rsidRPr="005E058D" w:rsidRDefault="000A7546" w:rsidP="005523ED">
      <w:pPr>
        <w:pStyle w:val="Heading1"/>
      </w:pPr>
      <w:r w:rsidRPr="005E058D">
        <w:br w:type="page"/>
      </w:r>
      <w:bookmarkStart w:id="49" w:name="_Toc12443357"/>
      <w:r w:rsidR="003730DF" w:rsidRPr="005E058D">
        <w:t xml:space="preserve">Digital Government </w:t>
      </w:r>
      <w:r w:rsidR="00457E8B" w:rsidRPr="005E058D">
        <w:t>I</w:t>
      </w:r>
      <w:r w:rsidR="003730DF" w:rsidRPr="005E058D">
        <w:t>nfrastructure</w:t>
      </w:r>
      <w:bookmarkEnd w:id="49"/>
      <w:r w:rsidR="003730DF" w:rsidRPr="005E058D">
        <w:t xml:space="preserve"> </w:t>
      </w:r>
    </w:p>
    <w:p w14:paraId="5981B2B5" w14:textId="77777777" w:rsidR="003730DF" w:rsidRPr="005E058D" w:rsidRDefault="003730DF" w:rsidP="001F36DA">
      <w:pPr>
        <w:pStyle w:val="Heading2"/>
      </w:pPr>
      <w:bookmarkStart w:id="50" w:name="_Toc1474989"/>
      <w:r w:rsidRPr="005E058D">
        <w:t>Portals</w:t>
      </w:r>
      <w:bookmarkEnd w:id="50"/>
    </w:p>
    <w:p w14:paraId="65A4A5B6" w14:textId="77777777" w:rsidR="00926F5E" w:rsidRPr="005E058D" w:rsidRDefault="00926F5E" w:rsidP="00080F44">
      <w:pPr>
        <w:pStyle w:val="Subtitle"/>
        <w:rPr>
          <w:rFonts w:eastAsia="Calibri"/>
        </w:rPr>
      </w:pPr>
      <w:bookmarkStart w:id="51" w:name="_Toc1474990"/>
      <w:r w:rsidRPr="005E058D">
        <w:rPr>
          <w:rFonts w:eastAsia="Calibri"/>
        </w:rPr>
        <w:t>Geoportal</w:t>
      </w:r>
    </w:p>
    <w:p w14:paraId="09E2F6CE" w14:textId="3C79F399" w:rsidR="00AD47D2" w:rsidRPr="005E058D" w:rsidRDefault="00AD47D2" w:rsidP="00AD47D2">
      <w:pPr>
        <w:rPr>
          <w:rFonts w:eastAsia="Calibri"/>
        </w:rPr>
      </w:pPr>
      <w:r w:rsidRPr="005E058D">
        <w:rPr>
          <w:rFonts w:eastAsia="Calibri"/>
        </w:rPr>
        <w:t xml:space="preserve">The Slovenian </w:t>
      </w:r>
      <w:hyperlink r:id="rId123" w:history="1">
        <w:r w:rsidRPr="005E058D">
          <w:rPr>
            <w:rStyle w:val="Hyperlink"/>
            <w:rFonts w:eastAsia="Calibri"/>
          </w:rPr>
          <w:t>Geoportal</w:t>
        </w:r>
      </w:hyperlink>
      <w:r w:rsidRPr="005E058D">
        <w:rPr>
          <w:rFonts w:eastAsia="Calibri"/>
        </w:rPr>
        <w:t xml:space="preserve"> serves as </w:t>
      </w:r>
      <w:r w:rsidR="00401175" w:rsidRPr="005E058D">
        <w:rPr>
          <w:rFonts w:eastAsia="Calibri"/>
        </w:rPr>
        <w:t xml:space="preserve">the central </w:t>
      </w:r>
      <w:r w:rsidRPr="005E058D">
        <w:rPr>
          <w:rFonts w:eastAsia="Calibri"/>
        </w:rPr>
        <w:t xml:space="preserve">access point to spatial data and </w:t>
      </w:r>
      <w:r w:rsidR="00401175" w:rsidRPr="005E058D">
        <w:rPr>
          <w:rFonts w:eastAsia="Calibri"/>
        </w:rPr>
        <w:t>the</w:t>
      </w:r>
      <w:r w:rsidRPr="005E058D">
        <w:rPr>
          <w:rFonts w:eastAsia="Calibri"/>
        </w:rPr>
        <w:t xml:space="preserve"> harmoni</w:t>
      </w:r>
      <w:r w:rsidR="00AA5E31" w:rsidRPr="005E058D">
        <w:rPr>
          <w:rFonts w:eastAsia="Calibri"/>
        </w:rPr>
        <w:t>s</w:t>
      </w:r>
      <w:r w:rsidRPr="005E058D">
        <w:rPr>
          <w:rFonts w:eastAsia="Calibri"/>
        </w:rPr>
        <w:t>ed European spatial data infrastructure</w:t>
      </w:r>
      <w:r w:rsidR="00401175" w:rsidRPr="005E058D">
        <w:rPr>
          <w:rFonts w:eastAsia="Calibri"/>
        </w:rPr>
        <w:t xml:space="preserve">, </w:t>
      </w:r>
      <w:r w:rsidRPr="005E058D">
        <w:rPr>
          <w:rFonts w:eastAsia="Calibri"/>
        </w:rPr>
        <w:t xml:space="preserve">INSPIRE. </w:t>
      </w:r>
      <w:r w:rsidR="00401175" w:rsidRPr="005E058D">
        <w:rPr>
          <w:rFonts w:eastAsia="Calibri"/>
        </w:rPr>
        <w:t>Here</w:t>
      </w:r>
      <w:r w:rsidRPr="005E058D">
        <w:rPr>
          <w:rFonts w:eastAsia="Calibri"/>
        </w:rPr>
        <w:t xml:space="preserve"> users can find </w:t>
      </w:r>
      <w:r w:rsidR="00401175" w:rsidRPr="005E058D">
        <w:rPr>
          <w:rFonts w:eastAsia="Calibri"/>
        </w:rPr>
        <w:t xml:space="preserve">a </w:t>
      </w:r>
      <w:r w:rsidRPr="005E058D">
        <w:rPr>
          <w:rFonts w:eastAsia="Calibri"/>
        </w:rPr>
        <w:t xml:space="preserve">list of INSPIRE and other national spatial data sets and services, INSPIRE metadata, legislation related </w:t>
      </w:r>
      <w:r w:rsidR="00401175" w:rsidRPr="005E058D">
        <w:rPr>
          <w:rFonts w:eastAsia="Calibri"/>
        </w:rPr>
        <w:t>to</w:t>
      </w:r>
      <w:r w:rsidRPr="005E058D">
        <w:rPr>
          <w:rFonts w:eastAsia="Calibri"/>
        </w:rPr>
        <w:t xml:space="preserve"> INSPIRE requirements for establishing and operating interoperable National SDI, guidelines for technical interoperability, </w:t>
      </w:r>
      <w:r w:rsidR="00401175" w:rsidRPr="005E058D">
        <w:rPr>
          <w:rFonts w:eastAsia="Calibri"/>
        </w:rPr>
        <w:t xml:space="preserve">and </w:t>
      </w:r>
      <w:r w:rsidRPr="005E058D">
        <w:rPr>
          <w:rFonts w:eastAsia="Calibri"/>
        </w:rPr>
        <w:t xml:space="preserve">viewer to spatial data. </w:t>
      </w:r>
      <w:r w:rsidR="00401175" w:rsidRPr="005E058D">
        <w:rPr>
          <w:rFonts w:eastAsia="Calibri"/>
        </w:rPr>
        <w:t>A n</w:t>
      </w:r>
      <w:r w:rsidRPr="005E058D">
        <w:rPr>
          <w:rFonts w:eastAsia="Calibri"/>
        </w:rPr>
        <w:t>ew Slovenian metadata profile was established</w:t>
      </w:r>
      <w:r w:rsidR="00401175" w:rsidRPr="005E058D">
        <w:rPr>
          <w:rFonts w:eastAsia="Calibri"/>
        </w:rPr>
        <w:t xml:space="preserve"> in the form of an</w:t>
      </w:r>
      <w:r w:rsidRPr="005E058D">
        <w:rPr>
          <w:rFonts w:eastAsia="Calibri"/>
        </w:rPr>
        <w:t xml:space="preserve"> extended ISNPIRE metadata profile. Metadata are connected to </w:t>
      </w:r>
      <w:r w:rsidR="00401175" w:rsidRPr="005E058D">
        <w:rPr>
          <w:rFonts w:eastAsia="Calibri"/>
        </w:rPr>
        <w:t xml:space="preserve">the </w:t>
      </w:r>
      <w:r w:rsidRPr="005E058D">
        <w:rPr>
          <w:rFonts w:eastAsia="Calibri"/>
        </w:rPr>
        <w:t xml:space="preserve">national portal of Open data. The portal was renewed last year. It allows easier access to all data and improves searching. </w:t>
      </w:r>
    </w:p>
    <w:p w14:paraId="624F4EB1" w14:textId="02CEDD3F" w:rsidR="006D5672" w:rsidRPr="005E058D" w:rsidRDefault="006D5672" w:rsidP="00BB5B84">
      <w:pPr>
        <w:pStyle w:val="Subtitle"/>
      </w:pPr>
      <w:r w:rsidRPr="005E058D">
        <w:t>National Open Data Portal (OPSI)</w:t>
      </w:r>
    </w:p>
    <w:p w14:paraId="0DD4D9DC" w14:textId="4D7329E0" w:rsidR="006D5672" w:rsidRPr="005E058D" w:rsidRDefault="006D5672" w:rsidP="006D5672">
      <w:r w:rsidRPr="005E058D">
        <w:t xml:space="preserve">The </w:t>
      </w:r>
      <w:hyperlink r:id="rId124" w:history="1">
        <w:r w:rsidR="00401175" w:rsidRPr="005E058D">
          <w:rPr>
            <w:rStyle w:val="Hyperlink"/>
          </w:rPr>
          <w:t>N</w:t>
        </w:r>
        <w:r w:rsidRPr="005E058D">
          <w:rPr>
            <w:rStyle w:val="Hyperlink"/>
          </w:rPr>
          <w:t>ational Open Data Portal (OPSI)</w:t>
        </w:r>
      </w:hyperlink>
      <w:r w:rsidRPr="005E058D">
        <w:t xml:space="preserve"> was launched in December 2016. The OPSI Portal represents a single national web site for publishing open data for the entire public sector and has a dual function. First, it represents the central catalogue of records and databases in the country</w:t>
      </w:r>
      <w:r w:rsidR="00401175" w:rsidRPr="005E058D">
        <w:t xml:space="preserve">; it is a </w:t>
      </w:r>
      <w:r w:rsidRPr="005E058D">
        <w:t xml:space="preserve">central inventory of metadata </w:t>
      </w:r>
      <w:r w:rsidR="00401175" w:rsidRPr="005E058D">
        <w:t xml:space="preserve">from </w:t>
      </w:r>
      <w:r w:rsidRPr="005E058D">
        <w:t>all records and databases managed by state authorities, municipalities and other public sector bodies. Second, it represents a single website for publishing data from collections in open and machine-readable formats. The portal provides every</w:t>
      </w:r>
      <w:r w:rsidR="002E7433">
        <w:t>one</w:t>
      </w:r>
      <w:r w:rsidRPr="005E058D">
        <w:t xml:space="preserve"> with the right to a free and easy reuse of freely accessible data published in the way of </w:t>
      </w:r>
      <w:r w:rsidR="00B46E9F">
        <w:t>‘</w:t>
      </w:r>
      <w:r w:rsidRPr="005E058D">
        <w:t>open data</w:t>
      </w:r>
      <w:r w:rsidR="00B46E9F">
        <w:t>’</w:t>
      </w:r>
      <w:r w:rsidRPr="005E058D">
        <w:t xml:space="preserve"> for any (non-profit or profit) purpose. On the portal, all public sector bodies publish data by category. Currently, over 4</w:t>
      </w:r>
      <w:r w:rsidR="005A1CBB">
        <w:t xml:space="preserve"> </w:t>
      </w:r>
      <w:r w:rsidRPr="005E058D">
        <w:t xml:space="preserve">000 data sets are published on the portal (at least with metadata). </w:t>
      </w:r>
    </w:p>
    <w:p w14:paraId="29741A36" w14:textId="26718947" w:rsidR="006D5672" w:rsidRPr="005E058D" w:rsidRDefault="00BB5B84" w:rsidP="00850691">
      <w:r w:rsidRPr="005E058D">
        <w:t>The</w:t>
      </w:r>
      <w:r w:rsidR="006D5672" w:rsidRPr="005E058D">
        <w:t xml:space="preserve"> goal is to establish the so-called Open Data Ecosystem - based on the OPSI Portal </w:t>
      </w:r>
      <w:r w:rsidR="00850691" w:rsidRPr="005E058D">
        <w:t xml:space="preserve">and </w:t>
      </w:r>
      <w:r w:rsidR="006D5672" w:rsidRPr="005E058D">
        <w:t>to encourage cooperation between all stakeholders concerned by the opening and / or re-use of data:</w:t>
      </w:r>
    </w:p>
    <w:p w14:paraId="661E5285" w14:textId="77619DA9" w:rsidR="006D5672" w:rsidRPr="005E058D" w:rsidRDefault="00401175" w:rsidP="00257E41">
      <w:pPr>
        <w:numPr>
          <w:ilvl w:val="0"/>
          <w:numId w:val="35"/>
        </w:numPr>
      </w:pPr>
      <w:r w:rsidRPr="005E058D">
        <w:t>A</w:t>
      </w:r>
      <w:r w:rsidR="006D5672" w:rsidRPr="005E058D">
        <w:t>ll public sector institutions: state bodies, local communities, administrative units, public institutes, agencies, public service providers, etc.</w:t>
      </w:r>
      <w:r w:rsidR="003046B7" w:rsidRPr="005E058D">
        <w:t>;</w:t>
      </w:r>
    </w:p>
    <w:p w14:paraId="3450AE68" w14:textId="5EFCAA75" w:rsidR="006D5672" w:rsidRPr="005E058D" w:rsidRDefault="00401175" w:rsidP="00257E41">
      <w:pPr>
        <w:numPr>
          <w:ilvl w:val="0"/>
          <w:numId w:val="35"/>
        </w:numPr>
      </w:pPr>
      <w:r w:rsidRPr="005E058D">
        <w:t>E</w:t>
      </w:r>
      <w:r w:rsidR="006D5672" w:rsidRPr="005E058D">
        <w:t>ducational institutions, such as secondary schools, faculties, various research institutes</w:t>
      </w:r>
      <w:r w:rsidR="003046B7" w:rsidRPr="005E058D">
        <w:t>;</w:t>
      </w:r>
    </w:p>
    <w:p w14:paraId="163F8973" w14:textId="6E33B760" w:rsidR="006D5672" w:rsidRPr="005E058D" w:rsidRDefault="00401175" w:rsidP="00257E41">
      <w:pPr>
        <w:numPr>
          <w:ilvl w:val="0"/>
          <w:numId w:val="35"/>
        </w:numPr>
      </w:pPr>
      <w:r w:rsidRPr="005E058D">
        <w:t>N</w:t>
      </w:r>
      <w:r w:rsidR="006D5672" w:rsidRPr="005E058D">
        <w:t>on-governmental organi</w:t>
      </w:r>
      <w:r w:rsidR="00AA5E31" w:rsidRPr="005E058D">
        <w:t>s</w:t>
      </w:r>
      <w:r w:rsidR="006D5672" w:rsidRPr="005E058D">
        <w:t>ations</w:t>
      </w:r>
      <w:r w:rsidR="003046B7" w:rsidRPr="005E058D">
        <w:t>;</w:t>
      </w:r>
    </w:p>
    <w:p w14:paraId="1E88C710" w14:textId="510ED862" w:rsidR="006D5672" w:rsidRPr="005E058D" w:rsidRDefault="00401175" w:rsidP="00257E41">
      <w:pPr>
        <w:numPr>
          <w:ilvl w:val="0"/>
          <w:numId w:val="35"/>
        </w:numPr>
      </w:pPr>
      <w:r w:rsidRPr="005E058D">
        <w:t>R</w:t>
      </w:r>
      <w:r w:rsidR="006D5672" w:rsidRPr="005E058D">
        <w:t>esearch journalists</w:t>
      </w:r>
      <w:r w:rsidR="003046B7" w:rsidRPr="005E058D">
        <w:t>;</w:t>
      </w:r>
    </w:p>
    <w:p w14:paraId="223E0F4F" w14:textId="146E1995" w:rsidR="00850691" w:rsidRPr="005E058D" w:rsidRDefault="00401175" w:rsidP="00257E41">
      <w:pPr>
        <w:numPr>
          <w:ilvl w:val="0"/>
          <w:numId w:val="35"/>
        </w:numPr>
      </w:pPr>
      <w:r w:rsidRPr="005E058D">
        <w:t>S</w:t>
      </w:r>
      <w:r w:rsidR="006D5672" w:rsidRPr="005E058D">
        <w:t>tart-up companies, small and medium-sized enterprises and larger companies</w:t>
      </w:r>
      <w:r w:rsidR="003046B7" w:rsidRPr="005E058D">
        <w:t>;</w:t>
      </w:r>
    </w:p>
    <w:p w14:paraId="004972D4" w14:textId="7D7017C2" w:rsidR="006D5672" w:rsidRPr="005E058D" w:rsidRDefault="00401175" w:rsidP="00257E41">
      <w:pPr>
        <w:numPr>
          <w:ilvl w:val="0"/>
          <w:numId w:val="35"/>
        </w:numPr>
      </w:pPr>
      <w:r w:rsidRPr="005E058D">
        <w:t>T</w:t>
      </w:r>
      <w:r w:rsidR="006D5672" w:rsidRPr="005E058D">
        <w:t>he digital economy.</w:t>
      </w:r>
    </w:p>
    <w:p w14:paraId="52CF161B" w14:textId="419000D7" w:rsidR="00735422" w:rsidRPr="005E058D" w:rsidRDefault="00401175" w:rsidP="00735422">
      <w:r w:rsidRPr="005E058D">
        <w:t xml:space="preserve">Slovenia </w:t>
      </w:r>
      <w:r w:rsidR="006D5672" w:rsidRPr="005E058D">
        <w:t xml:space="preserve">has been ranked </w:t>
      </w:r>
      <w:r w:rsidRPr="005E058D">
        <w:t>number seven</w:t>
      </w:r>
      <w:r w:rsidR="006D5672" w:rsidRPr="005E058D">
        <w:t xml:space="preserve"> in the field of open data for </w:t>
      </w:r>
      <w:r w:rsidRPr="005E058D">
        <w:t xml:space="preserve">the past </w:t>
      </w:r>
      <w:r w:rsidR="006D5672" w:rsidRPr="005E058D">
        <w:t xml:space="preserve">two years. Slovenia is also assuring a high level of protection of the right to access public information regarding its aim </w:t>
      </w:r>
      <w:r w:rsidRPr="005E058D">
        <w:t>of increasing</w:t>
      </w:r>
      <w:r w:rsidR="006D5672" w:rsidRPr="005E058D">
        <w:t xml:space="preserve"> </w:t>
      </w:r>
      <w:r w:rsidRPr="005E058D">
        <w:t xml:space="preserve">the </w:t>
      </w:r>
      <w:r w:rsidR="006D5672" w:rsidRPr="005E058D">
        <w:t>participation of citizens and rais</w:t>
      </w:r>
      <w:r w:rsidRPr="005E058D">
        <w:t>ing</w:t>
      </w:r>
      <w:r w:rsidR="006D5672" w:rsidRPr="005E058D">
        <w:t xml:space="preserve"> </w:t>
      </w:r>
      <w:r w:rsidRPr="005E058D">
        <w:t xml:space="preserve">the </w:t>
      </w:r>
      <w:r w:rsidR="006D5672" w:rsidRPr="005E058D">
        <w:t xml:space="preserve">accountability of public authorities to assure good governance and tackle corruption. </w:t>
      </w:r>
    </w:p>
    <w:p w14:paraId="3A565BBE" w14:textId="77777777" w:rsidR="00735422" w:rsidRPr="005E058D" w:rsidRDefault="00735422" w:rsidP="0017665C">
      <w:pPr>
        <w:pStyle w:val="Subtitle"/>
      </w:pPr>
      <w:r w:rsidRPr="005E058D">
        <w:t>Procurement Portal</w:t>
      </w:r>
    </w:p>
    <w:p w14:paraId="672BAA9D" w14:textId="7711CC78" w:rsidR="00735422" w:rsidRPr="005E058D" w:rsidRDefault="00735422" w:rsidP="00735422">
      <w:r w:rsidRPr="005E058D">
        <w:t>The Procurement Portal ensures the publication of all procurement notices, all decision</w:t>
      </w:r>
      <w:r w:rsidR="0017665C" w:rsidRPr="005E058D">
        <w:t>s</w:t>
      </w:r>
      <w:r w:rsidRPr="005E058D">
        <w:t xml:space="preserve"> on awarding public contracts and public contracts and their modifications themselves. In addition, there is the possibility of publication of procurement documentation and the list of public contracts awarded in the previous year with a value equal to or greater than EUR 10</w:t>
      </w:r>
      <w:r w:rsidR="00B46E9F">
        <w:t xml:space="preserve"> </w:t>
      </w:r>
      <w:r w:rsidRPr="005E058D">
        <w:t>000 net of VAT.</w:t>
      </w:r>
    </w:p>
    <w:p w14:paraId="68003A9F" w14:textId="4EDC4BDB" w:rsidR="0017665C" w:rsidRPr="005E058D" w:rsidRDefault="0017665C" w:rsidP="0017665C">
      <w:r w:rsidRPr="005E058D">
        <w:t xml:space="preserve">Regarding the informatisation of the legal protection procedure, by December 2019 the manager (The Official Gazette of the Republic of Slovenia Ltd., Public Company) must establish the </w:t>
      </w:r>
      <w:proofErr w:type="spellStart"/>
      <w:r w:rsidRPr="005E058D">
        <w:t>eRevision</w:t>
      </w:r>
      <w:proofErr w:type="spellEnd"/>
      <w:r w:rsidRPr="005E058D">
        <w:t xml:space="preserve"> portal for the exchange of information and documents between the contracting authorities, the selected tenderers, the National Review Commission and other participants in the appeal proceedings. The </w:t>
      </w:r>
      <w:proofErr w:type="spellStart"/>
      <w:r w:rsidRPr="005E058D">
        <w:t>eRevision</w:t>
      </w:r>
      <w:proofErr w:type="spellEnd"/>
      <w:r w:rsidRPr="005E058D">
        <w:t xml:space="preserve"> portal will enable a wide spread flow of information and will be connected with Public Procurement Portal to allow fluent flow of information and documentation. This will significantly reduce the duration of the procedure, the administrative burdens and costs of all involved. It will be one of the first examples of </w:t>
      </w:r>
      <w:r w:rsidR="003B4E6B" w:rsidRPr="005E058D">
        <w:t xml:space="preserve">the digitalisation </w:t>
      </w:r>
      <w:r w:rsidRPr="005E058D">
        <w:t>of the legal protection procedure.</w:t>
      </w:r>
    </w:p>
    <w:p w14:paraId="12804F38" w14:textId="637BDA66" w:rsidR="0017665C" w:rsidRPr="005E058D" w:rsidRDefault="0017665C" w:rsidP="0017665C">
      <w:pPr>
        <w:pStyle w:val="Subtitle"/>
      </w:pPr>
      <w:r w:rsidRPr="005E058D">
        <w:t>e-JN</w:t>
      </w:r>
    </w:p>
    <w:p w14:paraId="4E86057B" w14:textId="1C0ED3E1" w:rsidR="00735422" w:rsidRPr="005E058D" w:rsidRDefault="00735422" w:rsidP="00BB5B84">
      <w:r w:rsidRPr="005E058D">
        <w:t>A public state-developed e</w:t>
      </w:r>
      <w:r w:rsidR="00B46E9F">
        <w:t>P</w:t>
      </w:r>
      <w:r w:rsidRPr="005E058D">
        <w:t xml:space="preserve">rocurement system called </w:t>
      </w:r>
      <w:hyperlink r:id="rId125" w:history="1">
        <w:r w:rsidR="003B4E6B" w:rsidRPr="005E058D">
          <w:rPr>
            <w:rStyle w:val="Hyperlink"/>
          </w:rPr>
          <w:t>I</w:t>
        </w:r>
        <w:r w:rsidRPr="005E058D">
          <w:rPr>
            <w:rStyle w:val="Hyperlink"/>
          </w:rPr>
          <w:t xml:space="preserve">nformation </w:t>
        </w:r>
        <w:r w:rsidR="003B4E6B" w:rsidRPr="005E058D">
          <w:rPr>
            <w:rStyle w:val="Hyperlink"/>
          </w:rPr>
          <w:t>S</w:t>
        </w:r>
        <w:r w:rsidRPr="005E058D">
          <w:rPr>
            <w:rStyle w:val="Hyperlink"/>
          </w:rPr>
          <w:t>ystem e-JN</w:t>
        </w:r>
      </w:hyperlink>
      <w:r w:rsidR="003B4E6B" w:rsidRPr="005E058D">
        <w:t xml:space="preserve"> is </w:t>
      </w:r>
      <w:r w:rsidRPr="005E058D">
        <w:t xml:space="preserve">free of charge. </w:t>
      </w:r>
      <w:r w:rsidR="003B4E6B" w:rsidRPr="005E058D">
        <w:t>The c</w:t>
      </w:r>
      <w:r w:rsidRPr="005E058D">
        <w:t xml:space="preserve">urrent version of </w:t>
      </w:r>
      <w:r w:rsidR="003B4E6B" w:rsidRPr="005E058D">
        <w:t xml:space="preserve">the </w:t>
      </w:r>
      <w:r w:rsidRPr="005E058D">
        <w:t>e-JN contains five modules (</w:t>
      </w:r>
      <w:proofErr w:type="spellStart"/>
      <w:r w:rsidRPr="005E058D">
        <w:t>eSubmissions</w:t>
      </w:r>
      <w:proofErr w:type="spellEnd"/>
      <w:r w:rsidRPr="005E058D">
        <w:t xml:space="preserve">, eAuctions, </w:t>
      </w:r>
      <w:proofErr w:type="spellStart"/>
      <w:r w:rsidRPr="005E058D">
        <w:t>eDossier</w:t>
      </w:r>
      <w:proofErr w:type="spellEnd"/>
      <w:r w:rsidRPr="005E058D">
        <w:t xml:space="preserve">, eCatalogue and </w:t>
      </w:r>
      <w:proofErr w:type="spellStart"/>
      <w:r w:rsidRPr="005E058D">
        <w:t>eInternal</w:t>
      </w:r>
      <w:proofErr w:type="spellEnd"/>
      <w:r w:rsidRPr="005E058D">
        <w:t xml:space="preserve"> procedures). The modules are integrated into a comprehensive system on a single platform that will enable conducting public procurement procedures in a fully electronic way</w:t>
      </w:r>
      <w:r w:rsidR="003B4E6B" w:rsidRPr="005E058D">
        <w:t xml:space="preserve">. </w:t>
      </w:r>
      <w:r w:rsidRPr="005E058D">
        <w:t>The e</w:t>
      </w:r>
      <w:r w:rsidR="002E7433">
        <w:t>P</w:t>
      </w:r>
      <w:r w:rsidRPr="005E058D">
        <w:t xml:space="preserve">rocurement system e-JN was built with different levels of interoperability in mind. It </w:t>
      </w:r>
      <w:r w:rsidR="003B4E6B" w:rsidRPr="005E058D">
        <w:t>was</w:t>
      </w:r>
      <w:r w:rsidRPr="005E058D">
        <w:t xml:space="preserve"> designed </w:t>
      </w:r>
      <w:r w:rsidR="003B4E6B" w:rsidRPr="005E058D">
        <w:t xml:space="preserve">based on </w:t>
      </w:r>
      <w:r w:rsidRPr="005E058D">
        <w:t>interoperable IT solutions (horizontal building blocks) for data distribution, authentication, identification and e</w:t>
      </w:r>
      <w:r w:rsidR="002B57B3">
        <w:t>Si</w:t>
      </w:r>
      <w:r w:rsidRPr="005E058D">
        <w:t>gnature. It also uses web services, provided by Slovenian agencies, especially AJPES (Agency of the Republic of Slovenia for Public Legal Records and Related Services), who is responsible for Slovenian Business register, Official Public Gaze</w:t>
      </w:r>
      <w:r w:rsidR="00AA5E31" w:rsidRPr="005E058D">
        <w:t>t</w:t>
      </w:r>
      <w:r w:rsidRPr="005E058D">
        <w:t xml:space="preserve">te for eTendering purposes and other institutions that provide data on economic operators. It is also connected with software for office and financial system that is widely used in public administration. </w:t>
      </w:r>
    </w:p>
    <w:p w14:paraId="711345C8" w14:textId="759E2B3B" w:rsidR="00005401" w:rsidRPr="005E058D" w:rsidRDefault="00005401" w:rsidP="00005401">
      <w:pPr>
        <w:pStyle w:val="Subtitle"/>
      </w:pPr>
      <w:proofErr w:type="spellStart"/>
      <w:r w:rsidRPr="005E058D">
        <w:t>zVEM</w:t>
      </w:r>
      <w:proofErr w:type="spellEnd"/>
      <w:r w:rsidRPr="005E058D">
        <w:t xml:space="preserve"> Portal </w:t>
      </w:r>
    </w:p>
    <w:p w14:paraId="494F6681" w14:textId="584E42FA" w:rsidR="00901606" w:rsidRPr="005E058D" w:rsidRDefault="003B4E6B" w:rsidP="00257E41">
      <w:r w:rsidRPr="005E058D">
        <w:t>The p</w:t>
      </w:r>
      <w:r w:rsidR="0085508C" w:rsidRPr="005E058D">
        <w:t xml:space="preserve">atient portal </w:t>
      </w:r>
      <w:proofErr w:type="spellStart"/>
      <w:r w:rsidR="0085508C" w:rsidRPr="005E058D">
        <w:t>zVEM</w:t>
      </w:r>
      <w:proofErr w:type="spellEnd"/>
      <w:r w:rsidR="0085508C" w:rsidRPr="005E058D">
        <w:t xml:space="preserve"> was launched in January 2017. </w:t>
      </w:r>
      <w:r w:rsidR="00005401" w:rsidRPr="005E058D">
        <w:t xml:space="preserve">With the introduction of the </w:t>
      </w:r>
      <w:hyperlink r:id="rId126" w:history="1">
        <w:proofErr w:type="spellStart"/>
        <w:r w:rsidR="00272171" w:rsidRPr="005E058D">
          <w:rPr>
            <w:rStyle w:val="Hyperlink"/>
          </w:rPr>
          <w:t>zVEM</w:t>
        </w:r>
        <w:proofErr w:type="spellEnd"/>
        <w:r w:rsidR="00272171" w:rsidRPr="005E058D">
          <w:rPr>
            <w:rStyle w:val="Hyperlink"/>
          </w:rPr>
          <w:t xml:space="preserve"> portal,</w:t>
        </w:r>
      </w:hyperlink>
      <w:r w:rsidR="00005401" w:rsidRPr="005E058D">
        <w:t xml:space="preserve"> patients can access their data in eHealth databases, review electronically prescribed and dispensed medication, information on waiting time and electronically issued referrals in a safe way via the Internet</w:t>
      </w:r>
      <w:r w:rsidRPr="005E058D">
        <w:t xml:space="preserve">. </w:t>
      </w:r>
      <w:r w:rsidR="00005401" w:rsidRPr="005E058D">
        <w:t xml:space="preserve">Additional eHealth tools </w:t>
      </w:r>
      <w:r w:rsidR="00E02C1B" w:rsidRPr="005E058D">
        <w:t>include ePrescription</w:t>
      </w:r>
      <w:r w:rsidR="00005401" w:rsidRPr="005E058D">
        <w:rPr>
          <w:rFonts w:eastAsia="Calibri"/>
        </w:rPr>
        <w:t>, and eReferral.  Currently, ePrescription is being used by all healthcare practitioners in Slovenia.</w:t>
      </w:r>
    </w:p>
    <w:p w14:paraId="13F16674" w14:textId="1AB4073A" w:rsidR="00CA4B77" w:rsidRPr="005E058D" w:rsidRDefault="00CA4B77" w:rsidP="00CA4B77">
      <w:pPr>
        <w:pStyle w:val="Subtitle"/>
      </w:pPr>
      <w:r w:rsidRPr="005E058D">
        <w:t xml:space="preserve">ePrescription </w:t>
      </w:r>
    </w:p>
    <w:p w14:paraId="672F7442" w14:textId="799460D1" w:rsidR="00CA4B77" w:rsidRPr="005E058D" w:rsidRDefault="00CA4B77" w:rsidP="00CA4B77">
      <w:r w:rsidRPr="005E058D">
        <w:t xml:space="preserve">ePrescription is </w:t>
      </w:r>
      <w:r w:rsidR="00630FED" w:rsidRPr="005E058D">
        <w:t xml:space="preserve">part of the eHealth Project (2005-2018) </w:t>
      </w:r>
      <w:r w:rsidR="00682F87" w:rsidRPr="005E058D">
        <w:t xml:space="preserve">to provide </w:t>
      </w:r>
      <w:r w:rsidR="00B9010D">
        <w:t>n</w:t>
      </w:r>
      <w:r w:rsidR="00682F87" w:rsidRPr="005E058D">
        <w:t>ational eHealth</w:t>
      </w:r>
      <w:r w:rsidR="00B9010D">
        <w:t xml:space="preserve"> s</w:t>
      </w:r>
      <w:r w:rsidR="00682F87" w:rsidRPr="005E058D">
        <w:t>ervice</w:t>
      </w:r>
      <w:r w:rsidR="002E7433">
        <w:t>s</w:t>
      </w:r>
      <w:r w:rsidR="00682F87" w:rsidRPr="005E058D">
        <w:t xml:space="preserve">. ePrescription </w:t>
      </w:r>
      <w:r w:rsidR="003B4E6B" w:rsidRPr="005E058D">
        <w:t>was set up to</w:t>
      </w:r>
      <w:r w:rsidRPr="005E058D">
        <w:t xml:space="preserve"> prescrib</w:t>
      </w:r>
      <w:r w:rsidR="003B4E6B" w:rsidRPr="005E058D">
        <w:t>e</w:t>
      </w:r>
      <w:r w:rsidRPr="005E058D">
        <w:t xml:space="preserve"> and dispens</w:t>
      </w:r>
      <w:r w:rsidR="003B4E6B" w:rsidRPr="005E058D">
        <w:t>e</w:t>
      </w:r>
      <w:r w:rsidRPr="005E058D">
        <w:t xml:space="preserve"> medications in a fully electronic manner. Furthermore, it provides access to drug interaction databases to doctors and pharmacists.  The system is fully deployed.</w:t>
      </w:r>
    </w:p>
    <w:p w14:paraId="228BF466" w14:textId="77777777" w:rsidR="00CA4B77" w:rsidRPr="005E058D" w:rsidRDefault="00CA4B77" w:rsidP="003C13B4">
      <w:pPr>
        <w:pStyle w:val="Subtitle"/>
        <w:jc w:val="both"/>
      </w:pPr>
      <w:proofErr w:type="spellStart"/>
      <w:r w:rsidRPr="005E058D">
        <w:t>eAppointment</w:t>
      </w:r>
      <w:proofErr w:type="spellEnd"/>
      <w:r w:rsidRPr="005E058D">
        <w:t xml:space="preserve"> and eReferral</w:t>
      </w:r>
    </w:p>
    <w:p w14:paraId="42D644B5" w14:textId="7F590A8D" w:rsidR="00CA4B77" w:rsidRPr="005E058D" w:rsidRDefault="006C70C9" w:rsidP="003C13B4">
      <w:pPr>
        <w:autoSpaceDE w:val="0"/>
        <w:autoSpaceDN w:val="0"/>
        <w:adjustRightInd w:val="0"/>
      </w:pPr>
      <w:r w:rsidRPr="005E058D">
        <w:rPr>
          <w:szCs w:val="20"/>
        </w:rPr>
        <w:t xml:space="preserve">In the context of </w:t>
      </w:r>
      <w:r w:rsidR="003B4E6B" w:rsidRPr="005E058D">
        <w:rPr>
          <w:szCs w:val="20"/>
        </w:rPr>
        <w:t xml:space="preserve">the </w:t>
      </w:r>
      <w:r w:rsidRPr="005E058D">
        <w:rPr>
          <w:szCs w:val="20"/>
        </w:rPr>
        <w:t xml:space="preserve">eHealth Project (2008-2015), national eHealth services were provided including the </w:t>
      </w:r>
      <w:proofErr w:type="spellStart"/>
      <w:r w:rsidRPr="005E058D">
        <w:rPr>
          <w:szCs w:val="20"/>
        </w:rPr>
        <w:t>eAppointment</w:t>
      </w:r>
      <w:proofErr w:type="spellEnd"/>
      <w:r w:rsidRPr="005E058D">
        <w:rPr>
          <w:szCs w:val="20"/>
        </w:rPr>
        <w:t xml:space="preserve"> system. </w:t>
      </w:r>
      <w:proofErr w:type="spellStart"/>
      <w:r w:rsidR="00CA4B77" w:rsidRPr="005E058D">
        <w:t>eAppointment</w:t>
      </w:r>
      <w:proofErr w:type="spellEnd"/>
      <w:r w:rsidR="00CA4B77" w:rsidRPr="005E058D">
        <w:t xml:space="preserve"> system provides processing of referral documents (eReferrals) and booking of appointments. The system is nationally deployed and used by all healthcare providers. An online waiting list is available for over 1</w:t>
      </w:r>
      <w:r w:rsidR="003B4E6B" w:rsidRPr="005E058D">
        <w:t xml:space="preserve"> </w:t>
      </w:r>
      <w:r w:rsidR="00CA4B77" w:rsidRPr="005E058D">
        <w:t xml:space="preserve">700 healthcare services, promptly updated by healthcare providers. Patients can book their appointments via </w:t>
      </w:r>
      <w:r w:rsidR="003B4E6B" w:rsidRPr="005E058D">
        <w:t xml:space="preserve">the </w:t>
      </w:r>
      <w:r w:rsidR="00CA4B77" w:rsidRPr="005E058D">
        <w:t>web portal.</w:t>
      </w:r>
      <w:r w:rsidRPr="005E058D">
        <w:t xml:space="preserve"> </w:t>
      </w:r>
    </w:p>
    <w:p w14:paraId="3116BA2F" w14:textId="77777777" w:rsidR="00CA4B77" w:rsidRPr="005E058D" w:rsidRDefault="00CA4B77" w:rsidP="00CA4B77">
      <w:pPr>
        <w:pStyle w:val="Subtitle"/>
      </w:pPr>
      <w:r w:rsidRPr="005E058D">
        <w:t>Central Registry of Patient Data (CRPD)</w:t>
      </w:r>
    </w:p>
    <w:p w14:paraId="6F21D096" w14:textId="7F4BF1D1" w:rsidR="00075F77" w:rsidRDefault="00CA4B77" w:rsidP="00075F77">
      <w:pPr>
        <w:rPr>
          <w:rFonts w:ascii="Times New Roman" w:hAnsi="Times New Roman"/>
          <w:color w:val="auto"/>
          <w:sz w:val="24"/>
          <w:lang w:val="en-US" w:eastAsia="en-US"/>
        </w:rPr>
      </w:pPr>
      <w:r w:rsidRPr="005E058D">
        <w:t>CRPD</w:t>
      </w:r>
      <w:r w:rsidR="006C70C9" w:rsidRPr="005E058D">
        <w:t>, developed as part of the eHealth Project</w:t>
      </w:r>
      <w:r w:rsidR="00630FED" w:rsidRPr="005E058D">
        <w:t xml:space="preserve"> (2008-2015)</w:t>
      </w:r>
      <w:r w:rsidR="003B4E6B" w:rsidRPr="005E058D">
        <w:t>,</w:t>
      </w:r>
      <w:r w:rsidRPr="005E058D">
        <w:t xml:space="preserve"> is a national platform for storage and exchange of electronic health records. All healthcare providers are obliged to submit Healthcare documentation and structured Patient Summary records to CRPD. The data is promptly available to medical professionals and accessible to patients via portal </w:t>
      </w:r>
      <w:proofErr w:type="spellStart"/>
      <w:r w:rsidRPr="005E058D">
        <w:t>zVEM</w:t>
      </w:r>
      <w:proofErr w:type="spellEnd"/>
      <w:r w:rsidRPr="005E058D">
        <w:t>.</w:t>
      </w:r>
      <w:r w:rsidR="00075F77" w:rsidRPr="00075F77">
        <w:t xml:space="preserve"> </w:t>
      </w:r>
      <w:r w:rsidR="00075F77">
        <w:t xml:space="preserve">More than 1.6 million patients have their healthcare documentation or patient summary record in CRPD. </w:t>
      </w:r>
    </w:p>
    <w:p w14:paraId="63F54587" w14:textId="4D6C457D" w:rsidR="00CA4B77" w:rsidRPr="00075F77" w:rsidRDefault="00CA4B77" w:rsidP="00005401">
      <w:pPr>
        <w:rPr>
          <w:lang w:val="en-US"/>
        </w:rPr>
      </w:pPr>
    </w:p>
    <w:p w14:paraId="07C6DD44" w14:textId="5AEDE8E0" w:rsidR="00005401" w:rsidRPr="005E058D" w:rsidRDefault="00005401" w:rsidP="0008211D">
      <w:pPr>
        <w:pStyle w:val="Subtitle"/>
        <w:keepNext/>
        <w:rPr>
          <w:rStyle w:val="Hyperlink"/>
          <w:color w:val="00B0F0"/>
          <w:sz w:val="22"/>
        </w:rPr>
      </w:pPr>
      <w:r w:rsidRPr="005E058D">
        <w:rPr>
          <w:rStyle w:val="Hyperlink"/>
          <w:color w:val="00B0F0"/>
          <w:sz w:val="22"/>
        </w:rPr>
        <w:t>e-</w:t>
      </w:r>
      <w:proofErr w:type="spellStart"/>
      <w:r w:rsidRPr="005E058D">
        <w:rPr>
          <w:rStyle w:val="Hyperlink"/>
          <w:color w:val="00B0F0"/>
          <w:sz w:val="22"/>
        </w:rPr>
        <w:t>Prostor</w:t>
      </w:r>
      <w:proofErr w:type="spellEnd"/>
      <w:r w:rsidRPr="005E058D">
        <w:rPr>
          <w:rStyle w:val="Hyperlink"/>
          <w:color w:val="00B0F0"/>
          <w:sz w:val="22"/>
        </w:rPr>
        <w:t xml:space="preserve"> Portal </w:t>
      </w:r>
    </w:p>
    <w:p w14:paraId="7323266F" w14:textId="26A21580" w:rsidR="00005401" w:rsidRPr="005E058D" w:rsidRDefault="00005401" w:rsidP="0008211D">
      <w:pPr>
        <w:keepNext/>
      </w:pPr>
      <w:r w:rsidRPr="005E058D">
        <w:t xml:space="preserve">The </w:t>
      </w:r>
      <w:hyperlink r:id="rId127" w:history="1">
        <w:r w:rsidRPr="005E058D">
          <w:rPr>
            <w:rStyle w:val="Hyperlink"/>
          </w:rPr>
          <w:t>e-</w:t>
        </w:r>
        <w:proofErr w:type="spellStart"/>
        <w:r w:rsidRPr="005E058D">
          <w:rPr>
            <w:rStyle w:val="Hyperlink"/>
          </w:rPr>
          <w:t>Prostor</w:t>
        </w:r>
        <w:proofErr w:type="spellEnd"/>
        <w:r w:rsidRPr="005E058D">
          <w:rPr>
            <w:rStyle w:val="Hyperlink"/>
          </w:rPr>
          <w:t xml:space="preserve"> Portal</w:t>
        </w:r>
      </w:hyperlink>
      <w:r w:rsidRPr="005E058D">
        <w:t xml:space="preserve"> </w:t>
      </w:r>
      <w:r w:rsidR="003B4E6B" w:rsidRPr="005E058D">
        <w:t>was</w:t>
      </w:r>
      <w:r w:rsidRPr="005E058D">
        <w:t xml:space="preserve"> updated. </w:t>
      </w:r>
      <w:r w:rsidR="003B4E6B" w:rsidRPr="005E058D">
        <w:t>K</w:t>
      </w:r>
      <w:r w:rsidRPr="005E058D">
        <w:t>ey changes include:</w:t>
      </w:r>
    </w:p>
    <w:p w14:paraId="26865B06" w14:textId="77777777" w:rsidR="00005401" w:rsidRPr="005E058D" w:rsidRDefault="00005401" w:rsidP="00257E41">
      <w:pPr>
        <w:numPr>
          <w:ilvl w:val="0"/>
          <w:numId w:val="21"/>
        </w:numPr>
      </w:pPr>
      <w:r w:rsidRPr="005E058D">
        <w:t>The spatial data browser for registered users was upgraded. The old graphical viewer was replaced with a modern browser, which fully operates based on online services</w:t>
      </w:r>
      <w:r w:rsidRPr="005E058D">
        <w:rPr>
          <w:szCs w:val="20"/>
        </w:rPr>
        <w:t>;</w:t>
      </w:r>
      <w:r w:rsidRPr="005E058D">
        <w:t xml:space="preserve"> </w:t>
      </w:r>
    </w:p>
    <w:p w14:paraId="0B5EC1D6" w14:textId="77777777" w:rsidR="00005401" w:rsidRPr="005E058D" w:rsidRDefault="00005401" w:rsidP="00257E41">
      <w:pPr>
        <w:numPr>
          <w:ilvl w:val="0"/>
          <w:numId w:val="21"/>
        </w:numPr>
      </w:pPr>
      <w:r w:rsidRPr="005E058D">
        <w:t xml:space="preserve">A new application for free-of-charge download of spatial data sets has been installed. </w:t>
      </w:r>
    </w:p>
    <w:p w14:paraId="4D3EDB40" w14:textId="77777777" w:rsidR="00005401" w:rsidRPr="005E058D" w:rsidRDefault="00005401" w:rsidP="00005401">
      <w:pPr>
        <w:pStyle w:val="Subtitle"/>
      </w:pPr>
      <w:r w:rsidRPr="005E058D">
        <w:t>e-</w:t>
      </w:r>
      <w:proofErr w:type="spellStart"/>
      <w:r w:rsidRPr="005E058D">
        <w:t>Uprava</w:t>
      </w:r>
      <w:proofErr w:type="spellEnd"/>
      <w:r w:rsidRPr="005E058D">
        <w:t xml:space="preserve"> </w:t>
      </w:r>
    </w:p>
    <w:p w14:paraId="7F6DFC0A" w14:textId="6C3DC25E" w:rsidR="00005401" w:rsidRPr="005E058D" w:rsidRDefault="00005401" w:rsidP="00005401">
      <w:r w:rsidRPr="005E058D">
        <w:t xml:space="preserve">The eGovernment portal </w:t>
      </w:r>
      <w:hyperlink r:id="rId128" w:history="1">
        <w:r w:rsidRPr="005E058D">
          <w:rPr>
            <w:rStyle w:val="Hyperlink"/>
          </w:rPr>
          <w:t>e-</w:t>
        </w:r>
        <w:proofErr w:type="spellStart"/>
        <w:r w:rsidRPr="005E058D">
          <w:rPr>
            <w:rStyle w:val="Hyperlink"/>
          </w:rPr>
          <w:t>Uprava</w:t>
        </w:r>
        <w:proofErr w:type="spellEnd"/>
      </w:hyperlink>
      <w:r w:rsidRPr="005E058D">
        <w:t xml:space="preserve"> was launched in March 2001, re-launched in December 2003</w:t>
      </w:r>
      <w:r w:rsidR="003B4E6B" w:rsidRPr="005E058D">
        <w:t>,</w:t>
      </w:r>
      <w:r w:rsidRPr="005E058D">
        <w:t xml:space="preserve"> </w:t>
      </w:r>
      <w:r w:rsidR="00296B23" w:rsidRPr="005E058D">
        <w:t xml:space="preserve">and most recently updated in 2018. </w:t>
      </w:r>
      <w:r w:rsidRPr="005E058D">
        <w:t xml:space="preserve">There are sub-portals available for </w:t>
      </w:r>
      <w:r w:rsidR="003B4E6B" w:rsidRPr="005E058D">
        <w:t xml:space="preserve">Slovenia’s </w:t>
      </w:r>
      <w:r w:rsidRPr="005E058D">
        <w:t xml:space="preserve">Italian and the Hungarian national minorities and information is classified according to life events. Each insight into </w:t>
      </w:r>
      <w:r w:rsidR="00075F77">
        <w:t xml:space="preserve">the </w:t>
      </w:r>
      <w:r w:rsidRPr="005E058D">
        <w:t>specific life situations of citizens and businesses is associated with links leading to public administration web pages of similar content.</w:t>
      </w:r>
    </w:p>
    <w:p w14:paraId="396B0B03" w14:textId="7E164617" w:rsidR="00005401" w:rsidRPr="005E058D" w:rsidRDefault="00005401" w:rsidP="00005401">
      <w:r w:rsidRPr="005E058D">
        <w:t xml:space="preserve">In November 2015, </w:t>
      </w:r>
      <w:r w:rsidR="00426B58" w:rsidRPr="005E058D">
        <w:t>the</w:t>
      </w:r>
      <w:r w:rsidRPr="005E058D">
        <w:t xml:space="preserve"> eGovernment state portal was launched. It was completely redesigned </w:t>
      </w:r>
      <w:r w:rsidR="003B4E6B" w:rsidRPr="005E058D">
        <w:t>using</w:t>
      </w:r>
      <w:r w:rsidR="00075F77">
        <w:t xml:space="preserve"> a</w:t>
      </w:r>
      <w:r w:rsidR="003B4E6B" w:rsidRPr="005E058D">
        <w:t xml:space="preserve"> new</w:t>
      </w:r>
      <w:r w:rsidRPr="005E058D">
        <w:t xml:space="preserve"> system architecture</w:t>
      </w:r>
      <w:r w:rsidR="003B4E6B" w:rsidRPr="005E058D">
        <w:t xml:space="preserve"> and a new</w:t>
      </w:r>
      <w:r w:rsidRPr="005E058D">
        <w:t xml:space="preserve"> user interface. It </w:t>
      </w:r>
      <w:r w:rsidR="00075F77">
        <w:t>was</w:t>
      </w:r>
      <w:r w:rsidRPr="005E058D">
        <w:t xml:space="preserve"> based on a CMS system, which enables effortless content maintenance.</w:t>
      </w:r>
    </w:p>
    <w:p w14:paraId="5A9243D6" w14:textId="19493C7E" w:rsidR="00005401" w:rsidRPr="005E058D" w:rsidRDefault="00005401" w:rsidP="00005401">
      <w:r w:rsidRPr="005E058D">
        <w:t>The portal follows modern principles of user interface design. It is simple, responsive and strictly user-centric. It meets the needs of people with disabilities</w:t>
      </w:r>
      <w:r w:rsidR="003B4E6B" w:rsidRPr="005E058D">
        <w:t xml:space="preserve">, </w:t>
      </w:r>
      <w:r w:rsidRPr="005E058D">
        <w:t>especially persons with vision or hearing impairments, by using different visual themes as well as videos with interpreted sign language.</w:t>
      </w:r>
    </w:p>
    <w:p w14:paraId="3841491A" w14:textId="197016B8" w:rsidR="00005401" w:rsidRPr="005E058D" w:rsidRDefault="00005401" w:rsidP="00005401">
      <w:r w:rsidRPr="005E058D">
        <w:t xml:space="preserve">Another significant improvement is </w:t>
      </w:r>
      <w:r w:rsidR="00075F77">
        <w:t xml:space="preserve">in </w:t>
      </w:r>
      <w:r w:rsidR="003B4E6B" w:rsidRPr="005E058D">
        <w:t>the</w:t>
      </w:r>
      <w:r w:rsidRPr="005E058D">
        <w:t xml:space="preserve"> content. In cooperation with professional copywriters, content editors tried to prepare texts that are precise but simple enough for everyone to understand</w:t>
      </w:r>
      <w:r w:rsidR="003B4E6B" w:rsidRPr="005E058D">
        <w:t xml:space="preserve">, and that </w:t>
      </w:r>
      <w:r w:rsidRPr="005E058D">
        <w:t>ensur</w:t>
      </w:r>
      <w:r w:rsidR="003B4E6B" w:rsidRPr="005E058D">
        <w:t>e</w:t>
      </w:r>
      <w:r w:rsidRPr="005E058D">
        <w:t xml:space="preserve"> the users’ needs are kept in focus. Large parts of the portal are translated to the languages of Slovenia's national minorities (Italian and Hungarian). There is also an English sub-portal with adapted content, which mostly meets the needs of foreigners living in or moving to Slovenia.</w:t>
      </w:r>
    </w:p>
    <w:p w14:paraId="3B9E348D" w14:textId="100D5CA9" w:rsidR="00005401" w:rsidRPr="005E058D" w:rsidRDefault="003B4E6B" w:rsidP="00005401">
      <w:r w:rsidRPr="005E058D">
        <w:t xml:space="preserve">More than </w:t>
      </w:r>
      <w:r w:rsidR="00005401" w:rsidRPr="005E058D">
        <w:t xml:space="preserve">30 back offices, registers and other data bases are connected to the portal. Services are provided according to the life events. </w:t>
      </w:r>
    </w:p>
    <w:p w14:paraId="3F52D15A" w14:textId="3CDFD57C" w:rsidR="00005401" w:rsidRPr="005E058D" w:rsidRDefault="003B4E6B" w:rsidP="00005401">
      <w:r w:rsidRPr="005E058D">
        <w:t>The</w:t>
      </w:r>
      <w:r w:rsidR="00005401" w:rsidRPr="005E058D">
        <w:t xml:space="preserve"> main value of the renewed portal </w:t>
      </w:r>
      <w:r w:rsidR="00075F77">
        <w:t>are</w:t>
      </w:r>
      <w:r w:rsidRPr="005E058D">
        <w:t xml:space="preserve"> </w:t>
      </w:r>
      <w:r w:rsidR="00005401" w:rsidRPr="005E058D">
        <w:t>the electronic services, which are seamlessly integrated into the content and easily accessible. Users may access various services (currently about 250) through the integration of public bodies’ information systems. Every authenticated user can use their digital certificate to access personal storage, which allows them to store their private documents. The users can also view their personal data from various public records (e.g. personal information, information about their vehicle and real estate property).</w:t>
      </w:r>
    </w:p>
    <w:p w14:paraId="67363226" w14:textId="093BB93A" w:rsidR="00005401" w:rsidRPr="005E058D" w:rsidRDefault="00005401" w:rsidP="00005401">
      <w:r w:rsidRPr="005E058D">
        <w:t>The state portal will continue to improve its e</w:t>
      </w:r>
      <w:r w:rsidR="0008211D">
        <w:t>S</w:t>
      </w:r>
      <w:r w:rsidRPr="005E058D">
        <w:t>ervices a higher level of the principle “I know everything my state knows about me” will be achieved</w:t>
      </w:r>
      <w:r w:rsidR="00075F77">
        <w:t>,</w:t>
      </w:r>
      <w:r w:rsidRPr="005E058D">
        <w:t xml:space="preserve"> access to various public records and display of one’s own personal data to an individual.</w:t>
      </w:r>
    </w:p>
    <w:p w14:paraId="16696839" w14:textId="0B078FEE" w:rsidR="00095B74" w:rsidRPr="005E058D" w:rsidRDefault="00F92A7B" w:rsidP="00005401">
      <w:hyperlink r:id="rId129" w:history="1">
        <w:proofErr w:type="spellStart"/>
        <w:r w:rsidR="00095B74" w:rsidRPr="00B96BF2">
          <w:rPr>
            <w:rStyle w:val="Hyperlink"/>
            <w:rFonts w:eastAsia="Calibri"/>
            <w:szCs w:val="20"/>
          </w:rPr>
          <w:t>eUprava</w:t>
        </w:r>
        <w:proofErr w:type="spellEnd"/>
      </w:hyperlink>
      <w:r w:rsidR="00095B74" w:rsidRPr="00B96BF2">
        <w:rPr>
          <w:rFonts w:eastAsia="Calibri"/>
          <w:szCs w:val="20"/>
        </w:rPr>
        <w:t xml:space="preserve"> </w:t>
      </w:r>
      <w:r w:rsidR="00095B74" w:rsidRPr="005E058D">
        <w:rPr>
          <w:rFonts w:eastAsia="Calibri"/>
        </w:rPr>
        <w:t xml:space="preserve">is the first portal that enables its users to authenticate and </w:t>
      </w:r>
      <w:proofErr w:type="spellStart"/>
      <w:r w:rsidR="00095B74" w:rsidRPr="005E058D">
        <w:rPr>
          <w:rFonts w:eastAsia="Calibri"/>
        </w:rPr>
        <w:t>e</w:t>
      </w:r>
      <w:r w:rsidR="00296B23" w:rsidRPr="005E058D">
        <w:rPr>
          <w:rFonts w:eastAsia="Calibri"/>
        </w:rPr>
        <w:t>S</w:t>
      </w:r>
      <w:r w:rsidR="00095B74" w:rsidRPr="005E058D">
        <w:rPr>
          <w:rFonts w:eastAsia="Calibri"/>
        </w:rPr>
        <w:t>ign</w:t>
      </w:r>
      <w:proofErr w:type="spellEnd"/>
      <w:r w:rsidR="00095B74" w:rsidRPr="005E058D">
        <w:rPr>
          <w:rFonts w:eastAsia="Calibri"/>
        </w:rPr>
        <w:t xml:space="preserve"> the applications with mobile phones. This functionality is based on the integration of SI-PASS (the Authentication and eSignature Service), that since April 2018</w:t>
      </w:r>
      <w:r w:rsidR="003B4E6B" w:rsidRPr="005E058D">
        <w:rPr>
          <w:rFonts w:eastAsia="Calibri"/>
        </w:rPr>
        <w:t xml:space="preserve"> has </w:t>
      </w:r>
      <w:r w:rsidR="00095B74" w:rsidRPr="005E058D">
        <w:rPr>
          <w:rFonts w:eastAsia="Calibri"/>
        </w:rPr>
        <w:t>offer</w:t>
      </w:r>
      <w:r w:rsidR="003B4E6B" w:rsidRPr="005E058D">
        <w:rPr>
          <w:rFonts w:eastAsia="Calibri"/>
        </w:rPr>
        <w:t>ed</w:t>
      </w:r>
      <w:r w:rsidR="00095B74" w:rsidRPr="005E058D">
        <w:rPr>
          <w:rFonts w:eastAsia="Calibri"/>
        </w:rPr>
        <w:t xml:space="preserve"> also the authentication and e</w:t>
      </w:r>
      <w:r w:rsidR="00296B23" w:rsidRPr="005E058D">
        <w:rPr>
          <w:rFonts w:eastAsia="Calibri"/>
        </w:rPr>
        <w:t>S</w:t>
      </w:r>
      <w:r w:rsidR="00095B74" w:rsidRPr="005E058D">
        <w:rPr>
          <w:rFonts w:eastAsia="Calibri"/>
        </w:rPr>
        <w:t xml:space="preserve">ignature with the mobile phones, called </w:t>
      </w:r>
      <w:proofErr w:type="spellStart"/>
      <w:r w:rsidR="00095B74" w:rsidRPr="005E058D">
        <w:rPr>
          <w:rFonts w:eastAsia="Calibri"/>
        </w:rPr>
        <w:t>smsPASS</w:t>
      </w:r>
      <w:proofErr w:type="spellEnd"/>
      <w:r w:rsidR="00095B74" w:rsidRPr="005E058D">
        <w:rPr>
          <w:rFonts w:eastAsia="Calibri"/>
        </w:rPr>
        <w:t xml:space="preserve"> (see below for more info on SI-PASS and </w:t>
      </w:r>
      <w:proofErr w:type="spellStart"/>
      <w:r w:rsidR="00095B74" w:rsidRPr="005E058D">
        <w:rPr>
          <w:rFonts w:eastAsia="Calibri"/>
        </w:rPr>
        <w:t>smsPASS</w:t>
      </w:r>
      <w:proofErr w:type="spellEnd"/>
      <w:r w:rsidR="00095B74" w:rsidRPr="005E058D">
        <w:rPr>
          <w:rFonts w:eastAsia="Calibri"/>
        </w:rPr>
        <w:t>).</w:t>
      </w:r>
    </w:p>
    <w:p w14:paraId="252ECE72" w14:textId="40873AB3" w:rsidR="00005401" w:rsidRPr="005E058D" w:rsidRDefault="00005401" w:rsidP="00005401">
      <w:pPr>
        <w:pStyle w:val="Subtitle"/>
      </w:pPr>
      <w:r w:rsidRPr="005E058D">
        <w:t>e-VEM Portal for Domestic Business Entities</w:t>
      </w:r>
    </w:p>
    <w:p w14:paraId="377BF5D3" w14:textId="3C296638" w:rsidR="004F1FE3" w:rsidRPr="005E058D" w:rsidRDefault="00005401" w:rsidP="004F1FE3">
      <w:r w:rsidRPr="005E058D">
        <w:t xml:space="preserve">The One Stop Shop Business portal or the </w:t>
      </w:r>
      <w:hyperlink r:id="rId130" w:history="1">
        <w:r w:rsidRPr="005E058D">
          <w:rPr>
            <w:rStyle w:val="Hyperlink"/>
          </w:rPr>
          <w:t>e-VEM portal</w:t>
        </w:r>
      </w:hyperlink>
      <w:r w:rsidRPr="005E058D">
        <w:t xml:space="preserve"> is the government portal for companies and sole traders whose main purpose is to enable users to carry out public administration business easily, simply, quickly and free of charge. Through the e-VEM portal, businesses can use electronic services to establish a company and other obligatory or frequent procedures, either when starting up or later (the submission of forms for social insurance registration, declaration of modifications to information on family members, notification of needs for workers, declaration of tax information, etc.). Users can carry out certain procedures by themselves online, using a valid digital certificate, while for some other more complicated procedures they would need to visit one of the 139 One Stop Shop contact points, the VEM point or a public notary. </w:t>
      </w:r>
    </w:p>
    <w:p w14:paraId="46D4A5A6" w14:textId="13DE4990" w:rsidR="004F1FE3" w:rsidRPr="005E058D" w:rsidRDefault="004F1FE3" w:rsidP="004F1FE3">
      <w:r w:rsidRPr="005E058D">
        <w:t>The main advantages of the e-VEM Portal are: it enables a free of charge sole trader registration within one day (in the past it took seven days), the registration of a company with limited liabilities within three days (in the past it took more than 60 days). It also enables several e</w:t>
      </w:r>
      <w:r w:rsidR="0008211D">
        <w:t>S</w:t>
      </w:r>
      <w:r w:rsidRPr="005E058D">
        <w:t>ervices. In 2018</w:t>
      </w:r>
      <w:r w:rsidR="004A6460" w:rsidRPr="005E058D">
        <w:t>,</w:t>
      </w:r>
      <w:r w:rsidRPr="005E058D">
        <w:t xml:space="preserve"> more than two million applications were processed through e-VEM Portal</w:t>
      </w:r>
      <w:r w:rsidR="004A6460" w:rsidRPr="005E058D">
        <w:t xml:space="preserve">, which has </w:t>
      </w:r>
      <w:r w:rsidRPr="005E058D">
        <w:t>more than 80</w:t>
      </w:r>
      <w:r w:rsidR="0008211D">
        <w:t xml:space="preserve"> </w:t>
      </w:r>
      <w:r w:rsidRPr="005E058D">
        <w:t xml:space="preserve">000 registered users. </w:t>
      </w:r>
    </w:p>
    <w:p w14:paraId="056F0451" w14:textId="1A138C38" w:rsidR="0080753B" w:rsidRPr="005E058D" w:rsidRDefault="007F5A6E" w:rsidP="007F5A6E">
      <w:r w:rsidRPr="005E058D">
        <w:t>The m</w:t>
      </w:r>
      <w:r w:rsidR="004F1FE3" w:rsidRPr="005E058D">
        <w:t xml:space="preserve">ajority of services carried out via the e-VEM portal or SPOT points are free of charge. The development of new services for e-VEM is continuing. </w:t>
      </w:r>
      <w:r w:rsidR="004A6460" w:rsidRPr="005E058D">
        <w:t xml:space="preserve">In terms of </w:t>
      </w:r>
      <w:r w:rsidR="004F1FE3" w:rsidRPr="005E058D">
        <w:t>the development of new services</w:t>
      </w:r>
      <w:r w:rsidR="004A6460" w:rsidRPr="005E058D">
        <w:t>,</w:t>
      </w:r>
      <w:r w:rsidR="004F1FE3" w:rsidRPr="005E058D">
        <w:t xml:space="preserve"> relevant stakeholders are being involved and the principles of interoperability are followed. The development is carried out </w:t>
      </w:r>
      <w:r w:rsidR="004A6460" w:rsidRPr="005E058D">
        <w:t xml:space="preserve">with </w:t>
      </w:r>
      <w:r w:rsidR="004F1FE3" w:rsidRPr="005E058D">
        <w:t xml:space="preserve">the cooperation </w:t>
      </w:r>
      <w:r w:rsidR="004A6460" w:rsidRPr="005E058D">
        <w:t>of</w:t>
      </w:r>
      <w:r w:rsidR="004F1FE3" w:rsidRPr="005E058D">
        <w:t xml:space="preserve"> different governmental bodies</w:t>
      </w:r>
      <w:r w:rsidR="004A6460" w:rsidRPr="005E058D">
        <w:t xml:space="preserve">. It </w:t>
      </w:r>
      <w:r w:rsidR="004F1FE3" w:rsidRPr="005E058D">
        <w:t>includes the connection of different IT systems into the e-service of e-VEM, aiming at re-using already available data from different registries or systems, and following the once-only principle, where possible.</w:t>
      </w:r>
    </w:p>
    <w:p w14:paraId="3AA4ABE8" w14:textId="6576462C" w:rsidR="00833606" w:rsidRPr="005E058D" w:rsidRDefault="00833606" w:rsidP="00833606">
      <w:pPr>
        <w:pStyle w:val="Subtitle"/>
        <w:rPr>
          <w:rStyle w:val="Hyperlink"/>
          <w:color w:val="00B0F0"/>
          <w:sz w:val="22"/>
        </w:rPr>
      </w:pPr>
      <w:r w:rsidRPr="005E058D">
        <w:rPr>
          <w:rStyle w:val="Hyperlink"/>
          <w:color w:val="00B0F0"/>
          <w:sz w:val="22"/>
        </w:rPr>
        <w:t>GOV.SI portal</w:t>
      </w:r>
    </w:p>
    <w:p w14:paraId="5A63BB2C" w14:textId="60486A39" w:rsidR="00833606" w:rsidRPr="005E058D" w:rsidRDefault="00BD2864" w:rsidP="00EB16E7">
      <w:pPr>
        <w:rPr>
          <w:lang w:eastAsia="sl-SI"/>
        </w:rPr>
      </w:pPr>
      <w:r w:rsidRPr="005E058D">
        <w:rPr>
          <w:lang w:eastAsia="sl-SI"/>
        </w:rPr>
        <w:t xml:space="preserve">In 2016 </w:t>
      </w:r>
      <w:r w:rsidR="00833606" w:rsidRPr="005E058D">
        <w:rPr>
          <w:lang w:eastAsia="sl-SI"/>
        </w:rPr>
        <w:t xml:space="preserve">the Slovenian government </w:t>
      </w:r>
      <w:r w:rsidRPr="005E058D">
        <w:rPr>
          <w:lang w:eastAsia="sl-SI"/>
        </w:rPr>
        <w:t xml:space="preserve">approved a new editorial project to avoid duplication of content on national websites and the main government portal. The number of administrative wed sites was cut from </w:t>
      </w:r>
      <w:r w:rsidR="00833606" w:rsidRPr="005E058D">
        <w:rPr>
          <w:lang w:eastAsia="sl-SI"/>
        </w:rPr>
        <w:t xml:space="preserve">350 </w:t>
      </w:r>
      <w:r w:rsidRPr="005E058D">
        <w:rPr>
          <w:lang w:eastAsia="sl-SI"/>
        </w:rPr>
        <w:t>to around 30. A</w:t>
      </w:r>
      <w:r w:rsidR="00833606" w:rsidRPr="005E058D">
        <w:rPr>
          <w:lang w:eastAsia="sl-SI"/>
        </w:rPr>
        <w:t xml:space="preserve"> new centrali</w:t>
      </w:r>
      <w:r w:rsidR="00AA5E31" w:rsidRPr="005E058D">
        <w:rPr>
          <w:lang w:eastAsia="sl-SI"/>
        </w:rPr>
        <w:t>s</w:t>
      </w:r>
      <w:r w:rsidR="00833606" w:rsidRPr="005E058D">
        <w:rPr>
          <w:lang w:eastAsia="sl-SI"/>
        </w:rPr>
        <w:t>ed portal</w:t>
      </w:r>
      <w:r w:rsidRPr="005E058D">
        <w:rPr>
          <w:lang w:eastAsia="sl-SI"/>
        </w:rPr>
        <w:t>,</w:t>
      </w:r>
      <w:r w:rsidR="00833606" w:rsidRPr="005E058D">
        <w:rPr>
          <w:lang w:eastAsia="sl-SI"/>
        </w:rPr>
        <w:t xml:space="preserve"> </w:t>
      </w:r>
      <w:hyperlink r:id="rId131" w:history="1">
        <w:r w:rsidR="00833606" w:rsidRPr="002B57B3">
          <w:rPr>
            <w:rStyle w:val="Hyperlink"/>
            <w:lang w:eastAsia="sl-SI"/>
          </w:rPr>
          <w:t>gov.si</w:t>
        </w:r>
      </w:hyperlink>
      <w:r w:rsidR="00833606" w:rsidRPr="005E058D">
        <w:rPr>
          <w:lang w:eastAsia="sl-SI"/>
        </w:rPr>
        <w:t xml:space="preserve">, </w:t>
      </w:r>
      <w:r w:rsidRPr="005E058D">
        <w:rPr>
          <w:lang w:eastAsia="sl-SI"/>
        </w:rPr>
        <w:t>was</w:t>
      </w:r>
      <w:r w:rsidR="00833606" w:rsidRPr="005E058D">
        <w:rPr>
          <w:lang w:eastAsia="sl-SI"/>
        </w:rPr>
        <w:t xml:space="preserve"> launched </w:t>
      </w:r>
      <w:r w:rsidRPr="005E058D">
        <w:rPr>
          <w:lang w:eastAsia="sl-SI"/>
        </w:rPr>
        <w:t xml:space="preserve">in 2019. </w:t>
      </w:r>
    </w:p>
    <w:p w14:paraId="44AA62F0" w14:textId="77777777" w:rsidR="00005401" w:rsidRPr="005E058D" w:rsidRDefault="00F92A7B" w:rsidP="006F3B99">
      <w:pPr>
        <w:pStyle w:val="Subtitle"/>
        <w:rPr>
          <w:rStyle w:val="Hyperlink"/>
          <w:color w:val="00B0F0"/>
          <w:sz w:val="22"/>
        </w:rPr>
      </w:pPr>
      <w:hyperlink r:id="rId132" w:history="1">
        <w:r w:rsidR="00005401" w:rsidRPr="005E058D">
          <w:rPr>
            <w:rStyle w:val="Hyperlink"/>
            <w:color w:val="00B0F0"/>
            <w:sz w:val="22"/>
          </w:rPr>
          <w:t>EUGO Slovenia</w:t>
        </w:r>
      </w:hyperlink>
      <w:r w:rsidR="00005401" w:rsidRPr="005E058D">
        <w:rPr>
          <w:rStyle w:val="Hyperlink"/>
          <w:color w:val="00B0F0"/>
          <w:sz w:val="22"/>
        </w:rPr>
        <w:t xml:space="preserve"> </w:t>
      </w:r>
    </w:p>
    <w:p w14:paraId="0E5DCCCB" w14:textId="0E9890EC" w:rsidR="00005401" w:rsidRPr="005E058D" w:rsidRDefault="00005401">
      <w:r w:rsidRPr="005E058D">
        <w:t xml:space="preserve">The </w:t>
      </w:r>
      <w:hyperlink r:id="rId133" w:history="1">
        <w:r w:rsidRPr="005E058D">
          <w:rPr>
            <w:rStyle w:val="Hyperlink"/>
          </w:rPr>
          <w:t>E</w:t>
        </w:r>
        <w:r w:rsidR="002B57B3">
          <w:rPr>
            <w:rStyle w:val="Hyperlink"/>
          </w:rPr>
          <w:t>UGO</w:t>
        </w:r>
        <w:r w:rsidRPr="005E058D">
          <w:rPr>
            <w:rStyle w:val="Hyperlink"/>
          </w:rPr>
          <w:t xml:space="preserve"> Slovenia</w:t>
        </w:r>
      </w:hyperlink>
      <w:r w:rsidRPr="005E058D">
        <w:t xml:space="preserve"> </w:t>
      </w:r>
      <w:r w:rsidR="00BD2864" w:rsidRPr="005E058D">
        <w:t>web sites</w:t>
      </w:r>
      <w:r w:rsidRPr="005E058D">
        <w:t xml:space="preserve"> helps foreign business entities from the EU, EEA Member Countries and the Swiss Confederation </w:t>
      </w:r>
      <w:r w:rsidR="00BD2864" w:rsidRPr="005E058D">
        <w:t>seeking to do</w:t>
      </w:r>
      <w:r w:rsidRPr="005E058D">
        <w:t xml:space="preserve"> business in Slovenia. The site provides information about the conditions and procedures required for performing a certain activity or profession in the Republic of Slovenia. </w:t>
      </w:r>
      <w:r w:rsidR="00BD2864" w:rsidRPr="005E058D">
        <w:t>In providing this service,</w:t>
      </w:r>
      <w:r w:rsidRPr="005E058D">
        <w:t xml:space="preserve"> Slovenia is meeting the requirements of European directives and enabling simpler and friendlier operations in the market of the Republic of Slovenia.</w:t>
      </w:r>
      <w:r w:rsidR="00BD2864" w:rsidRPr="005E058D">
        <w:t xml:space="preserve"> </w:t>
      </w:r>
    </w:p>
    <w:p w14:paraId="3F86487C" w14:textId="77777777" w:rsidR="00005401" w:rsidRPr="005E058D" w:rsidRDefault="00F92A7B" w:rsidP="006F3B99">
      <w:pPr>
        <w:pStyle w:val="Subtitle"/>
        <w:rPr>
          <w:rStyle w:val="Hyperlink"/>
          <w:color w:val="00B0F0"/>
          <w:sz w:val="22"/>
        </w:rPr>
      </w:pPr>
      <w:hyperlink r:id="rId134" w:history="1">
        <w:r w:rsidR="00005401" w:rsidRPr="005E058D">
          <w:rPr>
            <w:rStyle w:val="Hyperlink"/>
            <w:color w:val="00B0F0"/>
            <w:sz w:val="22"/>
          </w:rPr>
          <w:t>Stop the Bureaucracy Website</w:t>
        </w:r>
      </w:hyperlink>
    </w:p>
    <w:p w14:paraId="1F0F58F4" w14:textId="3F7F75CD" w:rsidR="00990975" w:rsidRPr="005E058D" w:rsidRDefault="00990975" w:rsidP="00990975">
      <w:pPr>
        <w:rPr>
          <w:szCs w:val="20"/>
        </w:rPr>
      </w:pPr>
      <w:r w:rsidRPr="005E058D">
        <w:t>The Ministry of Public Administration actively implements the principles of better regulation to ensure that decision-making is open and transparent, that governmental actions are based on evidence and understanding the impacts, achiev</w:t>
      </w:r>
      <w:r w:rsidR="00BD2864" w:rsidRPr="005E058D">
        <w:t>ing</w:t>
      </w:r>
      <w:r w:rsidRPr="005E058D">
        <w:t xml:space="preserve"> greater competitiveness of Slovenian businesses and increas</w:t>
      </w:r>
      <w:r w:rsidR="00BD2864" w:rsidRPr="005E058D">
        <w:t>ing</w:t>
      </w:r>
      <w:r w:rsidRPr="005E058D">
        <w:t xml:space="preserve"> the satisfaction of citizens </w:t>
      </w:r>
      <w:r w:rsidR="00BD2864" w:rsidRPr="005E058D">
        <w:t xml:space="preserve">who engage with the public administration. </w:t>
      </w:r>
      <w:r w:rsidRPr="005E058D">
        <w:t xml:space="preserve">One of the most important tools for promoting and implementing better regulation principles is </w:t>
      </w:r>
      <w:r w:rsidR="00BD2864" w:rsidRPr="005E058D">
        <w:t xml:space="preserve">the </w:t>
      </w:r>
      <w:hyperlink r:id="rId135" w:history="1">
        <w:r w:rsidRPr="005E058D">
          <w:rPr>
            <w:rStyle w:val="Hyperlink"/>
          </w:rPr>
          <w:t>Stop the Bureaucracy website</w:t>
        </w:r>
      </w:hyperlink>
      <w:r w:rsidRPr="005E058D">
        <w:t>.</w:t>
      </w:r>
    </w:p>
    <w:p w14:paraId="7542DD70" w14:textId="16925A74" w:rsidR="00D70B73" w:rsidRPr="005E058D" w:rsidRDefault="00005401" w:rsidP="00005401">
      <w:r w:rsidRPr="005E058D">
        <w:t>In 2011</w:t>
      </w:r>
      <w:r w:rsidR="00BD2864" w:rsidRPr="005E058D">
        <w:t>,</w:t>
      </w:r>
      <w:r w:rsidRPr="005E058D">
        <w:t xml:space="preserve"> </w:t>
      </w:r>
      <w:r w:rsidR="007A2018" w:rsidRPr="005E058D">
        <w:t>Slovenia</w:t>
      </w:r>
      <w:r w:rsidRPr="005E058D">
        <w:t xml:space="preserve"> set up the website </w:t>
      </w:r>
      <w:hyperlink r:id="rId136" w:history="1">
        <w:r w:rsidRPr="005E058D">
          <w:rPr>
            <w:rStyle w:val="Hyperlink"/>
          </w:rPr>
          <w:t>Stopbirokraciji.si</w:t>
        </w:r>
      </w:hyperlink>
      <w:r w:rsidRPr="005E058D">
        <w:t xml:space="preserve"> for the purpose of informing </w:t>
      </w:r>
      <w:r w:rsidR="00BD2864" w:rsidRPr="005E058D">
        <w:t xml:space="preserve">the </w:t>
      </w:r>
      <w:r w:rsidRPr="005E058D">
        <w:t xml:space="preserve">public about the Action Programme </w:t>
      </w:r>
      <w:r w:rsidR="00BD2864" w:rsidRPr="005E058D">
        <w:t xml:space="preserve">to </w:t>
      </w:r>
      <w:r w:rsidRPr="005E058D">
        <w:t>eliminat</w:t>
      </w:r>
      <w:r w:rsidR="00BD2864" w:rsidRPr="005E058D">
        <w:t>e</w:t>
      </w:r>
      <w:r w:rsidRPr="005E058D">
        <w:t xml:space="preserve"> administrative burdens and redu</w:t>
      </w:r>
      <w:r w:rsidR="00BD2864" w:rsidRPr="005E058D">
        <w:t>ce</w:t>
      </w:r>
      <w:r w:rsidRPr="005E058D">
        <w:t xml:space="preserve"> regulatory burdens. </w:t>
      </w:r>
      <w:r w:rsidR="00BD2864" w:rsidRPr="005E058D">
        <w:t>It</w:t>
      </w:r>
      <w:r w:rsidRPr="005E058D">
        <w:t xml:space="preserve"> provide</w:t>
      </w:r>
      <w:r w:rsidR="00BD2864" w:rsidRPr="005E058D">
        <w:t>d</w:t>
      </w:r>
      <w:r w:rsidRPr="005E058D">
        <w:t xml:space="preserve"> information on</w:t>
      </w:r>
      <w:r w:rsidR="00BD2864" w:rsidRPr="005E058D">
        <w:t xml:space="preserve"> </w:t>
      </w:r>
      <w:r w:rsidRPr="005E058D">
        <w:t>programme implementation, publis</w:t>
      </w:r>
      <w:r w:rsidR="00BD2864" w:rsidRPr="005E058D">
        <w:t>hed</w:t>
      </w:r>
      <w:r w:rsidRPr="005E058D">
        <w:t xml:space="preserve"> best practices (at both national and EU levels) and report</w:t>
      </w:r>
      <w:r w:rsidR="00BD2864" w:rsidRPr="005E058D">
        <w:t>ed</w:t>
      </w:r>
      <w:r w:rsidRPr="005E058D">
        <w:t xml:space="preserve"> on administrative burdens </w:t>
      </w:r>
      <w:r w:rsidR="00BD2864" w:rsidRPr="005E058D">
        <w:t>and</w:t>
      </w:r>
      <w:r w:rsidRPr="005E058D">
        <w:t xml:space="preserve"> individual regulation</w:t>
      </w:r>
      <w:r w:rsidR="00BD2864" w:rsidRPr="005E058D">
        <w:t>s</w:t>
      </w:r>
      <w:r w:rsidRPr="005E058D">
        <w:t xml:space="preserve"> (act, rule, etc.).</w:t>
      </w:r>
    </w:p>
    <w:p w14:paraId="587313B6" w14:textId="0E9F8056" w:rsidR="00F41648" w:rsidRPr="005E058D" w:rsidRDefault="00BD2864" w:rsidP="00005401">
      <w:pPr>
        <w:rPr>
          <w:rFonts w:cs="Calibri"/>
          <w:szCs w:val="20"/>
        </w:rPr>
      </w:pPr>
      <w:r w:rsidRPr="005E058D">
        <w:t xml:space="preserve">Users </w:t>
      </w:r>
      <w:r w:rsidR="004632DA" w:rsidRPr="005E058D">
        <w:t>submit proposals for eliminating regulatory burdens and simplifying procedures. After being published on the website, proposals or comments are assigned to the competent ministries, which may then express their opinions on the proposals and comments and give their feedback to the user issuing the proposal</w:t>
      </w:r>
      <w:r w:rsidRPr="005E058D">
        <w:t>.</w:t>
      </w:r>
      <w:r w:rsidR="004632DA" w:rsidRPr="005E058D">
        <w:t xml:space="preserve"> The website </w:t>
      </w:r>
      <w:r w:rsidRPr="005E058D">
        <w:t xml:space="preserve">was </w:t>
      </w:r>
      <w:r w:rsidR="004632DA" w:rsidRPr="005E058D">
        <w:t>recently renovated. The Ministry of Public Administration</w:t>
      </w:r>
      <w:r w:rsidRPr="005E058D">
        <w:t xml:space="preserve"> has</w:t>
      </w:r>
      <w:r w:rsidR="004632DA" w:rsidRPr="005E058D">
        <w:t xml:space="preserve"> created </w:t>
      </w:r>
      <w:hyperlink r:id="rId137" w:history="1">
        <w:r w:rsidR="004632DA" w:rsidRPr="005E058D">
          <w:rPr>
            <w:rStyle w:val="Hyperlink"/>
            <w:rFonts w:cs="Calibri"/>
            <w:szCs w:val="20"/>
          </w:rPr>
          <w:t>a video</w:t>
        </w:r>
      </w:hyperlink>
      <w:r w:rsidR="004632DA" w:rsidRPr="005E058D">
        <w:t xml:space="preserve"> explaining the process of submitting proposals to the portal in detail. </w:t>
      </w:r>
    </w:p>
    <w:p w14:paraId="5B285846" w14:textId="6395AC6A" w:rsidR="00005401" w:rsidRPr="005E058D" w:rsidRDefault="00F92A7B" w:rsidP="006F3B99">
      <w:pPr>
        <w:pStyle w:val="Subtitle"/>
        <w:rPr>
          <w:rStyle w:val="Hyperlink"/>
          <w:color w:val="00B0F0"/>
          <w:sz w:val="22"/>
        </w:rPr>
      </w:pPr>
      <w:hyperlink r:id="rId138" w:history="1">
        <w:r w:rsidR="00005401" w:rsidRPr="005E058D">
          <w:rPr>
            <w:rStyle w:val="Hyperlink"/>
            <w:color w:val="00B0F0"/>
            <w:sz w:val="22"/>
          </w:rPr>
          <w:t>NIO Portal</w:t>
        </w:r>
      </w:hyperlink>
    </w:p>
    <w:p w14:paraId="35CF5F9B" w14:textId="69AE0F42" w:rsidR="00005401" w:rsidRPr="005E058D" w:rsidRDefault="00005401" w:rsidP="00005401">
      <w:r w:rsidRPr="005E058D">
        <w:t xml:space="preserve">The </w:t>
      </w:r>
      <w:hyperlink r:id="rId139" w:history="1">
        <w:r w:rsidRPr="005E058D">
          <w:rPr>
            <w:rStyle w:val="Hyperlink"/>
          </w:rPr>
          <w:t>NIO portal</w:t>
        </w:r>
      </w:hyperlink>
      <w:r w:rsidRPr="005E058D">
        <w:t xml:space="preserve"> is dedicated to publishing public data in one place</w:t>
      </w:r>
      <w:r w:rsidR="00BD2864" w:rsidRPr="005E058D">
        <w:t xml:space="preserve">. It is </w:t>
      </w:r>
      <w:r w:rsidRPr="005E058D">
        <w:t xml:space="preserve">the national interoperability portal and the central point for publishing of public sector open data which encourages their reuse. The mission of the NIO portal is the promotion and awareness of the importance of </w:t>
      </w:r>
      <w:r w:rsidR="00BD2864" w:rsidRPr="005E058D">
        <w:t xml:space="preserve">the </w:t>
      </w:r>
      <w:r w:rsidRPr="005E058D">
        <w:t>paradigm of interoperability, and it is also an entirely practical cooperation and linking with other national, European and global portals.</w:t>
      </w:r>
    </w:p>
    <w:p w14:paraId="6F937F8B" w14:textId="7DD95A49" w:rsidR="00005401" w:rsidRPr="005E058D" w:rsidRDefault="00F92A7B" w:rsidP="006F3B99">
      <w:pPr>
        <w:pStyle w:val="Subtitle"/>
        <w:rPr>
          <w:rStyle w:val="Hyperlink"/>
          <w:color w:val="00B0F0"/>
          <w:sz w:val="22"/>
        </w:rPr>
      </w:pPr>
      <w:hyperlink r:id="rId140" w:history="1">
        <w:proofErr w:type="spellStart"/>
        <w:r w:rsidR="00005401" w:rsidRPr="005E058D">
          <w:rPr>
            <w:rStyle w:val="Hyperlink"/>
            <w:color w:val="00B0F0"/>
            <w:sz w:val="22"/>
          </w:rPr>
          <w:t>eTaxes</w:t>
        </w:r>
        <w:proofErr w:type="spellEnd"/>
        <w:r w:rsidR="00005401" w:rsidRPr="005E058D">
          <w:rPr>
            <w:rStyle w:val="Hyperlink"/>
            <w:color w:val="00B0F0"/>
            <w:sz w:val="22"/>
          </w:rPr>
          <w:t xml:space="preserve"> </w:t>
        </w:r>
        <w:r w:rsidR="00075F77">
          <w:rPr>
            <w:rStyle w:val="Hyperlink"/>
            <w:color w:val="00B0F0"/>
            <w:sz w:val="22"/>
          </w:rPr>
          <w:t>P</w:t>
        </w:r>
        <w:r w:rsidR="00005401" w:rsidRPr="005E058D">
          <w:rPr>
            <w:rStyle w:val="Hyperlink"/>
            <w:color w:val="00B0F0"/>
            <w:sz w:val="22"/>
          </w:rPr>
          <w:t>ortal '</w:t>
        </w:r>
        <w:proofErr w:type="spellStart"/>
        <w:r w:rsidR="00005401" w:rsidRPr="005E058D">
          <w:rPr>
            <w:rStyle w:val="Hyperlink"/>
            <w:color w:val="00B0F0"/>
            <w:sz w:val="22"/>
          </w:rPr>
          <w:t>eDavki</w:t>
        </w:r>
        <w:proofErr w:type="spellEnd"/>
        <w:r w:rsidR="00005401" w:rsidRPr="005E058D">
          <w:rPr>
            <w:rStyle w:val="Hyperlink"/>
            <w:color w:val="00B0F0"/>
            <w:sz w:val="22"/>
          </w:rPr>
          <w:t>'</w:t>
        </w:r>
      </w:hyperlink>
    </w:p>
    <w:p w14:paraId="0890E738" w14:textId="5D761B2E" w:rsidR="00005401" w:rsidRPr="005E058D" w:rsidRDefault="00005401" w:rsidP="00005401">
      <w:r w:rsidRPr="005E058D">
        <w:t xml:space="preserve">The </w:t>
      </w:r>
      <w:hyperlink r:id="rId141" w:history="1">
        <w:r w:rsidRPr="005E058D">
          <w:rPr>
            <w:rStyle w:val="Hyperlink"/>
          </w:rPr>
          <w:t>Slovenian eTax system</w:t>
        </w:r>
      </w:hyperlink>
      <w:r w:rsidRPr="005E058D">
        <w:t xml:space="preserve"> is a complete business solution combining a web portal with back office integration. Since 2004, the system </w:t>
      </w:r>
      <w:r w:rsidR="00BD2864" w:rsidRPr="005E058D">
        <w:t xml:space="preserve">has </w:t>
      </w:r>
      <w:r w:rsidRPr="005E058D">
        <w:t>allow</w:t>
      </w:r>
      <w:r w:rsidR="00BD2864" w:rsidRPr="005E058D">
        <w:t>ed</w:t>
      </w:r>
      <w:r w:rsidRPr="005E058D">
        <w:t xml:space="preserve"> individuals and companies to file taxes online using a qualified certificate issued by any registered certification authority in the country. The entire process consists of filling-out a form, validating data, digitally signing and time-stamping the form. A mandating system integrated with the application allows tax payers to mandate a user for filing tax forms.</w:t>
      </w:r>
      <w:r w:rsidR="005F091E" w:rsidRPr="005E058D">
        <w:t xml:space="preserve"> In 2018, the </w:t>
      </w:r>
      <w:r w:rsidR="005F091E" w:rsidRPr="002B57B3">
        <w:rPr>
          <w:rFonts w:eastAsia="Calibri"/>
        </w:rPr>
        <w:t xml:space="preserve">State Tax Portal </w:t>
      </w:r>
      <w:hyperlink r:id="rId142" w:history="1">
        <w:proofErr w:type="spellStart"/>
        <w:r w:rsidR="005F091E" w:rsidRPr="002B57B3">
          <w:rPr>
            <w:rStyle w:val="Hyperlink"/>
            <w:rFonts w:eastAsia="Calibri"/>
          </w:rPr>
          <w:t>eDavki</w:t>
        </w:r>
        <w:proofErr w:type="spellEnd"/>
      </w:hyperlink>
      <w:r w:rsidR="005F091E" w:rsidRPr="002B57B3">
        <w:rPr>
          <w:rFonts w:eastAsia="Calibri"/>
        </w:rPr>
        <w:t xml:space="preserve"> </w:t>
      </w:r>
      <w:r w:rsidR="005534D2" w:rsidRPr="002B57B3">
        <w:rPr>
          <w:rFonts w:eastAsia="Calibri"/>
        </w:rPr>
        <w:t>was</w:t>
      </w:r>
      <w:r w:rsidR="005F091E" w:rsidRPr="002B57B3">
        <w:rPr>
          <w:rFonts w:eastAsia="Calibri"/>
        </w:rPr>
        <w:t xml:space="preserve"> updated to a user-friendly</w:t>
      </w:r>
      <w:r w:rsidR="00654061" w:rsidRPr="002B57B3">
        <w:rPr>
          <w:rFonts w:eastAsia="Calibri"/>
        </w:rPr>
        <w:t xml:space="preserve"> version</w:t>
      </w:r>
      <w:r w:rsidR="005F091E" w:rsidRPr="002B57B3">
        <w:rPr>
          <w:rFonts w:eastAsia="Calibri"/>
        </w:rPr>
        <w:t xml:space="preserve"> with easy access to information and e</w:t>
      </w:r>
      <w:r w:rsidR="0008211D">
        <w:rPr>
          <w:rFonts w:eastAsia="Calibri"/>
        </w:rPr>
        <w:t>S</w:t>
      </w:r>
      <w:r w:rsidR="005F091E" w:rsidRPr="002B57B3">
        <w:rPr>
          <w:rFonts w:eastAsia="Calibri"/>
        </w:rPr>
        <w:t xml:space="preserve">ervices. The portal </w:t>
      </w:r>
      <w:r w:rsidR="005534D2" w:rsidRPr="002B57B3">
        <w:rPr>
          <w:rFonts w:eastAsia="Calibri"/>
        </w:rPr>
        <w:t xml:space="preserve">communicates with </w:t>
      </w:r>
      <w:r w:rsidR="005F091E" w:rsidRPr="002B57B3">
        <w:rPr>
          <w:rFonts w:eastAsia="Calibri"/>
        </w:rPr>
        <w:t xml:space="preserve">taxpayers </w:t>
      </w:r>
      <w:r w:rsidR="005534D2" w:rsidRPr="002B57B3">
        <w:rPr>
          <w:rFonts w:eastAsia="Calibri"/>
        </w:rPr>
        <w:t xml:space="preserve">via </w:t>
      </w:r>
      <w:r w:rsidR="005F091E" w:rsidRPr="002B57B3">
        <w:rPr>
          <w:rFonts w:eastAsia="Calibri"/>
        </w:rPr>
        <w:t xml:space="preserve">text messages. Furthermore, it is accompanied by a new mobile app </w:t>
      </w:r>
      <w:proofErr w:type="spellStart"/>
      <w:r w:rsidR="005F091E" w:rsidRPr="002B57B3">
        <w:rPr>
          <w:rFonts w:eastAsia="Calibri"/>
        </w:rPr>
        <w:t>eDavki</w:t>
      </w:r>
      <w:proofErr w:type="spellEnd"/>
      <w:r w:rsidR="005F091E" w:rsidRPr="002B57B3">
        <w:rPr>
          <w:rFonts w:eastAsia="Calibri"/>
        </w:rPr>
        <w:t xml:space="preserve"> that includes the most frequently used e-services and information for taxpayers (natural persons). The development of this portal </w:t>
      </w:r>
      <w:r w:rsidR="005534D2" w:rsidRPr="002B57B3">
        <w:rPr>
          <w:rFonts w:eastAsia="Calibri"/>
        </w:rPr>
        <w:t xml:space="preserve">marked </w:t>
      </w:r>
      <w:r w:rsidR="005F091E" w:rsidRPr="002B57B3">
        <w:rPr>
          <w:rFonts w:eastAsia="Calibri"/>
        </w:rPr>
        <w:t>the start of the unification of State Tax and Customs portals.</w:t>
      </w:r>
      <w:r w:rsidR="005F091E" w:rsidRPr="005E058D">
        <w:rPr>
          <w:rStyle w:val="tlid-translation"/>
          <w:rFonts w:eastAsia="Calibri"/>
          <w:color w:val="auto"/>
          <w:szCs w:val="22"/>
        </w:rPr>
        <w:t xml:space="preserve"> </w:t>
      </w:r>
    </w:p>
    <w:p w14:paraId="3A02FC3A" w14:textId="72D74125" w:rsidR="00005401" w:rsidRPr="005E058D" w:rsidRDefault="00005401" w:rsidP="006F3B99">
      <w:pPr>
        <w:pStyle w:val="Subtitle"/>
        <w:rPr>
          <w:rStyle w:val="Hyperlink"/>
          <w:color w:val="00B0F0"/>
          <w:sz w:val="22"/>
        </w:rPr>
      </w:pPr>
      <w:r w:rsidRPr="005E058D">
        <w:rPr>
          <w:rStyle w:val="Hyperlink"/>
          <w:color w:val="00B0F0"/>
          <w:sz w:val="22"/>
        </w:rPr>
        <w:t>Public Payments Administration Portal</w:t>
      </w:r>
    </w:p>
    <w:p w14:paraId="1F930F58" w14:textId="685A85E3" w:rsidR="00005401" w:rsidRPr="005E058D" w:rsidRDefault="00005401" w:rsidP="00005401">
      <w:r w:rsidRPr="005E058D">
        <w:t xml:space="preserve">The </w:t>
      </w:r>
      <w:hyperlink r:id="rId143" w:history="1">
        <w:r w:rsidRPr="005E058D">
          <w:rPr>
            <w:rStyle w:val="Hyperlink"/>
          </w:rPr>
          <w:t>Public Payments Administration</w:t>
        </w:r>
      </w:hyperlink>
      <w:r w:rsidRPr="005E058D">
        <w:t xml:space="preserve"> operates and manages the dedicated infrastructure for payments and other related services.</w:t>
      </w:r>
    </w:p>
    <w:p w14:paraId="67C06760" w14:textId="0626494D" w:rsidR="00005401" w:rsidRPr="005E058D" w:rsidRDefault="00005401" w:rsidP="00005401">
      <w:r w:rsidRPr="005E058D">
        <w:t xml:space="preserve">The </w:t>
      </w:r>
      <w:hyperlink r:id="rId144" w:history="1">
        <w:r w:rsidRPr="005E058D">
          <w:rPr>
            <w:rStyle w:val="Hyperlink"/>
          </w:rPr>
          <w:t>Slovenian Payment system</w:t>
        </w:r>
      </w:hyperlink>
      <w:r w:rsidRPr="005E058D">
        <w:t xml:space="preserve"> is a complete business solution combining a web portal with back office integration. The system </w:t>
      </w:r>
      <w:r w:rsidR="005534D2" w:rsidRPr="005E058D">
        <w:t>was</w:t>
      </w:r>
      <w:r w:rsidRPr="005E058D">
        <w:t xml:space="preserve"> developed </w:t>
      </w:r>
      <w:r w:rsidR="005534D2" w:rsidRPr="005E058D">
        <w:t xml:space="preserve">in </w:t>
      </w:r>
      <w:r w:rsidRPr="005E058D">
        <w:t>2002 and allows government institutions to pay their payments obligations to individuals and companies as well as taxes payments online using a qualified certificate issued by any registered certification authority in the country. The entire process consists of us</w:t>
      </w:r>
      <w:r w:rsidR="005534D2" w:rsidRPr="005E058D">
        <w:t>ing</w:t>
      </w:r>
      <w:r w:rsidRPr="005E058D">
        <w:t xml:space="preserve"> all SEPA compliant payment instruments (</w:t>
      </w:r>
      <w:proofErr w:type="spellStart"/>
      <w:r w:rsidRPr="005E058D">
        <w:t>UJPnet</w:t>
      </w:r>
      <w:proofErr w:type="spellEnd"/>
      <w:r w:rsidRPr="005E058D">
        <w:t>), exchanging e</w:t>
      </w:r>
      <w:r w:rsidR="00343F9E">
        <w:t>I</w:t>
      </w:r>
      <w:r w:rsidRPr="005E058D">
        <w:t>nvoices (</w:t>
      </w:r>
      <w:proofErr w:type="spellStart"/>
      <w:r w:rsidRPr="008848CC">
        <w:rPr>
          <w:i/>
        </w:rPr>
        <w:t>eRačun</w:t>
      </w:r>
      <w:proofErr w:type="spellEnd"/>
      <w:r w:rsidRPr="005E058D">
        <w:t>) and validating data, sending all related responses and feedback (corresponding status), digitally signing and time-stamping of the exchanged data.</w:t>
      </w:r>
    </w:p>
    <w:p w14:paraId="5B4AC7DB" w14:textId="4BC1431B" w:rsidR="00005401" w:rsidRPr="005E058D" w:rsidRDefault="00F92A7B" w:rsidP="00005401">
      <w:pPr>
        <w:pStyle w:val="Subtitle"/>
      </w:pPr>
      <w:hyperlink r:id="rId145" w:history="1">
        <w:proofErr w:type="spellStart"/>
        <w:r w:rsidR="00005401" w:rsidRPr="005E058D">
          <w:t>eSessions</w:t>
        </w:r>
        <w:proofErr w:type="spellEnd"/>
      </w:hyperlink>
      <w:r w:rsidR="00005401" w:rsidRPr="005E058D">
        <w:t xml:space="preserve"> – An IT </w:t>
      </w:r>
      <w:r w:rsidR="004D21D3">
        <w:t>S</w:t>
      </w:r>
      <w:r w:rsidR="00005401" w:rsidRPr="005E058D">
        <w:t xml:space="preserve">olution to </w:t>
      </w:r>
      <w:r w:rsidR="004D21D3">
        <w:t>S</w:t>
      </w:r>
      <w:r w:rsidR="00005401" w:rsidRPr="005E058D">
        <w:t xml:space="preserve">upport the </w:t>
      </w:r>
      <w:r w:rsidR="004D21D3">
        <w:t>D</w:t>
      </w:r>
      <w:r w:rsidR="00005401" w:rsidRPr="005E058D">
        <w:t>ecision-</w:t>
      </w:r>
      <w:r w:rsidR="004D21D3">
        <w:t>M</w:t>
      </w:r>
      <w:r w:rsidR="00005401" w:rsidRPr="005E058D">
        <w:t>aking process in the Government of the Republic of Slovenia</w:t>
      </w:r>
    </w:p>
    <w:p w14:paraId="5EE211AC" w14:textId="02CBA90A" w:rsidR="00005401" w:rsidRPr="005E058D" w:rsidRDefault="00005401" w:rsidP="00005401">
      <w:r w:rsidRPr="005E058D">
        <w:t xml:space="preserve">The aim of the IT solution </w:t>
      </w:r>
      <w:hyperlink r:id="rId146" w:history="1">
        <w:r w:rsidRPr="005E058D">
          <w:rPr>
            <w:rStyle w:val="Hyperlink"/>
          </w:rPr>
          <w:t>e-Sessions</w:t>
        </w:r>
      </w:hyperlink>
      <w:r w:rsidRPr="005E058D">
        <w:t xml:space="preserve"> is to provide comprehensive support for decision-making in </w:t>
      </w:r>
      <w:r w:rsidR="005534D2" w:rsidRPr="005E058D">
        <w:t>Government</w:t>
      </w:r>
      <w:r w:rsidRPr="005E058D">
        <w:t xml:space="preserve">. </w:t>
      </w:r>
      <w:r w:rsidR="005534D2" w:rsidRPr="005E058D">
        <w:t xml:space="preserve">It </w:t>
      </w:r>
      <w:r w:rsidRPr="005E058D">
        <w:t>is an extensive system which includes all state authorities and indirectly also the interested public. The e-Sessions service is organised into the following three segments by content:</w:t>
      </w:r>
    </w:p>
    <w:p w14:paraId="21CCC9A7" w14:textId="5A208B85" w:rsidR="00005401" w:rsidRPr="005E058D" w:rsidRDefault="00005401" w:rsidP="00257E41">
      <w:pPr>
        <w:numPr>
          <w:ilvl w:val="0"/>
          <w:numId w:val="22"/>
        </w:numPr>
      </w:pPr>
      <w:r w:rsidRPr="005E058D">
        <w:t>Internal</w:t>
      </w:r>
      <w:r w:rsidR="005534D2" w:rsidRPr="005E058D">
        <w:t xml:space="preserve">: </w:t>
      </w:r>
      <w:r w:rsidRPr="005E058D">
        <w:t>the consideration of documents by Government working bodies and decision-making in the Government;</w:t>
      </w:r>
    </w:p>
    <w:p w14:paraId="4860E129" w14:textId="2D955193" w:rsidR="00005401" w:rsidRPr="005E058D" w:rsidRDefault="00005401" w:rsidP="00257E41">
      <w:pPr>
        <w:numPr>
          <w:ilvl w:val="0"/>
          <w:numId w:val="22"/>
        </w:numPr>
      </w:pPr>
      <w:r w:rsidRPr="005E058D">
        <w:t>State authorities</w:t>
      </w:r>
      <w:r w:rsidR="005534D2" w:rsidRPr="005E058D">
        <w:t>:</w:t>
      </w:r>
      <w:r w:rsidRPr="005E058D">
        <w:t xml:space="preserve"> in addition to the documents already considered, this </w:t>
      </w:r>
      <w:r w:rsidR="005534D2" w:rsidRPr="005E058D">
        <w:t xml:space="preserve">segment </w:t>
      </w:r>
      <w:r w:rsidRPr="005E058D">
        <w:t>includes documents currently waiting for the Government’s consideration. These documents are published in the Government’s information system in order to allow other ministries and Government offices to submit any comments or proposals; and</w:t>
      </w:r>
    </w:p>
    <w:p w14:paraId="47AAC566" w14:textId="5467403B" w:rsidR="00005401" w:rsidRPr="005E058D" w:rsidRDefault="00005401" w:rsidP="00257E41">
      <w:pPr>
        <w:numPr>
          <w:ilvl w:val="0"/>
          <w:numId w:val="22"/>
        </w:numPr>
      </w:pPr>
      <w:r w:rsidRPr="005E058D">
        <w:t>Public</w:t>
      </w:r>
      <w:r w:rsidR="005534D2" w:rsidRPr="005E058D">
        <w:t>:</w:t>
      </w:r>
      <w:r w:rsidRPr="005E058D">
        <w:t xml:space="preserve"> the publication of non-confidential Government decisions and documents. This content is published on the Government’s website and is intended for the interested public, in particular non-governmental and other organisations of civil society. Here, anybody who participated in the drawing-up of the documents can check how their comments, initiatives and proposals have been taken into account in the preparation of the Government’s decisions by the competent ministries and offices.</w:t>
      </w:r>
    </w:p>
    <w:p w14:paraId="7D63BC48" w14:textId="77777777" w:rsidR="00005401" w:rsidRPr="005E058D" w:rsidRDefault="00005401" w:rsidP="00005401">
      <w:r w:rsidRPr="005E058D">
        <w:t>A special segment of the system is used as IT support for confidential Government decisions, which is in a separate information and communication structure and meets strict security requirements for the treatment of classified information.</w:t>
      </w:r>
    </w:p>
    <w:p w14:paraId="763B1B60" w14:textId="77777777" w:rsidR="00005401" w:rsidRPr="005E058D" w:rsidRDefault="00005401" w:rsidP="00005401">
      <w:r w:rsidRPr="005E058D">
        <w:t xml:space="preserve">The </w:t>
      </w:r>
      <w:proofErr w:type="spellStart"/>
      <w:r w:rsidRPr="005E058D">
        <w:t>eSessions</w:t>
      </w:r>
      <w:proofErr w:type="spellEnd"/>
      <w:r w:rsidRPr="005E058D">
        <w:t xml:space="preserve"> service facilitates the management of a great number of documents, remote voting and the electronic conduct of sessions and provides a strong support for the provision of information to various target user groups and the general public.</w:t>
      </w:r>
    </w:p>
    <w:p w14:paraId="54963094" w14:textId="77777777" w:rsidR="00005401" w:rsidRPr="005E058D" w:rsidRDefault="00005401" w:rsidP="00005401">
      <w:pPr>
        <w:pStyle w:val="Subtitle"/>
      </w:pPr>
      <w:r w:rsidRPr="005E058D">
        <w:t>EU-Portal</w:t>
      </w:r>
    </w:p>
    <w:p w14:paraId="20D27D9A" w14:textId="4836FDAC" w:rsidR="00005401" w:rsidRPr="005E058D" w:rsidRDefault="00F92A7B" w:rsidP="00005401">
      <w:hyperlink r:id="rId147" w:history="1">
        <w:r w:rsidR="00005401" w:rsidRPr="005E058D">
          <w:rPr>
            <w:rStyle w:val="Hyperlink"/>
          </w:rPr>
          <w:t>The EU-Portal</w:t>
        </w:r>
      </w:hyperlink>
      <w:r w:rsidR="00005401" w:rsidRPr="005E058D">
        <w:t xml:space="preserve"> is a part of the single information system of the Government and is the basic information tool for the adoption, recording, classification and publication of documents exchanged between the Republic of Slovenia and the European Union. The system is also used in the preparation and harmonisation of the Government’s positions in procedures for the adoption of legislative proposals and other acts of the European Union, in the preparation and harmonisation of discussion points for the meetings of the Council of the EU, and in the reporting of Slovenian representatives from the meetings of the Council of the EU and its working bodies. The portal is managed by the Secretariat-General and the Ministry of Foreign Affairs in accordance with Rules of Procedure. The EU-Portal is used as an information system for the coordination of documents of the Council of the EU. All documents received from Brussels through the Extranet U32 Mail, a formal system for exchanging information between the Council of the EU and Member States, are entered in the EU-Portal. The portal allows for the management of a large number of different documents and provides a strong support for group work. The EU-Portal contains a collection of EU issues facilitating the monitoring of the consideration of documents by the Council of the EU throughout the legislative process in which EU policies are formulated, from the initial proposal of the European Commission to the final adoption of an act by the Council of the EU. When a legislative act is adopted and published in the Official Journal of the European Union, the relevant issue in the EU-Portal is closed. Issues and documents are classified according to the competent authorities (ministries and government offices) and working groups. The classification of documents corresponds to the document classification in the </w:t>
      </w:r>
      <w:proofErr w:type="spellStart"/>
      <w:r w:rsidR="00005401" w:rsidRPr="005E058D">
        <w:t>EuroVoc</w:t>
      </w:r>
      <w:proofErr w:type="spellEnd"/>
      <w:r w:rsidR="00005401" w:rsidRPr="005E058D">
        <w:t xml:space="preserve"> thesaurus used by EU institutions. A special segment of the EU-portal is accredited for the treatment of classified information.</w:t>
      </w:r>
    </w:p>
    <w:p w14:paraId="40E001B9" w14:textId="77777777" w:rsidR="003730DF" w:rsidRPr="005E058D" w:rsidRDefault="003730DF" w:rsidP="001F36DA">
      <w:pPr>
        <w:pStyle w:val="Heading2"/>
      </w:pPr>
      <w:r w:rsidRPr="005E058D">
        <w:t>Networks</w:t>
      </w:r>
      <w:bookmarkEnd w:id="51"/>
    </w:p>
    <w:p w14:paraId="1FB8CCE2" w14:textId="77777777" w:rsidR="00EA7F01" w:rsidRPr="005E058D" w:rsidRDefault="00EA7F01" w:rsidP="00EA7F01">
      <w:pPr>
        <w:pStyle w:val="Subtitle"/>
      </w:pPr>
      <w:bookmarkStart w:id="52" w:name="_Toc1474991"/>
      <w:r w:rsidRPr="005E058D">
        <w:t xml:space="preserve">HKOM (Fast Communications Network) </w:t>
      </w:r>
    </w:p>
    <w:p w14:paraId="0F98CC14" w14:textId="4B60A6ED" w:rsidR="00EA7F01" w:rsidRPr="005E058D" w:rsidRDefault="00EA7F01" w:rsidP="00EA7F01">
      <w:r w:rsidRPr="005E058D">
        <w:t>Most government bodies have internet/intranet facilities and are linked to the Government-wide network HKOM (Fast Communications Network), connecting more than 1 600 local networks.</w:t>
      </w:r>
    </w:p>
    <w:p w14:paraId="0C4BD003" w14:textId="77777777" w:rsidR="007E7AC0" w:rsidRPr="005E058D" w:rsidRDefault="007E7AC0" w:rsidP="007E7AC0">
      <w:pPr>
        <w:pStyle w:val="Subtitle"/>
      </w:pPr>
      <w:proofErr w:type="spellStart"/>
      <w:r w:rsidRPr="005E058D">
        <w:t>zNET</w:t>
      </w:r>
      <w:proofErr w:type="spellEnd"/>
      <w:r w:rsidRPr="005E058D">
        <w:t xml:space="preserve"> (Healthcare Network) </w:t>
      </w:r>
    </w:p>
    <w:p w14:paraId="55F0A737" w14:textId="1AE4A9D0" w:rsidR="007E7AC0" w:rsidRPr="005E058D" w:rsidRDefault="00F92A7B" w:rsidP="007E7AC0">
      <w:hyperlink r:id="rId148" w:history="1">
        <w:r w:rsidR="007E7AC0" w:rsidRPr="005E058D">
          <w:rPr>
            <w:rStyle w:val="Hyperlink"/>
          </w:rPr>
          <w:t>Healthcare network (</w:t>
        </w:r>
        <w:proofErr w:type="spellStart"/>
        <w:r w:rsidR="007E7AC0" w:rsidRPr="005E058D">
          <w:rPr>
            <w:rStyle w:val="Hyperlink"/>
          </w:rPr>
          <w:t>zNET</w:t>
        </w:r>
        <w:proofErr w:type="spellEnd"/>
        <w:r w:rsidR="007E7AC0" w:rsidRPr="005E058D">
          <w:rPr>
            <w:rStyle w:val="Hyperlink"/>
          </w:rPr>
          <w:t>)</w:t>
        </w:r>
      </w:hyperlink>
      <w:r w:rsidR="007E7AC0" w:rsidRPr="005E058D">
        <w:t xml:space="preserve"> provides a secure and reliable communication to all healthcare providers. All public healthcare institutions are connected to </w:t>
      </w:r>
      <w:proofErr w:type="spellStart"/>
      <w:r w:rsidR="007E7AC0" w:rsidRPr="005E058D">
        <w:t>zNET</w:t>
      </w:r>
      <w:proofErr w:type="spellEnd"/>
      <w:r w:rsidR="007E7AC0" w:rsidRPr="005E058D">
        <w:t xml:space="preserve">.  </w:t>
      </w:r>
    </w:p>
    <w:p w14:paraId="0C2805F6" w14:textId="00CEA95E" w:rsidR="003730DF" w:rsidRPr="005E058D" w:rsidRDefault="003730DF" w:rsidP="001F36DA">
      <w:pPr>
        <w:pStyle w:val="Heading2"/>
      </w:pPr>
      <w:r w:rsidRPr="005E058D">
        <w:t>Data Exchange</w:t>
      </w:r>
      <w:bookmarkEnd w:id="52"/>
    </w:p>
    <w:p w14:paraId="6732F908" w14:textId="77777777" w:rsidR="000C6CE8" w:rsidRPr="005E058D" w:rsidRDefault="000106FF" w:rsidP="000C6CE8">
      <w:pPr>
        <w:pStyle w:val="Subtitle"/>
      </w:pPr>
      <w:r w:rsidRPr="005E058D">
        <w:t>TRAY</w:t>
      </w:r>
    </w:p>
    <w:p w14:paraId="218A6218" w14:textId="29D33C21" w:rsidR="00770673" w:rsidRPr="005E058D" w:rsidRDefault="00F92A7B" w:rsidP="00770673">
      <w:hyperlink r:id="rId149" w:history="1">
        <w:r w:rsidR="000C6CE8" w:rsidRPr="005E058D">
          <w:rPr>
            <w:rStyle w:val="Hyperlink"/>
          </w:rPr>
          <w:t>TRAY</w:t>
        </w:r>
      </w:hyperlink>
      <w:r w:rsidR="000C6CE8" w:rsidRPr="005E058D">
        <w:t xml:space="preserve"> is a </w:t>
      </w:r>
      <w:r w:rsidR="000106FF" w:rsidRPr="005E058D">
        <w:t>central system for electronic data enquires. It enables efficient, reliable and secure collection of data for different clients, from numerous and heterogeneous data sources, by handling electronic data enquiries and electronic answers. Moreover, it also enables the handling of data sources in a customi</w:t>
      </w:r>
      <w:r w:rsidR="00ED3BC0" w:rsidRPr="005E058D">
        <w:t>s</w:t>
      </w:r>
      <w:r w:rsidR="000106FF" w:rsidRPr="005E058D">
        <w:t>ed and parameteri</w:t>
      </w:r>
      <w:r w:rsidR="00ED3BC0" w:rsidRPr="005E058D">
        <w:t>s</w:t>
      </w:r>
      <w:r w:rsidR="000106FF" w:rsidRPr="005E058D">
        <w:t>ed way.</w:t>
      </w:r>
    </w:p>
    <w:p w14:paraId="0345865C" w14:textId="77777777" w:rsidR="00A23FC3" w:rsidRPr="005E058D" w:rsidRDefault="00010F16" w:rsidP="0030132D">
      <w:pPr>
        <w:pStyle w:val="Subtitle"/>
      </w:pPr>
      <w:r w:rsidRPr="005E058D">
        <w:t>IO-MODULE</w:t>
      </w:r>
    </w:p>
    <w:p w14:paraId="7B6D8050" w14:textId="27B696A1" w:rsidR="00010F16" w:rsidRPr="005E058D" w:rsidRDefault="00A23FC3" w:rsidP="00A23FC3">
      <w:pPr>
        <w:pStyle w:val="BodyText"/>
      </w:pPr>
      <w:r w:rsidRPr="005E058D">
        <w:t xml:space="preserve">The </w:t>
      </w:r>
      <w:hyperlink r:id="rId150" w:history="1">
        <w:r w:rsidRPr="005E058D">
          <w:rPr>
            <w:rStyle w:val="Hyperlink"/>
          </w:rPr>
          <w:t>IO</w:t>
        </w:r>
        <w:r w:rsidR="0030132D" w:rsidRPr="005E058D">
          <w:rPr>
            <w:rStyle w:val="Hyperlink"/>
          </w:rPr>
          <w:t>-MODULE</w:t>
        </w:r>
      </w:hyperlink>
      <w:r w:rsidR="0030132D" w:rsidRPr="005E058D">
        <w:t xml:space="preserve"> is </w:t>
      </w:r>
      <w:r w:rsidR="00010F16" w:rsidRPr="005E058D">
        <w:t>common platform for standardi</w:t>
      </w:r>
      <w:r w:rsidR="00ED3BC0" w:rsidRPr="005E058D">
        <w:t>s</w:t>
      </w:r>
      <w:r w:rsidR="00010F16" w:rsidRPr="005E058D">
        <w:t>ed data distribution. Used by institutions for distributing data to the related clients. Additionally, the system enables to maintain the electronic trail of data distributed and to see which user received which data, when and for what specific purpose.</w:t>
      </w:r>
    </w:p>
    <w:p w14:paraId="0746ED7F" w14:textId="1B3E9E2A" w:rsidR="0030132D" w:rsidRPr="005E058D" w:rsidRDefault="004D21D3" w:rsidP="009E1E33">
      <w:pPr>
        <w:pStyle w:val="Subtitle"/>
      </w:pPr>
      <w:r w:rsidRPr="005E058D">
        <w:t>Asynchronous Module</w:t>
      </w:r>
    </w:p>
    <w:p w14:paraId="32E0783F" w14:textId="37503CB1" w:rsidR="00010F16" w:rsidRPr="005E058D" w:rsidRDefault="0030132D" w:rsidP="002B57B3">
      <w:r w:rsidRPr="005E058D">
        <w:t xml:space="preserve">The </w:t>
      </w:r>
      <w:hyperlink r:id="rId151" w:history="1">
        <w:r w:rsidRPr="005E058D">
          <w:rPr>
            <w:rStyle w:val="Hyperlink"/>
          </w:rPr>
          <w:t>A</w:t>
        </w:r>
        <w:r w:rsidR="009E1E33" w:rsidRPr="005E058D">
          <w:rPr>
            <w:rStyle w:val="Hyperlink"/>
          </w:rPr>
          <w:t>synch</w:t>
        </w:r>
        <w:r w:rsidR="005366D3" w:rsidRPr="005E058D">
          <w:rPr>
            <w:rStyle w:val="Hyperlink"/>
          </w:rPr>
          <w:t>r</w:t>
        </w:r>
        <w:r w:rsidR="009E1E33" w:rsidRPr="005E058D">
          <w:rPr>
            <w:rStyle w:val="Hyperlink"/>
          </w:rPr>
          <w:t>onous Module</w:t>
        </w:r>
      </w:hyperlink>
      <w:r w:rsidR="009E1E33" w:rsidRPr="005E058D">
        <w:t xml:space="preserve"> </w:t>
      </w:r>
      <w:r w:rsidR="00010F16" w:rsidRPr="005E058D">
        <w:t xml:space="preserve">enables electronic enquiries to data sources that are not accessible via synchronous access. By using this system, it is possible to communicate with data sources via specific </w:t>
      </w:r>
      <w:r w:rsidR="002B57B3">
        <w:t>‘</w:t>
      </w:r>
      <w:r w:rsidR="00010F16" w:rsidRPr="005E058D">
        <w:t>waiting rooms</w:t>
      </w:r>
      <w:r w:rsidR="002B57B3">
        <w:t>’</w:t>
      </w:r>
      <w:r w:rsidR="00010F16" w:rsidRPr="005E058D">
        <w:t>, where all questions for a data source are collected and after being processed and answered by data source, transmitted back to the calling system with related answers.</w:t>
      </w:r>
    </w:p>
    <w:p w14:paraId="28E23632" w14:textId="77777777" w:rsidR="003730DF" w:rsidRPr="005E058D" w:rsidRDefault="003730DF" w:rsidP="001F36DA">
      <w:pPr>
        <w:pStyle w:val="Heading2"/>
      </w:pPr>
      <w:bookmarkStart w:id="53" w:name="_Toc1474992"/>
      <w:r w:rsidRPr="005E058D">
        <w:t>eID and Trust Services</w:t>
      </w:r>
      <w:bookmarkEnd w:id="53"/>
    </w:p>
    <w:p w14:paraId="7A36B261" w14:textId="5F0E4DAB" w:rsidR="004851FF" w:rsidRPr="005E058D" w:rsidRDefault="004851FF" w:rsidP="00200DE3">
      <w:pPr>
        <w:pStyle w:val="Subtitle"/>
      </w:pPr>
      <w:bookmarkStart w:id="54" w:name="_Toc1474993"/>
      <w:r w:rsidRPr="005E058D">
        <w:t>SI-PASS</w:t>
      </w:r>
      <w:r w:rsidR="001B506C" w:rsidRPr="005E058D">
        <w:t xml:space="preserve"> - </w:t>
      </w:r>
      <w:r w:rsidR="004D21D3">
        <w:t>A</w:t>
      </w:r>
      <w:r w:rsidR="001B506C" w:rsidRPr="005E058D">
        <w:t xml:space="preserve">uthentication and eSignature </w:t>
      </w:r>
      <w:r w:rsidR="004D21D3">
        <w:t>S</w:t>
      </w:r>
      <w:r w:rsidR="001B506C" w:rsidRPr="005E058D">
        <w:t>ervice</w:t>
      </w:r>
    </w:p>
    <w:p w14:paraId="288BCB8A" w14:textId="14CD06BE" w:rsidR="004A560A" w:rsidRPr="00B96BF2" w:rsidRDefault="004A560A" w:rsidP="00B96BF2">
      <w:bookmarkStart w:id="55" w:name="_Hlk10037229"/>
      <w:r w:rsidRPr="005E058D">
        <w:t xml:space="preserve">In 2015, several projects for authentication and trust services as central building blocks </w:t>
      </w:r>
      <w:r w:rsidR="005534D2" w:rsidRPr="005E058D">
        <w:t>were</w:t>
      </w:r>
      <w:r w:rsidRPr="005E058D">
        <w:t xml:space="preserve"> launched</w:t>
      </w:r>
      <w:r w:rsidR="005534D2" w:rsidRPr="005E058D">
        <w:t xml:space="preserve">. </w:t>
      </w:r>
      <w:r w:rsidR="005534D2" w:rsidRPr="00B96BF2">
        <w:t>The</w:t>
      </w:r>
      <w:r w:rsidRPr="00B96BF2">
        <w:t xml:space="preserve"> </w:t>
      </w:r>
      <w:r w:rsidRPr="00B96BF2">
        <w:rPr>
          <w:rStyle w:val="tlid-translation"/>
          <w:rFonts w:eastAsia="Calibri"/>
          <w:szCs w:val="20"/>
        </w:rPr>
        <w:t>Authentication and eSignature Service</w:t>
      </w:r>
      <w:r w:rsidRPr="005E058D">
        <w:rPr>
          <w:rStyle w:val="tlid-translation"/>
          <w:rFonts w:eastAsia="Calibri"/>
          <w:color w:val="auto"/>
          <w:szCs w:val="20"/>
        </w:rPr>
        <w:t xml:space="preserve"> </w:t>
      </w:r>
      <w:hyperlink r:id="rId152" w:history="1">
        <w:r w:rsidRPr="005E058D">
          <w:rPr>
            <w:rStyle w:val="Hyperlink"/>
            <w:rFonts w:eastAsia="Calibri"/>
            <w:szCs w:val="20"/>
          </w:rPr>
          <w:t>SI-PASS</w:t>
        </w:r>
      </w:hyperlink>
      <w:r w:rsidRPr="005E058D">
        <w:rPr>
          <w:rStyle w:val="tlid-translation"/>
          <w:rFonts w:eastAsia="Calibri"/>
          <w:color w:val="auto"/>
          <w:szCs w:val="20"/>
        </w:rPr>
        <w:t xml:space="preserve"> </w:t>
      </w:r>
      <w:r w:rsidR="005534D2" w:rsidRPr="00B96BF2">
        <w:rPr>
          <w:rStyle w:val="tlid-translation"/>
          <w:rFonts w:eastAsia="Calibri"/>
          <w:szCs w:val="20"/>
        </w:rPr>
        <w:t>has been</w:t>
      </w:r>
      <w:r w:rsidRPr="00B96BF2">
        <w:rPr>
          <w:rStyle w:val="tlid-translation"/>
          <w:rFonts w:eastAsia="Calibri"/>
          <w:szCs w:val="20"/>
        </w:rPr>
        <w:t xml:space="preserve"> fully operational since 2017</w:t>
      </w:r>
      <w:r w:rsidR="005534D2" w:rsidRPr="00B96BF2">
        <w:rPr>
          <w:rStyle w:val="tlid-translation"/>
          <w:rFonts w:eastAsia="Calibri"/>
          <w:szCs w:val="20"/>
        </w:rPr>
        <w:t>, offering a</w:t>
      </w:r>
      <w:r w:rsidRPr="00B96BF2">
        <w:rPr>
          <w:rStyle w:val="tlid-translation"/>
          <w:rFonts w:eastAsia="Calibri"/>
          <w:szCs w:val="20"/>
        </w:rPr>
        <w:t xml:space="preserve"> central service for authentication of domestic and cross-border users according to eIDAS regulation. </w:t>
      </w:r>
      <w:r w:rsidR="004D21D3" w:rsidRPr="00B96BF2">
        <w:t>eS</w:t>
      </w:r>
      <w:r w:rsidRPr="00B96BF2">
        <w:t xml:space="preserve">ignature part of SI-PASS </w:t>
      </w:r>
      <w:r w:rsidR="005534D2" w:rsidRPr="00B96BF2">
        <w:t>was</w:t>
      </w:r>
      <w:r w:rsidRPr="00B96BF2">
        <w:t xml:space="preserve"> implemented as a server-based system to allow the creation of an electronic signature with the private keys of the digital certificate holder securely stored in the central system. This system offers different levels of trust, including qualified digital signatures compliant with the eIDAS regulation. </w:t>
      </w:r>
      <w:r w:rsidR="005534D2" w:rsidRPr="00B96BF2">
        <w:t>E</w:t>
      </w:r>
      <w:r w:rsidRPr="00B96BF2">
        <w:t xml:space="preserve">nd-users can use such service independently of their user-platforms. SI-PASS has been integrated into major public administration systems. </w:t>
      </w:r>
    </w:p>
    <w:p w14:paraId="4840A9B2" w14:textId="16FD8EFA" w:rsidR="004851FF" w:rsidRPr="005E058D" w:rsidRDefault="005324AB" w:rsidP="00B96BF2">
      <w:pPr>
        <w:rPr>
          <w:rStyle w:val="tlid-translation"/>
          <w:rFonts w:eastAsia="Calibri"/>
          <w:color w:val="auto"/>
          <w:szCs w:val="20"/>
        </w:rPr>
      </w:pPr>
      <w:r w:rsidRPr="00B96BF2">
        <w:rPr>
          <w:rFonts w:cs="Calibri"/>
        </w:rPr>
        <w:t>In 2018</w:t>
      </w:r>
      <w:r w:rsidR="005534D2" w:rsidRPr="00B96BF2">
        <w:rPr>
          <w:rFonts w:cs="Calibri"/>
        </w:rPr>
        <w:t>, the</w:t>
      </w:r>
      <w:r w:rsidRPr="00B96BF2">
        <w:rPr>
          <w:rFonts w:cs="Calibri"/>
        </w:rPr>
        <w:t xml:space="preserve"> </w:t>
      </w:r>
      <w:r w:rsidRPr="00B96BF2">
        <w:rPr>
          <w:rStyle w:val="tlid-translation"/>
          <w:rFonts w:eastAsia="Calibri"/>
          <w:szCs w:val="20"/>
        </w:rPr>
        <w:t>Slovenian Authentication and eSignature Service</w:t>
      </w:r>
      <w:r w:rsidRPr="005E058D">
        <w:rPr>
          <w:rStyle w:val="tlid-translation"/>
          <w:rFonts w:eastAsia="Calibri"/>
          <w:color w:val="auto"/>
          <w:szCs w:val="20"/>
        </w:rPr>
        <w:t xml:space="preserve"> </w:t>
      </w:r>
      <w:hyperlink r:id="rId153" w:history="1">
        <w:r w:rsidRPr="005E058D">
          <w:rPr>
            <w:rStyle w:val="Hyperlink"/>
            <w:rFonts w:eastAsia="Calibri"/>
            <w:szCs w:val="20"/>
          </w:rPr>
          <w:t>SI-PASS</w:t>
        </w:r>
      </w:hyperlink>
      <w:r w:rsidR="005534D2" w:rsidRPr="005E058D">
        <w:rPr>
          <w:rStyle w:val="tlid-translation"/>
          <w:rFonts w:eastAsia="Calibri"/>
          <w:color w:val="auto"/>
          <w:szCs w:val="20"/>
        </w:rPr>
        <w:t xml:space="preserve"> </w:t>
      </w:r>
      <w:r w:rsidR="005534D2" w:rsidRPr="00B96BF2">
        <w:rPr>
          <w:rStyle w:val="tlid-translation"/>
          <w:rFonts w:eastAsia="Calibri"/>
          <w:szCs w:val="20"/>
        </w:rPr>
        <w:t>was</w:t>
      </w:r>
      <w:r w:rsidRPr="00B96BF2">
        <w:rPr>
          <w:rStyle w:val="tlid-translation"/>
          <w:rFonts w:eastAsia="Calibri"/>
          <w:szCs w:val="20"/>
        </w:rPr>
        <w:t xml:space="preserve"> integrated with Slovenian eIDAS node and successfully tested with a number of other eIDAS nodes.</w:t>
      </w:r>
      <w:r w:rsidRPr="005E058D">
        <w:rPr>
          <w:rStyle w:val="tlid-translation"/>
          <w:rFonts w:eastAsia="Calibri"/>
          <w:color w:val="auto"/>
          <w:szCs w:val="20"/>
        </w:rPr>
        <w:t xml:space="preserve"> </w:t>
      </w:r>
      <w:hyperlink r:id="rId154" w:history="1">
        <w:r w:rsidR="00E14E3C" w:rsidRPr="005E058D">
          <w:rPr>
            <w:rStyle w:val="Hyperlink"/>
          </w:rPr>
          <w:t>SI-PASS</w:t>
        </w:r>
      </w:hyperlink>
      <w:r w:rsidR="00E14E3C" w:rsidRPr="005E058D">
        <w:t>, the central authentication and e</w:t>
      </w:r>
      <w:r w:rsidR="002B57B3">
        <w:t>S</w:t>
      </w:r>
      <w:r w:rsidR="00E14E3C" w:rsidRPr="005E058D">
        <w:t>ignature system, offer</w:t>
      </w:r>
      <w:r w:rsidR="005534D2" w:rsidRPr="005E058D">
        <w:t>ed</w:t>
      </w:r>
      <w:r w:rsidR="00E14E3C" w:rsidRPr="005E058D">
        <w:t xml:space="preserve"> the possibility </w:t>
      </w:r>
      <w:r w:rsidR="005534D2" w:rsidRPr="005E058D">
        <w:t>of</w:t>
      </w:r>
      <w:r w:rsidR="00E14E3C" w:rsidRPr="005E058D">
        <w:t xml:space="preserve"> verify</w:t>
      </w:r>
      <w:r w:rsidR="005534D2" w:rsidRPr="005E058D">
        <w:t>ing</w:t>
      </w:r>
      <w:r w:rsidR="00E14E3C" w:rsidRPr="005E058D">
        <w:t xml:space="preserve"> electronic identities in one place</w:t>
      </w:r>
      <w:bookmarkEnd w:id="55"/>
      <w:r w:rsidR="005534D2" w:rsidRPr="005E058D">
        <w:t>,</w:t>
      </w:r>
      <w:r w:rsidR="00E14E3C" w:rsidRPr="005E058D">
        <w:t xml:space="preserve"> and it serves as the main eIDAS node for cross-border authentication. SI-PASS offers the possibility of remote e</w:t>
      </w:r>
      <w:r w:rsidR="002B57B3">
        <w:t>S</w:t>
      </w:r>
      <w:r w:rsidR="00E14E3C" w:rsidRPr="005E058D">
        <w:t xml:space="preserve">ignature, enabling users to </w:t>
      </w:r>
      <w:proofErr w:type="spellStart"/>
      <w:r w:rsidR="00E14E3C" w:rsidRPr="005E058D">
        <w:t>e</w:t>
      </w:r>
      <w:r w:rsidR="002B57B3">
        <w:t>S</w:t>
      </w:r>
      <w:r w:rsidR="00E14E3C" w:rsidRPr="005E058D">
        <w:t>ign</w:t>
      </w:r>
      <w:proofErr w:type="spellEnd"/>
      <w:r w:rsidR="00E14E3C" w:rsidRPr="005E058D">
        <w:t xml:space="preserve"> independently of their platforms and devices they are </w:t>
      </w:r>
      <w:r w:rsidR="00E14E3C" w:rsidRPr="00B96BF2">
        <w:t xml:space="preserve">using. </w:t>
      </w:r>
      <w:r w:rsidRPr="00B96BF2">
        <w:rPr>
          <w:rStyle w:val="tlid-translation"/>
          <w:rFonts w:eastAsia="Calibri"/>
          <w:szCs w:val="20"/>
        </w:rPr>
        <w:t>SI-PASS, used for cross-border authentication according to eIDAS requirements, is progressively enabled on different e</w:t>
      </w:r>
      <w:r w:rsidR="002B57B3" w:rsidRPr="00B96BF2">
        <w:rPr>
          <w:rStyle w:val="tlid-translation"/>
          <w:rFonts w:eastAsia="Calibri"/>
          <w:szCs w:val="20"/>
        </w:rPr>
        <w:t>G</w:t>
      </w:r>
      <w:r w:rsidRPr="00B96BF2">
        <w:rPr>
          <w:rStyle w:val="tlid-translation"/>
          <w:rFonts w:eastAsia="Calibri"/>
          <w:szCs w:val="20"/>
        </w:rPr>
        <w:t xml:space="preserve">overnment services. </w:t>
      </w:r>
      <w:r w:rsidR="00E14E3C" w:rsidRPr="00B96BF2">
        <w:t xml:space="preserve">In 2017 SI-PASS was awarded best project </w:t>
      </w:r>
      <w:r w:rsidR="005534D2" w:rsidRPr="00B96BF2">
        <w:t xml:space="preserve">in </w:t>
      </w:r>
      <w:r w:rsidR="00E14E3C" w:rsidRPr="00B96BF2">
        <w:t>e</w:t>
      </w:r>
      <w:r w:rsidR="00C66A9B" w:rsidRPr="00B96BF2">
        <w:t>G</w:t>
      </w:r>
      <w:r w:rsidR="00E14E3C" w:rsidRPr="00B96BF2">
        <w:t>overnment.</w:t>
      </w:r>
      <w:r w:rsidR="00E14E3C" w:rsidRPr="005E058D">
        <w:t xml:space="preserve">  </w:t>
      </w:r>
    </w:p>
    <w:p w14:paraId="5E4EC658" w14:textId="77777777" w:rsidR="00F62912" w:rsidRPr="005E058D" w:rsidRDefault="00F62912" w:rsidP="00F62912">
      <w:pPr>
        <w:pStyle w:val="Subtitle"/>
        <w:rPr>
          <w:rStyle w:val="tlid-translation"/>
          <w:rFonts w:eastAsia="Calibri"/>
        </w:rPr>
      </w:pPr>
      <w:r w:rsidRPr="005E058D">
        <w:rPr>
          <w:rStyle w:val="tlid-translation"/>
          <w:rFonts w:eastAsia="Calibri"/>
        </w:rPr>
        <w:t xml:space="preserve">Qualified digital certificates and </w:t>
      </w:r>
      <w:proofErr w:type="spellStart"/>
      <w:r w:rsidRPr="005E058D">
        <w:rPr>
          <w:rStyle w:val="tlid-translation"/>
          <w:rFonts w:eastAsia="Calibri"/>
        </w:rPr>
        <w:t>smsPASS</w:t>
      </w:r>
      <w:proofErr w:type="spellEnd"/>
    </w:p>
    <w:p w14:paraId="283961F6" w14:textId="00E63AB3" w:rsidR="00200DE3" w:rsidRPr="00C66A9B" w:rsidRDefault="00F62912" w:rsidP="000A58CC">
      <w:pPr>
        <w:rPr>
          <w:rFonts w:eastAsia="Calibri"/>
        </w:rPr>
      </w:pPr>
      <w:r w:rsidRPr="00C66A9B">
        <w:rPr>
          <w:rFonts w:eastAsia="Calibri"/>
        </w:rPr>
        <w:t>At present</w:t>
      </w:r>
      <w:r w:rsidR="005534D2" w:rsidRPr="00C66A9B">
        <w:rPr>
          <w:rFonts w:eastAsia="Calibri"/>
        </w:rPr>
        <w:t>,</w:t>
      </w:r>
      <w:r w:rsidRPr="00C66A9B">
        <w:rPr>
          <w:rFonts w:eastAsia="Calibri"/>
        </w:rPr>
        <w:t xml:space="preserve"> most access e</w:t>
      </w:r>
      <w:r w:rsidR="002B57B3">
        <w:rPr>
          <w:rFonts w:eastAsia="Calibri"/>
        </w:rPr>
        <w:t>G</w:t>
      </w:r>
      <w:r w:rsidRPr="00C66A9B">
        <w:rPr>
          <w:rFonts w:eastAsia="Calibri"/>
        </w:rPr>
        <w:t>overnment services with their qualified digital certificates, issued by public or private qualified providers according to eIDAS regulation</w:t>
      </w:r>
    </w:p>
    <w:p w14:paraId="4473844E" w14:textId="5D5D3BAD" w:rsidR="00133006" w:rsidRPr="005E058D" w:rsidRDefault="004851FF" w:rsidP="000A58CC">
      <w:r w:rsidRPr="00C66A9B">
        <w:rPr>
          <w:rFonts w:eastAsia="Calibri"/>
        </w:rPr>
        <w:t>In 2018</w:t>
      </w:r>
      <w:r w:rsidR="005534D2" w:rsidRPr="00C66A9B">
        <w:rPr>
          <w:rFonts w:eastAsia="Calibri"/>
        </w:rPr>
        <w:t>,</w:t>
      </w:r>
      <w:r w:rsidRPr="00C66A9B">
        <w:rPr>
          <w:rFonts w:eastAsia="Calibri"/>
        </w:rPr>
        <w:t xml:space="preserve"> the service</w:t>
      </w:r>
      <w:r w:rsidR="00AA47A6" w:rsidRPr="00C66A9B">
        <w:rPr>
          <w:rFonts w:eastAsia="Calibri"/>
        </w:rPr>
        <w:t xml:space="preserve"> </w:t>
      </w:r>
      <w:hyperlink r:id="rId155" w:history="1">
        <w:proofErr w:type="spellStart"/>
        <w:r w:rsidRPr="00C66A9B">
          <w:rPr>
            <w:rStyle w:val="Hyperlink"/>
            <w:rFonts w:eastAsia="Calibri"/>
          </w:rPr>
          <w:t>smsPASS</w:t>
        </w:r>
        <w:proofErr w:type="spellEnd"/>
      </w:hyperlink>
      <w:r w:rsidRPr="00C66A9B">
        <w:rPr>
          <w:rFonts w:eastAsia="Calibri"/>
        </w:rPr>
        <w:t xml:space="preserve"> </w:t>
      </w:r>
      <w:r w:rsidR="005534D2" w:rsidRPr="00C66A9B">
        <w:rPr>
          <w:rFonts w:eastAsia="Calibri"/>
        </w:rPr>
        <w:t>was</w:t>
      </w:r>
      <w:r w:rsidRPr="00C66A9B">
        <w:rPr>
          <w:rFonts w:eastAsia="Calibri"/>
        </w:rPr>
        <w:t xml:space="preserve"> launched that enable to use mobile phones for authentication and e</w:t>
      </w:r>
      <w:r w:rsidR="002B57B3">
        <w:rPr>
          <w:rFonts w:eastAsia="Calibri"/>
        </w:rPr>
        <w:t>S</w:t>
      </w:r>
      <w:r w:rsidRPr="00C66A9B">
        <w:rPr>
          <w:rFonts w:eastAsia="Calibri"/>
        </w:rPr>
        <w:t xml:space="preserve">ignature through </w:t>
      </w:r>
      <w:hyperlink r:id="rId156" w:history="1">
        <w:r w:rsidRPr="00C66A9B">
          <w:rPr>
            <w:rStyle w:val="Hyperlink"/>
            <w:rFonts w:eastAsia="Calibri"/>
          </w:rPr>
          <w:t>SI-PASS</w:t>
        </w:r>
      </w:hyperlink>
      <w:r w:rsidRPr="00C66A9B">
        <w:rPr>
          <w:rFonts w:eastAsia="Calibri"/>
        </w:rPr>
        <w:t xml:space="preserve"> services. </w:t>
      </w:r>
      <w:r w:rsidR="005534D2" w:rsidRPr="00C66A9B">
        <w:rPr>
          <w:rFonts w:eastAsia="Calibri"/>
        </w:rPr>
        <w:t>This</w:t>
      </w:r>
      <w:r w:rsidRPr="00C66A9B">
        <w:rPr>
          <w:rFonts w:eastAsia="Calibri"/>
        </w:rPr>
        <w:t xml:space="preserve"> functionality enabled citizens using </w:t>
      </w:r>
      <w:r w:rsidR="005534D2" w:rsidRPr="00C66A9B">
        <w:rPr>
          <w:rFonts w:eastAsia="Calibri"/>
        </w:rPr>
        <w:t xml:space="preserve">the </w:t>
      </w:r>
      <w:r w:rsidRPr="00C66A9B">
        <w:rPr>
          <w:rFonts w:eastAsia="Calibri"/>
        </w:rPr>
        <w:t>main state eGovernment portal</w:t>
      </w:r>
      <w:r w:rsidR="005534D2" w:rsidRPr="005E058D">
        <w:t>.</w:t>
      </w:r>
    </w:p>
    <w:p w14:paraId="5926F6A0" w14:textId="77777777" w:rsidR="003730DF" w:rsidRPr="005E058D" w:rsidRDefault="003730DF" w:rsidP="001F36DA">
      <w:pPr>
        <w:pStyle w:val="Heading2"/>
      </w:pPr>
      <w:r w:rsidRPr="005E058D">
        <w:t>eProcurement</w:t>
      </w:r>
      <w:bookmarkEnd w:id="54"/>
    </w:p>
    <w:p w14:paraId="09D3B2EF" w14:textId="47875BC0" w:rsidR="009D7935" w:rsidRPr="005E058D" w:rsidRDefault="009D7935" w:rsidP="009D7935">
      <w:pPr>
        <w:pStyle w:val="Subtitle"/>
      </w:pPr>
      <w:bookmarkStart w:id="56" w:name="_Toc1474994"/>
      <w:r w:rsidRPr="005E058D">
        <w:t xml:space="preserve">E-Procurement Portal </w:t>
      </w:r>
    </w:p>
    <w:p w14:paraId="2C5E3B11" w14:textId="77777777" w:rsidR="0091557A" w:rsidRPr="005E058D" w:rsidRDefault="0091557A" w:rsidP="0091557A">
      <w:r w:rsidRPr="005E058D">
        <w:t>The system of eProcurement in Republic of Slovenia is based on two portals:</w:t>
      </w:r>
    </w:p>
    <w:p w14:paraId="360CD564" w14:textId="7080AF91" w:rsidR="0091557A" w:rsidRPr="005E058D" w:rsidRDefault="00F92A7B" w:rsidP="00D43BFA">
      <w:pPr>
        <w:numPr>
          <w:ilvl w:val="0"/>
          <w:numId w:val="36"/>
        </w:numPr>
      </w:pPr>
      <w:hyperlink r:id="rId157" w:history="1">
        <w:r w:rsidR="0091557A" w:rsidRPr="005E058D">
          <w:rPr>
            <w:rStyle w:val="Hyperlink"/>
            <w:bCs/>
          </w:rPr>
          <w:t>Public Procurement Portal</w:t>
        </w:r>
      </w:hyperlink>
      <w:r w:rsidR="0091557A" w:rsidRPr="005E058D">
        <w:t>: publication of all procurement notices, all public contracts and their modifications, possibility of publication of procurement documentation and list of public contracts awarded in the previous year with a value equal to or greater than EUR 10</w:t>
      </w:r>
      <w:r w:rsidR="00C66A9B">
        <w:t xml:space="preserve"> </w:t>
      </w:r>
      <w:r w:rsidR="0091557A" w:rsidRPr="005E058D">
        <w:t>000 net of VAT.</w:t>
      </w:r>
    </w:p>
    <w:p w14:paraId="452D6F55" w14:textId="092FC6A9" w:rsidR="0091557A" w:rsidRPr="005E058D" w:rsidRDefault="0091557A" w:rsidP="00C66A9B">
      <w:pPr>
        <w:numPr>
          <w:ilvl w:val="0"/>
          <w:numId w:val="36"/>
        </w:numPr>
      </w:pPr>
      <w:r w:rsidRPr="005E058D">
        <w:t>A public state-developed e</w:t>
      </w:r>
      <w:r w:rsidR="00C66A9B">
        <w:t>P</w:t>
      </w:r>
      <w:r w:rsidRPr="005E058D">
        <w:t xml:space="preserve">rocurement system called </w:t>
      </w:r>
      <w:hyperlink r:id="rId158" w:history="1">
        <w:r w:rsidRPr="005E058D">
          <w:rPr>
            <w:rStyle w:val="Hyperlink"/>
            <w:bCs/>
          </w:rPr>
          <w:t>e-JN information system</w:t>
        </w:r>
      </w:hyperlink>
      <w:r w:rsidRPr="005E058D">
        <w:t>, its use is free of charge. Current version of e-JN contains five modules (</w:t>
      </w:r>
      <w:proofErr w:type="spellStart"/>
      <w:r w:rsidRPr="005E058D">
        <w:t>eSubmissions</w:t>
      </w:r>
      <w:proofErr w:type="spellEnd"/>
      <w:r w:rsidRPr="005E058D">
        <w:t xml:space="preserve">, eAuctions, </w:t>
      </w:r>
      <w:proofErr w:type="spellStart"/>
      <w:r w:rsidRPr="005E058D">
        <w:t>eDossier</w:t>
      </w:r>
      <w:proofErr w:type="spellEnd"/>
      <w:r w:rsidRPr="005E058D">
        <w:t xml:space="preserve">, eCatalogue and </w:t>
      </w:r>
      <w:proofErr w:type="spellStart"/>
      <w:r w:rsidRPr="005E058D">
        <w:t>eInternal</w:t>
      </w:r>
      <w:proofErr w:type="spellEnd"/>
      <w:r w:rsidRPr="005E058D">
        <w:t xml:space="preserve"> procedures). The five modules are integrated into a comprehensive system on a single platform that will enable conducting of public procurement procedures in a fully electronic way, from the proposition to start the procurement procedure to the conclusion of the procedure and ordering of individual items through a catalogue.</w:t>
      </w:r>
    </w:p>
    <w:p w14:paraId="51C58933" w14:textId="4380F46A" w:rsidR="001F48D6" w:rsidRPr="005E058D" w:rsidRDefault="00554488" w:rsidP="00554488">
      <w:pPr>
        <w:pStyle w:val="Subtitle"/>
      </w:pPr>
      <w:r w:rsidRPr="005E058D">
        <w:t>STATIST</w:t>
      </w:r>
    </w:p>
    <w:p w14:paraId="6427C12A" w14:textId="5665BF5E" w:rsidR="001F48D6" w:rsidRPr="005E058D" w:rsidRDefault="001F48D6" w:rsidP="001F48D6">
      <w:pPr>
        <w:rPr>
          <w:bCs/>
        </w:rPr>
      </w:pPr>
      <w:r w:rsidRPr="005E058D">
        <w:rPr>
          <w:bCs/>
        </w:rPr>
        <w:t xml:space="preserve">The </w:t>
      </w:r>
      <w:r w:rsidR="005534D2" w:rsidRPr="005E058D">
        <w:rPr>
          <w:bCs/>
        </w:rPr>
        <w:t>M</w:t>
      </w:r>
      <w:r w:rsidRPr="005E058D">
        <w:rPr>
          <w:bCs/>
        </w:rPr>
        <w:t xml:space="preserve">inistry developed an IT tool named </w:t>
      </w:r>
      <w:hyperlink r:id="rId159" w:history="1">
        <w:r w:rsidRPr="005E058D">
          <w:rPr>
            <w:rStyle w:val="Hyperlink"/>
            <w:bCs/>
          </w:rPr>
          <w:t>STATIST</w:t>
        </w:r>
      </w:hyperlink>
      <w:r w:rsidRPr="005E058D">
        <w:rPr>
          <w:bCs/>
        </w:rPr>
        <w:t>. Its purpose</w:t>
      </w:r>
      <w:r w:rsidR="00C66A9B">
        <w:rPr>
          <w:bCs/>
        </w:rPr>
        <w:t xml:space="preserve"> </w:t>
      </w:r>
      <w:r w:rsidR="005534D2" w:rsidRPr="005E058D">
        <w:rPr>
          <w:bCs/>
        </w:rPr>
        <w:t>wa</w:t>
      </w:r>
      <w:r w:rsidRPr="005E058D">
        <w:rPr>
          <w:bCs/>
        </w:rPr>
        <w:t xml:space="preserve">s to provide a higher form of transparency in the field of public procurement. The application </w:t>
      </w:r>
      <w:r w:rsidR="005534D2" w:rsidRPr="005E058D">
        <w:rPr>
          <w:bCs/>
        </w:rPr>
        <w:t>has been</w:t>
      </w:r>
      <w:r w:rsidRPr="005E058D">
        <w:rPr>
          <w:bCs/>
        </w:rPr>
        <w:t xml:space="preserve"> in use since January 2016</w:t>
      </w:r>
      <w:r w:rsidR="005534D2" w:rsidRPr="005E058D">
        <w:rPr>
          <w:bCs/>
        </w:rPr>
        <w:t xml:space="preserve">, enabling </w:t>
      </w:r>
      <w:r w:rsidRPr="005E058D">
        <w:rPr>
          <w:bCs/>
        </w:rPr>
        <w:t xml:space="preserve">a complete and thorough overview </w:t>
      </w:r>
      <w:r w:rsidR="005534D2" w:rsidRPr="005E058D">
        <w:rPr>
          <w:bCs/>
        </w:rPr>
        <w:t xml:space="preserve">for </w:t>
      </w:r>
      <w:r w:rsidRPr="005E058D">
        <w:rPr>
          <w:bCs/>
        </w:rPr>
        <w:t xml:space="preserve">public contracts awarded via public procurement. STATIST contains all information on public contracts awarded since </w:t>
      </w:r>
      <w:r w:rsidR="00C66A9B">
        <w:rPr>
          <w:bCs/>
        </w:rPr>
        <w:t xml:space="preserve">1 </w:t>
      </w:r>
      <w:r w:rsidRPr="005E058D">
        <w:rPr>
          <w:bCs/>
        </w:rPr>
        <w:t>January 2013. Each user examine</w:t>
      </w:r>
      <w:r w:rsidR="005534D2" w:rsidRPr="005E058D">
        <w:rPr>
          <w:bCs/>
        </w:rPr>
        <w:t>s</w:t>
      </w:r>
      <w:r w:rsidRPr="005E058D">
        <w:rPr>
          <w:bCs/>
        </w:rPr>
        <w:t xml:space="preserve"> the data using various filters. The data can be exported in a .</w:t>
      </w:r>
      <w:proofErr w:type="spellStart"/>
      <w:r w:rsidRPr="005E058D">
        <w:rPr>
          <w:bCs/>
        </w:rPr>
        <w:t>cvs</w:t>
      </w:r>
      <w:proofErr w:type="spellEnd"/>
      <w:r w:rsidRPr="005E058D">
        <w:rPr>
          <w:bCs/>
        </w:rPr>
        <w:t xml:space="preserve"> format, which enables its re-use. </w:t>
      </w:r>
    </w:p>
    <w:p w14:paraId="7E4EB4D4" w14:textId="186B6C17" w:rsidR="001F48D6" w:rsidRPr="005E058D" w:rsidRDefault="001F48D6" w:rsidP="009D7935">
      <w:pPr>
        <w:rPr>
          <w:bCs/>
        </w:rPr>
      </w:pPr>
      <w:r w:rsidRPr="005E058D">
        <w:rPr>
          <w:bCs/>
        </w:rPr>
        <w:t>The application is published on the site of electronic public procurement, owned by the Ministry of Public Administration and its use is free of charge. The tool is designed to empower the media, civil society organi</w:t>
      </w:r>
      <w:r w:rsidR="00ED3BC0" w:rsidRPr="005E058D">
        <w:rPr>
          <w:bCs/>
        </w:rPr>
        <w:t>s</w:t>
      </w:r>
      <w:r w:rsidRPr="005E058D">
        <w:rPr>
          <w:bCs/>
        </w:rPr>
        <w:t>ations and the wider public in their scrutiny of public procurement. The application, when launched, was well received and helps media prepare their reports. The application automatically displays, for the chosen timeframe, in terms of contract value, ten largest contracting entities and ten largest tenderers, most frequently awarded contracts, according to the subject and legal basis. Each user can use the tool according to its needs using various filters, i.e. search parameters like the contracting authority (name, region of registered seat of the company), procedure (type of procedure, legal basis, CPV) and tenderer (name, country and region of registered seat of the company). Users can easily add and remove various filters and thus limit or wider the search according to their needs. The data is updated once a day.</w:t>
      </w:r>
    </w:p>
    <w:p w14:paraId="3C6FDE86" w14:textId="77777777" w:rsidR="003730DF" w:rsidRPr="005E058D" w:rsidRDefault="003730DF" w:rsidP="001F36DA">
      <w:pPr>
        <w:pStyle w:val="Heading2"/>
      </w:pPr>
      <w:r w:rsidRPr="005E058D">
        <w:t>eInvoicing</w:t>
      </w:r>
      <w:bookmarkEnd w:id="56"/>
    </w:p>
    <w:p w14:paraId="3C13EA3E" w14:textId="7417326E" w:rsidR="00024808" w:rsidRPr="005E058D" w:rsidRDefault="00024808">
      <w:pPr>
        <w:pStyle w:val="Subtitle"/>
        <w:rPr>
          <w:rStyle w:val="tlid-translation"/>
          <w:rFonts w:eastAsia="Calibri"/>
        </w:rPr>
      </w:pPr>
      <w:proofErr w:type="spellStart"/>
      <w:r w:rsidRPr="005E058D">
        <w:rPr>
          <w:rStyle w:val="tlid-translation"/>
          <w:rFonts w:eastAsia="Calibri"/>
        </w:rPr>
        <w:t>eS</w:t>
      </w:r>
      <w:r w:rsidR="00824DCF" w:rsidRPr="005E058D">
        <w:rPr>
          <w:rStyle w:val="tlid-translation"/>
          <w:rFonts w:eastAsia="Calibri"/>
        </w:rPr>
        <w:t>LOG</w:t>
      </w:r>
      <w:proofErr w:type="spellEnd"/>
      <w:r w:rsidRPr="005E058D">
        <w:rPr>
          <w:rStyle w:val="tlid-translation"/>
          <w:rFonts w:eastAsia="Calibri"/>
        </w:rPr>
        <w:t xml:space="preserve"> standard 2.0</w:t>
      </w:r>
    </w:p>
    <w:p w14:paraId="47A679FD" w14:textId="7721E5D7" w:rsidR="009534C7" w:rsidRPr="00C66A9B" w:rsidRDefault="00F92A7B" w:rsidP="000A58CC">
      <w:pPr>
        <w:rPr>
          <w:rFonts w:eastAsia="Calibri"/>
        </w:rPr>
      </w:pPr>
      <w:hyperlink r:id="rId160" w:history="1">
        <w:r w:rsidR="009534C7" w:rsidRPr="00C66A9B">
          <w:rPr>
            <w:rStyle w:val="Hyperlink"/>
            <w:rFonts w:eastAsia="Calibri"/>
          </w:rPr>
          <w:t>Directive 2014/55/EU on electronic invoicing in public procurement</w:t>
        </w:r>
      </w:hyperlink>
      <w:r w:rsidR="009534C7" w:rsidRPr="00C66A9B">
        <w:rPr>
          <w:rFonts w:eastAsia="Calibri"/>
        </w:rPr>
        <w:t xml:space="preserve"> stipulates that public procurement contractors must accept an invoice for public procurement if it issued in electronic form in a European standard 16931 (EN 16391). Slovenia developed the new version of </w:t>
      </w:r>
      <w:proofErr w:type="spellStart"/>
      <w:r w:rsidR="009534C7" w:rsidRPr="00C66A9B">
        <w:rPr>
          <w:rFonts w:eastAsia="Calibri"/>
        </w:rPr>
        <w:t>eSLOG</w:t>
      </w:r>
      <w:proofErr w:type="spellEnd"/>
      <w:r w:rsidR="009534C7" w:rsidRPr="00C66A9B">
        <w:rPr>
          <w:rFonts w:eastAsia="Calibri"/>
        </w:rPr>
        <w:t xml:space="preserve"> standard (version 2.0), which is compliant with the EN 16931. </w:t>
      </w:r>
      <w:hyperlink r:id="rId161" w:history="1">
        <w:proofErr w:type="spellStart"/>
        <w:r w:rsidR="009534C7" w:rsidRPr="00C57354">
          <w:rPr>
            <w:rStyle w:val="Hyperlink"/>
            <w:rFonts w:eastAsia="Calibri"/>
          </w:rPr>
          <w:t>eSLOG</w:t>
        </w:r>
        <w:proofErr w:type="spellEnd"/>
        <w:r w:rsidR="009534C7" w:rsidRPr="00C57354">
          <w:rPr>
            <w:rStyle w:val="Hyperlink"/>
            <w:rFonts w:eastAsia="Calibri"/>
          </w:rPr>
          <w:t xml:space="preserve"> 2.0</w:t>
        </w:r>
      </w:hyperlink>
      <w:r w:rsidR="009534C7" w:rsidRPr="00C66A9B">
        <w:rPr>
          <w:rFonts w:eastAsia="Calibri"/>
        </w:rPr>
        <w:t xml:space="preserve"> is based on UN/EDIFACT INVOIC syntax is wide-spread in Slovenia among economic operators. The Public Payments administration of the Republic of Slovenia (PPA) is the single entry and exit point for the exchange of eInvoices with budget users. From 1 June 2018 onwards, they can also receive them in </w:t>
      </w:r>
      <w:proofErr w:type="spellStart"/>
      <w:r w:rsidR="009534C7" w:rsidRPr="00C66A9B">
        <w:rPr>
          <w:rFonts w:eastAsia="Calibri"/>
        </w:rPr>
        <w:t>eSLOG</w:t>
      </w:r>
      <w:proofErr w:type="spellEnd"/>
      <w:r w:rsidR="009534C7" w:rsidRPr="00C66A9B">
        <w:rPr>
          <w:rFonts w:eastAsia="Calibri"/>
        </w:rPr>
        <w:t xml:space="preserve"> version 2.0, UBL 2.1 and CEFACT CII.</w:t>
      </w:r>
      <w:r w:rsidR="009E38FE" w:rsidRPr="00C66A9B">
        <w:rPr>
          <w:rFonts w:eastAsia="Calibri"/>
        </w:rPr>
        <w:t xml:space="preserve"> </w:t>
      </w:r>
      <w:r w:rsidR="009534C7" w:rsidRPr="00C66A9B">
        <w:rPr>
          <w:rFonts w:eastAsia="Calibri"/>
        </w:rPr>
        <w:t>The PPA developed the following solutions in order to enable budget users to receive eInvoices in the EU standard:</w:t>
      </w:r>
    </w:p>
    <w:p w14:paraId="58A2B706" w14:textId="212934AB" w:rsidR="009534C7" w:rsidRPr="00C57354" w:rsidRDefault="005534D2" w:rsidP="00C57354">
      <w:pPr>
        <w:numPr>
          <w:ilvl w:val="0"/>
          <w:numId w:val="42"/>
        </w:numPr>
        <w:rPr>
          <w:rFonts w:eastAsia="Calibri"/>
        </w:rPr>
      </w:pPr>
      <w:r w:rsidRPr="00C57354">
        <w:rPr>
          <w:rFonts w:eastAsia="Calibri"/>
        </w:rPr>
        <w:t>T</w:t>
      </w:r>
      <w:r w:rsidR="009534C7" w:rsidRPr="00C57354">
        <w:rPr>
          <w:rFonts w:eastAsia="Calibri"/>
        </w:rPr>
        <w:t>ransformation of the eInvoice received in the European standard (UBL 2.1 or CEFACT CII syntax)</w:t>
      </w:r>
      <w:r w:rsidR="00C57354">
        <w:rPr>
          <w:rFonts w:eastAsia="Calibri"/>
        </w:rPr>
        <w:t>;</w:t>
      </w:r>
    </w:p>
    <w:p w14:paraId="75545265" w14:textId="307FDE0E" w:rsidR="009534C7" w:rsidRPr="00C57354" w:rsidRDefault="005534D2" w:rsidP="00C57354">
      <w:pPr>
        <w:numPr>
          <w:ilvl w:val="0"/>
          <w:numId w:val="42"/>
        </w:numPr>
        <w:rPr>
          <w:rFonts w:eastAsia="Calibri"/>
        </w:rPr>
      </w:pPr>
      <w:r w:rsidRPr="00C57354">
        <w:rPr>
          <w:rFonts w:eastAsia="Calibri"/>
        </w:rPr>
        <w:t>T</w:t>
      </w:r>
      <w:r w:rsidR="009534C7" w:rsidRPr="00C57354">
        <w:rPr>
          <w:rFonts w:eastAsia="Calibri"/>
        </w:rPr>
        <w:t xml:space="preserve">ransformation of the eInvoice received in the new </w:t>
      </w:r>
      <w:proofErr w:type="spellStart"/>
      <w:r w:rsidR="009534C7" w:rsidRPr="00C57354">
        <w:rPr>
          <w:rFonts w:eastAsia="Calibri"/>
        </w:rPr>
        <w:t>eSLOG</w:t>
      </w:r>
      <w:proofErr w:type="spellEnd"/>
      <w:r w:rsidR="009534C7" w:rsidRPr="00C57354">
        <w:rPr>
          <w:rFonts w:eastAsia="Calibri"/>
        </w:rPr>
        <w:t xml:space="preserve"> standard version 2.0 into the existing </w:t>
      </w:r>
      <w:proofErr w:type="spellStart"/>
      <w:r w:rsidR="009534C7" w:rsidRPr="00C57354">
        <w:rPr>
          <w:rFonts w:eastAsia="Calibri"/>
        </w:rPr>
        <w:t>eSLOG</w:t>
      </w:r>
      <w:proofErr w:type="spellEnd"/>
      <w:r w:rsidR="009534C7" w:rsidRPr="00C57354">
        <w:rPr>
          <w:rFonts w:eastAsia="Calibri"/>
        </w:rPr>
        <w:t xml:space="preserve"> standard version 1.6</w:t>
      </w:r>
      <w:r w:rsidR="00C57354">
        <w:rPr>
          <w:rFonts w:eastAsia="Calibri"/>
        </w:rPr>
        <w:t>;</w:t>
      </w:r>
    </w:p>
    <w:p w14:paraId="3EE9D824" w14:textId="10704984" w:rsidR="009534C7" w:rsidRPr="00C57354" w:rsidRDefault="009534C7" w:rsidP="00C57354">
      <w:pPr>
        <w:numPr>
          <w:ilvl w:val="0"/>
          <w:numId w:val="42"/>
        </w:numPr>
        <w:rPr>
          <w:rFonts w:eastAsia="Calibri"/>
        </w:rPr>
      </w:pPr>
      <w:r w:rsidRPr="00C57354">
        <w:rPr>
          <w:rFonts w:eastAsia="Calibri"/>
        </w:rPr>
        <w:t>supported eInvoice visuali</w:t>
      </w:r>
      <w:r w:rsidR="00ED3BC0" w:rsidRPr="005E058D">
        <w:rPr>
          <w:rFonts w:eastAsia="Calibri"/>
        </w:rPr>
        <w:t>s</w:t>
      </w:r>
      <w:r w:rsidRPr="00C57354">
        <w:rPr>
          <w:rFonts w:eastAsia="Calibri"/>
        </w:rPr>
        <w:t xml:space="preserve">ation in </w:t>
      </w:r>
      <w:proofErr w:type="spellStart"/>
      <w:r w:rsidRPr="00C57354">
        <w:rPr>
          <w:rFonts w:eastAsia="Calibri"/>
        </w:rPr>
        <w:t>eSLOG</w:t>
      </w:r>
      <w:proofErr w:type="spellEnd"/>
      <w:r w:rsidRPr="00C57354">
        <w:rPr>
          <w:rFonts w:eastAsia="Calibri"/>
        </w:rPr>
        <w:t xml:space="preserve"> version 2.0</w:t>
      </w:r>
      <w:r w:rsidR="00C57354">
        <w:rPr>
          <w:rFonts w:eastAsia="Calibri"/>
        </w:rPr>
        <w:t>.</w:t>
      </w:r>
    </w:p>
    <w:p w14:paraId="5514C9B4" w14:textId="77777777" w:rsidR="009534C7" w:rsidRPr="00C57354" w:rsidRDefault="009534C7" w:rsidP="000A58CC">
      <w:pPr>
        <w:rPr>
          <w:rFonts w:eastAsia="Calibri"/>
        </w:rPr>
      </w:pPr>
      <w:r w:rsidRPr="00C57354">
        <w:rPr>
          <w:rFonts w:eastAsia="Calibri"/>
        </w:rPr>
        <w:t>The PPA upgraded the entry point so that it now includes entry points for eDelivery in accordance with the eDelivery AS4 and OpenPEPPOL AS2 profiles, thus enabling budget users to receive eInvoices submitted in the European standard.</w:t>
      </w:r>
    </w:p>
    <w:p w14:paraId="7D4E6FD8" w14:textId="638CED7E" w:rsidR="009534C7" w:rsidRPr="00C57354" w:rsidRDefault="009534C7" w:rsidP="000A58CC">
      <w:pPr>
        <w:rPr>
          <w:rFonts w:eastAsia="Calibri"/>
        </w:rPr>
      </w:pPr>
      <w:r w:rsidRPr="00C57354">
        <w:rPr>
          <w:rFonts w:eastAsia="Calibri"/>
        </w:rPr>
        <w:t xml:space="preserve">The contracting entities other than budget users can use Exchange hub for eInvoicing in accordance with the eInvoicing </w:t>
      </w:r>
      <w:hyperlink r:id="rId162" w:history="1">
        <w:r w:rsidRPr="00F05445">
          <w:rPr>
            <w:rStyle w:val="Hyperlink"/>
            <w:rFonts w:eastAsia="Calibri"/>
          </w:rPr>
          <w:t>Directive 2014/55/EU</w:t>
        </w:r>
      </w:hyperlink>
      <w:r w:rsidRPr="00C57354">
        <w:rPr>
          <w:rFonts w:eastAsia="Calibri"/>
        </w:rPr>
        <w:t xml:space="preserve"> and the EN. The Exchange hub is operated by company ZZI and provides users the same set of functionalities for eInvoicing as the PPA´s single entry and exit point for budget users. The ZZI´s Exchange hub is also certified PEPPOL access point.</w:t>
      </w:r>
    </w:p>
    <w:p w14:paraId="04CD9383" w14:textId="24162445" w:rsidR="003730DF" w:rsidRPr="005E058D" w:rsidRDefault="003730DF" w:rsidP="001F36DA">
      <w:pPr>
        <w:pStyle w:val="Heading2"/>
      </w:pPr>
      <w:bookmarkStart w:id="57" w:name="_Toc1474995"/>
      <w:r w:rsidRPr="005E058D">
        <w:t>ePayment</w:t>
      </w:r>
      <w:bookmarkEnd w:id="57"/>
    </w:p>
    <w:p w14:paraId="007A3F24" w14:textId="19084EDE" w:rsidR="003422CE" w:rsidRPr="005E058D" w:rsidRDefault="003422CE" w:rsidP="003422CE">
      <w:pPr>
        <w:pStyle w:val="Subtitle"/>
      </w:pPr>
      <w:r w:rsidRPr="005E058D">
        <w:t>Public Payments Administration</w:t>
      </w:r>
    </w:p>
    <w:p w14:paraId="4628C4C3" w14:textId="00AE8D26" w:rsidR="003422CE" w:rsidRPr="005E058D" w:rsidRDefault="003422CE" w:rsidP="003422CE">
      <w:pPr>
        <w:rPr>
          <w:rStyle w:val="hps"/>
        </w:rPr>
      </w:pPr>
      <w:bookmarkStart w:id="58" w:name="_Toc1474996"/>
      <w:r w:rsidRPr="005E058D">
        <w:rPr>
          <w:szCs w:val="20"/>
        </w:rPr>
        <w:t xml:space="preserve">The </w:t>
      </w:r>
      <w:hyperlink r:id="rId163" w:history="1">
        <w:r w:rsidRPr="005E058D">
          <w:rPr>
            <w:rStyle w:val="Hyperlink"/>
            <w:szCs w:val="20"/>
          </w:rPr>
          <w:t>Public Payments Administration</w:t>
        </w:r>
      </w:hyperlink>
      <w:r w:rsidRPr="005E058D">
        <w:rPr>
          <w:rFonts w:cs="Tahoma"/>
          <w:szCs w:val="20"/>
        </w:rPr>
        <w:t xml:space="preserve"> operates and manages the dedicated infrastructure for payments and other related services</w:t>
      </w:r>
      <w:r w:rsidRPr="005E058D">
        <w:rPr>
          <w:rStyle w:val="hps"/>
        </w:rPr>
        <w:t>.</w:t>
      </w:r>
      <w:r w:rsidRPr="005E058D">
        <w:t xml:space="preserve"> </w:t>
      </w:r>
      <w:r w:rsidR="005534D2" w:rsidRPr="005E058D">
        <w:t>P</w:t>
      </w:r>
      <w:r w:rsidRPr="005E058D">
        <w:t xml:space="preserve">ayments are </w:t>
      </w:r>
      <w:r w:rsidR="005534D2" w:rsidRPr="005E058D">
        <w:t xml:space="preserve">made </w:t>
      </w:r>
      <w:r w:rsidRPr="005E058D">
        <w:rPr>
          <w:rStyle w:val="hps"/>
        </w:rPr>
        <w:t>via online banking</w:t>
      </w:r>
      <w:r w:rsidRPr="005E058D">
        <w:t xml:space="preserve">, debit </w:t>
      </w:r>
      <w:r w:rsidRPr="005E058D">
        <w:rPr>
          <w:rStyle w:val="hps"/>
        </w:rPr>
        <w:t>or credit cards and mobile payments</w:t>
      </w:r>
      <w:r w:rsidRPr="005E058D">
        <w:t xml:space="preserve">. </w:t>
      </w:r>
      <w:r w:rsidR="005534D2" w:rsidRPr="005E058D">
        <w:rPr>
          <w:rStyle w:val="hps"/>
        </w:rPr>
        <w:t>In 2014 t</w:t>
      </w:r>
      <w:r w:rsidRPr="005E058D">
        <w:rPr>
          <w:rStyle w:val="hps"/>
        </w:rPr>
        <w:t xml:space="preserve">he Administration transferred </w:t>
      </w:r>
      <w:r w:rsidR="005534D2" w:rsidRPr="005E058D">
        <w:rPr>
          <w:rStyle w:val="hps"/>
        </w:rPr>
        <w:t>its</w:t>
      </w:r>
      <w:r w:rsidRPr="005E058D">
        <w:rPr>
          <w:rStyle w:val="hps"/>
        </w:rPr>
        <w:t xml:space="preserve"> web application </w:t>
      </w:r>
      <w:r w:rsidRPr="005E058D">
        <w:rPr>
          <w:rStyle w:val="hpsatn"/>
        </w:rPr>
        <w:t>e</w:t>
      </w:r>
      <w:r w:rsidRPr="005E058D">
        <w:t xml:space="preserve">Payment </w:t>
      </w:r>
      <w:r w:rsidRPr="005E058D">
        <w:rPr>
          <w:rStyle w:val="hps"/>
        </w:rPr>
        <w:t>from the information system of the Ministry of the Interior to its own system and</w:t>
      </w:r>
      <w:r w:rsidRPr="005E058D">
        <w:t xml:space="preserve"> upgraded the </w:t>
      </w:r>
      <w:r w:rsidRPr="005E058D">
        <w:rPr>
          <w:rStyle w:val="hps"/>
        </w:rPr>
        <w:t>application.</w:t>
      </w:r>
    </w:p>
    <w:p w14:paraId="25114F26" w14:textId="5B23996F" w:rsidR="003422CE" w:rsidRPr="005E058D" w:rsidRDefault="003422CE" w:rsidP="003422CE">
      <w:pPr>
        <w:rPr>
          <w:rStyle w:val="hps"/>
        </w:rPr>
      </w:pPr>
      <w:r w:rsidRPr="005E058D">
        <w:t xml:space="preserve">In 2017, the Public Payments Administration introduced an additional payment service, called </w:t>
      </w:r>
      <w:hyperlink r:id="rId164" w:history="1">
        <w:r w:rsidRPr="005E058D">
          <w:rPr>
            <w:rStyle w:val="Hyperlink"/>
          </w:rPr>
          <w:t xml:space="preserve">Hal </w:t>
        </w:r>
        <w:proofErr w:type="spellStart"/>
        <w:r w:rsidRPr="005E058D">
          <w:rPr>
            <w:rStyle w:val="Hyperlink"/>
          </w:rPr>
          <w:t>mBills</w:t>
        </w:r>
        <w:proofErr w:type="spellEnd"/>
      </w:hyperlink>
      <w:r w:rsidRPr="005E058D">
        <w:t>, which enables payment of e</w:t>
      </w:r>
      <w:r w:rsidR="009716F4">
        <w:t>S</w:t>
      </w:r>
      <w:r w:rsidRPr="005E058D">
        <w:t xml:space="preserve">ervices via </w:t>
      </w:r>
      <w:r w:rsidR="005534D2" w:rsidRPr="005E058D">
        <w:t>a</w:t>
      </w:r>
      <w:r w:rsidRPr="005E058D">
        <w:t xml:space="preserve"> mobile application.</w:t>
      </w:r>
      <w:r w:rsidRPr="005E058D">
        <w:rPr>
          <w:color w:val="626161"/>
        </w:rPr>
        <w:t xml:space="preserve"> </w:t>
      </w:r>
    </w:p>
    <w:p w14:paraId="79A971DD" w14:textId="77777777" w:rsidR="003730DF" w:rsidRPr="005E058D" w:rsidRDefault="003730DF" w:rsidP="001F36DA">
      <w:pPr>
        <w:pStyle w:val="Heading2"/>
      </w:pPr>
      <w:r w:rsidRPr="005E058D">
        <w:t>Knowledge Management</w:t>
      </w:r>
      <w:bookmarkEnd w:id="58"/>
    </w:p>
    <w:p w14:paraId="7F19656C" w14:textId="77777777" w:rsidR="00D87B22" w:rsidRPr="005E058D" w:rsidRDefault="00D87B22" w:rsidP="00D87B22">
      <w:pPr>
        <w:pStyle w:val="Subtitle"/>
      </w:pPr>
      <w:r w:rsidRPr="005E058D">
        <w:t>Public Administration Academy </w:t>
      </w:r>
    </w:p>
    <w:p w14:paraId="74821DFF" w14:textId="25E20491" w:rsidR="005523ED" w:rsidRPr="005E058D" w:rsidRDefault="00D87B22">
      <w:r w:rsidRPr="005E058D">
        <w:t>The Public Administration Academy,</w:t>
      </w:r>
      <w:r w:rsidR="0041372C" w:rsidRPr="005E058D">
        <w:t xml:space="preserve"> operating within the Ministry of Public Administration, organises trainings for civil servant</w:t>
      </w:r>
      <w:r w:rsidRPr="005E058D">
        <w:t>. In the process of creating, sharing, using and managing the </w:t>
      </w:r>
      <w:hyperlink r:id="rId165" w:tooltip="Knowledge" w:history="1">
        <w:r w:rsidRPr="005E058D">
          <w:rPr>
            <w:rStyle w:val="Hyperlink"/>
            <w:color w:val="333333"/>
          </w:rPr>
          <w:t>knowledge</w:t>
        </w:r>
      </w:hyperlink>
      <w:r w:rsidRPr="005E058D">
        <w:t xml:space="preserve"> and information of public administration an </w:t>
      </w:r>
      <w:proofErr w:type="spellStart"/>
      <w:r w:rsidRPr="005E058D">
        <w:t>eUA</w:t>
      </w:r>
      <w:proofErr w:type="spellEnd"/>
      <w:r w:rsidRPr="005E058D">
        <w:t xml:space="preserve"> Portal </w:t>
      </w:r>
      <w:r w:rsidR="00320967" w:rsidRPr="005E058D">
        <w:t>was</w:t>
      </w:r>
      <w:r w:rsidRPr="005E058D">
        <w:t xml:space="preserve"> launched in 2019. </w:t>
      </w:r>
      <w:r w:rsidR="00320967" w:rsidRPr="005E058D">
        <w:t>This site</w:t>
      </w:r>
      <w:r w:rsidRPr="005E058D">
        <w:t xml:space="preserve"> will be the main entrance for all </w:t>
      </w:r>
      <w:r w:rsidR="00320967" w:rsidRPr="005E058D">
        <w:t>civil service trainings</w:t>
      </w:r>
      <w:r w:rsidRPr="005E058D">
        <w:t xml:space="preserve">. </w:t>
      </w:r>
      <w:r w:rsidR="00320967" w:rsidRPr="005E058D">
        <w:t xml:space="preserve">It </w:t>
      </w:r>
      <w:r w:rsidRPr="005E058D">
        <w:t xml:space="preserve">will be managed by the Public Administration Academy and allow public servants to register </w:t>
      </w:r>
      <w:r w:rsidR="00320967" w:rsidRPr="005E058D">
        <w:t>an</w:t>
      </w:r>
      <w:r w:rsidRPr="005E058D">
        <w:t xml:space="preserve">, track </w:t>
      </w:r>
      <w:r w:rsidR="00320967" w:rsidRPr="005E058D">
        <w:t>training activities</w:t>
      </w:r>
      <w:r w:rsidRPr="005E058D">
        <w:t>.</w:t>
      </w:r>
      <w:r w:rsidR="00320967" w:rsidRPr="005E058D">
        <w:t xml:space="preserve"> It</w:t>
      </w:r>
      <w:r w:rsidRPr="005E058D">
        <w:t xml:space="preserve"> will become the main tool for organisation, coordination, administration and analysis of trainings, programmes and proficiency exams.</w:t>
      </w:r>
    </w:p>
    <w:p w14:paraId="3EC5C370" w14:textId="4EE7B542" w:rsidR="003730DF" w:rsidRPr="005E058D" w:rsidRDefault="003730DF" w:rsidP="001F36DA">
      <w:pPr>
        <w:pStyle w:val="Heading2"/>
      </w:pPr>
      <w:bookmarkStart w:id="59" w:name="_Toc1474997"/>
      <w:r w:rsidRPr="005E058D">
        <w:t>Cross</w:t>
      </w:r>
      <w:r w:rsidR="00187B04" w:rsidRPr="005E058D">
        <w:t>-</w:t>
      </w:r>
      <w:r w:rsidRPr="005E058D">
        <w:t>border platforms</w:t>
      </w:r>
      <w:bookmarkEnd w:id="59"/>
    </w:p>
    <w:p w14:paraId="20181FBF" w14:textId="77777777" w:rsidR="0083362D" w:rsidRPr="005E058D" w:rsidRDefault="0083362D" w:rsidP="0083362D">
      <w:pPr>
        <w:pStyle w:val="Subtitle"/>
      </w:pPr>
      <w:r w:rsidRPr="005E058D">
        <w:t>SEMPER</w:t>
      </w:r>
    </w:p>
    <w:p w14:paraId="58869B55" w14:textId="707BC806" w:rsidR="0083362D" w:rsidRPr="005E058D" w:rsidRDefault="0083362D" w:rsidP="0083362D">
      <w:r w:rsidRPr="005E058D">
        <w:t xml:space="preserve">The </w:t>
      </w:r>
      <w:hyperlink r:id="rId166" w:history="1">
        <w:r w:rsidRPr="005E058D">
          <w:rPr>
            <w:rStyle w:val="Hyperlink"/>
          </w:rPr>
          <w:t>SEMPER</w:t>
        </w:r>
      </w:hyperlink>
      <w:r w:rsidRPr="005E058D">
        <w:t xml:space="preserve"> project aims to provide solutions for cross-border powers of representation and </w:t>
      </w:r>
      <w:proofErr w:type="spellStart"/>
      <w:r w:rsidRPr="005E058D">
        <w:t>e</w:t>
      </w:r>
      <w:r w:rsidR="0008211D">
        <w:t>M</w:t>
      </w:r>
      <w:r w:rsidRPr="005E058D">
        <w:t>andates</w:t>
      </w:r>
      <w:proofErr w:type="spellEnd"/>
      <w:r w:rsidRPr="005E058D">
        <w:t xml:space="preserve">. In particular, the project will define the semantic definitions of mandate attributes and enhance the eIDAS Interoperability Framework for connecting national mandate management infrastructures. </w:t>
      </w:r>
    </w:p>
    <w:p w14:paraId="3F01E784" w14:textId="03C27725" w:rsidR="0083362D" w:rsidRPr="005E058D" w:rsidRDefault="0083362D" w:rsidP="0083362D">
      <w:r w:rsidRPr="005E058D">
        <w:t>Service Providers will be able to allow the representation of legal or natural persons within their eIDAS enabled services and as well as the eIDAS node operators to access national mandate infrastructures as Attribute Providers (apart from connecting their national identity providers).</w:t>
      </w:r>
    </w:p>
    <w:p w14:paraId="527DFD0F" w14:textId="77777777" w:rsidR="0083362D" w:rsidRPr="005E058D" w:rsidRDefault="0083362D" w:rsidP="0083362D">
      <w:pPr>
        <w:pStyle w:val="Subtitle"/>
      </w:pPr>
      <w:r w:rsidRPr="005E058D">
        <w:t>TOOP</w:t>
      </w:r>
    </w:p>
    <w:p w14:paraId="099FC1E2" w14:textId="0651F820" w:rsidR="0083362D" w:rsidRPr="005E058D" w:rsidRDefault="00F92A7B" w:rsidP="00D53306">
      <w:pPr>
        <w:rPr>
          <w:rStyle w:val="hps"/>
        </w:rPr>
      </w:pPr>
      <w:hyperlink r:id="rId167" w:history="1">
        <w:r w:rsidR="0083362D" w:rsidRPr="005E058D">
          <w:rPr>
            <w:rStyle w:val="Hyperlink"/>
            <w:rFonts w:ascii="Arial" w:hAnsi="Arial" w:cs="Arial"/>
            <w:sz w:val="21"/>
            <w:szCs w:val="21"/>
          </w:rPr>
          <w:t>TOOP</w:t>
        </w:r>
      </w:hyperlink>
      <w:r w:rsidR="0083362D" w:rsidRPr="005E058D">
        <w:t xml:space="preserve"> aims to explore and demonstrate </w:t>
      </w:r>
      <w:r w:rsidR="00320967" w:rsidRPr="005E058D">
        <w:t xml:space="preserve">cross border platforms </w:t>
      </w:r>
      <w:r w:rsidR="0083362D" w:rsidRPr="005E058D">
        <w:t xml:space="preserve">while focusing on data from businesses. TOOP wants to enable better exchange of business-related data or documents with and between public administrations and reduce administrative burden for both businesses and public administrations. The </w:t>
      </w:r>
      <w:r w:rsidR="0083362D" w:rsidRPr="005E058D">
        <w:rPr>
          <w:rStyle w:val="hps"/>
        </w:rPr>
        <w:t>Ministry of Public Administration successfully implemented the pilot on business mobility e</w:t>
      </w:r>
      <w:r w:rsidR="0008211D">
        <w:rPr>
          <w:rStyle w:val="hps"/>
        </w:rPr>
        <w:t>S</w:t>
      </w:r>
      <w:r w:rsidR="0083362D" w:rsidRPr="005E058D">
        <w:rPr>
          <w:rStyle w:val="hps"/>
        </w:rPr>
        <w:t xml:space="preserve">ervice. </w:t>
      </w:r>
    </w:p>
    <w:p w14:paraId="1F59A24F" w14:textId="77777777" w:rsidR="003730DF" w:rsidRPr="005E058D" w:rsidRDefault="003730DF" w:rsidP="001F36DA">
      <w:pPr>
        <w:pStyle w:val="Heading2"/>
      </w:pPr>
      <w:bookmarkStart w:id="60" w:name="_Toc1474998"/>
      <w:r w:rsidRPr="005E058D">
        <w:t>Base registries</w:t>
      </w:r>
      <w:bookmarkEnd w:id="60"/>
    </w:p>
    <w:p w14:paraId="050C25E0" w14:textId="441457A7" w:rsidR="00E439FE" w:rsidRPr="005E058D" w:rsidRDefault="00E439FE" w:rsidP="00E439FE">
      <w:pPr>
        <w:pStyle w:val="Subtitle"/>
      </w:pPr>
      <w:r w:rsidRPr="005E058D">
        <w:t xml:space="preserve">Beneficial </w:t>
      </w:r>
      <w:r w:rsidR="009716F4">
        <w:t>O</w:t>
      </w:r>
      <w:r w:rsidRPr="005E058D">
        <w:t xml:space="preserve">wners </w:t>
      </w:r>
      <w:r w:rsidR="009716F4">
        <w:t>R</w:t>
      </w:r>
      <w:r w:rsidRPr="005E058D">
        <w:t>egister</w:t>
      </w:r>
    </w:p>
    <w:p w14:paraId="20374D00" w14:textId="7679C0FA" w:rsidR="002E3453" w:rsidRPr="005E058D" w:rsidRDefault="002E3453" w:rsidP="002E3453">
      <w:r w:rsidRPr="005E058D">
        <w:t xml:space="preserve">In December 2017, </w:t>
      </w:r>
      <w:hyperlink r:id="rId168" w:history="1">
        <w:r w:rsidRPr="005E058D">
          <w:rPr>
            <w:rStyle w:val="Hyperlink"/>
          </w:rPr>
          <w:t>Agency of the Republic of Slovenia for Public Legal Records and Related Services</w:t>
        </w:r>
      </w:hyperlink>
      <w:r w:rsidRPr="005E058D">
        <w:t xml:space="preserve"> (AJPES) established the </w:t>
      </w:r>
      <w:hyperlink r:id="rId169" w:history="1">
        <w:r w:rsidRPr="005E058D">
          <w:rPr>
            <w:rStyle w:val="Hyperlink"/>
          </w:rPr>
          <w:t>Beneficial owners register</w:t>
        </w:r>
      </w:hyperlink>
      <w:r w:rsidRPr="005E058D">
        <w:t xml:space="preserve"> in cooperation with </w:t>
      </w:r>
      <w:r w:rsidR="000A58CC" w:rsidRPr="005E058D">
        <w:rPr>
          <w:rStyle w:val="Hyperlink"/>
        </w:rPr>
        <w:t xml:space="preserve">the </w:t>
      </w:r>
      <w:hyperlink r:id="rId170" w:history="1">
        <w:r w:rsidR="000A58CC" w:rsidRPr="005E058D">
          <w:rPr>
            <w:rStyle w:val="Hyperlink"/>
          </w:rPr>
          <w:t>Office for Money Laundering Prevention</w:t>
        </w:r>
      </w:hyperlink>
      <w:r w:rsidR="000A58CC" w:rsidRPr="005E058D">
        <w:rPr>
          <w:rStyle w:val="Hyperlink"/>
        </w:rPr>
        <w:t xml:space="preserve"> of the Republic of Slovenia</w:t>
      </w:r>
      <w:r w:rsidRPr="005E058D">
        <w:t xml:space="preserve">. The register was established based on the Law on the Prevention of Money Laundering and Terrorism Financing. The beneficial owners register is a main repository of the beneficial ownership information, since the identification of a natural person that is owning or controlling a business entity is one of the conditions for a successful prevention of money laundering and terrorism financing. The purpose of establishing a beneficial owners register </w:t>
      </w:r>
      <w:r w:rsidR="00320967" w:rsidRPr="005E058D">
        <w:t>was</w:t>
      </w:r>
      <w:r w:rsidRPr="005E058D">
        <w:t xml:space="preserve"> to ensure transparency in the ownership structures of business entities</w:t>
      </w:r>
      <w:r w:rsidR="00320967" w:rsidRPr="005E058D">
        <w:t xml:space="preserve"> and</w:t>
      </w:r>
      <w:r w:rsidRPr="005E058D">
        <w:t xml:space="preserve"> providing access to credible information for law enforcement authorities. Legal entities </w:t>
      </w:r>
      <w:r w:rsidR="00320967" w:rsidRPr="005E058D">
        <w:t>were</w:t>
      </w:r>
      <w:r w:rsidRPr="005E058D">
        <w:t xml:space="preserve"> obliged to enter the data on their beneficial owners until 19 January 2018. The purpose </w:t>
      </w:r>
      <w:r w:rsidR="00320967" w:rsidRPr="005E058D">
        <w:t>was</w:t>
      </w:r>
      <w:r w:rsidRPr="005E058D">
        <w:t xml:space="preserve"> to implement anti-money laundering and terrorism financing measures. </w:t>
      </w:r>
      <w:r w:rsidR="00320967" w:rsidRPr="005E058D">
        <w:t>Since then</w:t>
      </w:r>
      <w:r w:rsidRPr="005E058D">
        <w:t xml:space="preserve">, public data about beneficial owners </w:t>
      </w:r>
      <w:r w:rsidR="00320967" w:rsidRPr="005E058D">
        <w:t>has been</w:t>
      </w:r>
      <w:r w:rsidRPr="005E058D">
        <w:t xml:space="preserve"> public</w:t>
      </w:r>
      <w:r w:rsidR="00320967" w:rsidRPr="005E058D">
        <w:t xml:space="preserve"> with</w:t>
      </w:r>
      <w:r w:rsidRPr="005E058D">
        <w:t xml:space="preserve"> authorised entities </w:t>
      </w:r>
      <w:r w:rsidR="00320967" w:rsidRPr="005E058D">
        <w:t>having</w:t>
      </w:r>
      <w:r w:rsidRPr="005E058D">
        <w:t xml:space="preserve"> access to all data in the register.</w:t>
      </w:r>
    </w:p>
    <w:p w14:paraId="62B1B512" w14:textId="71D46B1E" w:rsidR="00E439FE" w:rsidRPr="005E058D" w:rsidRDefault="00F92A7B" w:rsidP="002E3453">
      <w:pPr>
        <w:pStyle w:val="Subtitle"/>
      </w:pPr>
      <w:hyperlink r:id="rId171" w:history="1">
        <w:r w:rsidR="00E439FE" w:rsidRPr="005E058D">
          <w:rPr>
            <w:rStyle w:val="Hyperlink"/>
            <w:color w:val="00B0F0"/>
            <w:sz w:val="22"/>
          </w:rPr>
          <w:t xml:space="preserve">Register of Accommodation Facilities and </w:t>
        </w:r>
        <w:proofErr w:type="spellStart"/>
        <w:r w:rsidR="00E439FE" w:rsidRPr="005E058D">
          <w:rPr>
            <w:rStyle w:val="Hyperlink"/>
            <w:color w:val="00B0F0"/>
            <w:sz w:val="22"/>
          </w:rPr>
          <w:t>eTourism</w:t>
        </w:r>
        <w:proofErr w:type="spellEnd"/>
      </w:hyperlink>
    </w:p>
    <w:p w14:paraId="05FF157A" w14:textId="09BDE083" w:rsidR="002E3453" w:rsidRPr="005E058D" w:rsidRDefault="00320967" w:rsidP="002E3453">
      <w:r w:rsidRPr="005E058D">
        <w:t xml:space="preserve">In December 2017, </w:t>
      </w:r>
      <w:r w:rsidR="002E3453" w:rsidRPr="005E058D">
        <w:t xml:space="preserve">AJPES established the </w:t>
      </w:r>
      <w:hyperlink r:id="rId172" w:history="1">
        <w:r w:rsidR="002E3453" w:rsidRPr="005E058D">
          <w:rPr>
            <w:rStyle w:val="Hyperlink"/>
          </w:rPr>
          <w:t xml:space="preserve">Register of Accommodation Facilities and </w:t>
        </w:r>
        <w:proofErr w:type="spellStart"/>
        <w:r w:rsidR="002E3453" w:rsidRPr="005E058D">
          <w:rPr>
            <w:rStyle w:val="Hyperlink"/>
          </w:rPr>
          <w:t>eTourism</w:t>
        </w:r>
        <w:proofErr w:type="spellEnd"/>
      </w:hyperlink>
      <w:r w:rsidR="002E3453" w:rsidRPr="005E058D">
        <w:t xml:space="preserve"> system. The register was implemented on the legal basis of </w:t>
      </w:r>
      <w:r w:rsidRPr="005E058D">
        <w:t xml:space="preserve">the </w:t>
      </w:r>
      <w:r w:rsidR="002E3453" w:rsidRPr="005E058D">
        <w:t xml:space="preserve">Hospitality Industry Act and </w:t>
      </w:r>
      <w:proofErr w:type="spellStart"/>
      <w:r w:rsidR="002E3453" w:rsidRPr="005E058D">
        <w:t>eTourism</w:t>
      </w:r>
      <w:proofErr w:type="spellEnd"/>
      <w:r w:rsidR="002E3453" w:rsidRPr="005E058D">
        <w:t xml:space="preserve"> system </w:t>
      </w:r>
      <w:r w:rsidRPr="005E058D">
        <w:t>under the</w:t>
      </w:r>
      <w:r w:rsidR="002E3453" w:rsidRPr="005E058D">
        <w:t xml:space="preserve"> Residence Registration Act. The following three goals </w:t>
      </w:r>
      <w:r w:rsidRPr="005E058D">
        <w:t xml:space="preserve">were </w:t>
      </w:r>
      <w:r w:rsidR="002E3453" w:rsidRPr="005E058D">
        <w:t xml:space="preserve">achieved by the register and the </w:t>
      </w:r>
      <w:proofErr w:type="spellStart"/>
      <w:r w:rsidR="002E3453" w:rsidRPr="005E058D">
        <w:t>eTourism</w:t>
      </w:r>
      <w:proofErr w:type="spellEnd"/>
      <w:r w:rsidR="002E3453" w:rsidRPr="005E058D">
        <w:t xml:space="preserve"> system:</w:t>
      </w:r>
    </w:p>
    <w:p w14:paraId="25E79A8D" w14:textId="77777777" w:rsidR="002E3453" w:rsidRPr="005E058D" w:rsidRDefault="002E3453" w:rsidP="00D43BFA">
      <w:pPr>
        <w:numPr>
          <w:ilvl w:val="0"/>
          <w:numId w:val="23"/>
        </w:numPr>
      </w:pPr>
      <w:r w:rsidRPr="005E058D">
        <w:t>Establishment of unique evidence of all accommodation facilities – the Register of Accommodation Facilities;</w:t>
      </w:r>
    </w:p>
    <w:p w14:paraId="4120D3A9" w14:textId="5E60E215" w:rsidR="002E3453" w:rsidRPr="005E058D" w:rsidRDefault="002E3453" w:rsidP="00D43BFA">
      <w:pPr>
        <w:numPr>
          <w:ilvl w:val="0"/>
          <w:numId w:val="23"/>
        </w:numPr>
      </w:pPr>
      <w:r w:rsidRPr="005E058D">
        <w:t>Unified reporting of guest book data from all accommodation facilities</w:t>
      </w:r>
      <w:r w:rsidR="00F05445">
        <w:t>;</w:t>
      </w:r>
      <w:r w:rsidRPr="005E058D">
        <w:t xml:space="preserve"> and</w:t>
      </w:r>
    </w:p>
    <w:p w14:paraId="2364DC54" w14:textId="390EC5C2" w:rsidR="002E3453" w:rsidRPr="005E058D" w:rsidRDefault="002E3453" w:rsidP="00D43BFA">
      <w:pPr>
        <w:numPr>
          <w:ilvl w:val="0"/>
          <w:numId w:val="23"/>
        </w:numPr>
      </w:pPr>
      <w:r w:rsidRPr="005E058D">
        <w:t xml:space="preserve">Reduction of administrative burdens and costs </w:t>
      </w:r>
      <w:r w:rsidR="00320967" w:rsidRPr="005E058D">
        <w:t>for both</w:t>
      </w:r>
      <w:r w:rsidRPr="005E058D">
        <w:t xml:space="preserve"> reporters and recipients.</w:t>
      </w:r>
    </w:p>
    <w:p w14:paraId="6F654580" w14:textId="43FC89F3" w:rsidR="002E3453" w:rsidRPr="005E058D" w:rsidRDefault="002E3453" w:rsidP="002E3453">
      <w:r w:rsidRPr="005E058D">
        <w:rPr>
          <w:iCs/>
        </w:rPr>
        <w:t xml:space="preserve">The Register of Accommodation Facilities is publicly accessible on the AJPES web portal and free of charge. </w:t>
      </w:r>
      <w:r w:rsidR="00320967" w:rsidRPr="005E058D">
        <w:rPr>
          <w:iCs/>
        </w:rPr>
        <w:t>To</w:t>
      </w:r>
      <w:r w:rsidRPr="005E058D">
        <w:rPr>
          <w:iCs/>
        </w:rPr>
        <w:t xml:space="preserve"> simplify the reporting of information</w:t>
      </w:r>
      <w:r w:rsidR="00320967" w:rsidRPr="005E058D">
        <w:rPr>
          <w:iCs/>
        </w:rPr>
        <w:t>,</w:t>
      </w:r>
      <w:r w:rsidRPr="005E058D">
        <w:rPr>
          <w:iCs/>
        </w:rPr>
        <w:t xml:space="preserve"> and to increase the quality of the collected data, the owners of accommodation facilities report </w:t>
      </w:r>
      <w:r w:rsidR="00320967" w:rsidRPr="005E058D">
        <w:rPr>
          <w:iCs/>
        </w:rPr>
        <w:t xml:space="preserve">guest arrival information </w:t>
      </w:r>
      <w:r w:rsidRPr="005E058D">
        <w:rPr>
          <w:iCs/>
        </w:rPr>
        <w:t>only once</w:t>
      </w:r>
      <w:r w:rsidR="00320967" w:rsidRPr="005E058D">
        <w:rPr>
          <w:iCs/>
        </w:rPr>
        <w:t xml:space="preserve"> </w:t>
      </w:r>
      <w:r w:rsidRPr="005E058D">
        <w:rPr>
          <w:iCs/>
        </w:rPr>
        <w:t xml:space="preserve">through the AJPES </w:t>
      </w:r>
      <w:proofErr w:type="spellStart"/>
      <w:r w:rsidRPr="005E058D">
        <w:rPr>
          <w:iCs/>
        </w:rPr>
        <w:t>eTourism</w:t>
      </w:r>
      <w:proofErr w:type="spellEnd"/>
      <w:r w:rsidRPr="005E058D">
        <w:rPr>
          <w:iCs/>
        </w:rPr>
        <w:t xml:space="preserve"> system. Previously</w:t>
      </w:r>
      <w:r w:rsidR="00320967" w:rsidRPr="005E058D">
        <w:rPr>
          <w:iCs/>
        </w:rPr>
        <w:t>,</w:t>
      </w:r>
      <w:r w:rsidRPr="005E058D">
        <w:rPr>
          <w:iCs/>
        </w:rPr>
        <w:t xml:space="preserve"> such reporting was carried out separately to the Police, Statistical Office of the Republic of Slovenia and municipalities. With </w:t>
      </w:r>
      <w:r w:rsidR="00320967" w:rsidRPr="005E058D">
        <w:rPr>
          <w:iCs/>
        </w:rPr>
        <w:t xml:space="preserve">this </w:t>
      </w:r>
      <w:r w:rsidRPr="005E058D">
        <w:rPr>
          <w:iCs/>
        </w:rPr>
        <w:t>new arrangement</w:t>
      </w:r>
      <w:r w:rsidR="00320967" w:rsidRPr="005E058D">
        <w:rPr>
          <w:iCs/>
        </w:rPr>
        <w:t>,</w:t>
      </w:r>
      <w:r w:rsidRPr="005E058D">
        <w:rPr>
          <w:iCs/>
        </w:rPr>
        <w:t xml:space="preserve"> AJPES provides collected data for the purpose of keeping records of guests, for statistical purposes and for </w:t>
      </w:r>
      <w:r w:rsidR="00320967" w:rsidRPr="005E058D">
        <w:rPr>
          <w:iCs/>
        </w:rPr>
        <w:t>tax collection purposes</w:t>
      </w:r>
      <w:r w:rsidRPr="005E058D">
        <w:rPr>
          <w:iCs/>
        </w:rPr>
        <w:t>.</w:t>
      </w:r>
    </w:p>
    <w:p w14:paraId="14160FE7" w14:textId="77777777" w:rsidR="00E439FE" w:rsidRPr="005E058D" w:rsidRDefault="00E439FE" w:rsidP="00E439FE">
      <w:pPr>
        <w:pStyle w:val="Subtitle"/>
      </w:pPr>
      <w:r w:rsidRPr="005E058D">
        <w:rPr>
          <w:rStyle w:val="Hyperlink"/>
          <w:color w:val="00B0F0"/>
          <w:sz w:val="22"/>
        </w:rPr>
        <w:t>Slovenian Central Register of Population (CRP)</w:t>
      </w:r>
      <w:r w:rsidRPr="005E058D">
        <w:t xml:space="preserve"> </w:t>
      </w:r>
    </w:p>
    <w:p w14:paraId="7E6F8B90" w14:textId="530EB181" w:rsidR="00A66D6D" w:rsidRPr="00F05445" w:rsidRDefault="00E439FE" w:rsidP="00F05445">
      <w:r w:rsidRPr="00F05445">
        <w:t xml:space="preserve">Every Slovenian citizen has to register with the </w:t>
      </w:r>
      <w:hyperlink r:id="rId173" w:history="1">
        <w:r w:rsidRPr="00F05445">
          <w:rPr>
            <w:rStyle w:val="Hyperlink"/>
          </w:rPr>
          <w:t>Slovenian Central Register of Population (CRP)</w:t>
        </w:r>
      </w:hyperlink>
      <w:r w:rsidRPr="00F05445">
        <w:t>. He</w:t>
      </w:r>
      <w:r w:rsidR="00320967" w:rsidRPr="00F05445">
        <w:t>/she</w:t>
      </w:r>
      <w:r w:rsidRPr="00F05445">
        <w:t xml:space="preserve"> receives a unique Personal Registration Number (PRN–Slovenian abbreviation: EMŠO). Other individuals, who have no PRN but have to exercise rights or duties in Slovenia, may also register with the CRP.</w:t>
      </w:r>
    </w:p>
    <w:p w14:paraId="01B9A703" w14:textId="4E467355" w:rsidR="006D7E39" w:rsidRPr="005E058D" w:rsidRDefault="006D7E39" w:rsidP="00094347">
      <w:pPr>
        <w:pStyle w:val="Subtitle"/>
        <w:rPr>
          <w:rStyle w:val="tlid-translation"/>
          <w:lang w:eastAsia="fr-FR"/>
        </w:rPr>
      </w:pPr>
      <w:r w:rsidRPr="005E058D">
        <w:rPr>
          <w:rStyle w:val="tlid-translation"/>
          <w:lang w:eastAsia="fr-FR"/>
        </w:rPr>
        <w:t xml:space="preserve">Register of </w:t>
      </w:r>
      <w:r w:rsidR="009716F4">
        <w:rPr>
          <w:rStyle w:val="tlid-translation"/>
          <w:lang w:eastAsia="fr-FR"/>
        </w:rPr>
        <w:t>C</w:t>
      </w:r>
      <w:r w:rsidRPr="005E058D">
        <w:rPr>
          <w:rStyle w:val="tlid-translation"/>
          <w:lang w:eastAsia="fr-FR"/>
        </w:rPr>
        <w:t xml:space="preserve">hurches and </w:t>
      </w:r>
      <w:r w:rsidR="009716F4">
        <w:rPr>
          <w:rStyle w:val="tlid-translation"/>
          <w:lang w:eastAsia="fr-FR"/>
        </w:rPr>
        <w:t>O</w:t>
      </w:r>
      <w:r w:rsidRPr="005E058D">
        <w:rPr>
          <w:rStyle w:val="tlid-translation"/>
          <w:lang w:eastAsia="fr-FR"/>
        </w:rPr>
        <w:t xml:space="preserve">ther </w:t>
      </w:r>
      <w:r w:rsidR="009716F4">
        <w:rPr>
          <w:rStyle w:val="tlid-translation"/>
          <w:lang w:eastAsia="fr-FR"/>
        </w:rPr>
        <w:t>R</w:t>
      </w:r>
      <w:r w:rsidRPr="005E058D">
        <w:rPr>
          <w:rStyle w:val="tlid-translation"/>
          <w:lang w:eastAsia="fr-FR"/>
        </w:rPr>
        <w:t>eligious</w:t>
      </w:r>
      <w:r w:rsidR="009716F4">
        <w:rPr>
          <w:rStyle w:val="tlid-translation"/>
          <w:lang w:eastAsia="fr-FR"/>
        </w:rPr>
        <w:t xml:space="preserve"> C</w:t>
      </w:r>
      <w:r w:rsidRPr="005E058D">
        <w:rPr>
          <w:rStyle w:val="tlid-translation"/>
          <w:lang w:eastAsia="fr-FR"/>
        </w:rPr>
        <w:t>ommunities</w:t>
      </w:r>
    </w:p>
    <w:p w14:paraId="46B20035" w14:textId="7EBFBFBD" w:rsidR="0055265A" w:rsidRPr="005E058D" w:rsidRDefault="001A4BC6" w:rsidP="00094347">
      <w:pPr>
        <w:rPr>
          <w:rStyle w:val="tlid-translation"/>
          <w:lang w:eastAsia="fr-FR"/>
        </w:rPr>
      </w:pPr>
      <w:r w:rsidRPr="005E058D">
        <w:rPr>
          <w:rStyle w:val="tlid-translation"/>
          <w:lang w:eastAsia="fr-FR"/>
        </w:rPr>
        <w:t xml:space="preserve">The Ministry of Culture developed a </w:t>
      </w:r>
      <w:hyperlink r:id="rId174" w:history="1">
        <w:r w:rsidRPr="005E058D">
          <w:rPr>
            <w:rStyle w:val="Hyperlink"/>
            <w:lang w:eastAsia="fr-FR"/>
          </w:rPr>
          <w:t>register of churches and other religious communities.</w:t>
        </w:r>
      </w:hyperlink>
      <w:r w:rsidRPr="005E058D">
        <w:rPr>
          <w:rStyle w:val="tlid-translation"/>
          <w:lang w:eastAsia="fr-FR"/>
        </w:rPr>
        <w:t xml:space="preserve"> </w:t>
      </w:r>
      <w:r w:rsidRPr="005E058D">
        <w:rPr>
          <w:lang w:eastAsia="fr-FR"/>
        </w:rPr>
        <w:t xml:space="preserve">The register of churches and other religious communities is a collection of data and documents, which registered religious communities must submit with the government during the registration process. The public register is kept in IT form by the competent authority (Ministry of Culture), as stipulated by the Religious Freedom Act (Official Gazette of the Republic of Slovenia, nos. 14/07, 46/10 – </w:t>
      </w:r>
      <w:proofErr w:type="spellStart"/>
      <w:r w:rsidRPr="005E058D">
        <w:rPr>
          <w:lang w:eastAsia="fr-FR"/>
        </w:rPr>
        <w:t>dec.</w:t>
      </w:r>
      <w:proofErr w:type="spellEnd"/>
      <w:r w:rsidRPr="005E058D">
        <w:rPr>
          <w:lang w:eastAsia="fr-FR"/>
        </w:rPr>
        <w:t xml:space="preserve"> US, 40/12 – ZUJF and 100/13). The digitalisation of this register allow</w:t>
      </w:r>
      <w:r w:rsidR="00320967" w:rsidRPr="005E058D">
        <w:rPr>
          <w:lang w:eastAsia="fr-FR"/>
        </w:rPr>
        <w:t>s for the</w:t>
      </w:r>
      <w:r w:rsidRPr="005E058D">
        <w:rPr>
          <w:lang w:eastAsia="fr-FR"/>
        </w:rPr>
        <w:t xml:space="preserve"> comprehensive digitalisation of the procedure of registering religious communities by clients and officials</w:t>
      </w:r>
      <w:r w:rsidR="00320967" w:rsidRPr="005E058D">
        <w:rPr>
          <w:lang w:eastAsia="fr-FR"/>
        </w:rPr>
        <w:t>. It</w:t>
      </w:r>
      <w:r w:rsidRPr="005E058D">
        <w:rPr>
          <w:lang w:eastAsia="fr-FR"/>
        </w:rPr>
        <w:t xml:space="preserve"> </w:t>
      </w:r>
      <w:r w:rsidR="00320967" w:rsidRPr="005E058D">
        <w:rPr>
          <w:lang w:eastAsia="fr-FR"/>
        </w:rPr>
        <w:t>is</w:t>
      </w:r>
      <w:r w:rsidRPr="005E058D">
        <w:rPr>
          <w:lang w:eastAsia="fr-FR"/>
        </w:rPr>
        <w:t xml:space="preserve"> managed by the competent authority (Ministry of Culture). </w:t>
      </w:r>
      <w:r w:rsidR="00320967" w:rsidRPr="005E058D">
        <w:rPr>
          <w:lang w:eastAsia="fr-FR"/>
        </w:rPr>
        <w:t>The</w:t>
      </w:r>
      <w:r w:rsidRPr="005E058D">
        <w:rPr>
          <w:lang w:eastAsia="fr-FR"/>
        </w:rPr>
        <w:t xml:space="preserve"> register contains a </w:t>
      </w:r>
      <w:hyperlink r:id="rId175" w:history="1">
        <w:r w:rsidRPr="005E058D">
          <w:rPr>
            <w:rStyle w:val="Hyperlink"/>
            <w:lang w:eastAsia="fr-FR"/>
          </w:rPr>
          <w:t>working application website</w:t>
        </w:r>
      </w:hyperlink>
      <w:r w:rsidRPr="005E058D">
        <w:rPr>
          <w:lang w:eastAsia="fr-FR"/>
        </w:rPr>
        <w:t xml:space="preserve">.  </w:t>
      </w:r>
      <w:r w:rsidR="0055265A" w:rsidRPr="005E058D">
        <w:rPr>
          <w:rStyle w:val="tlid-translation"/>
          <w:lang w:eastAsia="fr-FR"/>
        </w:rPr>
        <w:t xml:space="preserve"> </w:t>
      </w:r>
    </w:p>
    <w:p w14:paraId="306C6748" w14:textId="03AD3C01" w:rsidR="0055265A" w:rsidRPr="005E058D" w:rsidRDefault="0055265A" w:rsidP="00094347">
      <w:pPr>
        <w:pStyle w:val="Subtitle"/>
        <w:rPr>
          <w:rStyle w:val="tlid-translation"/>
          <w:lang w:eastAsia="fr-FR"/>
        </w:rPr>
      </w:pPr>
      <w:r w:rsidRPr="005E058D">
        <w:rPr>
          <w:rStyle w:val="tlid-translation"/>
          <w:lang w:eastAsia="fr-FR"/>
        </w:rPr>
        <w:t xml:space="preserve">Register for the </w:t>
      </w:r>
      <w:r w:rsidR="009716F4">
        <w:rPr>
          <w:rStyle w:val="tlid-translation"/>
          <w:lang w:eastAsia="fr-FR"/>
        </w:rPr>
        <w:t>M</w:t>
      </w:r>
      <w:r w:rsidRPr="005E058D">
        <w:rPr>
          <w:rStyle w:val="tlid-translation"/>
          <w:lang w:eastAsia="fr-FR"/>
        </w:rPr>
        <w:t>edia in Slovenia</w:t>
      </w:r>
    </w:p>
    <w:p w14:paraId="11735974" w14:textId="1DBEF926" w:rsidR="005B418E" w:rsidRPr="005E058D" w:rsidRDefault="005B418E" w:rsidP="005B418E">
      <w:pPr>
        <w:rPr>
          <w:rStyle w:val="tlid-translation"/>
        </w:rPr>
      </w:pPr>
      <w:r w:rsidRPr="005E058D">
        <w:rPr>
          <w:rStyle w:val="tlid-translation"/>
          <w:lang w:eastAsia="fr-FR"/>
        </w:rPr>
        <w:t xml:space="preserve">The Ministry of Culture developed a </w:t>
      </w:r>
      <w:hyperlink r:id="rId176" w:history="1">
        <w:r w:rsidRPr="005E058D">
          <w:rPr>
            <w:rStyle w:val="Hyperlink"/>
            <w:lang w:eastAsia="fr-FR"/>
          </w:rPr>
          <w:t>register for the media in Slovenia</w:t>
        </w:r>
      </w:hyperlink>
      <w:r w:rsidRPr="005E058D">
        <w:rPr>
          <w:rStyle w:val="tlid-translation"/>
          <w:lang w:eastAsia="fr-FR"/>
        </w:rPr>
        <w:t xml:space="preserve">. </w:t>
      </w:r>
      <w:r w:rsidRPr="005E058D">
        <w:rPr>
          <w:lang w:eastAsia="fr-FR"/>
        </w:rPr>
        <w:t>Before beginning operations, a publisher/broadcaster must report their medium for in the media registry with the Ministry of Culture. The legal basis</w:t>
      </w:r>
      <w:r w:rsidR="00320967" w:rsidRPr="005E058D">
        <w:rPr>
          <w:lang w:eastAsia="fr-FR"/>
        </w:rPr>
        <w:t xml:space="preserve"> for</w:t>
      </w:r>
      <w:r w:rsidRPr="005E058D">
        <w:rPr>
          <w:lang w:eastAsia="fr-FR"/>
        </w:rPr>
        <w:t xml:space="preserve"> establishing and managing the media registry </w:t>
      </w:r>
      <w:r w:rsidR="00320967" w:rsidRPr="005E058D">
        <w:rPr>
          <w:lang w:eastAsia="fr-FR"/>
        </w:rPr>
        <w:t xml:space="preserve">comes from </w:t>
      </w:r>
      <w:r w:rsidRPr="005E058D">
        <w:rPr>
          <w:lang w:eastAsia="fr-FR"/>
        </w:rPr>
        <w:t>the Media Act</w:t>
      </w:r>
      <w:r w:rsidR="00320967" w:rsidRPr="005E058D">
        <w:rPr>
          <w:lang w:eastAsia="fr-FR"/>
        </w:rPr>
        <w:t>,</w:t>
      </w:r>
      <w:r w:rsidRPr="005E058D">
        <w:rPr>
          <w:lang w:eastAsia="fr-FR"/>
        </w:rPr>
        <w:t xml:space="preserve"> with Rules on Management and the procedure for registration and the transmission of data from the media registry. The purpose of the media registry is to provide an overview of the media landscape and structure as well as of the ownership of publishers/broadcasters in the Republic of Slovenia. The registry is digitalised and includes an </w:t>
      </w:r>
      <w:hyperlink r:id="rId177" w:history="1">
        <w:r w:rsidRPr="005E058D">
          <w:rPr>
            <w:rStyle w:val="Hyperlink"/>
            <w:lang w:eastAsia="fr-FR"/>
          </w:rPr>
          <w:t>application</w:t>
        </w:r>
      </w:hyperlink>
      <w:r w:rsidRPr="005E058D">
        <w:rPr>
          <w:lang w:eastAsia="fr-FR"/>
        </w:rPr>
        <w:t xml:space="preserve">. </w:t>
      </w:r>
    </w:p>
    <w:p w14:paraId="6DDBB49B" w14:textId="63807939" w:rsidR="003377B5" w:rsidRPr="005E058D" w:rsidRDefault="009534C7" w:rsidP="005B418E">
      <w:pPr>
        <w:pStyle w:val="Subtitle"/>
        <w:rPr>
          <w:rStyle w:val="tlid-translation"/>
          <w:rFonts w:eastAsia="Calibri"/>
        </w:rPr>
      </w:pPr>
      <w:r w:rsidRPr="005E058D">
        <w:rPr>
          <w:rStyle w:val="tlid-translation"/>
          <w:rFonts w:eastAsia="Calibri"/>
        </w:rPr>
        <w:t xml:space="preserve">Registry of </w:t>
      </w:r>
      <w:r w:rsidR="009716F4">
        <w:rPr>
          <w:rStyle w:val="tlid-translation"/>
          <w:rFonts w:eastAsia="Calibri"/>
        </w:rPr>
        <w:t>R</w:t>
      </w:r>
      <w:r w:rsidR="003377B5" w:rsidRPr="005E058D">
        <w:rPr>
          <w:rStyle w:val="tlid-translation"/>
          <w:rFonts w:eastAsia="Calibri"/>
        </w:rPr>
        <w:t>ecipients of the eInvoices</w:t>
      </w:r>
    </w:p>
    <w:p w14:paraId="5EBBED7A" w14:textId="4D3CDA4D" w:rsidR="009534C7" w:rsidRPr="00F05445" w:rsidRDefault="003377B5" w:rsidP="000A58CC">
      <w:pPr>
        <w:rPr>
          <w:rFonts w:eastAsia="Calibri"/>
        </w:rPr>
      </w:pPr>
      <w:r w:rsidRPr="00F05445">
        <w:rPr>
          <w:rFonts w:eastAsia="Calibri"/>
        </w:rPr>
        <w:t xml:space="preserve">Slovenia </w:t>
      </w:r>
      <w:r w:rsidR="009534C7" w:rsidRPr="00F05445">
        <w:rPr>
          <w:rFonts w:eastAsia="Calibri"/>
        </w:rPr>
        <w:t xml:space="preserve">established a </w:t>
      </w:r>
      <w:hyperlink r:id="rId178" w:history="1">
        <w:r w:rsidR="009534C7" w:rsidRPr="00F05445">
          <w:rPr>
            <w:rStyle w:val="Hyperlink"/>
            <w:rFonts w:eastAsia="Calibri"/>
          </w:rPr>
          <w:t>national registry of recipients</w:t>
        </w:r>
      </w:hyperlink>
      <w:r w:rsidR="009534C7" w:rsidRPr="00F05445">
        <w:rPr>
          <w:rFonts w:eastAsia="Calibri"/>
        </w:rPr>
        <w:t xml:space="preserve"> of the eInvoices</w:t>
      </w:r>
      <w:r w:rsidRPr="00F05445">
        <w:rPr>
          <w:rFonts w:eastAsia="Calibri"/>
        </w:rPr>
        <w:t xml:space="preserve">, in which </w:t>
      </w:r>
      <w:r w:rsidR="009534C7" w:rsidRPr="00F05445">
        <w:rPr>
          <w:rFonts w:eastAsia="Calibri"/>
        </w:rPr>
        <w:t>budget users are included</w:t>
      </w:r>
      <w:r w:rsidRPr="00F05445">
        <w:rPr>
          <w:rFonts w:eastAsia="Calibri"/>
        </w:rPr>
        <w:t>.</w:t>
      </w:r>
    </w:p>
    <w:p w14:paraId="79F28B42" w14:textId="2CD383ED" w:rsidR="000E2CC0" w:rsidRPr="005E058D" w:rsidRDefault="000E2CC0" w:rsidP="00F05445">
      <w:pPr>
        <w:pStyle w:val="Subtitle"/>
        <w:keepNext/>
      </w:pPr>
      <w:r w:rsidRPr="005E058D">
        <w:t xml:space="preserve">Spatial </w:t>
      </w:r>
      <w:r w:rsidR="009716F4">
        <w:t>D</w:t>
      </w:r>
      <w:r w:rsidRPr="005E058D">
        <w:t xml:space="preserve">ata </w:t>
      </w:r>
      <w:r w:rsidR="009716F4">
        <w:t>S</w:t>
      </w:r>
      <w:r w:rsidRPr="005E058D">
        <w:t>ets</w:t>
      </w:r>
    </w:p>
    <w:p w14:paraId="65FC651C" w14:textId="4CD19B3A" w:rsidR="00CC360E" w:rsidRPr="005E058D" w:rsidRDefault="000E2CC0" w:rsidP="00F05445">
      <w:pPr>
        <w:keepNext/>
        <w:rPr>
          <w:rFonts w:cs="Calibri"/>
        </w:rPr>
      </w:pPr>
      <w:r w:rsidRPr="005E058D">
        <w:t>Slovenia is h</w:t>
      </w:r>
      <w:r w:rsidR="00786CBA" w:rsidRPr="005E058D">
        <w:t xml:space="preserve">armonising registers on addresses, buildings, locations, road, topography with European requirements. </w:t>
      </w:r>
      <w:r w:rsidRPr="005E058D">
        <w:t>This i</w:t>
      </w:r>
      <w:r w:rsidR="00786CBA" w:rsidRPr="005E058D">
        <w:t>ntroduc</w:t>
      </w:r>
      <w:r w:rsidRPr="005E058D">
        <w:t>es a</w:t>
      </w:r>
      <w:r w:rsidR="00786CBA" w:rsidRPr="005E058D">
        <w:t xml:space="preserve"> </w:t>
      </w:r>
      <w:hyperlink r:id="rId179" w:history="1">
        <w:r w:rsidR="00786CBA" w:rsidRPr="005E058D">
          <w:rPr>
            <w:rStyle w:val="Hyperlink"/>
            <w:rFonts w:cs="Calibri"/>
            <w:szCs w:val="20"/>
          </w:rPr>
          <w:t>European reference system</w:t>
        </w:r>
        <w:r w:rsidR="006B2EC3" w:rsidRPr="005E058D">
          <w:rPr>
            <w:rStyle w:val="Hyperlink"/>
            <w:rFonts w:cs="Calibri"/>
            <w:szCs w:val="20"/>
          </w:rPr>
          <w:t xml:space="preserve"> in the Slovenian spatial data sets</w:t>
        </w:r>
      </w:hyperlink>
      <w:r w:rsidR="006B2EC3" w:rsidRPr="005E058D">
        <w:t xml:space="preserve"> </w:t>
      </w:r>
      <w:r w:rsidR="00CC360E" w:rsidRPr="005E058D">
        <w:rPr>
          <w:rFonts w:cs="Calibri"/>
        </w:rPr>
        <w:t>that enables interoperable</w:t>
      </w:r>
      <w:r w:rsidR="006B2EC3" w:rsidRPr="005E058D">
        <w:rPr>
          <w:rFonts w:cs="Calibri"/>
        </w:rPr>
        <w:t xml:space="preserve">, harmonised and </w:t>
      </w:r>
      <w:r w:rsidR="00CC360E" w:rsidRPr="005E058D">
        <w:rPr>
          <w:rFonts w:cs="Calibri"/>
        </w:rPr>
        <w:t xml:space="preserve">ready to use </w:t>
      </w:r>
      <w:r w:rsidR="006B2EC3" w:rsidRPr="005E058D">
        <w:rPr>
          <w:rFonts w:cs="Calibri"/>
        </w:rPr>
        <w:t xml:space="preserve">data </w:t>
      </w:r>
      <w:r w:rsidR="00CC360E" w:rsidRPr="005E058D">
        <w:rPr>
          <w:rFonts w:cs="Calibri"/>
        </w:rPr>
        <w:t xml:space="preserve">by all European bodies and institutions. </w:t>
      </w:r>
    </w:p>
    <w:p w14:paraId="0DFFF0B7" w14:textId="7EFBDFB0" w:rsidR="009462BA" w:rsidRPr="005E058D" w:rsidRDefault="009462BA" w:rsidP="00D53306">
      <w:pPr>
        <w:pStyle w:val="Subtitle"/>
      </w:pPr>
      <w:r w:rsidRPr="005E058D">
        <w:t xml:space="preserve">EUCARIS, EULIS and </w:t>
      </w:r>
      <w:r w:rsidR="00DF5F1D" w:rsidRPr="005E058D">
        <w:t>ECRIS</w:t>
      </w:r>
    </w:p>
    <w:p w14:paraId="1FC157AE" w14:textId="3F11576D" w:rsidR="00DF5F1D" w:rsidRPr="005E058D" w:rsidRDefault="00DF5F1D" w:rsidP="006B2EC3">
      <w:pPr>
        <w:rPr>
          <w:rFonts w:cs="Calibri"/>
          <w:szCs w:val="20"/>
        </w:rPr>
      </w:pPr>
      <w:r w:rsidRPr="005E058D">
        <w:rPr>
          <w:rFonts w:cs="Calibri"/>
          <w:szCs w:val="20"/>
        </w:rPr>
        <w:t xml:space="preserve">Slovenia is a member </w:t>
      </w:r>
      <w:r w:rsidR="00F55703" w:rsidRPr="005E058D">
        <w:rPr>
          <w:rFonts w:cs="Calibri"/>
          <w:szCs w:val="20"/>
        </w:rPr>
        <w:t xml:space="preserve">of </w:t>
      </w:r>
      <w:hyperlink r:id="rId180" w:history="1">
        <w:r w:rsidR="00F55703" w:rsidRPr="005E058D">
          <w:rPr>
            <w:rStyle w:val="Hyperlink"/>
            <w:rFonts w:cs="Calibri"/>
            <w:szCs w:val="20"/>
          </w:rPr>
          <w:t>EUCARIS</w:t>
        </w:r>
      </w:hyperlink>
      <w:r w:rsidR="00F55703" w:rsidRPr="005E058D">
        <w:rPr>
          <w:rFonts w:cs="Calibri"/>
          <w:szCs w:val="20"/>
        </w:rPr>
        <w:t xml:space="preserve"> and </w:t>
      </w:r>
      <w:hyperlink r:id="rId181" w:history="1">
        <w:r w:rsidR="00F55703" w:rsidRPr="005E058D">
          <w:rPr>
            <w:rStyle w:val="Hyperlink"/>
            <w:rFonts w:cs="Calibri"/>
            <w:szCs w:val="20"/>
          </w:rPr>
          <w:t>ECRIS</w:t>
        </w:r>
      </w:hyperlink>
      <w:r w:rsidR="00F55703" w:rsidRPr="005E058D">
        <w:rPr>
          <w:rFonts w:cs="Calibri"/>
          <w:szCs w:val="20"/>
        </w:rPr>
        <w:t xml:space="preserve"> and has a full connection to </w:t>
      </w:r>
      <w:hyperlink r:id="rId182" w:history="1">
        <w:r w:rsidR="00F55703" w:rsidRPr="005E058D">
          <w:rPr>
            <w:rStyle w:val="Hyperlink"/>
            <w:rFonts w:cs="Calibri"/>
            <w:szCs w:val="20"/>
          </w:rPr>
          <w:t>EULIS</w:t>
        </w:r>
      </w:hyperlink>
      <w:r w:rsidR="00F55703" w:rsidRPr="005E058D">
        <w:rPr>
          <w:rFonts w:cs="Calibri"/>
          <w:szCs w:val="20"/>
        </w:rPr>
        <w:t xml:space="preserve">. </w:t>
      </w:r>
    </w:p>
    <w:p w14:paraId="2965B938" w14:textId="77777777" w:rsidR="00F55703" w:rsidRPr="005E058D" w:rsidRDefault="00F55703" w:rsidP="006B2EC3">
      <w:pPr>
        <w:rPr>
          <w:rFonts w:cs="Calibri"/>
          <w:szCs w:val="20"/>
        </w:rPr>
      </w:pPr>
    </w:p>
    <w:p w14:paraId="79F638A2" w14:textId="77777777" w:rsidR="008451B7" w:rsidRPr="005E058D" w:rsidRDefault="008451B7" w:rsidP="006B2EC3">
      <w:pPr>
        <w:rPr>
          <w:rFonts w:cs="Calibri"/>
          <w:szCs w:val="20"/>
        </w:rPr>
      </w:pPr>
    </w:p>
    <w:p w14:paraId="483FD5ED" w14:textId="2AA223F7" w:rsidR="003730DF" w:rsidRPr="005E058D" w:rsidRDefault="000A7546" w:rsidP="005523ED">
      <w:pPr>
        <w:pStyle w:val="Heading1"/>
      </w:pPr>
      <w:r w:rsidRPr="005E058D">
        <w:br w:type="page"/>
      </w:r>
      <w:bookmarkStart w:id="61" w:name="_Toc12443358"/>
      <w:r w:rsidR="003730DF" w:rsidRPr="005E058D">
        <w:t>Digital Government Services for Citizens</w:t>
      </w:r>
      <w:bookmarkEnd w:id="61"/>
      <w:r w:rsidR="003730DF" w:rsidRPr="005E058D">
        <w:t xml:space="preserve"> </w:t>
      </w:r>
    </w:p>
    <w:p w14:paraId="294A7BEB" w14:textId="77777777" w:rsidR="009416DD" w:rsidRPr="005E058D" w:rsidRDefault="009416DD" w:rsidP="009416DD"/>
    <w:p w14:paraId="5D4E23AA" w14:textId="77777777" w:rsidR="001F4F38" w:rsidRPr="005E058D" w:rsidRDefault="001F4F38" w:rsidP="001F4F38">
      <w:bookmarkStart w:id="62" w:name="_Hlk7016418"/>
      <w:r w:rsidRPr="005E058D">
        <w:t xml:space="preserve">The information in this section presents an overview of the basic public services, which were identified by the European Commission and Member States under the </w:t>
      </w:r>
      <w:hyperlink r:id="rId183" w:history="1">
        <w:r w:rsidRPr="005E058D">
          <w:rPr>
            <w:rStyle w:val="Hyperlink"/>
          </w:rPr>
          <w:t>Your Europe</w:t>
        </w:r>
      </w:hyperlink>
      <w:r w:rsidRPr="005E058D">
        <w:t xml:space="preserve"> initiative that is an EU site designed to help citizens do things in other European countries – avoiding unnecessary inconvenience and red tape in regard to moving, living, studying, working, shopping or simply travelling abroad. </w:t>
      </w:r>
    </w:p>
    <w:p w14:paraId="19BB0EF2" w14:textId="77777777" w:rsidR="001F4F38" w:rsidRPr="005E058D" w:rsidRDefault="001F4F38" w:rsidP="001F4F38">
      <w:r w:rsidRPr="005E058D">
        <w:t>The groups of services for citizens are as follows:</w:t>
      </w:r>
    </w:p>
    <w:p w14:paraId="38392538" w14:textId="77777777" w:rsidR="001F4F38" w:rsidRPr="005E058D" w:rsidRDefault="001F4F38" w:rsidP="001F4F38">
      <w:pPr>
        <w:numPr>
          <w:ilvl w:val="0"/>
          <w:numId w:val="43"/>
        </w:numPr>
      </w:pPr>
      <w:r w:rsidRPr="005E058D">
        <w:t>Travel</w:t>
      </w:r>
    </w:p>
    <w:p w14:paraId="03559DE1" w14:textId="77777777" w:rsidR="001F4F38" w:rsidRPr="005E058D" w:rsidRDefault="001F4F38" w:rsidP="001F4F38">
      <w:pPr>
        <w:numPr>
          <w:ilvl w:val="0"/>
          <w:numId w:val="43"/>
        </w:numPr>
      </w:pPr>
      <w:r w:rsidRPr="005E058D">
        <w:t>Work and retirement</w:t>
      </w:r>
    </w:p>
    <w:p w14:paraId="06966DA0" w14:textId="77777777" w:rsidR="001F4F38" w:rsidRPr="005E058D" w:rsidRDefault="001F4F38" w:rsidP="001F4F38">
      <w:pPr>
        <w:numPr>
          <w:ilvl w:val="0"/>
          <w:numId w:val="43"/>
        </w:numPr>
      </w:pPr>
      <w:r w:rsidRPr="005E058D">
        <w:t>Vehicles</w:t>
      </w:r>
    </w:p>
    <w:p w14:paraId="53F83F08" w14:textId="77777777" w:rsidR="001F4F38" w:rsidRPr="005E058D" w:rsidRDefault="001F4F38" w:rsidP="001F4F38">
      <w:pPr>
        <w:numPr>
          <w:ilvl w:val="0"/>
          <w:numId w:val="43"/>
        </w:numPr>
      </w:pPr>
      <w:r w:rsidRPr="005E058D">
        <w:t>Residence formalities</w:t>
      </w:r>
    </w:p>
    <w:p w14:paraId="759700AD" w14:textId="77777777" w:rsidR="001F4F38" w:rsidRPr="005E058D" w:rsidRDefault="001F4F38" w:rsidP="001F4F38">
      <w:pPr>
        <w:numPr>
          <w:ilvl w:val="0"/>
          <w:numId w:val="43"/>
        </w:numPr>
      </w:pPr>
      <w:r w:rsidRPr="005E058D">
        <w:t>Education and youth</w:t>
      </w:r>
    </w:p>
    <w:p w14:paraId="3D01E6D5" w14:textId="77777777" w:rsidR="001F4F38" w:rsidRPr="005E058D" w:rsidRDefault="001F4F38" w:rsidP="001F4F38">
      <w:pPr>
        <w:numPr>
          <w:ilvl w:val="0"/>
          <w:numId w:val="43"/>
        </w:numPr>
      </w:pPr>
      <w:r w:rsidRPr="005E058D">
        <w:t>Health</w:t>
      </w:r>
    </w:p>
    <w:p w14:paraId="0D014822" w14:textId="77777777" w:rsidR="001F4F38" w:rsidRPr="005E058D" w:rsidRDefault="001F4F38" w:rsidP="001F4F38">
      <w:pPr>
        <w:numPr>
          <w:ilvl w:val="0"/>
          <w:numId w:val="43"/>
        </w:numPr>
      </w:pPr>
      <w:r w:rsidRPr="005E058D">
        <w:t xml:space="preserve">Family </w:t>
      </w:r>
    </w:p>
    <w:p w14:paraId="0538F029" w14:textId="77777777" w:rsidR="001F4F38" w:rsidRPr="005E058D" w:rsidRDefault="001F4F38" w:rsidP="001F4F38">
      <w:pPr>
        <w:numPr>
          <w:ilvl w:val="0"/>
          <w:numId w:val="43"/>
        </w:numPr>
      </w:pPr>
      <w:r w:rsidRPr="005E058D">
        <w:t xml:space="preserve">Consumers    </w:t>
      </w:r>
    </w:p>
    <w:bookmarkEnd w:id="62"/>
    <w:p w14:paraId="0C0D9E62" w14:textId="77777777" w:rsidR="009416DD" w:rsidRPr="005E058D" w:rsidRDefault="009416DD" w:rsidP="009416DD">
      <w:pPr>
        <w:pStyle w:val="Heading2"/>
      </w:pPr>
      <w:r w:rsidRPr="005E058D">
        <w:t xml:space="preserve">Travel </w:t>
      </w:r>
    </w:p>
    <w:tbl>
      <w:tblPr>
        <w:tblW w:w="4941" w:type="pct"/>
        <w:tblInd w:w="108" w:type="dxa"/>
        <w:tblCellMar>
          <w:top w:w="60" w:type="dxa"/>
          <w:bottom w:w="60" w:type="dxa"/>
        </w:tblCellMar>
        <w:tblLook w:val="01E0" w:firstRow="1" w:lastRow="1" w:firstColumn="1" w:lastColumn="1" w:noHBand="0" w:noVBand="0"/>
      </w:tblPr>
      <w:tblGrid>
        <w:gridCol w:w="1703"/>
        <w:gridCol w:w="37"/>
        <w:gridCol w:w="7157"/>
      </w:tblGrid>
      <w:tr w:rsidR="009416DD" w:rsidRPr="005E058D" w14:paraId="6C1CE9A6" w14:textId="77777777" w:rsidTr="0020346C">
        <w:trPr>
          <w:trHeight w:val="94"/>
        </w:trPr>
        <w:tc>
          <w:tcPr>
            <w:tcW w:w="5000" w:type="pct"/>
            <w:gridSpan w:val="3"/>
            <w:shd w:val="clear" w:color="auto" w:fill="EFFBFF"/>
          </w:tcPr>
          <w:p w14:paraId="0181D033" w14:textId="77777777" w:rsidR="009416DD" w:rsidRPr="005E058D" w:rsidRDefault="009416DD" w:rsidP="006F3B99">
            <w:pPr>
              <w:pStyle w:val="Subtitle"/>
            </w:pPr>
            <w:r w:rsidRPr="005E058D">
              <w:t>Documents you need to travel in Europe</w:t>
            </w:r>
          </w:p>
        </w:tc>
      </w:tr>
      <w:tr w:rsidR="009416DD" w:rsidRPr="005E058D" w14:paraId="279B97CB" w14:textId="77777777" w:rsidTr="00076AEA">
        <w:trPr>
          <w:trHeight w:val="198"/>
        </w:trPr>
        <w:tc>
          <w:tcPr>
            <w:tcW w:w="5000" w:type="pct"/>
            <w:gridSpan w:val="3"/>
            <w:shd w:val="clear" w:color="auto" w:fill="auto"/>
          </w:tcPr>
          <w:p w14:paraId="2C3C7D31" w14:textId="77777777" w:rsidR="009416DD" w:rsidRPr="005E058D" w:rsidRDefault="009416DD" w:rsidP="00076AEA">
            <w:pPr>
              <w:rPr>
                <w:b/>
              </w:rPr>
            </w:pPr>
            <w:r w:rsidRPr="005E058D">
              <w:rPr>
                <w:b/>
              </w:rPr>
              <w:t>Passport</w:t>
            </w:r>
          </w:p>
        </w:tc>
      </w:tr>
      <w:tr w:rsidR="002F6351" w:rsidRPr="005E058D" w14:paraId="54DF7919" w14:textId="77777777" w:rsidTr="00076AEA">
        <w:trPr>
          <w:trHeight w:val="198"/>
        </w:trPr>
        <w:tc>
          <w:tcPr>
            <w:tcW w:w="978" w:type="pct"/>
            <w:gridSpan w:val="2"/>
            <w:shd w:val="clear" w:color="auto" w:fill="auto"/>
          </w:tcPr>
          <w:p w14:paraId="171B1C2B" w14:textId="77777777" w:rsidR="002F6351" w:rsidRPr="005E058D" w:rsidRDefault="002F6351" w:rsidP="002F6351">
            <w:r w:rsidRPr="005E058D">
              <w:t>Responsibility:</w:t>
            </w:r>
          </w:p>
        </w:tc>
        <w:tc>
          <w:tcPr>
            <w:tcW w:w="4022" w:type="pct"/>
            <w:shd w:val="clear" w:color="auto" w:fill="auto"/>
          </w:tcPr>
          <w:p w14:paraId="061453CC" w14:textId="1F06865B" w:rsidR="002F6351" w:rsidRPr="005E058D" w:rsidRDefault="002F6351" w:rsidP="002F6351">
            <w:r w:rsidRPr="005E058D">
              <w:t>Central Government, Administrative Units, Ministry of the Interior</w:t>
            </w:r>
          </w:p>
        </w:tc>
      </w:tr>
      <w:tr w:rsidR="002F6351" w:rsidRPr="005E058D" w14:paraId="39C9DC64" w14:textId="77777777" w:rsidTr="00076AEA">
        <w:trPr>
          <w:trHeight w:val="37"/>
        </w:trPr>
        <w:tc>
          <w:tcPr>
            <w:tcW w:w="978" w:type="pct"/>
            <w:gridSpan w:val="2"/>
            <w:shd w:val="clear" w:color="auto" w:fill="auto"/>
          </w:tcPr>
          <w:p w14:paraId="1C359292" w14:textId="77777777" w:rsidR="002F6351" w:rsidRPr="005E058D" w:rsidRDefault="002F6351" w:rsidP="002F6351">
            <w:r w:rsidRPr="005E058D">
              <w:t xml:space="preserve">Website: </w:t>
            </w:r>
          </w:p>
        </w:tc>
        <w:tc>
          <w:tcPr>
            <w:tcW w:w="4022" w:type="pct"/>
            <w:shd w:val="clear" w:color="auto" w:fill="auto"/>
          </w:tcPr>
          <w:p w14:paraId="4E44A063" w14:textId="025F7876" w:rsidR="002F6351" w:rsidRPr="005E058D" w:rsidRDefault="00F92A7B" w:rsidP="002F6351">
            <w:hyperlink r:id="rId184" w:history="1">
              <w:r w:rsidR="002F6351" w:rsidRPr="005E058D">
                <w:rPr>
                  <w:rStyle w:val="Hyperlink"/>
                </w:rPr>
                <w:t>http://upravneenote.gov.si/</w:t>
              </w:r>
            </w:hyperlink>
            <w:r w:rsidR="002F6351" w:rsidRPr="005E058D">
              <w:t xml:space="preserve">; </w:t>
            </w:r>
            <w:hyperlink r:id="rId185" w:history="1">
              <w:r w:rsidR="002F6351" w:rsidRPr="005E058D">
                <w:rPr>
                  <w:rStyle w:val="Hyperlink"/>
                </w:rPr>
                <w:t>http://www.mnz.gov.si/</w:t>
              </w:r>
            </w:hyperlink>
          </w:p>
        </w:tc>
      </w:tr>
      <w:tr w:rsidR="002F6351" w:rsidRPr="005E058D" w14:paraId="3A55DCB0" w14:textId="77777777" w:rsidTr="00076AEA">
        <w:trPr>
          <w:trHeight w:val="370"/>
        </w:trPr>
        <w:tc>
          <w:tcPr>
            <w:tcW w:w="978" w:type="pct"/>
            <w:gridSpan w:val="2"/>
            <w:shd w:val="clear" w:color="auto" w:fill="auto"/>
          </w:tcPr>
          <w:p w14:paraId="1018CDC9" w14:textId="77777777" w:rsidR="002F6351" w:rsidRPr="005E058D" w:rsidRDefault="002F6351" w:rsidP="002F6351">
            <w:r w:rsidRPr="005E058D">
              <w:t xml:space="preserve">Description: </w:t>
            </w:r>
          </w:p>
        </w:tc>
        <w:tc>
          <w:tcPr>
            <w:tcW w:w="4022" w:type="pct"/>
            <w:shd w:val="clear" w:color="auto" w:fill="auto"/>
          </w:tcPr>
          <w:p w14:paraId="229B4940" w14:textId="293F471F" w:rsidR="002F6351" w:rsidRPr="005E058D" w:rsidRDefault="002F6351" w:rsidP="002F6351">
            <w:r w:rsidRPr="005E058D">
              <w:t xml:space="preserve">Passports are issued by </w:t>
            </w:r>
            <w:r w:rsidR="00320967" w:rsidRPr="005E058D">
              <w:t xml:space="preserve">respective </w:t>
            </w:r>
            <w:r w:rsidRPr="005E058D">
              <w:t xml:space="preserve">Administrative Units. In urgent cases, they can also be issued directly by the Ministry of the Interior. Information on the application process is available on the </w:t>
            </w:r>
            <w:hyperlink r:id="rId186" w:history="1">
              <w:r w:rsidRPr="005E058D">
                <w:rPr>
                  <w:rStyle w:val="Hyperlink"/>
                </w:rPr>
                <w:t>Administrative Units Portal</w:t>
              </w:r>
            </w:hyperlink>
            <w:r w:rsidRPr="005E058D">
              <w:t xml:space="preserve"> and on the website of the Ministry of the Interior. Since April 2007, an eService launched by the Ministry of Public Administration has sent automatic reminder e</w:t>
            </w:r>
            <w:r w:rsidR="00422070">
              <w:t>-</w:t>
            </w:r>
            <w:r w:rsidRPr="005E058D">
              <w:t>mail messages on the expiration date of personal documents, including passport.</w:t>
            </w:r>
          </w:p>
        </w:tc>
      </w:tr>
      <w:tr w:rsidR="00B80E7F" w:rsidRPr="005E058D" w14:paraId="0999EF1B" w14:textId="77777777" w:rsidTr="00076AEA">
        <w:trPr>
          <w:trHeight w:val="94"/>
        </w:trPr>
        <w:tc>
          <w:tcPr>
            <w:tcW w:w="5000" w:type="pct"/>
            <w:gridSpan w:val="3"/>
            <w:shd w:val="clear" w:color="auto" w:fill="EFFBFF"/>
          </w:tcPr>
          <w:p w14:paraId="6AA9A7DE" w14:textId="77777777" w:rsidR="00B80E7F" w:rsidRPr="005E058D" w:rsidRDefault="00B80E7F" w:rsidP="00076AEA">
            <w:pPr>
              <w:spacing w:before="120" w:after="180"/>
              <w:jc w:val="left"/>
              <w:rPr>
                <w:color w:val="00B0F0"/>
                <w:sz w:val="22"/>
              </w:rPr>
            </w:pPr>
            <w:r w:rsidRPr="005E058D">
              <w:rPr>
                <w:color w:val="00B0F0"/>
                <w:sz w:val="22"/>
              </w:rPr>
              <w:t>Passenger rights</w:t>
            </w:r>
          </w:p>
        </w:tc>
      </w:tr>
      <w:tr w:rsidR="00B80E7F" w:rsidRPr="005E058D" w14:paraId="6CABAE21" w14:textId="77777777" w:rsidTr="00076AEA">
        <w:trPr>
          <w:trHeight w:val="198"/>
        </w:trPr>
        <w:tc>
          <w:tcPr>
            <w:tcW w:w="5000" w:type="pct"/>
            <w:gridSpan w:val="3"/>
            <w:shd w:val="clear" w:color="auto" w:fill="auto"/>
          </w:tcPr>
          <w:p w14:paraId="71769128" w14:textId="2503FE79" w:rsidR="00B80E7F" w:rsidRPr="005E058D" w:rsidRDefault="009501B6" w:rsidP="00076AEA">
            <w:r w:rsidRPr="005E058D">
              <w:rPr>
                <w:b/>
                <w:bCs/>
              </w:rPr>
              <w:t>Information for travellers</w:t>
            </w:r>
          </w:p>
        </w:tc>
      </w:tr>
      <w:tr w:rsidR="007C4F30" w:rsidRPr="005E058D" w14:paraId="4779C686" w14:textId="77777777" w:rsidTr="00076AEA">
        <w:trPr>
          <w:trHeight w:val="198"/>
        </w:trPr>
        <w:tc>
          <w:tcPr>
            <w:tcW w:w="957" w:type="pct"/>
            <w:shd w:val="clear" w:color="auto" w:fill="auto"/>
          </w:tcPr>
          <w:p w14:paraId="114418E9" w14:textId="77777777" w:rsidR="007C4F30" w:rsidRPr="005E058D" w:rsidRDefault="007C4F30" w:rsidP="007C4F30">
            <w:r w:rsidRPr="005E058D">
              <w:t>Responsibility:</w:t>
            </w:r>
          </w:p>
        </w:tc>
        <w:tc>
          <w:tcPr>
            <w:tcW w:w="4043" w:type="pct"/>
            <w:gridSpan w:val="2"/>
            <w:shd w:val="clear" w:color="auto" w:fill="auto"/>
          </w:tcPr>
          <w:p w14:paraId="7C7C4BED" w14:textId="385761AA" w:rsidR="007C4F30" w:rsidRPr="005E058D" w:rsidRDefault="007C4F30" w:rsidP="007C4F30">
            <w:r w:rsidRPr="005E058D">
              <w:t>Central Government, Administrative Units, Ministry of the Interior, Ministry of Foreign Affairs.</w:t>
            </w:r>
          </w:p>
        </w:tc>
      </w:tr>
      <w:tr w:rsidR="007C4F30" w:rsidRPr="005E058D" w14:paraId="5AF7809A" w14:textId="77777777" w:rsidTr="00076AEA">
        <w:trPr>
          <w:trHeight w:val="37"/>
        </w:trPr>
        <w:tc>
          <w:tcPr>
            <w:tcW w:w="957" w:type="pct"/>
            <w:shd w:val="clear" w:color="auto" w:fill="auto"/>
          </w:tcPr>
          <w:p w14:paraId="25C1CD3C" w14:textId="77777777" w:rsidR="007C4F30" w:rsidRPr="005E058D" w:rsidRDefault="007C4F30" w:rsidP="007C4F30">
            <w:r w:rsidRPr="005E058D">
              <w:t xml:space="preserve">Website: </w:t>
            </w:r>
          </w:p>
        </w:tc>
        <w:tc>
          <w:tcPr>
            <w:tcW w:w="4043" w:type="pct"/>
            <w:gridSpan w:val="2"/>
            <w:shd w:val="clear" w:color="auto" w:fill="auto"/>
          </w:tcPr>
          <w:p w14:paraId="0B4A82F7" w14:textId="77777777" w:rsidR="007C4F30" w:rsidRPr="005E058D" w:rsidRDefault="00F92A7B" w:rsidP="007C4F30">
            <w:hyperlink r:id="rId187" w:history="1">
              <w:r w:rsidR="007C4F30" w:rsidRPr="005E058D">
                <w:rPr>
                  <w:rStyle w:val="Hyperlink"/>
                </w:rPr>
                <w:t>https://e-uprava.gov.si/podrocja/potovanja-vizumi/potovanja-informacije.html</w:t>
              </w:r>
            </w:hyperlink>
            <w:r w:rsidR="007C4F30" w:rsidRPr="005E058D">
              <w:t>;</w:t>
            </w:r>
          </w:p>
          <w:p w14:paraId="16EB4660" w14:textId="448EE6CB" w:rsidR="007C4F30" w:rsidRPr="005E058D" w:rsidRDefault="007C4F30" w:rsidP="007C4F30">
            <w:r w:rsidRPr="005E058D">
              <w:t>http://www.mzz.gov.si/en/</w:t>
            </w:r>
          </w:p>
        </w:tc>
      </w:tr>
      <w:tr w:rsidR="007C4F30" w:rsidRPr="005E058D" w14:paraId="25AF7739" w14:textId="77777777" w:rsidTr="00076AEA">
        <w:trPr>
          <w:trHeight w:val="311"/>
        </w:trPr>
        <w:tc>
          <w:tcPr>
            <w:tcW w:w="957" w:type="pct"/>
            <w:shd w:val="clear" w:color="auto" w:fill="auto"/>
          </w:tcPr>
          <w:p w14:paraId="640D88D5" w14:textId="77777777" w:rsidR="007C4F30" w:rsidRPr="005E058D" w:rsidRDefault="007C4F30" w:rsidP="007C4F30">
            <w:r w:rsidRPr="005E058D">
              <w:t xml:space="preserve">Description: </w:t>
            </w:r>
          </w:p>
        </w:tc>
        <w:tc>
          <w:tcPr>
            <w:tcW w:w="4043" w:type="pct"/>
            <w:gridSpan w:val="2"/>
            <w:shd w:val="clear" w:color="auto" w:fill="auto"/>
          </w:tcPr>
          <w:p w14:paraId="76473B00" w14:textId="0FF1EEAB" w:rsidR="007C4F30" w:rsidRPr="005E058D" w:rsidRDefault="004B4BEF" w:rsidP="007C4F30">
            <w:r w:rsidRPr="005E058D">
              <w:t>Travellers</w:t>
            </w:r>
            <w:r w:rsidR="007C4F30" w:rsidRPr="005E058D">
              <w:t xml:space="preserve"> </w:t>
            </w:r>
            <w:r w:rsidR="00320967" w:rsidRPr="005E058D">
              <w:t xml:space="preserve">access </w:t>
            </w:r>
            <w:r w:rsidR="007C4F30" w:rsidRPr="005E058D">
              <w:t xml:space="preserve">information about </w:t>
            </w:r>
            <w:r w:rsidRPr="005E058D">
              <w:t>foreign destinations</w:t>
            </w:r>
            <w:r w:rsidR="007C4F30" w:rsidRPr="005E058D">
              <w:t>.</w:t>
            </w:r>
          </w:p>
        </w:tc>
      </w:tr>
      <w:tr w:rsidR="00FE6918" w:rsidRPr="005E058D" w14:paraId="3B98EFC2" w14:textId="77777777" w:rsidTr="0020346C">
        <w:trPr>
          <w:trHeight w:val="94"/>
        </w:trPr>
        <w:tc>
          <w:tcPr>
            <w:tcW w:w="5000" w:type="pct"/>
            <w:gridSpan w:val="3"/>
            <w:shd w:val="clear" w:color="auto" w:fill="EFFBFF"/>
          </w:tcPr>
          <w:p w14:paraId="5432CABF" w14:textId="195E159F" w:rsidR="00FE6918" w:rsidRPr="005E058D" w:rsidRDefault="00FE6918" w:rsidP="006F3B99">
            <w:pPr>
              <w:pStyle w:val="Subtitle"/>
            </w:pPr>
            <w:bookmarkStart w:id="63" w:name="_Toc1475001"/>
            <w:r w:rsidRPr="005E058D">
              <w:t>Transport and disabilit</w:t>
            </w:r>
            <w:r w:rsidR="001F4F38" w:rsidRPr="005E058D">
              <w:t>y</w:t>
            </w:r>
          </w:p>
        </w:tc>
      </w:tr>
      <w:tr w:rsidR="00FE6918" w:rsidRPr="005E058D" w14:paraId="37C84DC1" w14:textId="77777777" w:rsidTr="00076AEA">
        <w:trPr>
          <w:trHeight w:val="198"/>
        </w:trPr>
        <w:tc>
          <w:tcPr>
            <w:tcW w:w="5000" w:type="pct"/>
            <w:gridSpan w:val="3"/>
            <w:shd w:val="clear" w:color="auto" w:fill="auto"/>
          </w:tcPr>
          <w:p w14:paraId="7532C54F" w14:textId="15F94481" w:rsidR="00FE6918" w:rsidRPr="005E058D" w:rsidRDefault="00613088" w:rsidP="00076AEA">
            <w:pPr>
              <w:rPr>
                <w:b/>
              </w:rPr>
            </w:pPr>
            <w:r w:rsidRPr="005E058D">
              <w:rPr>
                <w:rStyle w:val="Strong"/>
              </w:rPr>
              <w:t>Subsidised transport ticket for students</w:t>
            </w:r>
          </w:p>
        </w:tc>
      </w:tr>
      <w:tr w:rsidR="00FE6918" w:rsidRPr="005E058D" w14:paraId="532C3820" w14:textId="77777777" w:rsidTr="00076AEA">
        <w:trPr>
          <w:trHeight w:val="198"/>
        </w:trPr>
        <w:tc>
          <w:tcPr>
            <w:tcW w:w="978" w:type="pct"/>
            <w:gridSpan w:val="2"/>
            <w:shd w:val="clear" w:color="auto" w:fill="auto"/>
          </w:tcPr>
          <w:p w14:paraId="1A5BA7E1" w14:textId="77777777" w:rsidR="00FE6918" w:rsidRPr="005E058D" w:rsidRDefault="00FE6918" w:rsidP="00076AEA">
            <w:r w:rsidRPr="005E058D">
              <w:t>Responsibility:</w:t>
            </w:r>
          </w:p>
        </w:tc>
        <w:tc>
          <w:tcPr>
            <w:tcW w:w="4022" w:type="pct"/>
            <w:shd w:val="clear" w:color="auto" w:fill="auto"/>
          </w:tcPr>
          <w:p w14:paraId="49441025" w14:textId="5723795B" w:rsidR="00FE6918" w:rsidRPr="005E058D" w:rsidRDefault="00042460" w:rsidP="00076AEA">
            <w:r w:rsidRPr="005E058D">
              <w:t>The Ministry of Infrastructure</w:t>
            </w:r>
          </w:p>
        </w:tc>
      </w:tr>
      <w:tr w:rsidR="00FE6918" w:rsidRPr="005E058D" w14:paraId="47566DB6" w14:textId="77777777" w:rsidTr="00076AEA">
        <w:trPr>
          <w:trHeight w:val="37"/>
        </w:trPr>
        <w:tc>
          <w:tcPr>
            <w:tcW w:w="978" w:type="pct"/>
            <w:gridSpan w:val="2"/>
            <w:shd w:val="clear" w:color="auto" w:fill="auto"/>
          </w:tcPr>
          <w:p w14:paraId="627217E9" w14:textId="77777777" w:rsidR="00FE6918" w:rsidRPr="005E058D" w:rsidRDefault="00FE6918" w:rsidP="00076AEA">
            <w:r w:rsidRPr="005E058D">
              <w:t xml:space="preserve">Website: </w:t>
            </w:r>
          </w:p>
        </w:tc>
        <w:tc>
          <w:tcPr>
            <w:tcW w:w="4022" w:type="pct"/>
            <w:shd w:val="clear" w:color="auto" w:fill="auto"/>
          </w:tcPr>
          <w:p w14:paraId="4E0C4240" w14:textId="1B6FB224" w:rsidR="00FE6918" w:rsidRPr="005E058D" w:rsidRDefault="00F92A7B" w:rsidP="00076AEA">
            <w:hyperlink r:id="rId188" w:history="1">
              <w:r w:rsidR="00BC7F03" w:rsidRPr="005E058D">
                <w:rPr>
                  <w:rStyle w:val="Hyperlink"/>
                </w:rPr>
                <w:t>http://www.mzi.gov.si/en/</w:t>
              </w:r>
            </w:hyperlink>
            <w:r w:rsidR="00BC7F03" w:rsidRPr="005E058D">
              <w:t xml:space="preserve">; </w:t>
            </w:r>
            <w:r w:rsidR="00FE6918" w:rsidRPr="005E058D">
              <w:t xml:space="preserve"> </w:t>
            </w:r>
          </w:p>
        </w:tc>
      </w:tr>
      <w:tr w:rsidR="00FE6918" w:rsidRPr="005E058D" w14:paraId="09EB4226" w14:textId="77777777" w:rsidTr="00076AEA">
        <w:trPr>
          <w:trHeight w:val="370"/>
        </w:trPr>
        <w:tc>
          <w:tcPr>
            <w:tcW w:w="978" w:type="pct"/>
            <w:gridSpan w:val="2"/>
            <w:shd w:val="clear" w:color="auto" w:fill="auto"/>
          </w:tcPr>
          <w:p w14:paraId="59BBBE80" w14:textId="77777777" w:rsidR="00FE6918" w:rsidRPr="005E058D" w:rsidRDefault="00FE6918" w:rsidP="00076AEA">
            <w:r w:rsidRPr="005E058D">
              <w:t xml:space="preserve">Description: </w:t>
            </w:r>
          </w:p>
        </w:tc>
        <w:tc>
          <w:tcPr>
            <w:tcW w:w="4022" w:type="pct"/>
            <w:shd w:val="clear" w:color="auto" w:fill="auto"/>
          </w:tcPr>
          <w:p w14:paraId="1288171C" w14:textId="571D5735" w:rsidR="00FE6918" w:rsidRPr="005E058D" w:rsidRDefault="00D633CB" w:rsidP="00076AEA">
            <w:r w:rsidRPr="005E058D">
              <w:t xml:space="preserve">As part of the </w:t>
            </w:r>
            <w:r w:rsidR="004B4BEF" w:rsidRPr="005E058D">
              <w:t>new</w:t>
            </w:r>
            <w:r w:rsidRPr="005E058D">
              <w:t xml:space="preserve"> </w:t>
            </w:r>
            <w:hyperlink r:id="rId189" w:history="1">
              <w:r w:rsidRPr="005E058D">
                <w:rPr>
                  <w:rStyle w:val="Hyperlink"/>
                </w:rPr>
                <w:t>Integrated Public Passenger Transport Project</w:t>
              </w:r>
            </w:hyperlink>
            <w:r w:rsidRPr="005E058D">
              <w:t xml:space="preserve"> (IJPP), </w:t>
            </w:r>
            <w:r w:rsidR="004B4BEF" w:rsidRPr="005E058D">
              <w:t>users</w:t>
            </w:r>
            <w:r w:rsidRPr="005E058D">
              <w:t xml:space="preserve"> apply for a single subsidised IJPP ticket for the purpose of traveling to school and back. </w:t>
            </w:r>
            <w:r w:rsidRPr="005E058D">
              <w:rPr>
                <w:rFonts w:eastAsia="Arial"/>
                <w:szCs w:val="20"/>
              </w:rPr>
              <w:t xml:space="preserve">The new IJPP subsidised ticket is a single electronic ticket, which can be used by the transport's beneficiary in order to take the train, long distance bus and also the city bus in Ljubljana and Maribor. </w:t>
            </w:r>
            <w:r w:rsidR="004B4BEF" w:rsidRPr="005E058D">
              <w:rPr>
                <w:rFonts w:eastAsia="Arial"/>
                <w:szCs w:val="20"/>
              </w:rPr>
              <w:t>It</w:t>
            </w:r>
            <w:r w:rsidRPr="005E058D">
              <w:rPr>
                <w:rFonts w:eastAsia="Arial"/>
                <w:szCs w:val="20"/>
              </w:rPr>
              <w:t xml:space="preserve"> allows use</w:t>
            </w:r>
            <w:r w:rsidR="00845F76">
              <w:rPr>
                <w:rFonts w:eastAsia="Arial"/>
                <w:szCs w:val="20"/>
              </w:rPr>
              <w:t>r</w:t>
            </w:r>
            <w:r w:rsidR="004B4BEF" w:rsidRPr="005E058D">
              <w:rPr>
                <w:rFonts w:eastAsia="Arial"/>
                <w:szCs w:val="20"/>
              </w:rPr>
              <w:t>s</w:t>
            </w:r>
            <w:r w:rsidRPr="005E058D">
              <w:rPr>
                <w:rFonts w:eastAsia="Arial"/>
                <w:szCs w:val="20"/>
              </w:rPr>
              <w:t xml:space="preserve"> to freely choose a public long-distance </w:t>
            </w:r>
            <w:r w:rsidR="00EA3C15">
              <w:rPr>
                <w:rFonts w:eastAsia="Arial"/>
                <w:szCs w:val="20"/>
              </w:rPr>
              <w:t>transport</w:t>
            </w:r>
            <w:r w:rsidRPr="005E058D">
              <w:rPr>
                <w:rFonts w:eastAsia="Arial"/>
                <w:szCs w:val="20"/>
              </w:rPr>
              <w:t xml:space="preserve"> service on a day-to-day basis stated on the application. </w:t>
            </w:r>
          </w:p>
        </w:tc>
      </w:tr>
    </w:tbl>
    <w:p w14:paraId="63F1E8F8" w14:textId="77777777" w:rsidR="009416DD" w:rsidRPr="005E058D" w:rsidRDefault="009416DD" w:rsidP="009416DD">
      <w:pPr>
        <w:pStyle w:val="Heading2"/>
      </w:pPr>
      <w:r w:rsidRPr="005E058D">
        <w:t>Work and retirement</w:t>
      </w:r>
      <w:bookmarkEnd w:id="63"/>
    </w:p>
    <w:tbl>
      <w:tblPr>
        <w:tblW w:w="4941" w:type="pct"/>
        <w:tblInd w:w="108" w:type="dxa"/>
        <w:tblCellMar>
          <w:top w:w="60" w:type="dxa"/>
          <w:bottom w:w="60" w:type="dxa"/>
        </w:tblCellMar>
        <w:tblLook w:val="01E0" w:firstRow="1" w:lastRow="1" w:firstColumn="1" w:lastColumn="1" w:noHBand="0" w:noVBand="0"/>
      </w:tblPr>
      <w:tblGrid>
        <w:gridCol w:w="1740"/>
        <w:gridCol w:w="7157"/>
      </w:tblGrid>
      <w:tr w:rsidR="009416DD" w:rsidRPr="005E058D" w14:paraId="125B1D9F" w14:textId="77777777" w:rsidTr="0020346C">
        <w:trPr>
          <w:trHeight w:val="94"/>
        </w:trPr>
        <w:tc>
          <w:tcPr>
            <w:tcW w:w="5000" w:type="pct"/>
            <w:gridSpan w:val="2"/>
            <w:shd w:val="clear" w:color="auto" w:fill="EFFBFF"/>
          </w:tcPr>
          <w:p w14:paraId="52834E2E" w14:textId="49703D97" w:rsidR="009416DD" w:rsidRPr="005E058D" w:rsidRDefault="009416DD" w:rsidP="006F3B99">
            <w:pPr>
              <w:pStyle w:val="Subtitle"/>
            </w:pPr>
            <w:r w:rsidRPr="005E058D">
              <w:t>Working abroad, finding a job abroad, retiring</w:t>
            </w:r>
          </w:p>
        </w:tc>
      </w:tr>
      <w:tr w:rsidR="009416DD" w:rsidRPr="005E058D" w14:paraId="32FED55A" w14:textId="77777777" w:rsidTr="00076AEA">
        <w:trPr>
          <w:trHeight w:val="198"/>
        </w:trPr>
        <w:tc>
          <w:tcPr>
            <w:tcW w:w="5000" w:type="pct"/>
            <w:gridSpan w:val="2"/>
            <w:shd w:val="clear" w:color="auto" w:fill="auto"/>
          </w:tcPr>
          <w:p w14:paraId="4C8C073F" w14:textId="77777777" w:rsidR="009416DD" w:rsidRPr="005E058D" w:rsidRDefault="009416DD" w:rsidP="00076AEA">
            <w:pPr>
              <w:rPr>
                <w:b/>
              </w:rPr>
            </w:pPr>
            <w:r w:rsidRPr="005E058D">
              <w:rPr>
                <w:b/>
              </w:rPr>
              <w:t>Job search services by labour offices</w:t>
            </w:r>
          </w:p>
        </w:tc>
      </w:tr>
      <w:tr w:rsidR="00626869" w:rsidRPr="005E058D" w14:paraId="3BF12738" w14:textId="77777777" w:rsidTr="00076AEA">
        <w:trPr>
          <w:trHeight w:val="198"/>
        </w:trPr>
        <w:tc>
          <w:tcPr>
            <w:tcW w:w="978" w:type="pct"/>
            <w:shd w:val="clear" w:color="auto" w:fill="auto"/>
          </w:tcPr>
          <w:p w14:paraId="754BB2E3" w14:textId="77777777" w:rsidR="00626869" w:rsidRPr="005E058D" w:rsidRDefault="00626869" w:rsidP="00626869">
            <w:r w:rsidRPr="005E058D">
              <w:t>Responsibility:</w:t>
            </w:r>
          </w:p>
        </w:tc>
        <w:tc>
          <w:tcPr>
            <w:tcW w:w="4022" w:type="pct"/>
            <w:shd w:val="clear" w:color="auto" w:fill="auto"/>
          </w:tcPr>
          <w:p w14:paraId="741A9C75" w14:textId="350DA440" w:rsidR="00626869" w:rsidRPr="005E058D" w:rsidRDefault="00626869" w:rsidP="00626869">
            <w:r w:rsidRPr="005E058D">
              <w:t>Central Government, Employment Service and Ministry of Labour, Family, Social Affairs and Equal Opportunities</w:t>
            </w:r>
          </w:p>
        </w:tc>
      </w:tr>
      <w:tr w:rsidR="00626869" w:rsidRPr="005E058D" w14:paraId="7CDDB086" w14:textId="77777777" w:rsidTr="00076AEA">
        <w:trPr>
          <w:trHeight w:val="37"/>
        </w:trPr>
        <w:tc>
          <w:tcPr>
            <w:tcW w:w="978" w:type="pct"/>
            <w:shd w:val="clear" w:color="auto" w:fill="auto"/>
          </w:tcPr>
          <w:p w14:paraId="2D7A6CC8" w14:textId="77777777" w:rsidR="00626869" w:rsidRPr="005E058D" w:rsidRDefault="00626869" w:rsidP="00626869">
            <w:r w:rsidRPr="005E058D">
              <w:t xml:space="preserve">Website: </w:t>
            </w:r>
          </w:p>
        </w:tc>
        <w:tc>
          <w:tcPr>
            <w:tcW w:w="4022" w:type="pct"/>
            <w:shd w:val="clear" w:color="auto" w:fill="auto"/>
          </w:tcPr>
          <w:p w14:paraId="4CABFB8A" w14:textId="5DAFEA8D" w:rsidR="00626869" w:rsidRPr="005E058D" w:rsidRDefault="00F92A7B" w:rsidP="00626869">
            <w:hyperlink r:id="rId190" w:history="1">
              <w:r w:rsidR="00626869" w:rsidRPr="005E058D">
                <w:rPr>
                  <w:rStyle w:val="Hyperlink"/>
                </w:rPr>
                <w:t>http://www.ess.gov.si/</w:t>
              </w:r>
            </w:hyperlink>
            <w:r w:rsidR="00626869" w:rsidRPr="005E058D">
              <w:t xml:space="preserve">; </w:t>
            </w:r>
            <w:hyperlink r:id="rId191" w:history="1">
              <w:r w:rsidR="00626869" w:rsidRPr="005E058D">
                <w:rPr>
                  <w:rStyle w:val="Hyperlink"/>
                </w:rPr>
                <w:t>http://www.mddsz.gov.si/</w:t>
              </w:r>
            </w:hyperlink>
          </w:p>
        </w:tc>
      </w:tr>
      <w:tr w:rsidR="00626869" w:rsidRPr="005E058D" w14:paraId="5D0C6506" w14:textId="77777777" w:rsidTr="00076AEA">
        <w:trPr>
          <w:trHeight w:val="311"/>
        </w:trPr>
        <w:tc>
          <w:tcPr>
            <w:tcW w:w="978" w:type="pct"/>
            <w:shd w:val="clear" w:color="auto" w:fill="auto"/>
          </w:tcPr>
          <w:p w14:paraId="5FCA0B40" w14:textId="77777777" w:rsidR="00626869" w:rsidRPr="005E058D" w:rsidRDefault="00626869" w:rsidP="00626869">
            <w:r w:rsidRPr="005E058D">
              <w:t xml:space="preserve">Description: </w:t>
            </w:r>
          </w:p>
        </w:tc>
        <w:tc>
          <w:tcPr>
            <w:tcW w:w="4022" w:type="pct"/>
            <w:shd w:val="clear" w:color="auto" w:fill="auto"/>
          </w:tcPr>
          <w:p w14:paraId="651E78C7" w14:textId="286FE2E5" w:rsidR="00626869" w:rsidRPr="005E058D" w:rsidRDefault="00626869" w:rsidP="00626869">
            <w:r w:rsidRPr="005E058D">
              <w:t>Users can consult databases with job offerings and subscribe to a weekly notification service of pre-selected jobs related to a personalised job-seeker's profile. Employers can also consult databases of candidates.</w:t>
            </w:r>
          </w:p>
        </w:tc>
      </w:tr>
      <w:tr w:rsidR="009416DD" w:rsidRPr="005E058D" w14:paraId="1C38BC69" w14:textId="77777777" w:rsidTr="0020346C">
        <w:trPr>
          <w:trHeight w:val="94"/>
        </w:trPr>
        <w:tc>
          <w:tcPr>
            <w:tcW w:w="5000" w:type="pct"/>
            <w:gridSpan w:val="2"/>
            <w:shd w:val="clear" w:color="auto" w:fill="EFFBFF"/>
          </w:tcPr>
          <w:p w14:paraId="29D2EF72" w14:textId="77777777" w:rsidR="009416DD" w:rsidRPr="005E058D" w:rsidRDefault="009416DD" w:rsidP="006F3B99">
            <w:pPr>
              <w:pStyle w:val="Subtitle"/>
            </w:pPr>
            <w:r w:rsidRPr="005E058D">
              <w:t>Professional qualifications</w:t>
            </w:r>
          </w:p>
        </w:tc>
      </w:tr>
      <w:tr w:rsidR="009416DD" w:rsidRPr="005E058D" w14:paraId="7FD9CB6F" w14:textId="77777777" w:rsidTr="00076AEA">
        <w:trPr>
          <w:trHeight w:val="198"/>
        </w:trPr>
        <w:tc>
          <w:tcPr>
            <w:tcW w:w="5000" w:type="pct"/>
            <w:gridSpan w:val="2"/>
            <w:shd w:val="clear" w:color="auto" w:fill="auto"/>
          </w:tcPr>
          <w:p w14:paraId="47A0D35F" w14:textId="2FEE22FF" w:rsidR="009416DD" w:rsidRPr="005E058D" w:rsidRDefault="0076449A" w:rsidP="00076AEA">
            <w:pPr>
              <w:rPr>
                <w:b/>
              </w:rPr>
            </w:pPr>
            <w:r w:rsidRPr="005E058D">
              <w:rPr>
                <w:rStyle w:val="Strong"/>
              </w:rPr>
              <w:t>Legal information system (incl. information on the regulated professions)</w:t>
            </w:r>
          </w:p>
        </w:tc>
      </w:tr>
      <w:tr w:rsidR="001A1EE6" w:rsidRPr="005E058D" w14:paraId="269AE439" w14:textId="77777777" w:rsidTr="00076AEA">
        <w:trPr>
          <w:trHeight w:val="198"/>
        </w:trPr>
        <w:tc>
          <w:tcPr>
            <w:tcW w:w="978" w:type="pct"/>
            <w:shd w:val="clear" w:color="auto" w:fill="auto"/>
          </w:tcPr>
          <w:p w14:paraId="615E5F0D" w14:textId="77777777" w:rsidR="001A1EE6" w:rsidRPr="005E058D" w:rsidRDefault="001A1EE6" w:rsidP="001A1EE6">
            <w:r w:rsidRPr="005E058D">
              <w:t>Responsibility:</w:t>
            </w:r>
          </w:p>
        </w:tc>
        <w:tc>
          <w:tcPr>
            <w:tcW w:w="4022" w:type="pct"/>
            <w:shd w:val="clear" w:color="auto" w:fill="auto"/>
          </w:tcPr>
          <w:p w14:paraId="7C716E21" w14:textId="4B89ED80" w:rsidR="001A1EE6" w:rsidRPr="005E058D" w:rsidRDefault="001A1EE6" w:rsidP="001A1EE6">
            <w:r w:rsidRPr="005E058D">
              <w:t>Government Office for Legislation</w:t>
            </w:r>
          </w:p>
        </w:tc>
      </w:tr>
      <w:tr w:rsidR="001A1EE6" w:rsidRPr="005E058D" w14:paraId="76BD4597" w14:textId="77777777" w:rsidTr="00076AEA">
        <w:trPr>
          <w:trHeight w:val="37"/>
        </w:trPr>
        <w:tc>
          <w:tcPr>
            <w:tcW w:w="978" w:type="pct"/>
            <w:shd w:val="clear" w:color="auto" w:fill="auto"/>
          </w:tcPr>
          <w:p w14:paraId="1F32187B" w14:textId="77777777" w:rsidR="001A1EE6" w:rsidRPr="005E058D" w:rsidRDefault="001A1EE6" w:rsidP="001A1EE6">
            <w:r w:rsidRPr="005E058D">
              <w:t xml:space="preserve">Website: </w:t>
            </w:r>
          </w:p>
        </w:tc>
        <w:tc>
          <w:tcPr>
            <w:tcW w:w="4022" w:type="pct"/>
            <w:shd w:val="clear" w:color="auto" w:fill="auto"/>
          </w:tcPr>
          <w:p w14:paraId="5FE1DBE2" w14:textId="2F55DF94" w:rsidR="001A1EE6" w:rsidRPr="005E058D" w:rsidRDefault="00F92A7B" w:rsidP="001A1EE6">
            <w:hyperlink r:id="rId192" w:history="1">
              <w:r w:rsidR="001A1EE6" w:rsidRPr="005E058D">
                <w:rPr>
                  <w:rStyle w:val="Hyperlink"/>
                </w:rPr>
                <w:t>http://www.pisrs.si/Pis.web/</w:t>
              </w:r>
            </w:hyperlink>
            <w:r w:rsidR="001A1EE6" w:rsidRPr="005E058D">
              <w:t xml:space="preserve"> </w:t>
            </w:r>
          </w:p>
        </w:tc>
      </w:tr>
      <w:tr w:rsidR="001A1EE6" w:rsidRPr="005E058D" w14:paraId="109142A9" w14:textId="77777777" w:rsidTr="00076AEA">
        <w:trPr>
          <w:trHeight w:val="311"/>
        </w:trPr>
        <w:tc>
          <w:tcPr>
            <w:tcW w:w="978" w:type="pct"/>
            <w:shd w:val="clear" w:color="auto" w:fill="auto"/>
          </w:tcPr>
          <w:p w14:paraId="56239F8D" w14:textId="77777777" w:rsidR="001A1EE6" w:rsidRPr="005E058D" w:rsidRDefault="001A1EE6" w:rsidP="001A1EE6">
            <w:r w:rsidRPr="005E058D">
              <w:t xml:space="preserve">Description: </w:t>
            </w:r>
          </w:p>
        </w:tc>
        <w:tc>
          <w:tcPr>
            <w:tcW w:w="4022" w:type="pct"/>
            <w:shd w:val="clear" w:color="auto" w:fill="auto"/>
          </w:tcPr>
          <w:p w14:paraId="2FACBB11" w14:textId="7264DFAA" w:rsidR="001A1EE6" w:rsidRPr="005E058D" w:rsidRDefault="001A1EE6" w:rsidP="001A1EE6">
            <w:r w:rsidRPr="005E058D">
              <w:t xml:space="preserve">The legal Information System of the Republic of Slovenia provides free access to legislation and other </w:t>
            </w:r>
            <w:r w:rsidR="009E39C7" w:rsidRPr="005E058D">
              <w:t xml:space="preserve">legal </w:t>
            </w:r>
            <w:r w:rsidRPr="005E058D">
              <w:t>documents of state bodies and holders of public powers</w:t>
            </w:r>
            <w:r w:rsidR="004B4BEF" w:rsidRPr="005E058D">
              <w:t>, plus</w:t>
            </w:r>
            <w:r w:rsidRPr="005E058D">
              <w:t xml:space="preserve"> </w:t>
            </w:r>
            <w:r w:rsidR="004B4BEF" w:rsidRPr="005E058D">
              <w:t xml:space="preserve">all </w:t>
            </w:r>
            <w:r w:rsidRPr="005E058D">
              <w:t>documents issued by the institutions of the European Union and the Council of Europe.</w:t>
            </w:r>
          </w:p>
        </w:tc>
      </w:tr>
      <w:tr w:rsidR="009416DD" w:rsidRPr="005E058D" w14:paraId="713091A1" w14:textId="77777777" w:rsidTr="0020346C">
        <w:trPr>
          <w:trHeight w:val="94"/>
        </w:trPr>
        <w:tc>
          <w:tcPr>
            <w:tcW w:w="5000" w:type="pct"/>
            <w:gridSpan w:val="2"/>
            <w:shd w:val="clear" w:color="auto" w:fill="EFFBFF"/>
          </w:tcPr>
          <w:p w14:paraId="4AC1358F" w14:textId="4780109B" w:rsidR="009416DD" w:rsidRPr="005E058D" w:rsidRDefault="006D6156" w:rsidP="006F3B99">
            <w:pPr>
              <w:pStyle w:val="Subtitle"/>
            </w:pPr>
            <w:bookmarkStart w:id="64" w:name="_Hlk2886454"/>
            <w:r w:rsidRPr="005E058D">
              <w:t>U</w:t>
            </w:r>
            <w:r w:rsidR="009416DD" w:rsidRPr="005E058D">
              <w:t xml:space="preserve">nemployment </w:t>
            </w:r>
            <w:r w:rsidRPr="005E058D">
              <w:t>and B</w:t>
            </w:r>
            <w:r w:rsidR="009416DD" w:rsidRPr="005E058D">
              <w:t>enefits</w:t>
            </w:r>
          </w:p>
        </w:tc>
      </w:tr>
      <w:tr w:rsidR="009416DD" w:rsidRPr="005E058D" w14:paraId="50E6BFC1" w14:textId="77777777" w:rsidTr="00076AEA">
        <w:trPr>
          <w:trHeight w:val="198"/>
        </w:trPr>
        <w:tc>
          <w:tcPr>
            <w:tcW w:w="5000" w:type="pct"/>
            <w:gridSpan w:val="2"/>
            <w:shd w:val="clear" w:color="auto" w:fill="auto"/>
          </w:tcPr>
          <w:p w14:paraId="62E045E8" w14:textId="6357ADEF" w:rsidR="009416DD" w:rsidRPr="005E058D" w:rsidRDefault="00625058" w:rsidP="00076AEA">
            <w:pPr>
              <w:rPr>
                <w:b/>
              </w:rPr>
            </w:pPr>
            <w:r w:rsidRPr="005E058D">
              <w:rPr>
                <w:b/>
              </w:rPr>
              <w:t>Unemployment benefits</w:t>
            </w:r>
          </w:p>
        </w:tc>
      </w:tr>
      <w:tr w:rsidR="00625058" w:rsidRPr="005E058D" w14:paraId="4A396C38" w14:textId="77777777" w:rsidTr="00076AEA">
        <w:trPr>
          <w:trHeight w:val="198"/>
        </w:trPr>
        <w:tc>
          <w:tcPr>
            <w:tcW w:w="978" w:type="pct"/>
            <w:shd w:val="clear" w:color="auto" w:fill="auto"/>
          </w:tcPr>
          <w:p w14:paraId="3F572D39" w14:textId="77777777" w:rsidR="00625058" w:rsidRPr="005E058D" w:rsidRDefault="00625058" w:rsidP="00625058">
            <w:r w:rsidRPr="005E058D">
              <w:t>Responsibility:</w:t>
            </w:r>
          </w:p>
        </w:tc>
        <w:tc>
          <w:tcPr>
            <w:tcW w:w="4022" w:type="pct"/>
            <w:shd w:val="clear" w:color="auto" w:fill="auto"/>
          </w:tcPr>
          <w:p w14:paraId="0E6EC2F2" w14:textId="462ABCC8" w:rsidR="00625058" w:rsidRPr="005E058D" w:rsidRDefault="00625058" w:rsidP="00625058">
            <w:r w:rsidRPr="005E058D">
              <w:t>Employment Service of Slovenia</w:t>
            </w:r>
          </w:p>
        </w:tc>
      </w:tr>
      <w:tr w:rsidR="00625058" w:rsidRPr="005E058D" w14:paraId="6BBCF48F" w14:textId="77777777" w:rsidTr="00076AEA">
        <w:trPr>
          <w:trHeight w:val="37"/>
        </w:trPr>
        <w:tc>
          <w:tcPr>
            <w:tcW w:w="978" w:type="pct"/>
            <w:shd w:val="clear" w:color="auto" w:fill="auto"/>
          </w:tcPr>
          <w:p w14:paraId="17F983ED" w14:textId="77777777" w:rsidR="00625058" w:rsidRPr="005E058D" w:rsidRDefault="00625058" w:rsidP="00625058">
            <w:r w:rsidRPr="005E058D">
              <w:t xml:space="preserve">Website: </w:t>
            </w:r>
          </w:p>
        </w:tc>
        <w:tc>
          <w:tcPr>
            <w:tcW w:w="4022" w:type="pct"/>
            <w:shd w:val="clear" w:color="auto" w:fill="auto"/>
          </w:tcPr>
          <w:p w14:paraId="3B569547" w14:textId="77777777" w:rsidR="00625058" w:rsidRPr="005E058D" w:rsidRDefault="00F92A7B" w:rsidP="00625058">
            <w:pPr>
              <w:pStyle w:val="tabletext"/>
              <w:rPr>
                <w:lang w:val="en-GB"/>
              </w:rPr>
            </w:pPr>
            <w:hyperlink r:id="rId193" w:history="1">
              <w:r w:rsidR="00625058" w:rsidRPr="005E058D">
                <w:rPr>
                  <w:rStyle w:val="Hyperlink"/>
                  <w:lang w:val="en-GB"/>
                </w:rPr>
                <w:t>http://www.ess.gov.si/</w:t>
              </w:r>
            </w:hyperlink>
            <w:r w:rsidR="00625058" w:rsidRPr="005E058D">
              <w:rPr>
                <w:lang w:val="en-GB"/>
              </w:rPr>
              <w:t xml:space="preserve">; </w:t>
            </w:r>
          </w:p>
          <w:p w14:paraId="5A46DDEF" w14:textId="03A997BE" w:rsidR="00625058" w:rsidRPr="005E058D" w:rsidRDefault="00F92A7B" w:rsidP="00625058">
            <w:hyperlink r:id="rId194" w:history="1">
              <w:r w:rsidR="00625058" w:rsidRPr="005E058D">
                <w:rPr>
                  <w:rStyle w:val="Hyperlink"/>
                </w:rPr>
                <w:t>http://e-uprava.gov.si/</w:t>
              </w:r>
            </w:hyperlink>
          </w:p>
        </w:tc>
      </w:tr>
      <w:tr w:rsidR="00625058" w:rsidRPr="005E058D" w14:paraId="03F25019" w14:textId="77777777" w:rsidTr="00076AEA">
        <w:trPr>
          <w:trHeight w:val="311"/>
        </w:trPr>
        <w:tc>
          <w:tcPr>
            <w:tcW w:w="978" w:type="pct"/>
            <w:shd w:val="clear" w:color="auto" w:fill="auto"/>
          </w:tcPr>
          <w:p w14:paraId="4AFF10E1" w14:textId="77777777" w:rsidR="00625058" w:rsidRPr="005E058D" w:rsidRDefault="00625058" w:rsidP="00625058">
            <w:r w:rsidRPr="005E058D">
              <w:t xml:space="preserve">Description: </w:t>
            </w:r>
          </w:p>
        </w:tc>
        <w:tc>
          <w:tcPr>
            <w:tcW w:w="4022" w:type="pct"/>
            <w:shd w:val="clear" w:color="auto" w:fill="auto"/>
          </w:tcPr>
          <w:p w14:paraId="36375630" w14:textId="53AFA621" w:rsidR="00625058" w:rsidRPr="005E058D" w:rsidRDefault="00625058" w:rsidP="00625058">
            <w:r w:rsidRPr="005E058D">
              <w:t>Claims for unemployment benefits can be handled via the website by filling the corresponding online form.</w:t>
            </w:r>
          </w:p>
        </w:tc>
      </w:tr>
      <w:tr w:rsidR="006D6156" w:rsidRPr="005E058D" w14:paraId="5C00579C" w14:textId="77777777" w:rsidTr="0098208B">
        <w:trPr>
          <w:trHeight w:val="94"/>
        </w:trPr>
        <w:tc>
          <w:tcPr>
            <w:tcW w:w="5000" w:type="pct"/>
            <w:gridSpan w:val="2"/>
            <w:shd w:val="clear" w:color="auto" w:fill="EFFBFF"/>
          </w:tcPr>
          <w:p w14:paraId="075ED43A" w14:textId="45E1D882" w:rsidR="006D6156" w:rsidRPr="005E058D" w:rsidRDefault="006D6156" w:rsidP="0098208B">
            <w:pPr>
              <w:pStyle w:val="Subtitle"/>
            </w:pPr>
            <w:r w:rsidRPr="005E058D">
              <w:t>Taxes</w:t>
            </w:r>
          </w:p>
        </w:tc>
      </w:tr>
      <w:tr w:rsidR="006D6156" w:rsidRPr="005E058D" w14:paraId="49DA1747" w14:textId="77777777" w:rsidTr="0098208B">
        <w:trPr>
          <w:trHeight w:val="198"/>
        </w:trPr>
        <w:tc>
          <w:tcPr>
            <w:tcW w:w="5000" w:type="pct"/>
            <w:gridSpan w:val="2"/>
            <w:shd w:val="clear" w:color="auto" w:fill="auto"/>
          </w:tcPr>
          <w:p w14:paraId="5D0CA9C7" w14:textId="77777777" w:rsidR="006D6156" w:rsidRPr="005E058D" w:rsidRDefault="006D6156" w:rsidP="0098208B">
            <w:pPr>
              <w:rPr>
                <w:b/>
              </w:rPr>
            </w:pPr>
            <w:r w:rsidRPr="005E058D">
              <w:rPr>
                <w:rStyle w:val="Strong"/>
              </w:rPr>
              <w:t>Income taxes: declaration, notification of assessment</w:t>
            </w:r>
          </w:p>
        </w:tc>
      </w:tr>
      <w:tr w:rsidR="006D6156" w:rsidRPr="005E058D" w14:paraId="2ADCA330" w14:textId="77777777" w:rsidTr="00076AEA">
        <w:trPr>
          <w:trHeight w:val="311"/>
        </w:trPr>
        <w:tc>
          <w:tcPr>
            <w:tcW w:w="978" w:type="pct"/>
            <w:shd w:val="clear" w:color="auto" w:fill="auto"/>
          </w:tcPr>
          <w:p w14:paraId="47F6F0F3" w14:textId="7A0B867B" w:rsidR="006D6156" w:rsidRPr="005E058D" w:rsidRDefault="006D6156" w:rsidP="006D6156">
            <w:r w:rsidRPr="005E058D">
              <w:t>Responsibility:</w:t>
            </w:r>
          </w:p>
        </w:tc>
        <w:tc>
          <w:tcPr>
            <w:tcW w:w="4022" w:type="pct"/>
            <w:shd w:val="clear" w:color="auto" w:fill="auto"/>
          </w:tcPr>
          <w:p w14:paraId="67866BA6" w14:textId="2733091B" w:rsidR="006D6156" w:rsidRPr="005E058D" w:rsidRDefault="006D6156" w:rsidP="006D6156">
            <w:r w:rsidRPr="005E058D">
              <w:t>Central Government, Ministry of Finance, Financial Administration of the Republic of Slovenia</w:t>
            </w:r>
          </w:p>
        </w:tc>
      </w:tr>
      <w:tr w:rsidR="0096462F" w:rsidRPr="005E058D" w14:paraId="2FE71302" w14:textId="77777777" w:rsidTr="00076AEA">
        <w:trPr>
          <w:trHeight w:val="311"/>
        </w:trPr>
        <w:tc>
          <w:tcPr>
            <w:tcW w:w="978" w:type="pct"/>
            <w:shd w:val="clear" w:color="auto" w:fill="auto"/>
          </w:tcPr>
          <w:p w14:paraId="036AD88C" w14:textId="4ED104F3" w:rsidR="0096462F" w:rsidRPr="005E058D" w:rsidRDefault="0096462F" w:rsidP="0096462F">
            <w:r w:rsidRPr="005E058D">
              <w:t xml:space="preserve">Website: </w:t>
            </w:r>
          </w:p>
        </w:tc>
        <w:tc>
          <w:tcPr>
            <w:tcW w:w="4022" w:type="pct"/>
            <w:shd w:val="clear" w:color="auto" w:fill="auto"/>
          </w:tcPr>
          <w:p w14:paraId="35022F8D" w14:textId="6AA85D91" w:rsidR="0096462F" w:rsidRPr="005E058D" w:rsidRDefault="0096462F" w:rsidP="0096462F">
            <w:hyperlink r:id="rId195" w:history="1">
              <w:r w:rsidRPr="00A95CCA">
                <w:rPr>
                  <w:rStyle w:val="Hyperlink"/>
                </w:rPr>
                <w:t>https://edavki.durs.si/</w:t>
              </w:r>
            </w:hyperlink>
            <w:r>
              <w:t xml:space="preserve"> </w:t>
            </w:r>
            <w:bookmarkStart w:id="65" w:name="_GoBack"/>
            <w:bookmarkEnd w:id="65"/>
          </w:p>
        </w:tc>
      </w:tr>
      <w:tr w:rsidR="0096462F" w:rsidRPr="005E058D" w14:paraId="758C4388" w14:textId="77777777" w:rsidTr="00076AEA">
        <w:trPr>
          <w:trHeight w:val="311"/>
        </w:trPr>
        <w:tc>
          <w:tcPr>
            <w:tcW w:w="978" w:type="pct"/>
            <w:shd w:val="clear" w:color="auto" w:fill="auto"/>
          </w:tcPr>
          <w:p w14:paraId="2DD4F9B8" w14:textId="2107AB59" w:rsidR="0096462F" w:rsidRPr="005E058D" w:rsidRDefault="0096462F" w:rsidP="0096462F">
            <w:r w:rsidRPr="005E058D">
              <w:t xml:space="preserve">Description: </w:t>
            </w:r>
          </w:p>
        </w:tc>
        <w:tc>
          <w:tcPr>
            <w:tcW w:w="4022" w:type="pct"/>
            <w:shd w:val="clear" w:color="auto" w:fill="auto"/>
          </w:tcPr>
          <w:p w14:paraId="5E7CD1DF" w14:textId="05E0AEF2" w:rsidR="0096462F" w:rsidRPr="005E058D" w:rsidRDefault="0096462F" w:rsidP="0096462F">
            <w:pPr>
              <w:rPr>
                <w:rStyle w:val="Hyperlink"/>
              </w:rPr>
            </w:pPr>
            <w:r w:rsidRPr="00677B98">
              <w:t xml:space="preserve">The </w:t>
            </w:r>
            <w:proofErr w:type="spellStart"/>
            <w:r w:rsidRPr="00677B98">
              <w:t>eDavki</w:t>
            </w:r>
            <w:proofErr w:type="spellEnd"/>
            <w:r w:rsidRPr="00677B98">
              <w:t xml:space="preserve"> (</w:t>
            </w:r>
            <w:proofErr w:type="spellStart"/>
            <w:r w:rsidRPr="00677B98">
              <w:t>eTaxes</w:t>
            </w:r>
            <w:proofErr w:type="spellEnd"/>
            <w:r w:rsidRPr="00677B98">
              <w:t>) portal enables all legal and natural entities to conduct business with the tax office electronically. Taxpayers can use it to submit their income tax returns online via a qualified certificate issued by any registered certification authority in the country or through a user account with a password. The entire process consists of filling out a form, validating data, digitally signing and time stamping the form. The application also allows taxpayers to calculate the amount of their tax and to import or export their data. Since 2007, taxpayers have received their pre-filled tax declarations with a pre-calculation of the amount of tax owed.</w:t>
            </w:r>
          </w:p>
        </w:tc>
      </w:tr>
    </w:tbl>
    <w:p w14:paraId="07883086" w14:textId="4F8C9F91" w:rsidR="009416DD" w:rsidRPr="005E058D" w:rsidRDefault="009416DD" w:rsidP="009416DD">
      <w:pPr>
        <w:pStyle w:val="Heading2"/>
      </w:pPr>
      <w:bookmarkStart w:id="66" w:name="_Toc1475002"/>
      <w:bookmarkEnd w:id="64"/>
      <w:r w:rsidRPr="005E058D">
        <w:t>Vehicles</w:t>
      </w:r>
      <w:bookmarkEnd w:id="66"/>
    </w:p>
    <w:tbl>
      <w:tblPr>
        <w:tblW w:w="4941" w:type="pct"/>
        <w:tblInd w:w="108" w:type="dxa"/>
        <w:tblCellMar>
          <w:top w:w="60" w:type="dxa"/>
          <w:bottom w:w="60" w:type="dxa"/>
        </w:tblCellMar>
        <w:tblLook w:val="01E0" w:firstRow="1" w:lastRow="1" w:firstColumn="1" w:lastColumn="1" w:noHBand="0" w:noVBand="0"/>
      </w:tblPr>
      <w:tblGrid>
        <w:gridCol w:w="1701"/>
        <w:gridCol w:w="39"/>
        <w:gridCol w:w="7157"/>
      </w:tblGrid>
      <w:tr w:rsidR="00EB41E7" w:rsidRPr="005E058D" w14:paraId="4DAF3F24" w14:textId="77777777" w:rsidTr="00BE70E3">
        <w:trPr>
          <w:trHeight w:val="94"/>
        </w:trPr>
        <w:tc>
          <w:tcPr>
            <w:tcW w:w="5000" w:type="pct"/>
            <w:gridSpan w:val="3"/>
            <w:shd w:val="clear" w:color="auto" w:fill="EFFBFF"/>
          </w:tcPr>
          <w:p w14:paraId="4AE1A622" w14:textId="77777777" w:rsidR="00EB41E7" w:rsidRPr="005E058D" w:rsidRDefault="00EB41E7" w:rsidP="00076AEA">
            <w:pPr>
              <w:pStyle w:val="Subtitle"/>
            </w:pPr>
            <w:r w:rsidRPr="005E058D">
              <w:t>Cars</w:t>
            </w:r>
          </w:p>
        </w:tc>
      </w:tr>
      <w:tr w:rsidR="00EB41E7" w:rsidRPr="005E058D" w14:paraId="088755E2" w14:textId="77777777" w:rsidTr="00BE70E3">
        <w:trPr>
          <w:trHeight w:val="94"/>
        </w:trPr>
        <w:tc>
          <w:tcPr>
            <w:tcW w:w="5000" w:type="pct"/>
            <w:gridSpan w:val="3"/>
            <w:shd w:val="clear" w:color="auto" w:fill="auto"/>
          </w:tcPr>
          <w:p w14:paraId="57162B48" w14:textId="7ABF30CB" w:rsidR="00EB41E7" w:rsidRPr="005E058D" w:rsidRDefault="00713608" w:rsidP="00076AEA">
            <w:pPr>
              <w:pStyle w:val="BodyText"/>
              <w:rPr>
                <w:b/>
              </w:rPr>
            </w:pPr>
            <w:r w:rsidRPr="005E058D">
              <w:rPr>
                <w:b/>
              </w:rPr>
              <w:t>Vehicle registry insight</w:t>
            </w:r>
          </w:p>
        </w:tc>
      </w:tr>
      <w:tr w:rsidR="00713608" w:rsidRPr="005E058D" w14:paraId="1874B5AE" w14:textId="77777777" w:rsidTr="00BE70E3">
        <w:trPr>
          <w:trHeight w:val="198"/>
        </w:trPr>
        <w:tc>
          <w:tcPr>
            <w:tcW w:w="956" w:type="pct"/>
            <w:shd w:val="clear" w:color="auto" w:fill="auto"/>
          </w:tcPr>
          <w:p w14:paraId="4AF661B8" w14:textId="77777777" w:rsidR="00713608" w:rsidRPr="005E058D" w:rsidRDefault="00713608" w:rsidP="00713608">
            <w:r w:rsidRPr="005E058D">
              <w:t>Responsibility:</w:t>
            </w:r>
          </w:p>
        </w:tc>
        <w:tc>
          <w:tcPr>
            <w:tcW w:w="4044" w:type="pct"/>
            <w:gridSpan w:val="2"/>
            <w:shd w:val="clear" w:color="auto" w:fill="auto"/>
          </w:tcPr>
          <w:p w14:paraId="690FA689" w14:textId="42B15431" w:rsidR="00713608" w:rsidRPr="005E058D" w:rsidRDefault="00713608" w:rsidP="00713608">
            <w:r w:rsidRPr="005E058D">
              <w:t>Central Government, Ministry of Infrastructure</w:t>
            </w:r>
          </w:p>
        </w:tc>
      </w:tr>
      <w:tr w:rsidR="00713608" w:rsidRPr="005E058D" w14:paraId="125FEA13" w14:textId="77777777" w:rsidTr="00BE70E3">
        <w:trPr>
          <w:trHeight w:val="37"/>
        </w:trPr>
        <w:tc>
          <w:tcPr>
            <w:tcW w:w="956" w:type="pct"/>
            <w:shd w:val="clear" w:color="auto" w:fill="auto"/>
          </w:tcPr>
          <w:p w14:paraId="506A9ADE" w14:textId="77777777" w:rsidR="00713608" w:rsidRPr="005E058D" w:rsidRDefault="00713608" w:rsidP="00713608">
            <w:r w:rsidRPr="005E058D">
              <w:t xml:space="preserve">Website: </w:t>
            </w:r>
          </w:p>
        </w:tc>
        <w:tc>
          <w:tcPr>
            <w:tcW w:w="4044" w:type="pct"/>
            <w:gridSpan w:val="2"/>
            <w:shd w:val="clear" w:color="auto" w:fill="auto"/>
          </w:tcPr>
          <w:p w14:paraId="24C41B81" w14:textId="7A1094CA" w:rsidR="00713608" w:rsidRPr="005E058D" w:rsidRDefault="00F92A7B" w:rsidP="00713608">
            <w:hyperlink r:id="rId196" w:history="1">
              <w:r w:rsidR="00713608" w:rsidRPr="005E058D">
                <w:rPr>
                  <w:rStyle w:val="Hyperlink"/>
                </w:rPr>
                <w:t>http://www.mzi.gov.si/si/</w:t>
              </w:r>
            </w:hyperlink>
            <w:r w:rsidR="00713608" w:rsidRPr="005E058D">
              <w:t xml:space="preserve">; </w:t>
            </w:r>
            <w:hyperlink r:id="rId197" w:history="1">
              <w:r w:rsidR="00713608" w:rsidRPr="0008211D">
                <w:rPr>
                  <w:rStyle w:val="Hyperlink"/>
                </w:rPr>
                <w:t>https://e-uprava.gov.si/</w:t>
              </w:r>
            </w:hyperlink>
          </w:p>
        </w:tc>
      </w:tr>
      <w:tr w:rsidR="00713608" w:rsidRPr="005E058D" w14:paraId="5B83BAFD" w14:textId="77777777" w:rsidTr="00BE70E3">
        <w:trPr>
          <w:trHeight w:val="311"/>
        </w:trPr>
        <w:tc>
          <w:tcPr>
            <w:tcW w:w="956" w:type="pct"/>
            <w:shd w:val="clear" w:color="auto" w:fill="auto"/>
          </w:tcPr>
          <w:p w14:paraId="04A395F3" w14:textId="77777777" w:rsidR="00713608" w:rsidRPr="005E058D" w:rsidRDefault="00713608" w:rsidP="00713608">
            <w:r w:rsidRPr="005E058D">
              <w:t xml:space="preserve">Description: </w:t>
            </w:r>
          </w:p>
        </w:tc>
        <w:tc>
          <w:tcPr>
            <w:tcW w:w="4044" w:type="pct"/>
            <w:gridSpan w:val="2"/>
            <w:shd w:val="clear" w:color="auto" w:fill="auto"/>
          </w:tcPr>
          <w:p w14:paraId="12BC43DA" w14:textId="3F831573" w:rsidR="00713608" w:rsidRPr="005E058D" w:rsidRDefault="00713608" w:rsidP="00713608">
            <w:r w:rsidRPr="005E058D">
              <w:t xml:space="preserve">The State government portal </w:t>
            </w:r>
            <w:proofErr w:type="spellStart"/>
            <w:r w:rsidRPr="005E058D">
              <w:t>eUprava</w:t>
            </w:r>
            <w:proofErr w:type="spellEnd"/>
            <w:r w:rsidRPr="005E058D">
              <w:t xml:space="preserve"> allows users to access </w:t>
            </w:r>
            <w:r w:rsidR="004B4BEF" w:rsidRPr="005E058D">
              <w:t xml:space="preserve">a </w:t>
            </w:r>
            <w:r w:rsidRPr="005E058D">
              <w:t xml:space="preserve">vehicle registry. </w:t>
            </w:r>
            <w:r w:rsidR="004B4BEF" w:rsidRPr="005E058D">
              <w:t>Users</w:t>
            </w:r>
            <w:r w:rsidRPr="005E058D">
              <w:t xml:space="preserve"> can </w:t>
            </w:r>
            <w:r w:rsidR="004B4BEF" w:rsidRPr="005E058D">
              <w:t>view</w:t>
            </w:r>
            <w:r w:rsidRPr="005E058D">
              <w:t xml:space="preserve"> all data about their cars (only cars ow</w:t>
            </w:r>
            <w:r w:rsidR="004B4BEF" w:rsidRPr="005E058D">
              <w:t>n</w:t>
            </w:r>
            <w:r w:rsidRPr="005E058D">
              <w:t>ed or used by the user) with e</w:t>
            </w:r>
            <w:r w:rsidR="0008211D">
              <w:t>I</w:t>
            </w:r>
            <w:r w:rsidRPr="005E058D">
              <w:t xml:space="preserve">dentification. Users can also </w:t>
            </w:r>
            <w:r w:rsidR="004B4BEF" w:rsidRPr="005E058D">
              <w:t xml:space="preserve">view </w:t>
            </w:r>
            <w:r w:rsidRPr="005E058D">
              <w:t xml:space="preserve">data </w:t>
            </w:r>
            <w:r w:rsidR="004B4BEF" w:rsidRPr="005E058D">
              <w:t>for</w:t>
            </w:r>
            <w:r w:rsidRPr="005E058D">
              <w:t xml:space="preserve"> </w:t>
            </w:r>
            <w:r w:rsidR="004B4BEF" w:rsidRPr="005E058D">
              <w:t xml:space="preserve">vehicles registered in Slovenia </w:t>
            </w:r>
            <w:r w:rsidRPr="005E058D">
              <w:t xml:space="preserve">if they have the vehicle registration certificate and registration code.  </w:t>
            </w:r>
          </w:p>
        </w:tc>
      </w:tr>
      <w:tr w:rsidR="009416DD" w:rsidRPr="005E058D" w14:paraId="1703BF7C" w14:textId="77777777" w:rsidTr="00BE70E3">
        <w:trPr>
          <w:trHeight w:val="94"/>
        </w:trPr>
        <w:tc>
          <w:tcPr>
            <w:tcW w:w="5000" w:type="pct"/>
            <w:gridSpan w:val="3"/>
            <w:shd w:val="clear" w:color="auto" w:fill="EFFBFF"/>
          </w:tcPr>
          <w:p w14:paraId="0EBA2AAC" w14:textId="77777777" w:rsidR="009416DD" w:rsidRPr="005E058D" w:rsidRDefault="009416DD" w:rsidP="00076AEA">
            <w:pPr>
              <w:pStyle w:val="Subtitle"/>
            </w:pPr>
            <w:r w:rsidRPr="005E058D">
              <w:t>Driving licence</w:t>
            </w:r>
          </w:p>
        </w:tc>
      </w:tr>
      <w:tr w:rsidR="009416DD" w:rsidRPr="005E058D" w14:paraId="72FF2FE1" w14:textId="77777777" w:rsidTr="00BE70E3">
        <w:trPr>
          <w:trHeight w:val="198"/>
        </w:trPr>
        <w:tc>
          <w:tcPr>
            <w:tcW w:w="5000" w:type="pct"/>
            <w:gridSpan w:val="3"/>
            <w:shd w:val="clear" w:color="auto" w:fill="auto"/>
          </w:tcPr>
          <w:p w14:paraId="05D5B7F7" w14:textId="77777777" w:rsidR="009416DD" w:rsidRPr="005E058D" w:rsidRDefault="009416DD" w:rsidP="00076AEA">
            <w:pPr>
              <w:pStyle w:val="BodyText"/>
              <w:rPr>
                <w:b/>
              </w:rPr>
            </w:pPr>
            <w:r w:rsidRPr="005E058D">
              <w:rPr>
                <w:b/>
              </w:rPr>
              <w:t xml:space="preserve">Driver’s licence </w:t>
            </w:r>
          </w:p>
        </w:tc>
      </w:tr>
      <w:tr w:rsidR="002C13C8" w:rsidRPr="005E058D" w14:paraId="6BD6C838" w14:textId="77777777" w:rsidTr="00BE70E3">
        <w:trPr>
          <w:trHeight w:val="198"/>
        </w:trPr>
        <w:tc>
          <w:tcPr>
            <w:tcW w:w="978" w:type="pct"/>
            <w:gridSpan w:val="2"/>
            <w:shd w:val="clear" w:color="auto" w:fill="auto"/>
          </w:tcPr>
          <w:p w14:paraId="42DCD0EF" w14:textId="77777777" w:rsidR="002C13C8" w:rsidRPr="005E058D" w:rsidRDefault="002C13C8" w:rsidP="005841E2">
            <w:r w:rsidRPr="005E058D">
              <w:t>Responsibility:</w:t>
            </w:r>
          </w:p>
        </w:tc>
        <w:tc>
          <w:tcPr>
            <w:tcW w:w="4022" w:type="pct"/>
            <w:shd w:val="clear" w:color="auto" w:fill="auto"/>
          </w:tcPr>
          <w:p w14:paraId="2C4846F4" w14:textId="7514B9B2" w:rsidR="002C13C8" w:rsidRPr="005E058D" w:rsidRDefault="002C13C8" w:rsidP="005841E2">
            <w:r w:rsidRPr="005E058D">
              <w:t>Central Government, Administrative Units, Ministry of the Interior</w:t>
            </w:r>
          </w:p>
        </w:tc>
      </w:tr>
      <w:tr w:rsidR="002C13C8" w:rsidRPr="005E058D" w14:paraId="303371E0" w14:textId="77777777" w:rsidTr="00BE70E3">
        <w:trPr>
          <w:trHeight w:val="37"/>
        </w:trPr>
        <w:tc>
          <w:tcPr>
            <w:tcW w:w="978" w:type="pct"/>
            <w:gridSpan w:val="2"/>
            <w:shd w:val="clear" w:color="auto" w:fill="auto"/>
          </w:tcPr>
          <w:p w14:paraId="29CBF46C" w14:textId="77777777" w:rsidR="002C13C8" w:rsidRPr="005E058D" w:rsidRDefault="002C13C8" w:rsidP="005841E2">
            <w:r w:rsidRPr="005E058D">
              <w:t xml:space="preserve">Website: </w:t>
            </w:r>
          </w:p>
        </w:tc>
        <w:tc>
          <w:tcPr>
            <w:tcW w:w="4022" w:type="pct"/>
            <w:shd w:val="clear" w:color="auto" w:fill="auto"/>
          </w:tcPr>
          <w:p w14:paraId="195C3D0A" w14:textId="77777777" w:rsidR="002C13C8" w:rsidRPr="005E058D" w:rsidRDefault="00F92A7B" w:rsidP="005841E2">
            <w:hyperlink r:id="rId198" w:history="1">
              <w:r w:rsidR="002C13C8" w:rsidRPr="005E058D">
                <w:rPr>
                  <w:rStyle w:val="Hyperlink"/>
                </w:rPr>
                <w:t>http://upravneenote.gov.si/</w:t>
              </w:r>
            </w:hyperlink>
            <w:r w:rsidR="002C13C8" w:rsidRPr="005E058D">
              <w:t xml:space="preserve">; </w:t>
            </w:r>
            <w:hyperlink r:id="rId199" w:history="1">
              <w:r w:rsidR="002C13C8" w:rsidRPr="005E058D">
                <w:rPr>
                  <w:rStyle w:val="Hyperlink"/>
                </w:rPr>
                <w:t>http://www.mnz.gov.si/</w:t>
              </w:r>
            </w:hyperlink>
            <w:r w:rsidR="002C13C8" w:rsidRPr="005E058D">
              <w:t>;</w:t>
            </w:r>
          </w:p>
          <w:p w14:paraId="106C9241" w14:textId="029E7942" w:rsidR="002C13C8" w:rsidRPr="005E058D" w:rsidRDefault="00F92A7B" w:rsidP="005841E2">
            <w:hyperlink r:id="rId200" w:history="1">
              <w:r w:rsidR="002C13C8" w:rsidRPr="005E058D">
                <w:rPr>
                  <w:rStyle w:val="Hyperlink"/>
                </w:rPr>
                <w:t>http://e-uprava.gov.si/</w:t>
              </w:r>
            </w:hyperlink>
            <w:r w:rsidR="002C13C8" w:rsidRPr="005E058D">
              <w:t xml:space="preserve">; </w:t>
            </w:r>
          </w:p>
        </w:tc>
      </w:tr>
      <w:tr w:rsidR="002C13C8" w:rsidRPr="005E058D" w14:paraId="71A3121B" w14:textId="77777777" w:rsidTr="00BE70E3">
        <w:trPr>
          <w:trHeight w:val="311"/>
        </w:trPr>
        <w:tc>
          <w:tcPr>
            <w:tcW w:w="978" w:type="pct"/>
            <w:gridSpan w:val="2"/>
            <w:shd w:val="clear" w:color="auto" w:fill="auto"/>
          </w:tcPr>
          <w:p w14:paraId="40A462EF" w14:textId="77777777" w:rsidR="002C13C8" w:rsidRPr="005E058D" w:rsidRDefault="002C13C8" w:rsidP="005841E2">
            <w:r w:rsidRPr="005E058D">
              <w:t xml:space="preserve">Description: </w:t>
            </w:r>
          </w:p>
        </w:tc>
        <w:tc>
          <w:tcPr>
            <w:tcW w:w="4022" w:type="pct"/>
            <w:shd w:val="clear" w:color="auto" w:fill="auto"/>
          </w:tcPr>
          <w:p w14:paraId="7D744C61" w14:textId="7B98405B" w:rsidR="002C13C8" w:rsidRPr="005E058D" w:rsidRDefault="002C13C8" w:rsidP="005841E2">
            <w:r w:rsidRPr="005E058D">
              <w:t xml:space="preserve">Driving licences are issued by the Administrative Units. Information on the application process and downloadable forms are available on the </w:t>
            </w:r>
            <w:hyperlink r:id="rId201" w:history="1">
              <w:r w:rsidRPr="005E058D">
                <w:rPr>
                  <w:rStyle w:val="Hyperlink"/>
                </w:rPr>
                <w:t>Administrative Units Portal</w:t>
              </w:r>
            </w:hyperlink>
            <w:r w:rsidRPr="005E058D">
              <w:t xml:space="preserve"> and on the website of the </w:t>
            </w:r>
            <w:hyperlink r:id="rId202" w:history="1">
              <w:r w:rsidRPr="005E058D">
                <w:rPr>
                  <w:rStyle w:val="Hyperlink"/>
                </w:rPr>
                <w:t>Ministry of the Interior</w:t>
              </w:r>
            </w:hyperlink>
            <w:r w:rsidRPr="005E058D">
              <w:t xml:space="preserve">. Citizens can apply online for </w:t>
            </w:r>
            <w:r w:rsidR="004B4BEF" w:rsidRPr="005E058D">
              <w:t>their</w:t>
            </w:r>
            <w:r w:rsidRPr="005E058D">
              <w:t xml:space="preserve"> driving licence renewal via the eGovernment portal </w:t>
            </w:r>
            <w:proofErr w:type="spellStart"/>
            <w:r w:rsidRPr="005E058D">
              <w:t>eUprava</w:t>
            </w:r>
            <w:proofErr w:type="spellEnd"/>
            <w:r w:rsidRPr="005E058D">
              <w:t xml:space="preserve"> </w:t>
            </w:r>
            <w:r w:rsidR="004B4BEF" w:rsidRPr="005E058D">
              <w:t xml:space="preserve">and </w:t>
            </w:r>
            <w:r w:rsidRPr="005E058D">
              <w:t xml:space="preserve">submitting an electronic form and paying online. </w:t>
            </w:r>
            <w:r w:rsidR="004B4BEF" w:rsidRPr="005E058D">
              <w:t>The</w:t>
            </w:r>
            <w:r w:rsidRPr="005E058D">
              <w:t xml:space="preserve"> new driving licence </w:t>
            </w:r>
            <w:r w:rsidR="004B4BEF" w:rsidRPr="005E058D">
              <w:t xml:space="preserve">arrives in the </w:t>
            </w:r>
            <w:r w:rsidRPr="005E058D">
              <w:t>post. Since April 2007, an eService launched by the Ministry of Public Administration automatically has sent e</w:t>
            </w:r>
            <w:r w:rsidR="00422070">
              <w:t>-</w:t>
            </w:r>
            <w:r w:rsidRPr="005E058D">
              <w:t>mail reminders on the expiration date of personal documents, including driving licences.</w:t>
            </w:r>
          </w:p>
        </w:tc>
      </w:tr>
      <w:tr w:rsidR="009D130B" w:rsidRPr="005E058D" w14:paraId="23C6E3E8" w14:textId="77777777" w:rsidTr="00BE70E3">
        <w:trPr>
          <w:trHeight w:val="198"/>
        </w:trPr>
        <w:tc>
          <w:tcPr>
            <w:tcW w:w="5000" w:type="pct"/>
            <w:gridSpan w:val="3"/>
            <w:shd w:val="clear" w:color="auto" w:fill="auto"/>
          </w:tcPr>
          <w:p w14:paraId="62EFC78A" w14:textId="77777777" w:rsidR="009D130B" w:rsidRPr="005E058D" w:rsidRDefault="009D130B" w:rsidP="00076AEA">
            <w:pPr>
              <w:pStyle w:val="BodyText"/>
              <w:rPr>
                <w:b/>
              </w:rPr>
            </w:pPr>
            <w:r w:rsidRPr="005E058D">
              <w:rPr>
                <w:b/>
              </w:rPr>
              <w:t xml:space="preserve">Driver’s record of penalties </w:t>
            </w:r>
          </w:p>
        </w:tc>
      </w:tr>
      <w:tr w:rsidR="009D130B" w:rsidRPr="005E058D" w14:paraId="567BB04A" w14:textId="77777777" w:rsidTr="00BE70E3">
        <w:trPr>
          <w:trHeight w:val="198"/>
        </w:trPr>
        <w:tc>
          <w:tcPr>
            <w:tcW w:w="978" w:type="pct"/>
            <w:gridSpan w:val="2"/>
            <w:shd w:val="clear" w:color="auto" w:fill="auto"/>
          </w:tcPr>
          <w:p w14:paraId="20220EE7" w14:textId="77777777" w:rsidR="009D130B" w:rsidRPr="005E058D" w:rsidRDefault="009D130B" w:rsidP="005841E2">
            <w:r w:rsidRPr="005E058D">
              <w:t>Responsibility:</w:t>
            </w:r>
          </w:p>
        </w:tc>
        <w:tc>
          <w:tcPr>
            <w:tcW w:w="4022" w:type="pct"/>
            <w:shd w:val="clear" w:color="auto" w:fill="auto"/>
          </w:tcPr>
          <w:p w14:paraId="55A282AB" w14:textId="77777777" w:rsidR="009D130B" w:rsidRPr="005E058D" w:rsidRDefault="009D130B" w:rsidP="005841E2">
            <w:r w:rsidRPr="005E058D">
              <w:t xml:space="preserve">Ministry of Justice </w:t>
            </w:r>
          </w:p>
        </w:tc>
      </w:tr>
      <w:tr w:rsidR="009D130B" w:rsidRPr="005E058D" w14:paraId="65569578" w14:textId="77777777" w:rsidTr="00BE70E3">
        <w:trPr>
          <w:trHeight w:val="37"/>
        </w:trPr>
        <w:tc>
          <w:tcPr>
            <w:tcW w:w="978" w:type="pct"/>
            <w:gridSpan w:val="2"/>
            <w:shd w:val="clear" w:color="auto" w:fill="auto"/>
          </w:tcPr>
          <w:p w14:paraId="6226DC60" w14:textId="77777777" w:rsidR="009D130B" w:rsidRPr="005E058D" w:rsidRDefault="009D130B" w:rsidP="005841E2">
            <w:r w:rsidRPr="005E058D">
              <w:t xml:space="preserve">Website: </w:t>
            </w:r>
          </w:p>
        </w:tc>
        <w:tc>
          <w:tcPr>
            <w:tcW w:w="4022" w:type="pct"/>
            <w:shd w:val="clear" w:color="auto" w:fill="auto"/>
          </w:tcPr>
          <w:p w14:paraId="07E13262" w14:textId="77777777" w:rsidR="009D130B" w:rsidRPr="005E058D" w:rsidRDefault="00F92A7B" w:rsidP="005841E2">
            <w:hyperlink r:id="rId203" w:history="1">
              <w:r w:rsidR="009D130B" w:rsidRPr="005E058D">
                <w:rPr>
                  <w:rStyle w:val="Hyperlink"/>
                </w:rPr>
                <w:t>http://e-uprava.gov.si/</w:t>
              </w:r>
            </w:hyperlink>
            <w:r w:rsidR="009D130B" w:rsidRPr="005E058D">
              <w:t xml:space="preserve">; </w:t>
            </w:r>
          </w:p>
        </w:tc>
      </w:tr>
      <w:tr w:rsidR="009D130B" w:rsidRPr="005E058D" w14:paraId="17F4B3B4" w14:textId="77777777" w:rsidTr="00BE70E3">
        <w:trPr>
          <w:trHeight w:val="311"/>
        </w:trPr>
        <w:tc>
          <w:tcPr>
            <w:tcW w:w="978" w:type="pct"/>
            <w:gridSpan w:val="2"/>
            <w:shd w:val="clear" w:color="auto" w:fill="auto"/>
          </w:tcPr>
          <w:p w14:paraId="45B0FB74" w14:textId="77777777" w:rsidR="009D130B" w:rsidRPr="005E058D" w:rsidRDefault="009D130B" w:rsidP="005841E2">
            <w:r w:rsidRPr="005E058D">
              <w:t xml:space="preserve">Description: </w:t>
            </w:r>
          </w:p>
        </w:tc>
        <w:tc>
          <w:tcPr>
            <w:tcW w:w="4022" w:type="pct"/>
            <w:shd w:val="clear" w:color="auto" w:fill="auto"/>
          </w:tcPr>
          <w:p w14:paraId="31AB6955" w14:textId="0C8FCEA7" w:rsidR="009D130B" w:rsidRPr="005E058D" w:rsidRDefault="009D130B" w:rsidP="005841E2">
            <w:r w:rsidRPr="005E058D">
              <w:t xml:space="preserve">The State government portal </w:t>
            </w:r>
            <w:proofErr w:type="spellStart"/>
            <w:r w:rsidRPr="005E058D">
              <w:t>eUprava</w:t>
            </w:r>
            <w:proofErr w:type="spellEnd"/>
            <w:r w:rsidRPr="005E058D">
              <w:t xml:space="preserve"> allows Slovenian drivers to </w:t>
            </w:r>
            <w:r w:rsidR="004B4BEF" w:rsidRPr="005E058D">
              <w:t xml:space="preserve">view </w:t>
            </w:r>
            <w:r w:rsidRPr="005E058D">
              <w:t xml:space="preserve">their record </w:t>
            </w:r>
            <w:r w:rsidR="004B4BEF" w:rsidRPr="005E058D">
              <w:t xml:space="preserve">and driving </w:t>
            </w:r>
            <w:r w:rsidRPr="005E058D">
              <w:t>penalties.</w:t>
            </w:r>
            <w:r w:rsidRPr="005E058D">
              <w:rPr>
                <w:i/>
              </w:rPr>
              <w:t xml:space="preserve"> </w:t>
            </w:r>
          </w:p>
        </w:tc>
      </w:tr>
      <w:tr w:rsidR="000774C6" w:rsidRPr="005E058D" w14:paraId="1B88213F" w14:textId="77777777" w:rsidTr="00BE70E3">
        <w:trPr>
          <w:trHeight w:val="94"/>
        </w:trPr>
        <w:tc>
          <w:tcPr>
            <w:tcW w:w="5000" w:type="pct"/>
            <w:gridSpan w:val="3"/>
            <w:shd w:val="clear" w:color="auto" w:fill="EFFBFF"/>
          </w:tcPr>
          <w:p w14:paraId="3D08F412" w14:textId="77777777" w:rsidR="000774C6" w:rsidRPr="005E058D" w:rsidRDefault="000774C6" w:rsidP="00B104BF">
            <w:pPr>
              <w:pStyle w:val="Subtitle"/>
              <w:keepNext/>
            </w:pPr>
            <w:r w:rsidRPr="005E058D">
              <w:t>Insurance</w:t>
            </w:r>
          </w:p>
        </w:tc>
      </w:tr>
      <w:tr w:rsidR="000774C6" w:rsidRPr="005E058D" w14:paraId="7949981E" w14:textId="77777777" w:rsidTr="00BE70E3">
        <w:trPr>
          <w:trHeight w:val="198"/>
        </w:trPr>
        <w:tc>
          <w:tcPr>
            <w:tcW w:w="5000" w:type="pct"/>
            <w:gridSpan w:val="3"/>
            <w:shd w:val="clear" w:color="auto" w:fill="auto"/>
          </w:tcPr>
          <w:p w14:paraId="50702509" w14:textId="77777777" w:rsidR="000774C6" w:rsidRPr="005E058D" w:rsidRDefault="000774C6" w:rsidP="00B104BF">
            <w:pPr>
              <w:pStyle w:val="BodyText"/>
              <w:keepNext/>
              <w:rPr>
                <w:b/>
              </w:rPr>
            </w:pPr>
            <w:r w:rsidRPr="005E058D">
              <w:rPr>
                <w:rStyle w:val="Strong"/>
              </w:rPr>
              <w:t>Motor vehicle liability insurance</w:t>
            </w:r>
          </w:p>
        </w:tc>
      </w:tr>
      <w:tr w:rsidR="000774C6" w:rsidRPr="005E058D" w14:paraId="5F3E0C64" w14:textId="77777777" w:rsidTr="00BE70E3">
        <w:trPr>
          <w:trHeight w:val="311"/>
        </w:trPr>
        <w:tc>
          <w:tcPr>
            <w:tcW w:w="978" w:type="pct"/>
            <w:gridSpan w:val="2"/>
            <w:shd w:val="clear" w:color="auto" w:fill="auto"/>
          </w:tcPr>
          <w:p w14:paraId="5E8AF8A3" w14:textId="3963504D" w:rsidR="000774C6" w:rsidRPr="005E058D" w:rsidRDefault="000774C6" w:rsidP="005841E2">
            <w:r w:rsidRPr="005E058D">
              <w:t>Responsibility:</w:t>
            </w:r>
          </w:p>
        </w:tc>
        <w:tc>
          <w:tcPr>
            <w:tcW w:w="4022" w:type="pct"/>
            <w:shd w:val="clear" w:color="auto" w:fill="auto"/>
          </w:tcPr>
          <w:p w14:paraId="14717263" w14:textId="320C7649" w:rsidR="000774C6" w:rsidRPr="005E058D" w:rsidRDefault="000774C6" w:rsidP="005841E2">
            <w:r w:rsidRPr="005E058D">
              <w:t>Slovenian Insurance Association</w:t>
            </w:r>
          </w:p>
        </w:tc>
      </w:tr>
      <w:tr w:rsidR="00BE70E3" w:rsidRPr="005E058D" w14:paraId="2A5FBDE4" w14:textId="77777777" w:rsidTr="00BE70E3">
        <w:trPr>
          <w:trHeight w:val="311"/>
        </w:trPr>
        <w:tc>
          <w:tcPr>
            <w:tcW w:w="978" w:type="pct"/>
            <w:gridSpan w:val="2"/>
            <w:shd w:val="clear" w:color="auto" w:fill="auto"/>
          </w:tcPr>
          <w:p w14:paraId="337E0227" w14:textId="65F1016B" w:rsidR="00BE70E3" w:rsidRPr="005E058D" w:rsidRDefault="00BE70E3" w:rsidP="005841E2">
            <w:r>
              <w:t xml:space="preserve">Website: </w:t>
            </w:r>
          </w:p>
        </w:tc>
        <w:tc>
          <w:tcPr>
            <w:tcW w:w="4022" w:type="pct"/>
            <w:shd w:val="clear" w:color="auto" w:fill="auto"/>
          </w:tcPr>
          <w:p w14:paraId="042569FD" w14:textId="6D21F6BE" w:rsidR="00BE70E3" w:rsidRPr="005E058D" w:rsidRDefault="00BE70E3" w:rsidP="005841E2">
            <w:r w:rsidRPr="005E058D">
              <w:rPr>
                <w:rStyle w:val="Hyperlink"/>
              </w:rPr>
              <w:t>https://www.zav-zdruzenje.si/</w:t>
            </w:r>
            <w:hyperlink r:id="rId204" w:history="1">
              <w:r w:rsidRPr="005E058D">
                <w:rPr>
                  <w:rStyle w:val="Hyperlink"/>
                </w:rPr>
                <w:t>en</w:t>
              </w:r>
            </w:hyperlink>
            <w:r w:rsidRPr="005E058D">
              <w:rPr>
                <w:rStyle w:val="Hyperlink"/>
              </w:rPr>
              <w:t>/</w:t>
            </w:r>
          </w:p>
        </w:tc>
      </w:tr>
      <w:tr w:rsidR="00BE70E3" w:rsidRPr="005E058D" w14:paraId="3515F046" w14:textId="77777777" w:rsidTr="00BE70E3">
        <w:trPr>
          <w:trHeight w:val="311"/>
        </w:trPr>
        <w:tc>
          <w:tcPr>
            <w:tcW w:w="978" w:type="pct"/>
            <w:gridSpan w:val="2"/>
            <w:shd w:val="clear" w:color="auto" w:fill="auto"/>
          </w:tcPr>
          <w:p w14:paraId="0F9F935F" w14:textId="25348F2D" w:rsidR="00BE70E3" w:rsidRPr="005E058D" w:rsidRDefault="00BE70E3" w:rsidP="005841E2">
            <w:r>
              <w:t>Description:</w:t>
            </w:r>
          </w:p>
        </w:tc>
        <w:tc>
          <w:tcPr>
            <w:tcW w:w="4022" w:type="pct"/>
            <w:shd w:val="clear" w:color="auto" w:fill="auto"/>
          </w:tcPr>
          <w:p w14:paraId="77E55C61" w14:textId="27CCE728" w:rsidR="00BE70E3" w:rsidRPr="005E058D" w:rsidRDefault="00BE70E3" w:rsidP="005841E2">
            <w:r w:rsidRPr="005E058D">
              <w:t>The website contains comprehensive information on different situations regarding the motor vehicle liability insurance, as well as for other types of insurances.</w:t>
            </w:r>
          </w:p>
        </w:tc>
      </w:tr>
      <w:tr w:rsidR="00BE70E3" w:rsidRPr="005E058D" w14:paraId="17906B55" w14:textId="23229FF8" w:rsidTr="00BE70E3">
        <w:trPr>
          <w:trHeight w:val="94"/>
        </w:trPr>
        <w:tc>
          <w:tcPr>
            <w:tcW w:w="5000" w:type="pct"/>
            <w:gridSpan w:val="3"/>
            <w:shd w:val="clear" w:color="auto" w:fill="EFFBFF"/>
          </w:tcPr>
          <w:p w14:paraId="4CB003D9" w14:textId="6C65808B" w:rsidR="00BE70E3" w:rsidRPr="005E058D" w:rsidRDefault="00BE70E3" w:rsidP="000774C6">
            <w:pPr>
              <w:pStyle w:val="Subtitle"/>
            </w:pPr>
            <w:r w:rsidRPr="005E058D">
              <w:t>Registration</w:t>
            </w:r>
          </w:p>
        </w:tc>
      </w:tr>
      <w:tr w:rsidR="00BE70E3" w:rsidRPr="005E058D" w14:paraId="327FD803" w14:textId="795294F3" w:rsidTr="00BE70E3">
        <w:trPr>
          <w:trHeight w:val="198"/>
        </w:trPr>
        <w:tc>
          <w:tcPr>
            <w:tcW w:w="5000" w:type="pct"/>
            <w:gridSpan w:val="3"/>
            <w:shd w:val="clear" w:color="auto" w:fill="auto"/>
          </w:tcPr>
          <w:p w14:paraId="1A726B01" w14:textId="0675437B" w:rsidR="00BE70E3" w:rsidRPr="005E058D" w:rsidRDefault="00BE70E3" w:rsidP="000774C6">
            <w:pPr>
              <w:pStyle w:val="BodyText"/>
              <w:rPr>
                <w:b/>
              </w:rPr>
            </w:pPr>
            <w:r w:rsidRPr="005E058D">
              <w:rPr>
                <w:b/>
              </w:rPr>
              <w:t>Car registration (new, used, imported cars)</w:t>
            </w:r>
          </w:p>
        </w:tc>
      </w:tr>
      <w:tr w:rsidR="000774C6" w:rsidRPr="005E058D" w14:paraId="644B2439" w14:textId="77777777" w:rsidTr="00BE70E3">
        <w:trPr>
          <w:trHeight w:val="198"/>
        </w:trPr>
        <w:tc>
          <w:tcPr>
            <w:tcW w:w="978" w:type="pct"/>
            <w:gridSpan w:val="2"/>
            <w:shd w:val="clear" w:color="auto" w:fill="auto"/>
          </w:tcPr>
          <w:p w14:paraId="6D8EABFA" w14:textId="77777777" w:rsidR="000774C6" w:rsidRPr="005E058D" w:rsidRDefault="000774C6" w:rsidP="005841E2">
            <w:r w:rsidRPr="005E058D">
              <w:t>Responsibility:</w:t>
            </w:r>
          </w:p>
        </w:tc>
        <w:tc>
          <w:tcPr>
            <w:tcW w:w="4022" w:type="pct"/>
            <w:shd w:val="clear" w:color="auto" w:fill="auto"/>
          </w:tcPr>
          <w:p w14:paraId="15687B34" w14:textId="723DEF11" w:rsidR="000774C6" w:rsidRPr="005E058D" w:rsidRDefault="000774C6" w:rsidP="005841E2">
            <w:r w:rsidRPr="005E058D">
              <w:t>Central Government, Administrative Units, Ministry of the Interior</w:t>
            </w:r>
          </w:p>
        </w:tc>
      </w:tr>
      <w:tr w:rsidR="000774C6" w:rsidRPr="005E058D" w14:paraId="413255B3" w14:textId="77777777" w:rsidTr="00BE70E3">
        <w:trPr>
          <w:trHeight w:val="37"/>
        </w:trPr>
        <w:tc>
          <w:tcPr>
            <w:tcW w:w="978" w:type="pct"/>
            <w:gridSpan w:val="2"/>
            <w:shd w:val="clear" w:color="auto" w:fill="auto"/>
          </w:tcPr>
          <w:p w14:paraId="31B99099" w14:textId="77777777" w:rsidR="000774C6" w:rsidRPr="005E058D" w:rsidRDefault="000774C6" w:rsidP="005841E2">
            <w:r w:rsidRPr="005E058D">
              <w:t xml:space="preserve">Website: </w:t>
            </w:r>
          </w:p>
        </w:tc>
        <w:tc>
          <w:tcPr>
            <w:tcW w:w="4022" w:type="pct"/>
            <w:shd w:val="clear" w:color="auto" w:fill="auto"/>
          </w:tcPr>
          <w:p w14:paraId="36ED1B05" w14:textId="7A580CAC" w:rsidR="000774C6" w:rsidRPr="005E058D" w:rsidRDefault="00F92A7B" w:rsidP="005841E2">
            <w:hyperlink r:id="rId205" w:history="1">
              <w:r w:rsidR="000774C6" w:rsidRPr="005E058D">
                <w:rPr>
                  <w:rStyle w:val="Hyperlink"/>
                </w:rPr>
                <w:t>http://e-uprava.gov.si/storitve/epodaljsanje</w:t>
              </w:r>
            </w:hyperlink>
            <w:r w:rsidR="000774C6" w:rsidRPr="005E058D">
              <w:t xml:space="preserve"> </w:t>
            </w:r>
          </w:p>
        </w:tc>
      </w:tr>
      <w:tr w:rsidR="000774C6" w:rsidRPr="005E058D" w14:paraId="5DF94394" w14:textId="77777777" w:rsidTr="00BE70E3">
        <w:trPr>
          <w:trHeight w:val="311"/>
        </w:trPr>
        <w:tc>
          <w:tcPr>
            <w:tcW w:w="978" w:type="pct"/>
            <w:gridSpan w:val="2"/>
            <w:shd w:val="clear" w:color="auto" w:fill="auto"/>
          </w:tcPr>
          <w:p w14:paraId="430E876C" w14:textId="77777777" w:rsidR="000774C6" w:rsidRPr="005E058D" w:rsidRDefault="000774C6" w:rsidP="005841E2">
            <w:r w:rsidRPr="005E058D">
              <w:t xml:space="preserve">Description: </w:t>
            </w:r>
          </w:p>
        </w:tc>
        <w:tc>
          <w:tcPr>
            <w:tcW w:w="4022" w:type="pct"/>
            <w:shd w:val="clear" w:color="auto" w:fill="auto"/>
          </w:tcPr>
          <w:p w14:paraId="1F6E1A72" w14:textId="4B08911F" w:rsidR="000774C6" w:rsidRPr="005E058D" w:rsidRDefault="000774C6" w:rsidP="005841E2">
            <w:r w:rsidRPr="005E058D">
              <w:t xml:space="preserve">Information and forms to download. All citizens of Slovenia must renew their vehicle registration every year. An eService launched by the Ministry of Public Administration in May 2006 offers the possibility of doing this online. It uses ePayments and eSignatures. The new certificate is either sent to a specified mailing </w:t>
            </w:r>
            <w:proofErr w:type="gramStart"/>
            <w:r w:rsidRPr="005E058D">
              <w:t>address, or</w:t>
            </w:r>
            <w:proofErr w:type="gramEnd"/>
            <w:r w:rsidRPr="005E058D">
              <w:t xml:space="preserve"> can be collected at an administrative office.</w:t>
            </w:r>
          </w:p>
        </w:tc>
      </w:tr>
    </w:tbl>
    <w:p w14:paraId="4EE0B5A4" w14:textId="77777777" w:rsidR="009416DD" w:rsidRPr="005E058D" w:rsidRDefault="009416DD" w:rsidP="009416DD">
      <w:pPr>
        <w:pStyle w:val="Heading2"/>
      </w:pPr>
      <w:bookmarkStart w:id="67" w:name="_Toc1475003"/>
      <w:r w:rsidRPr="005E058D">
        <w:t>Residence formalities</w:t>
      </w:r>
      <w:bookmarkEnd w:id="67"/>
    </w:p>
    <w:tbl>
      <w:tblPr>
        <w:tblW w:w="4941" w:type="pct"/>
        <w:tblInd w:w="108" w:type="dxa"/>
        <w:tblCellMar>
          <w:top w:w="60" w:type="dxa"/>
          <w:bottom w:w="60" w:type="dxa"/>
        </w:tblCellMar>
        <w:tblLook w:val="01E0" w:firstRow="1" w:lastRow="1" w:firstColumn="1" w:lastColumn="1" w:noHBand="0" w:noVBand="0"/>
      </w:tblPr>
      <w:tblGrid>
        <w:gridCol w:w="1740"/>
        <w:gridCol w:w="7157"/>
      </w:tblGrid>
      <w:tr w:rsidR="009416DD" w:rsidRPr="005E058D" w14:paraId="66DE1A6D" w14:textId="77777777" w:rsidTr="0020346C">
        <w:trPr>
          <w:trHeight w:val="94"/>
        </w:trPr>
        <w:tc>
          <w:tcPr>
            <w:tcW w:w="5000" w:type="pct"/>
            <w:gridSpan w:val="2"/>
            <w:shd w:val="clear" w:color="auto" w:fill="EFFBFF"/>
          </w:tcPr>
          <w:p w14:paraId="1DA53B3B" w14:textId="77777777" w:rsidR="009416DD" w:rsidRPr="005E058D" w:rsidRDefault="009416DD" w:rsidP="00076AEA">
            <w:pPr>
              <w:pStyle w:val="Subtitle"/>
            </w:pPr>
            <w:r w:rsidRPr="005E058D">
              <w:t>Documents and formalities</w:t>
            </w:r>
          </w:p>
        </w:tc>
      </w:tr>
      <w:tr w:rsidR="009416DD" w:rsidRPr="005E058D" w14:paraId="70D54E5C" w14:textId="77777777" w:rsidTr="00076AEA">
        <w:trPr>
          <w:trHeight w:val="198"/>
        </w:trPr>
        <w:tc>
          <w:tcPr>
            <w:tcW w:w="5000" w:type="pct"/>
            <w:gridSpan w:val="2"/>
            <w:shd w:val="clear" w:color="auto" w:fill="auto"/>
          </w:tcPr>
          <w:p w14:paraId="71A8B930" w14:textId="77777777" w:rsidR="009416DD" w:rsidRPr="005E058D" w:rsidRDefault="009416DD" w:rsidP="00076AEA">
            <w:pPr>
              <w:pStyle w:val="BodyText"/>
              <w:rPr>
                <w:b/>
              </w:rPr>
            </w:pPr>
            <w:r w:rsidRPr="005E058D">
              <w:rPr>
                <w:b/>
              </w:rPr>
              <w:t>Announcement of moving (change of address)</w:t>
            </w:r>
          </w:p>
        </w:tc>
      </w:tr>
      <w:tr w:rsidR="0070750C" w:rsidRPr="005E058D" w14:paraId="4D6824DE" w14:textId="77777777" w:rsidTr="00076AEA">
        <w:trPr>
          <w:trHeight w:val="198"/>
        </w:trPr>
        <w:tc>
          <w:tcPr>
            <w:tcW w:w="978" w:type="pct"/>
            <w:shd w:val="clear" w:color="auto" w:fill="auto"/>
          </w:tcPr>
          <w:p w14:paraId="422C1D3A" w14:textId="77777777" w:rsidR="0070750C" w:rsidRPr="005E058D" w:rsidRDefault="0070750C" w:rsidP="0008211D">
            <w:r w:rsidRPr="005E058D">
              <w:t>Responsibility:</w:t>
            </w:r>
          </w:p>
        </w:tc>
        <w:tc>
          <w:tcPr>
            <w:tcW w:w="4022" w:type="pct"/>
            <w:shd w:val="clear" w:color="auto" w:fill="auto"/>
          </w:tcPr>
          <w:p w14:paraId="316A1303" w14:textId="62161D8A" w:rsidR="0070750C" w:rsidRPr="005E058D" w:rsidRDefault="0070750C" w:rsidP="0008211D">
            <w:r w:rsidRPr="005E058D">
              <w:t>Central Government, Ministry of the Interior, Administrative Units</w:t>
            </w:r>
          </w:p>
        </w:tc>
      </w:tr>
      <w:tr w:rsidR="0070750C" w:rsidRPr="005E058D" w14:paraId="4FC25CD5" w14:textId="77777777" w:rsidTr="00076AEA">
        <w:trPr>
          <w:trHeight w:val="37"/>
        </w:trPr>
        <w:tc>
          <w:tcPr>
            <w:tcW w:w="978" w:type="pct"/>
            <w:shd w:val="clear" w:color="auto" w:fill="auto"/>
          </w:tcPr>
          <w:p w14:paraId="2F5B3D21" w14:textId="77777777" w:rsidR="0070750C" w:rsidRPr="005E058D" w:rsidRDefault="0070750C" w:rsidP="0008211D">
            <w:r w:rsidRPr="005E058D">
              <w:t xml:space="preserve">Website: </w:t>
            </w:r>
          </w:p>
        </w:tc>
        <w:tc>
          <w:tcPr>
            <w:tcW w:w="4022" w:type="pct"/>
            <w:shd w:val="clear" w:color="auto" w:fill="auto"/>
          </w:tcPr>
          <w:p w14:paraId="2007367F" w14:textId="69EAF53B" w:rsidR="0070750C" w:rsidRPr="005E058D" w:rsidRDefault="00F92A7B" w:rsidP="0008211D">
            <w:hyperlink r:id="rId206" w:history="1">
              <w:r w:rsidR="0070750C" w:rsidRPr="005E058D">
                <w:rPr>
                  <w:rStyle w:val="Hyperlink"/>
                </w:rPr>
                <w:t>http://e-uprava.gov.si/</w:t>
              </w:r>
            </w:hyperlink>
            <w:r w:rsidR="0070750C" w:rsidRPr="005E058D">
              <w:t xml:space="preserve"> </w:t>
            </w:r>
          </w:p>
        </w:tc>
      </w:tr>
      <w:tr w:rsidR="0070750C" w:rsidRPr="005E058D" w14:paraId="4731CFBE" w14:textId="77777777" w:rsidTr="00076AEA">
        <w:trPr>
          <w:trHeight w:val="311"/>
        </w:trPr>
        <w:tc>
          <w:tcPr>
            <w:tcW w:w="978" w:type="pct"/>
            <w:shd w:val="clear" w:color="auto" w:fill="auto"/>
          </w:tcPr>
          <w:p w14:paraId="6E704825" w14:textId="77777777" w:rsidR="0070750C" w:rsidRPr="005E058D" w:rsidRDefault="0070750C" w:rsidP="0008211D">
            <w:r w:rsidRPr="005E058D">
              <w:t xml:space="preserve">Description: </w:t>
            </w:r>
          </w:p>
        </w:tc>
        <w:tc>
          <w:tcPr>
            <w:tcW w:w="4022" w:type="pct"/>
            <w:shd w:val="clear" w:color="auto" w:fill="auto"/>
          </w:tcPr>
          <w:p w14:paraId="01341C64" w14:textId="18DB939A" w:rsidR="0070750C" w:rsidRPr="005E058D" w:rsidRDefault="0070750C" w:rsidP="0008211D">
            <w:r w:rsidRPr="005E058D">
              <w:t>This service enables citizens to announce their change of residence electronically. This procedure can be completed only by holders of qualified digital certificates issued in Slovenia. Users need to send the electronically signed application form together with the requested enclosed documents.</w:t>
            </w:r>
          </w:p>
        </w:tc>
      </w:tr>
      <w:tr w:rsidR="009416DD" w:rsidRPr="005E058D" w14:paraId="083F95E1" w14:textId="77777777" w:rsidTr="00076AEA">
        <w:trPr>
          <w:trHeight w:val="198"/>
        </w:trPr>
        <w:tc>
          <w:tcPr>
            <w:tcW w:w="5000" w:type="pct"/>
            <w:gridSpan w:val="2"/>
            <w:shd w:val="clear" w:color="auto" w:fill="auto"/>
          </w:tcPr>
          <w:p w14:paraId="3D267ABE" w14:textId="77777777" w:rsidR="009416DD" w:rsidRPr="005E058D" w:rsidRDefault="009416DD" w:rsidP="00076AEA">
            <w:pPr>
              <w:pStyle w:val="BodyText"/>
              <w:rPr>
                <w:b/>
              </w:rPr>
            </w:pPr>
            <w:bookmarkStart w:id="68" w:name="_Toc1475004"/>
            <w:r w:rsidRPr="005E058D">
              <w:rPr>
                <w:rStyle w:val="Strong"/>
              </w:rPr>
              <w:t>Certificates (birth, marriage): request and delivery</w:t>
            </w:r>
          </w:p>
        </w:tc>
      </w:tr>
      <w:tr w:rsidR="001A1A4C" w:rsidRPr="005E058D" w14:paraId="62C0735D" w14:textId="77777777" w:rsidTr="00076AEA">
        <w:trPr>
          <w:trHeight w:val="198"/>
        </w:trPr>
        <w:tc>
          <w:tcPr>
            <w:tcW w:w="978" w:type="pct"/>
            <w:shd w:val="clear" w:color="auto" w:fill="auto"/>
          </w:tcPr>
          <w:p w14:paraId="0A659DD3" w14:textId="77777777" w:rsidR="001A1A4C" w:rsidRPr="005E058D" w:rsidRDefault="001A1A4C" w:rsidP="0008211D">
            <w:r w:rsidRPr="005E058D">
              <w:t>Responsibility:</w:t>
            </w:r>
          </w:p>
        </w:tc>
        <w:tc>
          <w:tcPr>
            <w:tcW w:w="4022" w:type="pct"/>
            <w:shd w:val="clear" w:color="auto" w:fill="auto"/>
          </w:tcPr>
          <w:p w14:paraId="77646D42" w14:textId="01DC5902" w:rsidR="001A1A4C" w:rsidRPr="005E058D" w:rsidRDefault="001A1A4C" w:rsidP="0008211D">
            <w:r w:rsidRPr="005E058D">
              <w:t>Central Government, Ministry of the Interior, Administrative Units</w:t>
            </w:r>
          </w:p>
        </w:tc>
      </w:tr>
      <w:tr w:rsidR="001A1A4C" w:rsidRPr="005E058D" w14:paraId="5A49CDEA" w14:textId="77777777" w:rsidTr="00076AEA">
        <w:trPr>
          <w:trHeight w:val="37"/>
        </w:trPr>
        <w:tc>
          <w:tcPr>
            <w:tcW w:w="978" w:type="pct"/>
            <w:shd w:val="clear" w:color="auto" w:fill="auto"/>
          </w:tcPr>
          <w:p w14:paraId="0C169054" w14:textId="77777777" w:rsidR="001A1A4C" w:rsidRPr="005E058D" w:rsidRDefault="001A1A4C" w:rsidP="0008211D">
            <w:r w:rsidRPr="005E058D">
              <w:t xml:space="preserve">Website: </w:t>
            </w:r>
          </w:p>
        </w:tc>
        <w:tc>
          <w:tcPr>
            <w:tcW w:w="4022" w:type="pct"/>
            <w:shd w:val="clear" w:color="auto" w:fill="auto"/>
          </w:tcPr>
          <w:p w14:paraId="4A9892F0" w14:textId="2CD6864E" w:rsidR="001A1A4C" w:rsidRPr="005E058D" w:rsidRDefault="00F92A7B" w:rsidP="0008211D">
            <w:hyperlink r:id="rId207" w:history="1">
              <w:r w:rsidR="00202230" w:rsidRPr="005E058D">
                <w:rPr>
                  <w:rStyle w:val="Hyperlink"/>
                </w:rPr>
                <w:t>http://e-uprava.gov.si/</w:t>
              </w:r>
            </w:hyperlink>
          </w:p>
        </w:tc>
      </w:tr>
      <w:tr w:rsidR="001A1A4C" w:rsidRPr="005E058D" w14:paraId="66562740" w14:textId="77777777" w:rsidTr="00076AEA">
        <w:trPr>
          <w:trHeight w:val="311"/>
        </w:trPr>
        <w:tc>
          <w:tcPr>
            <w:tcW w:w="978" w:type="pct"/>
            <w:shd w:val="clear" w:color="auto" w:fill="auto"/>
          </w:tcPr>
          <w:p w14:paraId="5C6D63D8" w14:textId="77777777" w:rsidR="001A1A4C" w:rsidRPr="005E058D" w:rsidRDefault="001A1A4C" w:rsidP="0008211D">
            <w:r w:rsidRPr="005E058D">
              <w:t xml:space="preserve">Description: </w:t>
            </w:r>
          </w:p>
        </w:tc>
        <w:tc>
          <w:tcPr>
            <w:tcW w:w="4022" w:type="pct"/>
            <w:shd w:val="clear" w:color="auto" w:fill="auto"/>
          </w:tcPr>
          <w:p w14:paraId="6B9C4D80" w14:textId="315ED452" w:rsidR="001A1A4C" w:rsidRPr="005E058D" w:rsidRDefault="001A1A4C" w:rsidP="0008211D">
            <w:r w:rsidRPr="005E058D">
              <w:t xml:space="preserve">Birth or marriage certificates can be requested and obtained online through the e-SJU system accessible via the </w:t>
            </w:r>
            <w:hyperlink r:id="rId208" w:history="1">
              <w:r w:rsidRPr="005E058D">
                <w:rPr>
                  <w:rStyle w:val="Hyperlink"/>
                </w:rPr>
                <w:t>e-</w:t>
              </w:r>
              <w:proofErr w:type="spellStart"/>
              <w:r w:rsidRPr="005E058D">
                <w:rPr>
                  <w:rStyle w:val="Hyperlink"/>
                </w:rPr>
                <w:t>Uprava</w:t>
              </w:r>
              <w:proofErr w:type="spellEnd"/>
              <w:r w:rsidRPr="005E058D">
                <w:rPr>
                  <w:rStyle w:val="Hyperlink"/>
                </w:rPr>
                <w:t xml:space="preserve"> portal</w:t>
              </w:r>
            </w:hyperlink>
            <w:r w:rsidRPr="005E058D">
              <w:t>. The system supports full electronic handling of administrative forms contained in a centrally maintained registry of procedures. The application can be used by all residents equipped with qualified digital certificates valid in Slovenia.</w:t>
            </w:r>
          </w:p>
        </w:tc>
      </w:tr>
      <w:tr w:rsidR="009416DD" w:rsidRPr="005E058D" w14:paraId="64DA2C93" w14:textId="77777777" w:rsidTr="00076AEA">
        <w:trPr>
          <w:trHeight w:val="198"/>
        </w:trPr>
        <w:tc>
          <w:tcPr>
            <w:tcW w:w="5000" w:type="pct"/>
            <w:gridSpan w:val="2"/>
            <w:shd w:val="clear" w:color="auto" w:fill="auto"/>
          </w:tcPr>
          <w:p w14:paraId="62AB68A3" w14:textId="7F4502D5" w:rsidR="009416DD" w:rsidRPr="005E058D" w:rsidRDefault="00681723" w:rsidP="00886BAB">
            <w:pPr>
              <w:pStyle w:val="BodyText"/>
              <w:keepNext/>
              <w:rPr>
                <w:b/>
              </w:rPr>
            </w:pPr>
            <w:r w:rsidRPr="005E058D">
              <w:rPr>
                <w:b/>
              </w:rPr>
              <w:t>Criminal record certificate</w:t>
            </w:r>
          </w:p>
        </w:tc>
      </w:tr>
      <w:tr w:rsidR="00681723" w:rsidRPr="005E058D" w14:paraId="4E2FE6C3" w14:textId="77777777" w:rsidTr="00076AEA">
        <w:trPr>
          <w:trHeight w:val="198"/>
        </w:trPr>
        <w:tc>
          <w:tcPr>
            <w:tcW w:w="978" w:type="pct"/>
            <w:shd w:val="clear" w:color="auto" w:fill="auto"/>
          </w:tcPr>
          <w:p w14:paraId="20ECEACE" w14:textId="77777777" w:rsidR="00681723" w:rsidRPr="005E058D" w:rsidRDefault="00681723" w:rsidP="00886BAB">
            <w:pPr>
              <w:keepNext/>
            </w:pPr>
            <w:r w:rsidRPr="005E058D">
              <w:t>Responsibility:</w:t>
            </w:r>
          </w:p>
        </w:tc>
        <w:tc>
          <w:tcPr>
            <w:tcW w:w="4022" w:type="pct"/>
            <w:shd w:val="clear" w:color="auto" w:fill="auto"/>
          </w:tcPr>
          <w:p w14:paraId="3BF8ADCA" w14:textId="6B0E2230" w:rsidR="00681723" w:rsidRPr="005E058D" w:rsidRDefault="00681723" w:rsidP="00886BAB">
            <w:pPr>
              <w:keepNext/>
            </w:pPr>
            <w:r w:rsidRPr="005E058D">
              <w:t>Ministry of Justice</w:t>
            </w:r>
          </w:p>
        </w:tc>
      </w:tr>
      <w:tr w:rsidR="00681723" w:rsidRPr="005E058D" w14:paraId="198F9D79" w14:textId="77777777" w:rsidTr="00076AEA">
        <w:trPr>
          <w:trHeight w:val="37"/>
        </w:trPr>
        <w:tc>
          <w:tcPr>
            <w:tcW w:w="978" w:type="pct"/>
            <w:shd w:val="clear" w:color="auto" w:fill="auto"/>
          </w:tcPr>
          <w:p w14:paraId="1EB4B284" w14:textId="77777777" w:rsidR="00681723" w:rsidRPr="005E058D" w:rsidRDefault="00681723" w:rsidP="0008211D">
            <w:r w:rsidRPr="005E058D">
              <w:t xml:space="preserve">Website: </w:t>
            </w:r>
          </w:p>
        </w:tc>
        <w:tc>
          <w:tcPr>
            <w:tcW w:w="4022" w:type="pct"/>
            <w:shd w:val="clear" w:color="auto" w:fill="auto"/>
          </w:tcPr>
          <w:p w14:paraId="1531261B" w14:textId="47989681" w:rsidR="00681723" w:rsidRPr="005E058D" w:rsidRDefault="00F92A7B" w:rsidP="0008211D">
            <w:hyperlink r:id="rId209" w:history="1">
              <w:r w:rsidR="00681723" w:rsidRPr="005E058D">
                <w:rPr>
                  <w:rStyle w:val="Hyperlink"/>
                </w:rPr>
                <w:t>http://e-uprava.gov.si/</w:t>
              </w:r>
            </w:hyperlink>
            <w:r w:rsidR="00681723" w:rsidRPr="005E058D">
              <w:t xml:space="preserve">  </w:t>
            </w:r>
          </w:p>
        </w:tc>
      </w:tr>
      <w:tr w:rsidR="00681723" w:rsidRPr="005E058D" w14:paraId="23EAB1D3" w14:textId="77777777" w:rsidTr="00076AEA">
        <w:trPr>
          <w:trHeight w:val="311"/>
        </w:trPr>
        <w:tc>
          <w:tcPr>
            <w:tcW w:w="978" w:type="pct"/>
            <w:shd w:val="clear" w:color="auto" w:fill="auto"/>
          </w:tcPr>
          <w:p w14:paraId="3598DF42" w14:textId="77777777" w:rsidR="00681723" w:rsidRPr="005E058D" w:rsidRDefault="00681723" w:rsidP="0008211D">
            <w:r w:rsidRPr="005E058D">
              <w:t xml:space="preserve">Description: </w:t>
            </w:r>
          </w:p>
        </w:tc>
        <w:tc>
          <w:tcPr>
            <w:tcW w:w="4022" w:type="pct"/>
            <w:shd w:val="clear" w:color="auto" w:fill="auto"/>
          </w:tcPr>
          <w:p w14:paraId="44B9B893" w14:textId="2ADBBFF0" w:rsidR="00681723" w:rsidRPr="005E058D" w:rsidRDefault="00681723" w:rsidP="0008211D">
            <w:r w:rsidRPr="005E058D">
              <w:t xml:space="preserve">The website allows </w:t>
            </w:r>
            <w:r w:rsidR="004B4BEF" w:rsidRPr="005E058D">
              <w:t xml:space="preserve">users to </w:t>
            </w:r>
            <w:r w:rsidRPr="005E058D">
              <w:t xml:space="preserve">request a certificate of good conduct online. </w:t>
            </w:r>
          </w:p>
        </w:tc>
      </w:tr>
      <w:tr w:rsidR="009416DD" w:rsidRPr="005E058D" w14:paraId="00D7EF73" w14:textId="77777777" w:rsidTr="00076AEA">
        <w:trPr>
          <w:trHeight w:val="198"/>
        </w:trPr>
        <w:tc>
          <w:tcPr>
            <w:tcW w:w="5000" w:type="pct"/>
            <w:gridSpan w:val="2"/>
            <w:shd w:val="clear" w:color="auto" w:fill="auto"/>
          </w:tcPr>
          <w:p w14:paraId="6A0FF286" w14:textId="00D29BBE" w:rsidR="009416DD" w:rsidRPr="005E058D" w:rsidRDefault="00CE5BBA" w:rsidP="00076AEA">
            <w:pPr>
              <w:pStyle w:val="BodyText"/>
              <w:rPr>
                <w:b/>
              </w:rPr>
            </w:pPr>
            <w:r w:rsidRPr="005E058D">
              <w:rPr>
                <w:b/>
              </w:rPr>
              <w:t>Passport</w:t>
            </w:r>
          </w:p>
        </w:tc>
      </w:tr>
      <w:tr w:rsidR="00CE5BBA" w:rsidRPr="005E058D" w14:paraId="1E6347DC" w14:textId="77777777" w:rsidTr="00076AEA">
        <w:trPr>
          <w:trHeight w:val="198"/>
        </w:trPr>
        <w:tc>
          <w:tcPr>
            <w:tcW w:w="978" w:type="pct"/>
            <w:shd w:val="clear" w:color="auto" w:fill="auto"/>
          </w:tcPr>
          <w:p w14:paraId="7709D069" w14:textId="77777777" w:rsidR="00CE5BBA" w:rsidRPr="005E058D" w:rsidRDefault="00CE5BBA" w:rsidP="0008211D">
            <w:r w:rsidRPr="005E058D">
              <w:t>Responsibility:</w:t>
            </w:r>
          </w:p>
        </w:tc>
        <w:tc>
          <w:tcPr>
            <w:tcW w:w="4022" w:type="pct"/>
            <w:shd w:val="clear" w:color="auto" w:fill="auto"/>
          </w:tcPr>
          <w:p w14:paraId="4E8D50D8" w14:textId="3AF55471" w:rsidR="00CE5BBA" w:rsidRPr="005E058D" w:rsidRDefault="00CE5BBA" w:rsidP="0008211D">
            <w:r w:rsidRPr="005E058D">
              <w:t>Central Government, Administrative Units, Ministry of the Interior</w:t>
            </w:r>
          </w:p>
        </w:tc>
      </w:tr>
      <w:tr w:rsidR="00CE5BBA" w:rsidRPr="005E058D" w14:paraId="37EE7BED" w14:textId="77777777" w:rsidTr="00076AEA">
        <w:trPr>
          <w:trHeight w:val="37"/>
        </w:trPr>
        <w:tc>
          <w:tcPr>
            <w:tcW w:w="978" w:type="pct"/>
            <w:shd w:val="clear" w:color="auto" w:fill="auto"/>
          </w:tcPr>
          <w:p w14:paraId="61C89125" w14:textId="77777777" w:rsidR="00CE5BBA" w:rsidRPr="005E058D" w:rsidRDefault="00CE5BBA" w:rsidP="0008211D">
            <w:r w:rsidRPr="005E058D">
              <w:t xml:space="preserve">Website: </w:t>
            </w:r>
          </w:p>
        </w:tc>
        <w:tc>
          <w:tcPr>
            <w:tcW w:w="4022" w:type="pct"/>
            <w:shd w:val="clear" w:color="auto" w:fill="auto"/>
          </w:tcPr>
          <w:p w14:paraId="77BDC834" w14:textId="77777777" w:rsidR="00CE5BBA" w:rsidRPr="005E058D" w:rsidRDefault="00F92A7B" w:rsidP="0008211D">
            <w:hyperlink r:id="rId210" w:history="1">
              <w:r w:rsidR="00CE5BBA" w:rsidRPr="005E058D">
                <w:rPr>
                  <w:rStyle w:val="Hyperlink"/>
                </w:rPr>
                <w:t>http://upravneenote.gov.si/</w:t>
              </w:r>
            </w:hyperlink>
            <w:r w:rsidR="00CE5BBA" w:rsidRPr="005E058D">
              <w:t xml:space="preserve">; </w:t>
            </w:r>
            <w:hyperlink r:id="rId211" w:history="1">
              <w:r w:rsidR="00CE5BBA" w:rsidRPr="005E058D">
                <w:rPr>
                  <w:rStyle w:val="Hyperlink"/>
                </w:rPr>
                <w:t>http://www.mnz.gov.si/</w:t>
              </w:r>
            </w:hyperlink>
            <w:r w:rsidR="00CE5BBA" w:rsidRPr="005E058D">
              <w:t xml:space="preserve">; </w:t>
            </w:r>
          </w:p>
          <w:p w14:paraId="66752A8E" w14:textId="46B65E1D" w:rsidR="00CE5BBA" w:rsidRPr="005E058D" w:rsidRDefault="00F92A7B" w:rsidP="0008211D">
            <w:hyperlink r:id="rId212" w:history="1">
              <w:r w:rsidR="00CE5BBA" w:rsidRPr="005E058D">
                <w:rPr>
                  <w:rStyle w:val="Hyperlink"/>
                </w:rPr>
                <w:t>http://e-uprava.gov.si/</w:t>
              </w:r>
            </w:hyperlink>
            <w:r w:rsidR="00CE5BBA" w:rsidRPr="005E058D">
              <w:t xml:space="preserve"> </w:t>
            </w:r>
          </w:p>
        </w:tc>
      </w:tr>
      <w:tr w:rsidR="00CE5BBA" w:rsidRPr="005E058D" w14:paraId="70D3C708" w14:textId="77777777" w:rsidTr="00076AEA">
        <w:trPr>
          <w:trHeight w:val="311"/>
        </w:trPr>
        <w:tc>
          <w:tcPr>
            <w:tcW w:w="978" w:type="pct"/>
            <w:shd w:val="clear" w:color="auto" w:fill="auto"/>
          </w:tcPr>
          <w:p w14:paraId="531513FB" w14:textId="77777777" w:rsidR="00CE5BBA" w:rsidRPr="005E058D" w:rsidRDefault="00CE5BBA" w:rsidP="0008211D">
            <w:r w:rsidRPr="005E058D">
              <w:t xml:space="preserve">Description: </w:t>
            </w:r>
          </w:p>
        </w:tc>
        <w:tc>
          <w:tcPr>
            <w:tcW w:w="4022" w:type="pct"/>
            <w:shd w:val="clear" w:color="auto" w:fill="auto"/>
          </w:tcPr>
          <w:p w14:paraId="6AAC58B3" w14:textId="47F4B134" w:rsidR="00CE5BBA" w:rsidRPr="005E058D" w:rsidRDefault="00CE5BBA" w:rsidP="0008211D">
            <w:r w:rsidRPr="005E058D">
              <w:t xml:space="preserve">Passports are issued by the Administrative Units. In urgent cases, they can also be issued directly by the Ministry of the Interior. Information on the application process is available on the </w:t>
            </w:r>
            <w:hyperlink r:id="rId213" w:history="1">
              <w:r w:rsidRPr="005E058D">
                <w:rPr>
                  <w:rStyle w:val="Hyperlink"/>
                </w:rPr>
                <w:t>Administrative Units Portal</w:t>
              </w:r>
            </w:hyperlink>
            <w:r w:rsidRPr="005E058D">
              <w:t xml:space="preserve"> and on the website of the Ministry of the Interior. </w:t>
            </w:r>
          </w:p>
        </w:tc>
      </w:tr>
      <w:tr w:rsidR="008163BC" w:rsidRPr="005E058D" w14:paraId="19A4EF0E" w14:textId="77777777" w:rsidTr="0020346C">
        <w:trPr>
          <w:trHeight w:val="94"/>
        </w:trPr>
        <w:tc>
          <w:tcPr>
            <w:tcW w:w="5000" w:type="pct"/>
            <w:gridSpan w:val="2"/>
            <w:shd w:val="clear" w:color="auto" w:fill="EFFBFF"/>
          </w:tcPr>
          <w:p w14:paraId="463C7D6F" w14:textId="4F408277" w:rsidR="008163BC" w:rsidRPr="005E058D" w:rsidRDefault="008163BC" w:rsidP="00076AEA">
            <w:pPr>
              <w:pStyle w:val="Subtitle"/>
            </w:pPr>
            <w:r w:rsidRPr="005E058D">
              <w:t>Elections</w:t>
            </w:r>
          </w:p>
        </w:tc>
      </w:tr>
      <w:tr w:rsidR="008163BC" w:rsidRPr="005E058D" w14:paraId="5E21166B" w14:textId="77777777" w:rsidTr="00076AEA">
        <w:trPr>
          <w:trHeight w:val="198"/>
        </w:trPr>
        <w:tc>
          <w:tcPr>
            <w:tcW w:w="5000" w:type="pct"/>
            <w:gridSpan w:val="2"/>
            <w:shd w:val="clear" w:color="auto" w:fill="auto"/>
          </w:tcPr>
          <w:p w14:paraId="6773BCDB" w14:textId="7D251831" w:rsidR="008163BC" w:rsidRPr="005E058D" w:rsidRDefault="008163BC" w:rsidP="00076AEA">
            <w:pPr>
              <w:pStyle w:val="BodyText"/>
              <w:rPr>
                <w:b/>
              </w:rPr>
            </w:pPr>
            <w:r w:rsidRPr="005E058D">
              <w:rPr>
                <w:b/>
              </w:rPr>
              <w:t xml:space="preserve">Participation </w:t>
            </w:r>
            <w:r w:rsidR="006E5D50" w:rsidRPr="005E058D">
              <w:rPr>
                <w:b/>
              </w:rPr>
              <w:t>in</w:t>
            </w:r>
            <w:r w:rsidRPr="005E058D">
              <w:rPr>
                <w:b/>
              </w:rPr>
              <w:t xml:space="preserve"> Slovenian elections</w:t>
            </w:r>
          </w:p>
        </w:tc>
      </w:tr>
      <w:tr w:rsidR="006E5D50" w:rsidRPr="005E058D" w14:paraId="74957489" w14:textId="77777777" w:rsidTr="00076AEA">
        <w:trPr>
          <w:trHeight w:val="198"/>
        </w:trPr>
        <w:tc>
          <w:tcPr>
            <w:tcW w:w="978" w:type="pct"/>
            <w:shd w:val="clear" w:color="auto" w:fill="auto"/>
          </w:tcPr>
          <w:p w14:paraId="3665E030" w14:textId="77777777" w:rsidR="006E5D50" w:rsidRPr="005E058D" w:rsidRDefault="006E5D50" w:rsidP="00886BAB">
            <w:r w:rsidRPr="005E058D">
              <w:t>Responsibility:</w:t>
            </w:r>
          </w:p>
        </w:tc>
        <w:tc>
          <w:tcPr>
            <w:tcW w:w="4022" w:type="pct"/>
            <w:shd w:val="clear" w:color="auto" w:fill="auto"/>
          </w:tcPr>
          <w:p w14:paraId="7D5658B1" w14:textId="0BD3753C" w:rsidR="006E5D50" w:rsidRPr="005E058D" w:rsidRDefault="006E5D50" w:rsidP="00886BAB">
            <w:r w:rsidRPr="005E058D">
              <w:t xml:space="preserve">State Election Commission </w:t>
            </w:r>
          </w:p>
        </w:tc>
      </w:tr>
      <w:tr w:rsidR="006E5D50" w:rsidRPr="005E058D" w14:paraId="5E2A84CD" w14:textId="77777777" w:rsidTr="00076AEA">
        <w:trPr>
          <w:trHeight w:val="37"/>
        </w:trPr>
        <w:tc>
          <w:tcPr>
            <w:tcW w:w="978" w:type="pct"/>
            <w:shd w:val="clear" w:color="auto" w:fill="auto"/>
          </w:tcPr>
          <w:p w14:paraId="24A49DE3" w14:textId="77777777" w:rsidR="006E5D50" w:rsidRPr="005E058D" w:rsidRDefault="006E5D50" w:rsidP="00886BAB">
            <w:r w:rsidRPr="005E058D">
              <w:t xml:space="preserve">Website: </w:t>
            </w:r>
          </w:p>
        </w:tc>
        <w:tc>
          <w:tcPr>
            <w:tcW w:w="4022" w:type="pct"/>
            <w:shd w:val="clear" w:color="auto" w:fill="auto"/>
          </w:tcPr>
          <w:p w14:paraId="5A49D984" w14:textId="5AA9847B" w:rsidR="006E5D50" w:rsidRPr="005E058D" w:rsidRDefault="00F92A7B" w:rsidP="00886BAB">
            <w:hyperlink r:id="rId214" w:history="1">
              <w:r w:rsidR="006E5D50" w:rsidRPr="005E058D">
                <w:rPr>
                  <w:rStyle w:val="Hyperlink"/>
                </w:rPr>
                <w:t>http://www.dvk-rs.si/</w:t>
              </w:r>
            </w:hyperlink>
            <w:r w:rsidR="006E5D50" w:rsidRPr="005E058D">
              <w:t xml:space="preserve"> </w:t>
            </w:r>
          </w:p>
        </w:tc>
      </w:tr>
      <w:tr w:rsidR="006E5D50" w:rsidRPr="005E058D" w14:paraId="2FDFBB7C" w14:textId="77777777" w:rsidTr="00076AEA">
        <w:trPr>
          <w:trHeight w:val="311"/>
        </w:trPr>
        <w:tc>
          <w:tcPr>
            <w:tcW w:w="978" w:type="pct"/>
            <w:shd w:val="clear" w:color="auto" w:fill="auto"/>
          </w:tcPr>
          <w:p w14:paraId="2035A33C" w14:textId="77777777" w:rsidR="006E5D50" w:rsidRPr="005E058D" w:rsidRDefault="006E5D50" w:rsidP="00886BAB">
            <w:r w:rsidRPr="005E058D">
              <w:t xml:space="preserve">Description: </w:t>
            </w:r>
          </w:p>
        </w:tc>
        <w:tc>
          <w:tcPr>
            <w:tcW w:w="4022" w:type="pct"/>
            <w:shd w:val="clear" w:color="auto" w:fill="auto"/>
          </w:tcPr>
          <w:p w14:paraId="44C40AD1" w14:textId="6E44551F" w:rsidR="006E5D50" w:rsidRPr="005E058D" w:rsidRDefault="006E5D50" w:rsidP="00886BAB">
            <w:r w:rsidRPr="005E058D">
              <w:t xml:space="preserve">The website provides detailed information on voting from abroad in Slovenian elections. </w:t>
            </w:r>
          </w:p>
        </w:tc>
      </w:tr>
    </w:tbl>
    <w:p w14:paraId="3618EB83" w14:textId="5B331878" w:rsidR="009416DD" w:rsidRPr="005E058D" w:rsidRDefault="009416DD" w:rsidP="009416DD">
      <w:pPr>
        <w:pStyle w:val="Heading2"/>
      </w:pPr>
      <w:r w:rsidRPr="005E058D">
        <w:t>Education and youth</w:t>
      </w:r>
      <w:bookmarkEnd w:id="68"/>
      <w:r w:rsidRPr="005E058D">
        <w:t xml:space="preserve"> </w:t>
      </w:r>
    </w:p>
    <w:tbl>
      <w:tblPr>
        <w:tblW w:w="4941" w:type="pct"/>
        <w:tblInd w:w="108" w:type="dxa"/>
        <w:tblCellMar>
          <w:top w:w="60" w:type="dxa"/>
          <w:bottom w:w="60" w:type="dxa"/>
        </w:tblCellMar>
        <w:tblLook w:val="01E0" w:firstRow="1" w:lastRow="1" w:firstColumn="1" w:lastColumn="1" w:noHBand="0" w:noVBand="0"/>
      </w:tblPr>
      <w:tblGrid>
        <w:gridCol w:w="1740"/>
        <w:gridCol w:w="7157"/>
      </w:tblGrid>
      <w:tr w:rsidR="009416DD" w:rsidRPr="005E058D" w14:paraId="7C7ABCC9" w14:textId="77777777" w:rsidTr="0020346C">
        <w:trPr>
          <w:trHeight w:val="94"/>
        </w:trPr>
        <w:tc>
          <w:tcPr>
            <w:tcW w:w="5000" w:type="pct"/>
            <w:gridSpan w:val="2"/>
            <w:shd w:val="clear" w:color="auto" w:fill="EFFBFF"/>
          </w:tcPr>
          <w:p w14:paraId="750FDC13" w14:textId="5AA6EB05" w:rsidR="009416DD" w:rsidRPr="005E058D" w:rsidRDefault="009416DD" w:rsidP="00076AEA">
            <w:pPr>
              <w:pStyle w:val="Subtitle"/>
            </w:pPr>
            <w:bookmarkStart w:id="69" w:name="_Toc1475005"/>
            <w:r w:rsidRPr="005E058D">
              <w:t>School</w:t>
            </w:r>
            <w:r w:rsidR="000774C6" w:rsidRPr="005E058D">
              <w:t xml:space="preserve"> and</w:t>
            </w:r>
            <w:r w:rsidRPr="005E058D">
              <w:t xml:space="preserve"> </w:t>
            </w:r>
            <w:r w:rsidR="000774C6" w:rsidRPr="005E058D">
              <w:t>U</w:t>
            </w:r>
            <w:r w:rsidRPr="005E058D">
              <w:t>niversity</w:t>
            </w:r>
          </w:p>
        </w:tc>
      </w:tr>
      <w:tr w:rsidR="009416DD" w:rsidRPr="005E058D" w14:paraId="7B5B5448" w14:textId="77777777" w:rsidTr="00076AEA">
        <w:trPr>
          <w:trHeight w:val="198"/>
        </w:trPr>
        <w:tc>
          <w:tcPr>
            <w:tcW w:w="5000" w:type="pct"/>
            <w:gridSpan w:val="2"/>
            <w:shd w:val="clear" w:color="auto" w:fill="auto"/>
          </w:tcPr>
          <w:p w14:paraId="0BA95CD7" w14:textId="77777777" w:rsidR="009416DD" w:rsidRPr="005E058D" w:rsidRDefault="009416DD" w:rsidP="00076AEA">
            <w:pPr>
              <w:pStyle w:val="BodyText"/>
              <w:rPr>
                <w:b/>
              </w:rPr>
            </w:pPr>
            <w:r w:rsidRPr="005E058D">
              <w:rPr>
                <w:b/>
              </w:rPr>
              <w:t>Public libraries (availability of catalogues, search tools)</w:t>
            </w:r>
          </w:p>
        </w:tc>
      </w:tr>
      <w:tr w:rsidR="00D57C18" w:rsidRPr="005E058D" w14:paraId="36195068" w14:textId="77777777" w:rsidTr="00076AEA">
        <w:trPr>
          <w:trHeight w:val="198"/>
        </w:trPr>
        <w:tc>
          <w:tcPr>
            <w:tcW w:w="978" w:type="pct"/>
            <w:shd w:val="clear" w:color="auto" w:fill="auto"/>
          </w:tcPr>
          <w:p w14:paraId="79BD467D" w14:textId="77777777" w:rsidR="00D57C18" w:rsidRPr="005E058D" w:rsidRDefault="00D57C18" w:rsidP="00886BAB">
            <w:r w:rsidRPr="005E058D">
              <w:t>Responsibility:</w:t>
            </w:r>
          </w:p>
        </w:tc>
        <w:tc>
          <w:tcPr>
            <w:tcW w:w="4022" w:type="pct"/>
            <w:shd w:val="clear" w:color="auto" w:fill="auto"/>
          </w:tcPr>
          <w:p w14:paraId="6D461ED2" w14:textId="29854F35" w:rsidR="00D57C18" w:rsidRPr="005E058D" w:rsidRDefault="00D57C18" w:rsidP="00886BAB">
            <w:r w:rsidRPr="005E058D">
              <w:t>Central Government, Institute of Information Science (IZUM)</w:t>
            </w:r>
          </w:p>
        </w:tc>
      </w:tr>
      <w:tr w:rsidR="00D57C18" w:rsidRPr="005E058D" w14:paraId="029407D6" w14:textId="77777777" w:rsidTr="00076AEA">
        <w:trPr>
          <w:trHeight w:val="37"/>
        </w:trPr>
        <w:tc>
          <w:tcPr>
            <w:tcW w:w="978" w:type="pct"/>
            <w:shd w:val="clear" w:color="auto" w:fill="auto"/>
          </w:tcPr>
          <w:p w14:paraId="042E71D6" w14:textId="77777777" w:rsidR="00D57C18" w:rsidRPr="005E058D" w:rsidRDefault="00D57C18" w:rsidP="00886BAB">
            <w:r w:rsidRPr="005E058D">
              <w:t xml:space="preserve">Website: </w:t>
            </w:r>
          </w:p>
        </w:tc>
        <w:tc>
          <w:tcPr>
            <w:tcW w:w="4022" w:type="pct"/>
            <w:shd w:val="clear" w:color="auto" w:fill="auto"/>
          </w:tcPr>
          <w:p w14:paraId="04D1E03C" w14:textId="79B35EF2" w:rsidR="00D57C18" w:rsidRPr="005E058D" w:rsidRDefault="00F92A7B" w:rsidP="00886BAB">
            <w:hyperlink r:id="rId215" w:history="1">
              <w:r w:rsidR="00D57C18" w:rsidRPr="005E058D">
                <w:rPr>
                  <w:rStyle w:val="Hyperlink"/>
                </w:rPr>
                <w:t>http://cobiss.izum.si/</w:t>
              </w:r>
            </w:hyperlink>
            <w:r w:rsidR="00D57C18" w:rsidRPr="005E058D">
              <w:t xml:space="preserve">; </w:t>
            </w:r>
            <w:hyperlink r:id="rId216" w:history="1">
              <w:r w:rsidR="00D57C18" w:rsidRPr="005E058D">
                <w:rPr>
                  <w:rStyle w:val="Hyperlink"/>
                </w:rPr>
                <w:t>http://www.ctk.uni-lj.si/</w:t>
              </w:r>
            </w:hyperlink>
          </w:p>
        </w:tc>
      </w:tr>
      <w:tr w:rsidR="00D57C18" w:rsidRPr="005E058D" w14:paraId="75B2DF69" w14:textId="77777777" w:rsidTr="00076AEA">
        <w:trPr>
          <w:trHeight w:val="311"/>
        </w:trPr>
        <w:tc>
          <w:tcPr>
            <w:tcW w:w="978" w:type="pct"/>
            <w:shd w:val="clear" w:color="auto" w:fill="auto"/>
          </w:tcPr>
          <w:p w14:paraId="03FD4C67" w14:textId="77777777" w:rsidR="00D57C18" w:rsidRPr="005E058D" w:rsidRDefault="00D57C18" w:rsidP="00886BAB">
            <w:r w:rsidRPr="005E058D">
              <w:t xml:space="preserve">Description: </w:t>
            </w:r>
          </w:p>
        </w:tc>
        <w:tc>
          <w:tcPr>
            <w:tcW w:w="4022" w:type="pct"/>
            <w:shd w:val="clear" w:color="auto" w:fill="auto"/>
          </w:tcPr>
          <w:p w14:paraId="2768AC9E" w14:textId="3B94D267" w:rsidR="00D57C18" w:rsidRPr="005E058D" w:rsidRDefault="00D57C18" w:rsidP="00886BAB">
            <w:r w:rsidRPr="005E058D">
              <w:t xml:space="preserve">The Co-operative Online Bibliographic System </w:t>
            </w:r>
            <w:r w:rsidR="004B4BEF" w:rsidRPr="005E058D">
              <w:t>and</w:t>
            </w:r>
            <w:r w:rsidRPr="005E058D">
              <w:t xml:space="preserve"> Services (COBISS) forms the virtual library of Slovenia. Of vital importance for COBISS is the COBIB.SI online union bibliographic/catalogue database</w:t>
            </w:r>
            <w:r w:rsidR="004B4BEF" w:rsidRPr="005E058D">
              <w:t xml:space="preserve">. </w:t>
            </w:r>
            <w:r w:rsidRPr="005E058D">
              <w:t>COBIB.SI contai</w:t>
            </w:r>
            <w:r w:rsidR="004B4BEF" w:rsidRPr="005E058D">
              <w:t>ns</w:t>
            </w:r>
            <w:r w:rsidRPr="005E058D">
              <w:t xml:space="preserve"> over 3.1 million bibliographic records on book and non-book materials (monographs, serials, articles). The database offers multimedia presentation and contains information on the location of the sought items. COBISS also provides a booking system. New arrivals are published on the web sites; the central Technological Library can also inform users via by e-mail or RSS.</w:t>
            </w:r>
          </w:p>
        </w:tc>
      </w:tr>
      <w:tr w:rsidR="009416DD" w:rsidRPr="005E058D" w14:paraId="48B59E0F" w14:textId="77777777" w:rsidTr="00076AEA">
        <w:trPr>
          <w:trHeight w:val="198"/>
        </w:trPr>
        <w:tc>
          <w:tcPr>
            <w:tcW w:w="5000" w:type="pct"/>
            <w:gridSpan w:val="2"/>
            <w:shd w:val="clear" w:color="auto" w:fill="auto"/>
          </w:tcPr>
          <w:p w14:paraId="30946A0F" w14:textId="77777777" w:rsidR="009416DD" w:rsidRPr="005E058D" w:rsidRDefault="009416DD" w:rsidP="00076AEA">
            <w:pPr>
              <w:pStyle w:val="BodyText"/>
              <w:rPr>
                <w:b/>
              </w:rPr>
            </w:pPr>
            <w:r w:rsidRPr="005E058D">
              <w:rPr>
                <w:b/>
              </w:rPr>
              <w:t>Enrolment in higher education/university</w:t>
            </w:r>
          </w:p>
        </w:tc>
      </w:tr>
      <w:tr w:rsidR="00734EEB" w:rsidRPr="005E058D" w14:paraId="1310ABB3" w14:textId="77777777" w:rsidTr="00076AEA">
        <w:trPr>
          <w:trHeight w:val="198"/>
        </w:trPr>
        <w:tc>
          <w:tcPr>
            <w:tcW w:w="978" w:type="pct"/>
            <w:shd w:val="clear" w:color="auto" w:fill="auto"/>
          </w:tcPr>
          <w:p w14:paraId="7A7D92C4" w14:textId="77777777" w:rsidR="00734EEB" w:rsidRPr="005E058D" w:rsidRDefault="00734EEB" w:rsidP="00886BAB">
            <w:r w:rsidRPr="005E058D">
              <w:t>Responsibility:</w:t>
            </w:r>
          </w:p>
        </w:tc>
        <w:tc>
          <w:tcPr>
            <w:tcW w:w="4022" w:type="pct"/>
            <w:shd w:val="clear" w:color="auto" w:fill="auto"/>
          </w:tcPr>
          <w:p w14:paraId="3E7469EE" w14:textId="5CFF40A3" w:rsidR="00734EEB" w:rsidRPr="005E058D" w:rsidRDefault="00734EEB" w:rsidP="00886BAB">
            <w:r w:rsidRPr="005E058D">
              <w:t>Central Government, Ministry of Education, Science and Sport, Universities</w:t>
            </w:r>
          </w:p>
        </w:tc>
      </w:tr>
      <w:tr w:rsidR="00734EEB" w:rsidRPr="005E058D" w14:paraId="49C5B898" w14:textId="77777777" w:rsidTr="00076AEA">
        <w:trPr>
          <w:trHeight w:val="37"/>
        </w:trPr>
        <w:tc>
          <w:tcPr>
            <w:tcW w:w="978" w:type="pct"/>
            <w:shd w:val="clear" w:color="auto" w:fill="auto"/>
          </w:tcPr>
          <w:p w14:paraId="0197BC83" w14:textId="77777777" w:rsidR="00734EEB" w:rsidRPr="005E058D" w:rsidRDefault="00734EEB" w:rsidP="00886BAB">
            <w:r w:rsidRPr="005E058D">
              <w:t xml:space="preserve">Website: </w:t>
            </w:r>
          </w:p>
        </w:tc>
        <w:tc>
          <w:tcPr>
            <w:tcW w:w="4022" w:type="pct"/>
            <w:shd w:val="clear" w:color="auto" w:fill="auto"/>
          </w:tcPr>
          <w:p w14:paraId="323BB16E" w14:textId="77777777" w:rsidR="00734EEB" w:rsidRPr="005E058D" w:rsidRDefault="00F92A7B" w:rsidP="00886BAB">
            <w:hyperlink r:id="rId217" w:history="1">
              <w:r w:rsidR="00734EEB" w:rsidRPr="005E058D">
                <w:rPr>
                  <w:rStyle w:val="Hyperlink"/>
                </w:rPr>
                <w:t>https://www.uni-lj.si/eng/</w:t>
              </w:r>
            </w:hyperlink>
            <w:r w:rsidR="00734EEB" w:rsidRPr="005E058D">
              <w:t xml:space="preserve"> (University of Ljubljana);</w:t>
            </w:r>
          </w:p>
          <w:p w14:paraId="35278FD5" w14:textId="3353E3D8" w:rsidR="00734EEB" w:rsidRPr="005E058D" w:rsidRDefault="00734EEB" w:rsidP="00886BAB"/>
        </w:tc>
      </w:tr>
      <w:tr w:rsidR="00734EEB" w:rsidRPr="005E058D" w14:paraId="64D513DC" w14:textId="77777777" w:rsidTr="00076AEA">
        <w:trPr>
          <w:trHeight w:val="311"/>
        </w:trPr>
        <w:tc>
          <w:tcPr>
            <w:tcW w:w="978" w:type="pct"/>
            <w:shd w:val="clear" w:color="auto" w:fill="auto"/>
          </w:tcPr>
          <w:p w14:paraId="414778DF" w14:textId="77777777" w:rsidR="00734EEB" w:rsidRPr="005E058D" w:rsidRDefault="00734EEB" w:rsidP="00886BAB">
            <w:r w:rsidRPr="005E058D">
              <w:t xml:space="preserve">Description: </w:t>
            </w:r>
          </w:p>
        </w:tc>
        <w:tc>
          <w:tcPr>
            <w:tcW w:w="4022" w:type="pct"/>
            <w:shd w:val="clear" w:color="auto" w:fill="auto"/>
          </w:tcPr>
          <w:p w14:paraId="6DF4D67B" w14:textId="5C25DA15" w:rsidR="00734EEB" w:rsidRPr="005E058D" w:rsidRDefault="004B4BEF" w:rsidP="00886BAB">
            <w:r w:rsidRPr="005E058D">
              <w:t>The</w:t>
            </w:r>
            <w:r w:rsidR="00734EEB" w:rsidRPr="005E058D">
              <w:t xml:space="preserve"> records and analytical information system for higher education contains a complete record of student data and can be used to record, track and analyse student records. This portal is the official source on information on student status, dormitories, as well as on health insurance, pensions, student work, employment agency and national statistics. The system supports an online application system for enrolment in </w:t>
            </w:r>
            <w:hyperlink r:id="rId218" w:history="1">
              <w:r w:rsidR="00734EEB" w:rsidRPr="005E058D">
                <w:rPr>
                  <w:rStyle w:val="Hyperlink"/>
                </w:rPr>
                <w:t>study programmes</w:t>
              </w:r>
            </w:hyperlink>
            <w:r w:rsidR="00734EEB" w:rsidRPr="005E058D">
              <w:t xml:space="preserve"> and serves as an application system for subsidised student accommodation places. In 2014</w:t>
            </w:r>
            <w:r w:rsidRPr="005E058D">
              <w:t>,</w:t>
            </w:r>
            <w:r w:rsidR="00734EEB" w:rsidRPr="005E058D">
              <w:t xml:space="preserve"> users filled 48</w:t>
            </w:r>
            <w:r w:rsidRPr="005E058D">
              <w:t xml:space="preserve"> </w:t>
            </w:r>
            <w:r w:rsidR="00734EEB" w:rsidRPr="005E058D">
              <w:t xml:space="preserve">595 on-line applications. An analysis revealed that the estimated savings amounted to EUR </w:t>
            </w:r>
            <w:r w:rsidR="00734EEB" w:rsidRPr="000464F9">
              <w:t>800</w:t>
            </w:r>
            <w:r w:rsidRPr="000464F9">
              <w:t xml:space="preserve"> </w:t>
            </w:r>
            <w:r w:rsidR="00734EEB" w:rsidRPr="000464F9">
              <w:t>000 annually</w:t>
            </w:r>
            <w:r w:rsidR="00734EEB" w:rsidRPr="005E058D">
              <w:t>, as a result of the creation of an electronic data collection method in the field of higher education.</w:t>
            </w:r>
          </w:p>
        </w:tc>
      </w:tr>
      <w:tr w:rsidR="009416DD" w:rsidRPr="005E058D" w14:paraId="7A2FA3A4" w14:textId="77777777" w:rsidTr="00076AEA">
        <w:trPr>
          <w:trHeight w:val="198"/>
        </w:trPr>
        <w:tc>
          <w:tcPr>
            <w:tcW w:w="5000" w:type="pct"/>
            <w:gridSpan w:val="2"/>
            <w:shd w:val="clear" w:color="auto" w:fill="auto"/>
          </w:tcPr>
          <w:p w14:paraId="6AC09C0E" w14:textId="00DE9766" w:rsidR="009416DD" w:rsidRPr="005E058D" w:rsidRDefault="00607148" w:rsidP="00076AEA">
            <w:pPr>
              <w:pStyle w:val="BodyText"/>
              <w:rPr>
                <w:b/>
              </w:rPr>
            </w:pPr>
            <w:r w:rsidRPr="005E058D">
              <w:rPr>
                <w:b/>
              </w:rPr>
              <w:t>Grants</w:t>
            </w:r>
          </w:p>
        </w:tc>
      </w:tr>
      <w:tr w:rsidR="00607148" w:rsidRPr="005E058D" w14:paraId="56661ADF" w14:textId="77777777" w:rsidTr="00076AEA">
        <w:trPr>
          <w:trHeight w:val="198"/>
        </w:trPr>
        <w:tc>
          <w:tcPr>
            <w:tcW w:w="978" w:type="pct"/>
            <w:shd w:val="clear" w:color="auto" w:fill="auto"/>
          </w:tcPr>
          <w:p w14:paraId="10A5D3A0" w14:textId="77777777" w:rsidR="00607148" w:rsidRPr="005E058D" w:rsidRDefault="00607148" w:rsidP="0008211D">
            <w:r w:rsidRPr="005E058D">
              <w:t>Responsibility:</w:t>
            </w:r>
          </w:p>
        </w:tc>
        <w:tc>
          <w:tcPr>
            <w:tcW w:w="4022" w:type="pct"/>
            <w:shd w:val="clear" w:color="auto" w:fill="auto"/>
          </w:tcPr>
          <w:p w14:paraId="44B45D25" w14:textId="420DC86D" w:rsidR="00607148" w:rsidRPr="005E058D" w:rsidRDefault="00607148" w:rsidP="0008211D">
            <w:r w:rsidRPr="005E058D">
              <w:t xml:space="preserve">Central Government, Ministry of Education, Science and Sport </w:t>
            </w:r>
          </w:p>
        </w:tc>
      </w:tr>
      <w:tr w:rsidR="00607148" w:rsidRPr="005E058D" w14:paraId="09773E7E" w14:textId="77777777" w:rsidTr="00076AEA">
        <w:trPr>
          <w:trHeight w:val="37"/>
        </w:trPr>
        <w:tc>
          <w:tcPr>
            <w:tcW w:w="978" w:type="pct"/>
            <w:shd w:val="clear" w:color="auto" w:fill="auto"/>
          </w:tcPr>
          <w:p w14:paraId="2621D353" w14:textId="77777777" w:rsidR="00607148" w:rsidRPr="005E058D" w:rsidRDefault="00607148" w:rsidP="0008211D">
            <w:r w:rsidRPr="005E058D">
              <w:t xml:space="preserve">Website: </w:t>
            </w:r>
          </w:p>
        </w:tc>
        <w:tc>
          <w:tcPr>
            <w:tcW w:w="4022" w:type="pct"/>
            <w:shd w:val="clear" w:color="auto" w:fill="auto"/>
          </w:tcPr>
          <w:p w14:paraId="7AB4E9B8" w14:textId="08BBF16D" w:rsidR="00607148" w:rsidRPr="005E058D" w:rsidRDefault="00F92A7B" w:rsidP="0008211D">
            <w:hyperlink r:id="rId219" w:history="1">
              <w:r w:rsidR="00607148" w:rsidRPr="005E058D">
                <w:rPr>
                  <w:rStyle w:val="Hyperlink"/>
                </w:rPr>
                <w:t>http://www.mizs.gov.si/</w:t>
              </w:r>
            </w:hyperlink>
            <w:r w:rsidR="00607148" w:rsidRPr="005E058D">
              <w:t xml:space="preserve"> </w:t>
            </w:r>
          </w:p>
        </w:tc>
      </w:tr>
      <w:tr w:rsidR="00607148" w:rsidRPr="005E058D" w14:paraId="75180F29" w14:textId="77777777" w:rsidTr="00076AEA">
        <w:trPr>
          <w:trHeight w:val="311"/>
        </w:trPr>
        <w:tc>
          <w:tcPr>
            <w:tcW w:w="978" w:type="pct"/>
            <w:shd w:val="clear" w:color="auto" w:fill="auto"/>
          </w:tcPr>
          <w:p w14:paraId="3EA52AFC" w14:textId="77777777" w:rsidR="00607148" w:rsidRPr="005E058D" w:rsidRDefault="00607148" w:rsidP="0008211D">
            <w:r w:rsidRPr="005E058D">
              <w:t xml:space="preserve">Description: </w:t>
            </w:r>
          </w:p>
        </w:tc>
        <w:tc>
          <w:tcPr>
            <w:tcW w:w="4022" w:type="pct"/>
            <w:shd w:val="clear" w:color="auto" w:fill="auto"/>
          </w:tcPr>
          <w:p w14:paraId="616EDCC3" w14:textId="27503515" w:rsidR="00607148" w:rsidRPr="005E058D" w:rsidRDefault="00607148" w:rsidP="0008211D">
            <w:r w:rsidRPr="005E058D">
              <w:t xml:space="preserve">The Ministry of Education, Science and Sport offers information and forms to download on educational affairs </w:t>
            </w:r>
            <w:r w:rsidR="004B4BEF" w:rsidRPr="005E058D">
              <w:t>related to</w:t>
            </w:r>
            <w:r w:rsidRPr="005E058D">
              <w:t xml:space="preserve"> pre-school children, basic education, music schools, secondary education, adult education institutions, higher vocational education and sport. The Ministry of Education, Science and Sport awards grants to foreign students and issues calls for proposals requesting grants for Slovenian citizens.</w:t>
            </w:r>
          </w:p>
        </w:tc>
      </w:tr>
      <w:tr w:rsidR="00075B3A" w:rsidRPr="005E058D" w14:paraId="12687599" w14:textId="77777777" w:rsidTr="0020346C">
        <w:trPr>
          <w:trHeight w:val="94"/>
        </w:trPr>
        <w:tc>
          <w:tcPr>
            <w:tcW w:w="5000" w:type="pct"/>
            <w:gridSpan w:val="2"/>
            <w:shd w:val="clear" w:color="auto" w:fill="EFFBFF"/>
          </w:tcPr>
          <w:p w14:paraId="7794615F" w14:textId="6303C01B" w:rsidR="00075B3A" w:rsidRPr="005E058D" w:rsidRDefault="00CC5F29" w:rsidP="00076AEA">
            <w:pPr>
              <w:pStyle w:val="Subtitle"/>
            </w:pPr>
            <w:r w:rsidRPr="005E058D">
              <w:t>Traineeships</w:t>
            </w:r>
          </w:p>
        </w:tc>
      </w:tr>
      <w:tr w:rsidR="00075B3A" w:rsidRPr="005E058D" w14:paraId="2095D0BE" w14:textId="77777777" w:rsidTr="00076AEA">
        <w:trPr>
          <w:trHeight w:val="198"/>
        </w:trPr>
        <w:tc>
          <w:tcPr>
            <w:tcW w:w="5000" w:type="pct"/>
            <w:gridSpan w:val="2"/>
            <w:shd w:val="clear" w:color="auto" w:fill="auto"/>
          </w:tcPr>
          <w:p w14:paraId="4C743158" w14:textId="43567009" w:rsidR="00075B3A" w:rsidRPr="005E058D" w:rsidRDefault="0053028D" w:rsidP="00076AEA">
            <w:pPr>
              <w:pStyle w:val="BodyText"/>
              <w:rPr>
                <w:b/>
              </w:rPr>
            </w:pPr>
            <w:r w:rsidRPr="005E058D">
              <w:rPr>
                <w:rStyle w:val="Strong"/>
              </w:rPr>
              <w:t>Internships</w:t>
            </w:r>
          </w:p>
        </w:tc>
      </w:tr>
      <w:tr w:rsidR="0053028D" w:rsidRPr="005E058D" w14:paraId="3E63C538" w14:textId="77777777" w:rsidTr="00076AEA">
        <w:trPr>
          <w:trHeight w:val="198"/>
        </w:trPr>
        <w:tc>
          <w:tcPr>
            <w:tcW w:w="978" w:type="pct"/>
            <w:shd w:val="clear" w:color="auto" w:fill="auto"/>
          </w:tcPr>
          <w:p w14:paraId="2E75BF59" w14:textId="77777777" w:rsidR="0053028D" w:rsidRPr="005E058D" w:rsidRDefault="0053028D" w:rsidP="0008211D">
            <w:r w:rsidRPr="005E058D">
              <w:t>Responsibility:</w:t>
            </w:r>
          </w:p>
        </w:tc>
        <w:tc>
          <w:tcPr>
            <w:tcW w:w="4022" w:type="pct"/>
            <w:shd w:val="clear" w:color="auto" w:fill="auto"/>
          </w:tcPr>
          <w:p w14:paraId="763A8741" w14:textId="3A63FB53" w:rsidR="0053028D" w:rsidRPr="005E058D" w:rsidRDefault="0053028D" w:rsidP="0008211D">
            <w:r w:rsidRPr="005E058D">
              <w:t>Employment Service of Slovenia</w:t>
            </w:r>
          </w:p>
        </w:tc>
      </w:tr>
      <w:tr w:rsidR="0053028D" w:rsidRPr="005E058D" w14:paraId="233DCFD8" w14:textId="77777777" w:rsidTr="00076AEA">
        <w:trPr>
          <w:trHeight w:val="37"/>
        </w:trPr>
        <w:tc>
          <w:tcPr>
            <w:tcW w:w="978" w:type="pct"/>
            <w:shd w:val="clear" w:color="auto" w:fill="auto"/>
          </w:tcPr>
          <w:p w14:paraId="1491D1E2" w14:textId="77777777" w:rsidR="0053028D" w:rsidRPr="005E058D" w:rsidRDefault="0053028D" w:rsidP="0008211D">
            <w:r w:rsidRPr="005E058D">
              <w:t xml:space="preserve">Website: </w:t>
            </w:r>
          </w:p>
        </w:tc>
        <w:tc>
          <w:tcPr>
            <w:tcW w:w="4022" w:type="pct"/>
            <w:shd w:val="clear" w:color="auto" w:fill="auto"/>
          </w:tcPr>
          <w:p w14:paraId="392D8B17" w14:textId="1FC2D412" w:rsidR="0053028D" w:rsidRPr="005E058D" w:rsidRDefault="00F92A7B" w:rsidP="0008211D">
            <w:hyperlink r:id="rId220" w:history="1">
              <w:r w:rsidR="0053028D" w:rsidRPr="005E058D">
                <w:rPr>
                  <w:rStyle w:val="Hyperlink"/>
                </w:rPr>
                <w:t>http://www.ess.gov.si/mladi</w:t>
              </w:r>
            </w:hyperlink>
            <w:r w:rsidR="0053028D" w:rsidRPr="005E058D">
              <w:t xml:space="preserve"> </w:t>
            </w:r>
          </w:p>
        </w:tc>
      </w:tr>
      <w:tr w:rsidR="0053028D" w:rsidRPr="005E058D" w14:paraId="6BD2B025" w14:textId="77777777" w:rsidTr="00076AEA">
        <w:trPr>
          <w:trHeight w:val="311"/>
        </w:trPr>
        <w:tc>
          <w:tcPr>
            <w:tcW w:w="978" w:type="pct"/>
            <w:shd w:val="clear" w:color="auto" w:fill="auto"/>
          </w:tcPr>
          <w:p w14:paraId="155B46D2" w14:textId="77777777" w:rsidR="0053028D" w:rsidRPr="005E058D" w:rsidRDefault="0053028D" w:rsidP="0008211D">
            <w:r w:rsidRPr="005E058D">
              <w:t xml:space="preserve">Description: </w:t>
            </w:r>
          </w:p>
        </w:tc>
        <w:tc>
          <w:tcPr>
            <w:tcW w:w="4022" w:type="pct"/>
            <w:shd w:val="clear" w:color="auto" w:fill="auto"/>
          </w:tcPr>
          <w:p w14:paraId="69B8A65A" w14:textId="2F39BF9B" w:rsidR="0053028D" w:rsidRPr="005E058D" w:rsidRDefault="0053028D" w:rsidP="0008211D">
            <w:r w:rsidRPr="005E058D">
              <w:t>The website offers all the information on employment, which young people need when entering the labour market.</w:t>
            </w:r>
          </w:p>
        </w:tc>
      </w:tr>
      <w:tr w:rsidR="00D1120D" w:rsidRPr="005E058D" w14:paraId="1E8F5567" w14:textId="77777777" w:rsidTr="0098208B">
        <w:trPr>
          <w:trHeight w:val="94"/>
        </w:trPr>
        <w:tc>
          <w:tcPr>
            <w:tcW w:w="5000" w:type="pct"/>
            <w:gridSpan w:val="2"/>
            <w:shd w:val="clear" w:color="auto" w:fill="EFFBFF"/>
          </w:tcPr>
          <w:p w14:paraId="2FB71AE3" w14:textId="77777777" w:rsidR="00D1120D" w:rsidRPr="005E058D" w:rsidRDefault="00D1120D" w:rsidP="0098208B">
            <w:pPr>
              <w:pStyle w:val="Subtitle"/>
            </w:pPr>
            <w:r w:rsidRPr="005E058D">
              <w:t>Researchers</w:t>
            </w:r>
          </w:p>
        </w:tc>
      </w:tr>
      <w:tr w:rsidR="00D1120D" w:rsidRPr="005E058D" w14:paraId="5D8A50AE" w14:textId="77777777" w:rsidTr="0098208B">
        <w:trPr>
          <w:trHeight w:val="198"/>
        </w:trPr>
        <w:tc>
          <w:tcPr>
            <w:tcW w:w="5000" w:type="pct"/>
            <w:gridSpan w:val="2"/>
            <w:shd w:val="clear" w:color="auto" w:fill="auto"/>
          </w:tcPr>
          <w:p w14:paraId="7BCC0936" w14:textId="77777777" w:rsidR="00D1120D" w:rsidRPr="005E058D" w:rsidRDefault="00D1120D" w:rsidP="0098208B">
            <w:pPr>
              <w:pStyle w:val="BodyText"/>
              <w:rPr>
                <w:b/>
              </w:rPr>
            </w:pPr>
            <w:r w:rsidRPr="005E058D">
              <w:rPr>
                <w:rStyle w:val="Strong"/>
              </w:rPr>
              <w:t>Funding support</w:t>
            </w:r>
          </w:p>
        </w:tc>
      </w:tr>
      <w:tr w:rsidR="00D1120D" w:rsidRPr="005E058D" w14:paraId="7D7940C7" w14:textId="77777777" w:rsidTr="00076AEA">
        <w:trPr>
          <w:trHeight w:val="311"/>
        </w:trPr>
        <w:tc>
          <w:tcPr>
            <w:tcW w:w="978" w:type="pct"/>
            <w:shd w:val="clear" w:color="auto" w:fill="auto"/>
          </w:tcPr>
          <w:p w14:paraId="201772F9" w14:textId="2507D23F" w:rsidR="00D1120D" w:rsidRPr="005E058D" w:rsidRDefault="00D1120D" w:rsidP="00556566">
            <w:r w:rsidRPr="005E058D">
              <w:t>Responsibility:</w:t>
            </w:r>
          </w:p>
        </w:tc>
        <w:tc>
          <w:tcPr>
            <w:tcW w:w="4022" w:type="pct"/>
            <w:shd w:val="clear" w:color="auto" w:fill="auto"/>
          </w:tcPr>
          <w:p w14:paraId="3EA28FF3" w14:textId="3819867D" w:rsidR="00D1120D" w:rsidRPr="005E058D" w:rsidRDefault="00D1120D" w:rsidP="00556566">
            <w:r w:rsidRPr="005E058D">
              <w:t>Ministry of Economic Development and Technology</w:t>
            </w:r>
          </w:p>
        </w:tc>
      </w:tr>
      <w:tr w:rsidR="00D1120D" w:rsidRPr="005E058D" w14:paraId="05795798" w14:textId="77777777" w:rsidTr="00076AEA">
        <w:trPr>
          <w:trHeight w:val="311"/>
        </w:trPr>
        <w:tc>
          <w:tcPr>
            <w:tcW w:w="978" w:type="pct"/>
            <w:shd w:val="clear" w:color="auto" w:fill="auto"/>
          </w:tcPr>
          <w:p w14:paraId="482F89FE" w14:textId="46494DD0" w:rsidR="00D1120D" w:rsidRPr="005E058D" w:rsidRDefault="00D1120D" w:rsidP="00556566">
            <w:r w:rsidRPr="005E058D">
              <w:t xml:space="preserve">Website: </w:t>
            </w:r>
          </w:p>
        </w:tc>
        <w:tc>
          <w:tcPr>
            <w:tcW w:w="4022" w:type="pct"/>
            <w:shd w:val="clear" w:color="auto" w:fill="auto"/>
          </w:tcPr>
          <w:p w14:paraId="62CD9FD3" w14:textId="053B0DB1" w:rsidR="00D1120D" w:rsidRPr="005E058D" w:rsidRDefault="00F92A7B" w:rsidP="00556566">
            <w:hyperlink r:id="rId221" w:history="1">
              <w:r w:rsidR="00D1120D" w:rsidRPr="005E058D">
                <w:rPr>
                  <w:rStyle w:val="Hyperlink"/>
                </w:rPr>
                <w:t>http://www.mgrt.gov.si/en/</w:t>
              </w:r>
            </w:hyperlink>
            <w:r w:rsidR="00D1120D" w:rsidRPr="005E058D">
              <w:t xml:space="preserve"> </w:t>
            </w:r>
          </w:p>
        </w:tc>
      </w:tr>
      <w:tr w:rsidR="00D1120D" w:rsidRPr="005E058D" w14:paraId="67BA7C89" w14:textId="77777777" w:rsidTr="00076AEA">
        <w:trPr>
          <w:trHeight w:val="311"/>
        </w:trPr>
        <w:tc>
          <w:tcPr>
            <w:tcW w:w="978" w:type="pct"/>
            <w:shd w:val="clear" w:color="auto" w:fill="auto"/>
          </w:tcPr>
          <w:p w14:paraId="110D70FE" w14:textId="4588ECB5" w:rsidR="00D1120D" w:rsidRPr="005E058D" w:rsidRDefault="00D1120D" w:rsidP="00556566">
            <w:r w:rsidRPr="005E058D">
              <w:t xml:space="preserve">Description: </w:t>
            </w:r>
          </w:p>
        </w:tc>
        <w:tc>
          <w:tcPr>
            <w:tcW w:w="4022" w:type="pct"/>
            <w:shd w:val="clear" w:color="auto" w:fill="auto"/>
          </w:tcPr>
          <w:p w14:paraId="4BB48761" w14:textId="30EDB871" w:rsidR="00D1120D" w:rsidRPr="005E058D" w:rsidRDefault="00D1120D" w:rsidP="00556566">
            <w:r w:rsidRPr="005E058D">
              <w:t xml:space="preserve">The website presents the ways for promoting innovation and technological development and gives information on available funding opportunities.  </w:t>
            </w:r>
          </w:p>
        </w:tc>
      </w:tr>
      <w:tr w:rsidR="00D1120D" w:rsidRPr="005E058D" w14:paraId="2B24B044" w14:textId="77777777" w:rsidTr="0098208B">
        <w:trPr>
          <w:trHeight w:val="198"/>
        </w:trPr>
        <w:tc>
          <w:tcPr>
            <w:tcW w:w="5000" w:type="pct"/>
            <w:gridSpan w:val="2"/>
            <w:shd w:val="clear" w:color="auto" w:fill="auto"/>
          </w:tcPr>
          <w:p w14:paraId="612031D5" w14:textId="77777777" w:rsidR="00D1120D" w:rsidRPr="005E058D" w:rsidRDefault="00D1120D" w:rsidP="0098208B">
            <w:pPr>
              <w:pStyle w:val="BodyText"/>
              <w:rPr>
                <w:b/>
              </w:rPr>
            </w:pPr>
            <w:r w:rsidRPr="005E058D">
              <w:rPr>
                <w:b/>
                <w:bCs/>
              </w:rPr>
              <w:t>Information and assistance to researchers</w:t>
            </w:r>
          </w:p>
        </w:tc>
      </w:tr>
      <w:tr w:rsidR="00D1120D" w:rsidRPr="005E058D" w14:paraId="13730770" w14:textId="77777777" w:rsidTr="00076AEA">
        <w:trPr>
          <w:trHeight w:val="311"/>
        </w:trPr>
        <w:tc>
          <w:tcPr>
            <w:tcW w:w="978" w:type="pct"/>
            <w:shd w:val="clear" w:color="auto" w:fill="auto"/>
          </w:tcPr>
          <w:p w14:paraId="36A2623C" w14:textId="01E93D98" w:rsidR="00D1120D" w:rsidRPr="005E058D" w:rsidRDefault="00D1120D" w:rsidP="0008211D">
            <w:r w:rsidRPr="005E058D">
              <w:t>Responsibility:</w:t>
            </w:r>
          </w:p>
        </w:tc>
        <w:tc>
          <w:tcPr>
            <w:tcW w:w="4022" w:type="pct"/>
            <w:shd w:val="clear" w:color="auto" w:fill="auto"/>
          </w:tcPr>
          <w:p w14:paraId="0E9F61AE" w14:textId="6BECA63D" w:rsidR="00D1120D" w:rsidRPr="005E058D" w:rsidRDefault="00D1120D" w:rsidP="0008211D">
            <w:r w:rsidRPr="005E058D">
              <w:t>EURAXESS Slovenia</w:t>
            </w:r>
          </w:p>
        </w:tc>
      </w:tr>
      <w:tr w:rsidR="00D1120D" w:rsidRPr="005E058D" w14:paraId="3CE04EEA" w14:textId="77777777" w:rsidTr="00076AEA">
        <w:trPr>
          <w:trHeight w:val="311"/>
        </w:trPr>
        <w:tc>
          <w:tcPr>
            <w:tcW w:w="978" w:type="pct"/>
            <w:shd w:val="clear" w:color="auto" w:fill="auto"/>
          </w:tcPr>
          <w:p w14:paraId="12109803" w14:textId="70B270F0" w:rsidR="00D1120D" w:rsidRPr="005E058D" w:rsidRDefault="00D1120D" w:rsidP="0008211D">
            <w:r w:rsidRPr="005E058D">
              <w:t xml:space="preserve">Website: </w:t>
            </w:r>
          </w:p>
        </w:tc>
        <w:tc>
          <w:tcPr>
            <w:tcW w:w="4022" w:type="pct"/>
            <w:shd w:val="clear" w:color="auto" w:fill="auto"/>
          </w:tcPr>
          <w:p w14:paraId="21A47319" w14:textId="08A3A4FF" w:rsidR="00D1120D" w:rsidRPr="005E058D" w:rsidRDefault="00F92A7B" w:rsidP="0008211D">
            <w:hyperlink r:id="rId222" w:history="1">
              <w:r w:rsidR="00D1120D" w:rsidRPr="005E058D">
                <w:rPr>
                  <w:rStyle w:val="Hyperlink"/>
                </w:rPr>
                <w:t>http://www.euraxess.si/en/</w:t>
              </w:r>
            </w:hyperlink>
            <w:r w:rsidR="00D1120D" w:rsidRPr="005E058D">
              <w:rPr>
                <w:rStyle w:val="Hyperlink"/>
              </w:rPr>
              <w:t xml:space="preserve"> </w:t>
            </w:r>
          </w:p>
        </w:tc>
      </w:tr>
      <w:tr w:rsidR="00D1120D" w:rsidRPr="005E058D" w14:paraId="21F7F7DD" w14:textId="77777777" w:rsidTr="00076AEA">
        <w:trPr>
          <w:trHeight w:val="311"/>
        </w:trPr>
        <w:tc>
          <w:tcPr>
            <w:tcW w:w="978" w:type="pct"/>
            <w:shd w:val="clear" w:color="auto" w:fill="auto"/>
          </w:tcPr>
          <w:p w14:paraId="76E6C146" w14:textId="08FD7D38" w:rsidR="00D1120D" w:rsidRPr="005E058D" w:rsidRDefault="00D1120D" w:rsidP="0008211D">
            <w:r w:rsidRPr="005E058D">
              <w:t xml:space="preserve">Description: </w:t>
            </w:r>
          </w:p>
        </w:tc>
        <w:tc>
          <w:tcPr>
            <w:tcW w:w="4022" w:type="pct"/>
            <w:shd w:val="clear" w:color="auto" w:fill="auto"/>
          </w:tcPr>
          <w:p w14:paraId="0D918069" w14:textId="7FB971C1" w:rsidR="00D1120D" w:rsidRPr="005E058D" w:rsidRDefault="00D1120D" w:rsidP="0008211D">
            <w:r w:rsidRPr="005E058D">
              <w:t xml:space="preserve">EURAXESS Slovenia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D1120D" w:rsidRPr="005E058D" w14:paraId="5CC49146" w14:textId="77777777" w:rsidTr="0098208B">
        <w:trPr>
          <w:trHeight w:val="198"/>
        </w:trPr>
        <w:tc>
          <w:tcPr>
            <w:tcW w:w="5000" w:type="pct"/>
            <w:gridSpan w:val="2"/>
            <w:shd w:val="clear" w:color="auto" w:fill="auto"/>
          </w:tcPr>
          <w:p w14:paraId="5F3704EB" w14:textId="77777777" w:rsidR="00D1120D" w:rsidRPr="005E058D" w:rsidRDefault="00D1120D" w:rsidP="0098208B">
            <w:pPr>
              <w:pStyle w:val="BodyText"/>
              <w:rPr>
                <w:b/>
              </w:rPr>
            </w:pPr>
            <w:r w:rsidRPr="005E058D">
              <w:rPr>
                <w:b/>
                <w:bCs/>
              </w:rPr>
              <w:t>Public libraries (availability of catalogues, search tools)</w:t>
            </w:r>
          </w:p>
        </w:tc>
      </w:tr>
      <w:tr w:rsidR="00D1120D" w:rsidRPr="005E058D" w14:paraId="4775B5B3" w14:textId="77777777" w:rsidTr="00076AEA">
        <w:trPr>
          <w:trHeight w:val="311"/>
        </w:trPr>
        <w:tc>
          <w:tcPr>
            <w:tcW w:w="978" w:type="pct"/>
            <w:shd w:val="clear" w:color="auto" w:fill="auto"/>
          </w:tcPr>
          <w:p w14:paraId="1910EC8F" w14:textId="2D17A22D" w:rsidR="00D1120D" w:rsidRPr="005E058D" w:rsidRDefault="00D1120D" w:rsidP="0008211D">
            <w:r w:rsidRPr="005E058D">
              <w:t>Responsibility:</w:t>
            </w:r>
          </w:p>
        </w:tc>
        <w:tc>
          <w:tcPr>
            <w:tcW w:w="4022" w:type="pct"/>
            <w:shd w:val="clear" w:color="auto" w:fill="auto"/>
          </w:tcPr>
          <w:p w14:paraId="394FDA47" w14:textId="7EB55E67" w:rsidR="00D1120D" w:rsidRPr="005E058D" w:rsidRDefault="00D1120D" w:rsidP="0008211D">
            <w:r w:rsidRPr="005E058D">
              <w:t>Central Government, Institute of Information Science (IZUM)</w:t>
            </w:r>
          </w:p>
        </w:tc>
      </w:tr>
      <w:tr w:rsidR="00D1120D" w:rsidRPr="005E058D" w14:paraId="69CB5B30" w14:textId="77777777" w:rsidTr="00076AEA">
        <w:trPr>
          <w:trHeight w:val="311"/>
        </w:trPr>
        <w:tc>
          <w:tcPr>
            <w:tcW w:w="978" w:type="pct"/>
            <w:shd w:val="clear" w:color="auto" w:fill="auto"/>
          </w:tcPr>
          <w:p w14:paraId="414D908A" w14:textId="0EF38F41" w:rsidR="00D1120D" w:rsidRPr="005E058D" w:rsidRDefault="00D1120D" w:rsidP="0008211D">
            <w:r w:rsidRPr="005E058D">
              <w:t xml:space="preserve">Website: </w:t>
            </w:r>
          </w:p>
        </w:tc>
        <w:tc>
          <w:tcPr>
            <w:tcW w:w="4022" w:type="pct"/>
            <w:shd w:val="clear" w:color="auto" w:fill="auto"/>
          </w:tcPr>
          <w:p w14:paraId="57AED918" w14:textId="30CB7194" w:rsidR="00D1120D" w:rsidRPr="005E058D" w:rsidRDefault="00F92A7B" w:rsidP="0008211D">
            <w:hyperlink r:id="rId223" w:history="1">
              <w:r w:rsidR="00D1120D" w:rsidRPr="005E058D">
                <w:rPr>
                  <w:rStyle w:val="Hyperlink"/>
                </w:rPr>
                <w:t>http://cobiss.izum.si/</w:t>
              </w:r>
            </w:hyperlink>
            <w:r w:rsidR="00D1120D" w:rsidRPr="005E058D">
              <w:t xml:space="preserve">; </w:t>
            </w:r>
            <w:hyperlink r:id="rId224" w:history="1">
              <w:r w:rsidR="00D1120D" w:rsidRPr="005E058D">
                <w:rPr>
                  <w:rStyle w:val="Hyperlink"/>
                </w:rPr>
                <w:t>http://www.ctk.uni-lj.si/</w:t>
              </w:r>
            </w:hyperlink>
          </w:p>
        </w:tc>
      </w:tr>
      <w:tr w:rsidR="00D1120D" w:rsidRPr="005E058D" w14:paraId="36AFD7B7" w14:textId="77777777" w:rsidTr="00076AEA">
        <w:trPr>
          <w:trHeight w:val="311"/>
        </w:trPr>
        <w:tc>
          <w:tcPr>
            <w:tcW w:w="978" w:type="pct"/>
            <w:shd w:val="clear" w:color="auto" w:fill="auto"/>
          </w:tcPr>
          <w:p w14:paraId="14967674" w14:textId="07D100C1" w:rsidR="00D1120D" w:rsidRPr="005E058D" w:rsidRDefault="00D1120D" w:rsidP="0008211D">
            <w:r w:rsidRPr="005E058D">
              <w:t xml:space="preserve">Description: </w:t>
            </w:r>
          </w:p>
        </w:tc>
        <w:tc>
          <w:tcPr>
            <w:tcW w:w="4022" w:type="pct"/>
            <w:shd w:val="clear" w:color="auto" w:fill="auto"/>
          </w:tcPr>
          <w:p w14:paraId="6B4AFBEE" w14:textId="78169240" w:rsidR="00D1120D" w:rsidRPr="005E058D" w:rsidRDefault="00D1120D" w:rsidP="0008211D">
            <w:r w:rsidRPr="005E058D">
              <w:t>The Co-operative Online Bibliographic System and Services (COBISS) forms the virtual library of Slovenia. Of vital importance for COBISS is the COBIB.SI online union bibliographic/catalogue database. COBIB.SI contains over 3.1 million bibliographic records on book and non-book materials (monographs, serials, articles). The database offers multimedia presentation and contains information on the location of the sought items. COBISS also provides a booking system. New arrivals are published on the web sites; the central Technological Library can also inform users via by e-mail or RSS.</w:t>
            </w:r>
          </w:p>
        </w:tc>
      </w:tr>
      <w:tr w:rsidR="00D1120D" w:rsidRPr="005E058D" w14:paraId="09BD6B2B" w14:textId="77777777" w:rsidTr="0020346C">
        <w:trPr>
          <w:trHeight w:val="94"/>
        </w:trPr>
        <w:tc>
          <w:tcPr>
            <w:tcW w:w="5000" w:type="pct"/>
            <w:gridSpan w:val="2"/>
            <w:shd w:val="clear" w:color="auto" w:fill="EFFBFF"/>
          </w:tcPr>
          <w:p w14:paraId="104A3419" w14:textId="7C8ADAE0" w:rsidR="00D1120D" w:rsidRPr="005E058D" w:rsidRDefault="00D1120D" w:rsidP="00D1120D">
            <w:pPr>
              <w:pStyle w:val="Subtitle"/>
            </w:pPr>
            <w:r w:rsidRPr="005E058D">
              <w:t>Volunteering</w:t>
            </w:r>
          </w:p>
        </w:tc>
      </w:tr>
      <w:tr w:rsidR="00D1120D" w:rsidRPr="005E058D" w14:paraId="19B9D616" w14:textId="77777777" w:rsidTr="00076AEA">
        <w:trPr>
          <w:trHeight w:val="198"/>
        </w:trPr>
        <w:tc>
          <w:tcPr>
            <w:tcW w:w="5000" w:type="pct"/>
            <w:gridSpan w:val="2"/>
            <w:shd w:val="clear" w:color="auto" w:fill="auto"/>
          </w:tcPr>
          <w:p w14:paraId="42C4FA0E" w14:textId="67646CE3" w:rsidR="00D1120D" w:rsidRPr="005E058D" w:rsidRDefault="00D1120D" w:rsidP="00D1120D">
            <w:pPr>
              <w:pStyle w:val="BodyText"/>
              <w:rPr>
                <w:b/>
              </w:rPr>
            </w:pPr>
            <w:r w:rsidRPr="005E058D">
              <w:rPr>
                <w:b/>
              </w:rPr>
              <w:t>Volunteering</w:t>
            </w:r>
          </w:p>
        </w:tc>
      </w:tr>
      <w:tr w:rsidR="00D1120D" w:rsidRPr="005E058D" w14:paraId="5741FAA9" w14:textId="77777777" w:rsidTr="00076AEA">
        <w:trPr>
          <w:trHeight w:val="198"/>
        </w:trPr>
        <w:tc>
          <w:tcPr>
            <w:tcW w:w="978" w:type="pct"/>
            <w:shd w:val="clear" w:color="auto" w:fill="auto"/>
          </w:tcPr>
          <w:p w14:paraId="0956CC28" w14:textId="77777777" w:rsidR="00D1120D" w:rsidRPr="005E058D" w:rsidRDefault="00D1120D" w:rsidP="00556566">
            <w:r w:rsidRPr="005E058D">
              <w:t>Responsibility:</w:t>
            </w:r>
          </w:p>
        </w:tc>
        <w:tc>
          <w:tcPr>
            <w:tcW w:w="4022" w:type="pct"/>
            <w:shd w:val="clear" w:color="auto" w:fill="auto"/>
          </w:tcPr>
          <w:p w14:paraId="61E2DCEA" w14:textId="3E553885" w:rsidR="00D1120D" w:rsidRPr="00F3221F" w:rsidRDefault="00D1120D" w:rsidP="00556566">
            <w:pPr>
              <w:rPr>
                <w:i/>
              </w:rPr>
            </w:pPr>
            <w:proofErr w:type="spellStart"/>
            <w:r w:rsidRPr="00F3221F">
              <w:rPr>
                <w:i/>
              </w:rPr>
              <w:t>Zavod</w:t>
            </w:r>
            <w:proofErr w:type="spellEnd"/>
            <w:r w:rsidRPr="00F3221F">
              <w:rPr>
                <w:i/>
              </w:rPr>
              <w:t xml:space="preserve"> </w:t>
            </w:r>
            <w:proofErr w:type="spellStart"/>
            <w:r w:rsidRPr="00F3221F">
              <w:rPr>
                <w:i/>
              </w:rPr>
              <w:t>Voluntariat</w:t>
            </w:r>
            <w:proofErr w:type="spellEnd"/>
          </w:p>
        </w:tc>
      </w:tr>
      <w:tr w:rsidR="00D1120D" w:rsidRPr="005E058D" w14:paraId="63A8B6C2" w14:textId="77777777" w:rsidTr="00076AEA">
        <w:trPr>
          <w:trHeight w:val="37"/>
        </w:trPr>
        <w:tc>
          <w:tcPr>
            <w:tcW w:w="978" w:type="pct"/>
            <w:shd w:val="clear" w:color="auto" w:fill="auto"/>
          </w:tcPr>
          <w:p w14:paraId="193A16B0" w14:textId="77777777" w:rsidR="00D1120D" w:rsidRPr="005E058D" w:rsidRDefault="00D1120D" w:rsidP="00556566">
            <w:r w:rsidRPr="005E058D">
              <w:t xml:space="preserve">Website: </w:t>
            </w:r>
          </w:p>
        </w:tc>
        <w:tc>
          <w:tcPr>
            <w:tcW w:w="4022" w:type="pct"/>
            <w:shd w:val="clear" w:color="auto" w:fill="auto"/>
          </w:tcPr>
          <w:p w14:paraId="648529FD" w14:textId="7C4FBDAA" w:rsidR="00D1120D" w:rsidRPr="005E058D" w:rsidRDefault="00F92A7B" w:rsidP="00556566">
            <w:hyperlink r:id="rId225" w:history="1">
              <w:r w:rsidR="00D1120D" w:rsidRPr="005E058D">
                <w:rPr>
                  <w:rStyle w:val="Hyperlink"/>
                </w:rPr>
                <w:t>http://www.zavod-voluntariat.si/?lang=en</w:t>
              </w:r>
            </w:hyperlink>
            <w:r w:rsidR="00D1120D" w:rsidRPr="005E058D">
              <w:t xml:space="preserve"> </w:t>
            </w:r>
          </w:p>
        </w:tc>
      </w:tr>
      <w:tr w:rsidR="00D1120D" w:rsidRPr="005E058D" w14:paraId="0B4D1D45" w14:textId="77777777" w:rsidTr="00076AEA">
        <w:trPr>
          <w:trHeight w:val="311"/>
        </w:trPr>
        <w:tc>
          <w:tcPr>
            <w:tcW w:w="978" w:type="pct"/>
            <w:shd w:val="clear" w:color="auto" w:fill="auto"/>
          </w:tcPr>
          <w:p w14:paraId="5A78273D" w14:textId="77777777" w:rsidR="00D1120D" w:rsidRPr="005E058D" w:rsidRDefault="00D1120D" w:rsidP="00556566">
            <w:r w:rsidRPr="005E058D">
              <w:t xml:space="preserve">Description: </w:t>
            </w:r>
          </w:p>
        </w:tc>
        <w:tc>
          <w:tcPr>
            <w:tcW w:w="4022" w:type="pct"/>
            <w:shd w:val="clear" w:color="auto" w:fill="auto"/>
          </w:tcPr>
          <w:p w14:paraId="4E86252D" w14:textId="2965D334" w:rsidR="00D1120D" w:rsidRPr="005E058D" w:rsidRDefault="00D1120D" w:rsidP="00556566">
            <w:r w:rsidRPr="005E058D">
              <w:t xml:space="preserve">The website offers extensive information on volunteering, including short-term and long-term volunteering, advices and guidelines and links to apply to the different offers.  </w:t>
            </w:r>
          </w:p>
        </w:tc>
      </w:tr>
    </w:tbl>
    <w:p w14:paraId="4B7318DE" w14:textId="77777777" w:rsidR="009416DD" w:rsidRPr="005E058D" w:rsidRDefault="009416DD" w:rsidP="009416DD">
      <w:pPr>
        <w:pStyle w:val="Heading2"/>
      </w:pPr>
      <w:r w:rsidRPr="005E058D">
        <w:t>Health</w:t>
      </w:r>
      <w:bookmarkEnd w:id="69"/>
      <w:r w:rsidRPr="005E058D">
        <w:t xml:space="preserve"> </w:t>
      </w:r>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9416DD" w:rsidRPr="005E058D" w14:paraId="712DEDCC" w14:textId="77777777" w:rsidTr="0020346C">
        <w:trPr>
          <w:trHeight w:val="94"/>
        </w:trPr>
        <w:tc>
          <w:tcPr>
            <w:tcW w:w="5000" w:type="pct"/>
            <w:gridSpan w:val="3"/>
            <w:shd w:val="clear" w:color="auto" w:fill="EFFBFF"/>
          </w:tcPr>
          <w:p w14:paraId="198DD4EB" w14:textId="413A08DF" w:rsidR="009416DD" w:rsidRPr="005E058D" w:rsidRDefault="008D6FF4" w:rsidP="00076AEA">
            <w:pPr>
              <w:pStyle w:val="Subtitle"/>
            </w:pPr>
            <w:r w:rsidRPr="005E058D">
              <w:t>H</w:t>
            </w:r>
            <w:r w:rsidR="009416DD" w:rsidRPr="005E058D">
              <w:t>ealthcare</w:t>
            </w:r>
          </w:p>
        </w:tc>
      </w:tr>
      <w:tr w:rsidR="009416DD" w:rsidRPr="005E058D" w14:paraId="05487FCA" w14:textId="77777777" w:rsidTr="00076AEA">
        <w:trPr>
          <w:trHeight w:val="198"/>
        </w:trPr>
        <w:tc>
          <w:tcPr>
            <w:tcW w:w="5000" w:type="pct"/>
            <w:gridSpan w:val="3"/>
            <w:shd w:val="clear" w:color="auto" w:fill="auto"/>
          </w:tcPr>
          <w:p w14:paraId="0A088E51" w14:textId="6E0AD471" w:rsidR="009416DD" w:rsidRPr="005E058D" w:rsidRDefault="00D037D5" w:rsidP="00076AEA">
            <w:pPr>
              <w:pStyle w:val="BodyText"/>
              <w:rPr>
                <w:b/>
              </w:rPr>
            </w:pPr>
            <w:r w:rsidRPr="005E058D">
              <w:rPr>
                <w:b/>
                <w:bCs/>
              </w:rPr>
              <w:t>Health related services (interactive advice on the availability of services in different hospitals; appointments for hospitals)</w:t>
            </w:r>
          </w:p>
        </w:tc>
      </w:tr>
      <w:tr w:rsidR="004A3E30" w:rsidRPr="005E058D" w14:paraId="5B2FC735" w14:textId="77777777" w:rsidTr="00076AEA">
        <w:trPr>
          <w:trHeight w:val="198"/>
        </w:trPr>
        <w:tc>
          <w:tcPr>
            <w:tcW w:w="978" w:type="pct"/>
            <w:gridSpan w:val="2"/>
            <w:shd w:val="clear" w:color="auto" w:fill="auto"/>
          </w:tcPr>
          <w:p w14:paraId="495B0B00" w14:textId="77777777" w:rsidR="004A3E30" w:rsidRPr="005E058D" w:rsidRDefault="004A3E30" w:rsidP="00556566">
            <w:r w:rsidRPr="005E058D">
              <w:t>Responsibility:</w:t>
            </w:r>
          </w:p>
        </w:tc>
        <w:tc>
          <w:tcPr>
            <w:tcW w:w="4022" w:type="pct"/>
            <w:shd w:val="clear" w:color="auto" w:fill="auto"/>
          </w:tcPr>
          <w:p w14:paraId="44C1D5B1" w14:textId="6A84E01E" w:rsidR="004A3E30" w:rsidRPr="005E058D" w:rsidRDefault="004A3E30" w:rsidP="00556566">
            <w:r w:rsidRPr="005E058D">
              <w:t>Ministry of Health</w:t>
            </w:r>
          </w:p>
        </w:tc>
      </w:tr>
      <w:tr w:rsidR="004A3E30" w:rsidRPr="005E058D" w14:paraId="58D181BA" w14:textId="77777777" w:rsidTr="00076AEA">
        <w:trPr>
          <w:trHeight w:val="37"/>
        </w:trPr>
        <w:tc>
          <w:tcPr>
            <w:tcW w:w="978" w:type="pct"/>
            <w:gridSpan w:val="2"/>
            <w:shd w:val="clear" w:color="auto" w:fill="auto"/>
          </w:tcPr>
          <w:p w14:paraId="52FA2946" w14:textId="77777777" w:rsidR="004A3E30" w:rsidRPr="005E058D" w:rsidRDefault="004A3E30" w:rsidP="00556566">
            <w:r w:rsidRPr="005E058D">
              <w:t xml:space="preserve">Website: </w:t>
            </w:r>
          </w:p>
        </w:tc>
        <w:tc>
          <w:tcPr>
            <w:tcW w:w="4022" w:type="pct"/>
            <w:shd w:val="clear" w:color="auto" w:fill="auto"/>
          </w:tcPr>
          <w:p w14:paraId="620E4748" w14:textId="6510B915" w:rsidR="004A3E30" w:rsidRPr="005E058D" w:rsidRDefault="00F92A7B" w:rsidP="00556566">
            <w:hyperlink r:id="rId226" w:history="1">
              <w:r w:rsidR="004A3E30" w:rsidRPr="005E058D">
                <w:rPr>
                  <w:rStyle w:val="Hyperlink"/>
                  <w:rFonts w:cs="Arial"/>
                  <w:bCs/>
                </w:rPr>
                <w:t>https://zvem.ezdrav.si/domov</w:t>
              </w:r>
            </w:hyperlink>
            <w:r w:rsidR="004A3E30" w:rsidRPr="005E058D">
              <w:rPr>
                <w:rFonts w:cs="Arial"/>
                <w:bCs/>
                <w:color w:val="000000"/>
              </w:rPr>
              <w:t xml:space="preserve">; </w:t>
            </w:r>
            <w:hyperlink r:id="rId227" w:history="1">
              <w:r w:rsidR="004A3E30" w:rsidRPr="005E058D">
                <w:rPr>
                  <w:rStyle w:val="Hyperlink"/>
                </w:rPr>
                <w:t>http://www.zzzs.si/cakdobe</w:t>
              </w:r>
            </w:hyperlink>
          </w:p>
        </w:tc>
      </w:tr>
      <w:tr w:rsidR="004A3E30" w:rsidRPr="005E058D" w14:paraId="59AEF159" w14:textId="77777777" w:rsidTr="00076AEA">
        <w:trPr>
          <w:trHeight w:val="311"/>
        </w:trPr>
        <w:tc>
          <w:tcPr>
            <w:tcW w:w="978" w:type="pct"/>
            <w:gridSpan w:val="2"/>
            <w:shd w:val="clear" w:color="auto" w:fill="auto"/>
          </w:tcPr>
          <w:p w14:paraId="786A9DF9" w14:textId="77777777" w:rsidR="004A3E30" w:rsidRPr="005E058D" w:rsidRDefault="004A3E30" w:rsidP="00556566">
            <w:r w:rsidRPr="005E058D">
              <w:t xml:space="preserve">Description: </w:t>
            </w:r>
          </w:p>
        </w:tc>
        <w:tc>
          <w:tcPr>
            <w:tcW w:w="4022" w:type="pct"/>
            <w:shd w:val="clear" w:color="auto" w:fill="auto"/>
          </w:tcPr>
          <w:p w14:paraId="0A3C68BC" w14:textId="77777777" w:rsidR="004A3E30" w:rsidRPr="005E058D" w:rsidRDefault="004A3E30" w:rsidP="00556566">
            <w:r w:rsidRPr="005E058D">
              <w:t xml:space="preserve">Portal </w:t>
            </w:r>
            <w:proofErr w:type="spellStart"/>
            <w:r w:rsidRPr="005E058D">
              <w:t>zVEM</w:t>
            </w:r>
            <w:proofErr w:type="spellEnd"/>
            <w:r w:rsidRPr="005E058D">
              <w:t xml:space="preserve"> is a One Stop Shop. The eHealth portal, which offers information on waiting times and access to electronic referrals and appointment, provides access to electronic health data and access to electronically prescribed and dispensed medication.</w:t>
            </w:r>
          </w:p>
          <w:p w14:paraId="2D3B5EC2" w14:textId="5C8CE494" w:rsidR="004A3E30" w:rsidRPr="005E058D" w:rsidRDefault="004A3E30" w:rsidP="00556566">
            <w:r w:rsidRPr="005E058D">
              <w:t xml:space="preserve">Security and privacy of the user are protected. The Health </w:t>
            </w:r>
            <w:r w:rsidR="004B4BEF" w:rsidRPr="005E058D">
              <w:t>I</w:t>
            </w:r>
            <w:r w:rsidRPr="005E058D">
              <w:t xml:space="preserve">nsurance </w:t>
            </w:r>
            <w:r w:rsidR="004B4BEF" w:rsidRPr="005E058D">
              <w:t>I</w:t>
            </w:r>
            <w:r w:rsidRPr="005E058D">
              <w:t xml:space="preserve">nstitute publishes information </w:t>
            </w:r>
            <w:r w:rsidR="004B4BEF" w:rsidRPr="005E058D">
              <w:t xml:space="preserve">on </w:t>
            </w:r>
            <w:r w:rsidRPr="005E058D">
              <w:t xml:space="preserve">waiting times for different health services across the country. </w:t>
            </w:r>
            <w:r w:rsidR="004B4BEF" w:rsidRPr="005E058D">
              <w:t xml:space="preserve">Users </w:t>
            </w:r>
            <w:r w:rsidRPr="005E058D">
              <w:t xml:space="preserve">can schedule </w:t>
            </w:r>
            <w:r w:rsidR="004B4BEF" w:rsidRPr="005E058D">
              <w:t xml:space="preserve">hospital </w:t>
            </w:r>
            <w:r w:rsidRPr="005E058D">
              <w:t>appointment</w:t>
            </w:r>
            <w:r w:rsidR="004B4BEF" w:rsidRPr="005E058D">
              <w:t>s</w:t>
            </w:r>
            <w:r w:rsidRPr="005E058D">
              <w:t xml:space="preserve"> </w:t>
            </w:r>
            <w:r w:rsidR="004B4BEF" w:rsidRPr="005E058D">
              <w:t>via</w:t>
            </w:r>
            <w:r w:rsidRPr="005E058D">
              <w:t xml:space="preserve"> the web. </w:t>
            </w:r>
          </w:p>
        </w:tc>
      </w:tr>
      <w:tr w:rsidR="004E063F" w:rsidRPr="005E058D" w14:paraId="7ED08330" w14:textId="77777777" w:rsidTr="00027521">
        <w:trPr>
          <w:trHeight w:val="198"/>
        </w:trPr>
        <w:tc>
          <w:tcPr>
            <w:tcW w:w="5000" w:type="pct"/>
            <w:gridSpan w:val="3"/>
            <w:shd w:val="clear" w:color="auto" w:fill="auto"/>
          </w:tcPr>
          <w:p w14:paraId="67ECB45F" w14:textId="77777777" w:rsidR="004E063F" w:rsidRPr="005E058D" w:rsidRDefault="004E063F" w:rsidP="00027521">
            <w:r w:rsidRPr="005E058D">
              <w:rPr>
                <w:b/>
                <w:bCs/>
              </w:rPr>
              <w:t xml:space="preserve">Health related services: Patient’s access to health records </w:t>
            </w:r>
          </w:p>
        </w:tc>
      </w:tr>
      <w:tr w:rsidR="004E063F" w:rsidRPr="005E058D" w14:paraId="4530E749" w14:textId="77777777" w:rsidTr="00027521">
        <w:trPr>
          <w:trHeight w:val="198"/>
        </w:trPr>
        <w:tc>
          <w:tcPr>
            <w:tcW w:w="956" w:type="pct"/>
            <w:shd w:val="clear" w:color="auto" w:fill="auto"/>
          </w:tcPr>
          <w:p w14:paraId="2045D11C" w14:textId="77777777" w:rsidR="004E063F" w:rsidRPr="005E058D" w:rsidRDefault="004E063F" w:rsidP="00027521">
            <w:r w:rsidRPr="005E058D">
              <w:t>Responsibility:</w:t>
            </w:r>
          </w:p>
        </w:tc>
        <w:tc>
          <w:tcPr>
            <w:tcW w:w="4044" w:type="pct"/>
            <w:gridSpan w:val="2"/>
            <w:shd w:val="clear" w:color="auto" w:fill="auto"/>
          </w:tcPr>
          <w:p w14:paraId="3173DEA3" w14:textId="77777777" w:rsidR="004E063F" w:rsidRPr="005E058D" w:rsidRDefault="004E063F" w:rsidP="00027521">
            <w:r w:rsidRPr="005E058D">
              <w:t>Central Government, Ministry of Health, Health Insurance Institute of Slovenia</w:t>
            </w:r>
          </w:p>
        </w:tc>
      </w:tr>
      <w:tr w:rsidR="004E063F" w:rsidRPr="005E058D" w14:paraId="75EAAD42" w14:textId="77777777" w:rsidTr="00027521">
        <w:trPr>
          <w:trHeight w:val="37"/>
        </w:trPr>
        <w:tc>
          <w:tcPr>
            <w:tcW w:w="956" w:type="pct"/>
            <w:shd w:val="clear" w:color="auto" w:fill="auto"/>
          </w:tcPr>
          <w:p w14:paraId="0025ADB8" w14:textId="77777777" w:rsidR="004E063F" w:rsidRPr="005E058D" w:rsidRDefault="004E063F" w:rsidP="00027521">
            <w:r w:rsidRPr="005E058D">
              <w:t xml:space="preserve">Website: </w:t>
            </w:r>
          </w:p>
        </w:tc>
        <w:tc>
          <w:tcPr>
            <w:tcW w:w="4044" w:type="pct"/>
            <w:gridSpan w:val="2"/>
            <w:shd w:val="clear" w:color="auto" w:fill="auto"/>
          </w:tcPr>
          <w:p w14:paraId="40862949" w14:textId="77777777" w:rsidR="004E063F" w:rsidRPr="005E058D" w:rsidRDefault="00F92A7B" w:rsidP="00027521">
            <w:hyperlink r:id="rId228" w:history="1">
              <w:r w:rsidR="004E063F" w:rsidRPr="005E058D">
                <w:rPr>
                  <w:rStyle w:val="Hyperlink"/>
                </w:rPr>
                <w:t>http://www.zzzs.si/</w:t>
              </w:r>
            </w:hyperlink>
            <w:r w:rsidR="004E063F" w:rsidRPr="005E058D">
              <w:t xml:space="preserve"> </w:t>
            </w:r>
          </w:p>
        </w:tc>
      </w:tr>
      <w:tr w:rsidR="004E063F" w:rsidRPr="005E058D" w14:paraId="2E12ED78" w14:textId="77777777" w:rsidTr="00027521">
        <w:trPr>
          <w:trHeight w:val="311"/>
        </w:trPr>
        <w:tc>
          <w:tcPr>
            <w:tcW w:w="956" w:type="pct"/>
            <w:shd w:val="clear" w:color="auto" w:fill="auto"/>
          </w:tcPr>
          <w:p w14:paraId="4705C01A" w14:textId="77777777" w:rsidR="004E063F" w:rsidRPr="005E058D" w:rsidRDefault="004E063F" w:rsidP="00027521">
            <w:r w:rsidRPr="005E058D">
              <w:t xml:space="preserve">Description: </w:t>
            </w:r>
          </w:p>
        </w:tc>
        <w:tc>
          <w:tcPr>
            <w:tcW w:w="4044" w:type="pct"/>
            <w:gridSpan w:val="2"/>
            <w:shd w:val="clear" w:color="auto" w:fill="auto"/>
          </w:tcPr>
          <w:p w14:paraId="42A77A7D" w14:textId="77777777" w:rsidR="004E063F" w:rsidRPr="005E058D" w:rsidRDefault="004E063F" w:rsidP="00027521">
            <w:r w:rsidRPr="005E058D">
              <w:t xml:space="preserve">Portal </w:t>
            </w:r>
            <w:proofErr w:type="spellStart"/>
            <w:r w:rsidRPr="005E058D">
              <w:t>zVEM</w:t>
            </w:r>
            <w:proofErr w:type="spellEnd"/>
            <w:r w:rsidRPr="005E058D">
              <w:t xml:space="preserve"> is a One Stop Shop patient portal. A registered user authenticated by a digital certificate can access their own records in eHealth databases. </w:t>
            </w:r>
          </w:p>
        </w:tc>
      </w:tr>
      <w:tr w:rsidR="000C3C3B" w:rsidRPr="005E058D" w14:paraId="0F21241F" w14:textId="77777777" w:rsidTr="00027521">
        <w:trPr>
          <w:trHeight w:val="198"/>
        </w:trPr>
        <w:tc>
          <w:tcPr>
            <w:tcW w:w="5000" w:type="pct"/>
            <w:gridSpan w:val="3"/>
            <w:shd w:val="clear" w:color="auto" w:fill="auto"/>
          </w:tcPr>
          <w:p w14:paraId="4455155B" w14:textId="3FF88A14" w:rsidR="000C3C3B" w:rsidRPr="005E058D" w:rsidRDefault="000C3C3B" w:rsidP="00027521">
            <w:pPr>
              <w:pStyle w:val="BodyText"/>
              <w:rPr>
                <w:b/>
                <w:bCs/>
              </w:rPr>
            </w:pPr>
            <w:r w:rsidRPr="005E058D">
              <w:rPr>
                <w:b/>
                <w:bCs/>
              </w:rPr>
              <w:t xml:space="preserve">Health related services: Booking of </w:t>
            </w:r>
            <w:proofErr w:type="spellStart"/>
            <w:r w:rsidRPr="005E058D">
              <w:rPr>
                <w:b/>
                <w:bCs/>
              </w:rPr>
              <w:t>e</w:t>
            </w:r>
            <w:r w:rsidR="0008211D">
              <w:rPr>
                <w:b/>
                <w:bCs/>
              </w:rPr>
              <w:t>A</w:t>
            </w:r>
            <w:r w:rsidRPr="005E058D">
              <w:rPr>
                <w:b/>
                <w:bCs/>
              </w:rPr>
              <w:t>ppointments</w:t>
            </w:r>
            <w:proofErr w:type="spellEnd"/>
          </w:p>
        </w:tc>
      </w:tr>
      <w:tr w:rsidR="000C3C3B" w:rsidRPr="005E058D" w14:paraId="7F7E81EB" w14:textId="77777777" w:rsidTr="00027521">
        <w:trPr>
          <w:trHeight w:val="198"/>
        </w:trPr>
        <w:tc>
          <w:tcPr>
            <w:tcW w:w="978" w:type="pct"/>
            <w:gridSpan w:val="2"/>
            <w:shd w:val="clear" w:color="auto" w:fill="auto"/>
          </w:tcPr>
          <w:p w14:paraId="0573677F" w14:textId="77777777" w:rsidR="000C3C3B" w:rsidRPr="005E058D" w:rsidRDefault="000C3C3B" w:rsidP="00027521">
            <w:r w:rsidRPr="005E058D">
              <w:t>Responsibility:</w:t>
            </w:r>
          </w:p>
        </w:tc>
        <w:tc>
          <w:tcPr>
            <w:tcW w:w="4022" w:type="pct"/>
            <w:shd w:val="clear" w:color="auto" w:fill="auto"/>
          </w:tcPr>
          <w:p w14:paraId="37562963" w14:textId="77777777" w:rsidR="000C3C3B" w:rsidRPr="005E058D" w:rsidRDefault="000C3C3B" w:rsidP="00027521">
            <w:r w:rsidRPr="005E058D">
              <w:rPr>
                <w:bCs/>
              </w:rPr>
              <w:t>Ministry of Health</w:t>
            </w:r>
          </w:p>
        </w:tc>
      </w:tr>
      <w:tr w:rsidR="000C3C3B" w:rsidRPr="005E058D" w14:paraId="4697E045" w14:textId="77777777" w:rsidTr="00027521">
        <w:trPr>
          <w:trHeight w:val="37"/>
        </w:trPr>
        <w:tc>
          <w:tcPr>
            <w:tcW w:w="978" w:type="pct"/>
            <w:gridSpan w:val="2"/>
            <w:shd w:val="clear" w:color="auto" w:fill="auto"/>
          </w:tcPr>
          <w:p w14:paraId="334B1519" w14:textId="77777777" w:rsidR="000C3C3B" w:rsidRPr="005E058D" w:rsidRDefault="000C3C3B" w:rsidP="00027521">
            <w:r w:rsidRPr="005E058D">
              <w:t xml:space="preserve">Website: </w:t>
            </w:r>
          </w:p>
        </w:tc>
        <w:tc>
          <w:tcPr>
            <w:tcW w:w="4022" w:type="pct"/>
            <w:shd w:val="clear" w:color="auto" w:fill="auto"/>
          </w:tcPr>
          <w:p w14:paraId="62753C51" w14:textId="2E0F84EB" w:rsidR="000C3C3B" w:rsidRPr="005E058D" w:rsidRDefault="00F92A7B" w:rsidP="00027521">
            <w:hyperlink r:id="rId229" w:history="1">
              <w:r w:rsidR="003F2D18" w:rsidRPr="003A56CD">
                <w:rPr>
                  <w:rStyle w:val="Hyperlink"/>
                  <w:bCs/>
                </w:rPr>
                <w:t>https://enarocanje.ezdrav.si</w:t>
              </w:r>
            </w:hyperlink>
            <w:r w:rsidR="003F2D18">
              <w:rPr>
                <w:bCs/>
              </w:rPr>
              <w:t xml:space="preserve">  </w:t>
            </w:r>
          </w:p>
        </w:tc>
      </w:tr>
      <w:tr w:rsidR="000C3C3B" w:rsidRPr="005E058D" w14:paraId="53F1782D" w14:textId="77777777" w:rsidTr="00027521">
        <w:trPr>
          <w:trHeight w:val="311"/>
        </w:trPr>
        <w:tc>
          <w:tcPr>
            <w:tcW w:w="978" w:type="pct"/>
            <w:gridSpan w:val="2"/>
            <w:shd w:val="clear" w:color="auto" w:fill="auto"/>
          </w:tcPr>
          <w:p w14:paraId="4B837FAC" w14:textId="77777777" w:rsidR="000C3C3B" w:rsidRPr="005E058D" w:rsidRDefault="000C3C3B" w:rsidP="00027521">
            <w:r w:rsidRPr="005E058D">
              <w:t xml:space="preserve">Description: </w:t>
            </w:r>
          </w:p>
        </w:tc>
        <w:tc>
          <w:tcPr>
            <w:tcW w:w="4022" w:type="pct"/>
            <w:shd w:val="clear" w:color="auto" w:fill="auto"/>
          </w:tcPr>
          <w:p w14:paraId="0EC5C3B4" w14:textId="2429F47C" w:rsidR="000C3C3B" w:rsidRPr="005E058D" w:rsidRDefault="000C3C3B" w:rsidP="00027521">
            <w:pPr>
              <w:rPr>
                <w:bCs/>
              </w:rPr>
            </w:pPr>
            <w:r w:rsidRPr="005E058D">
              <w:rPr>
                <w:bCs/>
              </w:rPr>
              <w:t xml:space="preserve">Public web for </w:t>
            </w:r>
            <w:proofErr w:type="spellStart"/>
            <w:r w:rsidRPr="005E058D">
              <w:rPr>
                <w:bCs/>
              </w:rPr>
              <w:t>eAppointments</w:t>
            </w:r>
            <w:proofErr w:type="spellEnd"/>
            <w:r w:rsidRPr="005E058D">
              <w:rPr>
                <w:bCs/>
              </w:rPr>
              <w:t xml:space="preserve">. A patient can book an appointment by entering </w:t>
            </w:r>
            <w:r w:rsidR="004B4BEF" w:rsidRPr="005E058D">
              <w:rPr>
                <w:bCs/>
              </w:rPr>
              <w:t xml:space="preserve">his/her </w:t>
            </w:r>
            <w:r w:rsidRPr="005E058D">
              <w:rPr>
                <w:bCs/>
              </w:rPr>
              <w:t>eReferral ID and health insurance ID.</w:t>
            </w:r>
          </w:p>
        </w:tc>
      </w:tr>
      <w:tr w:rsidR="000C3C3B" w:rsidRPr="005E058D" w14:paraId="1289753D" w14:textId="77777777" w:rsidTr="00027521">
        <w:trPr>
          <w:trHeight w:val="198"/>
        </w:trPr>
        <w:tc>
          <w:tcPr>
            <w:tcW w:w="5000" w:type="pct"/>
            <w:gridSpan w:val="3"/>
            <w:shd w:val="clear" w:color="auto" w:fill="auto"/>
          </w:tcPr>
          <w:p w14:paraId="719C417E" w14:textId="77777777" w:rsidR="000C3C3B" w:rsidRPr="005E058D" w:rsidRDefault="000C3C3B" w:rsidP="00027521">
            <w:pPr>
              <w:pStyle w:val="BodyText"/>
              <w:rPr>
                <w:b/>
                <w:bCs/>
              </w:rPr>
            </w:pPr>
            <w:r w:rsidRPr="005E058D">
              <w:rPr>
                <w:b/>
                <w:bCs/>
              </w:rPr>
              <w:t>Health related services: Waiting times and availability of services at different healthcare providers</w:t>
            </w:r>
          </w:p>
        </w:tc>
      </w:tr>
      <w:tr w:rsidR="000C3C3B" w:rsidRPr="005E058D" w14:paraId="3FA3B604" w14:textId="77777777" w:rsidTr="00027521">
        <w:trPr>
          <w:trHeight w:val="198"/>
        </w:trPr>
        <w:tc>
          <w:tcPr>
            <w:tcW w:w="978" w:type="pct"/>
            <w:gridSpan w:val="2"/>
            <w:shd w:val="clear" w:color="auto" w:fill="auto"/>
          </w:tcPr>
          <w:p w14:paraId="3E635F61" w14:textId="77777777" w:rsidR="000C3C3B" w:rsidRPr="005E058D" w:rsidRDefault="000C3C3B" w:rsidP="00027521">
            <w:r w:rsidRPr="005E058D">
              <w:t>Responsibility:</w:t>
            </w:r>
          </w:p>
        </w:tc>
        <w:tc>
          <w:tcPr>
            <w:tcW w:w="4022" w:type="pct"/>
            <w:shd w:val="clear" w:color="auto" w:fill="auto"/>
          </w:tcPr>
          <w:p w14:paraId="054EEB40" w14:textId="77777777" w:rsidR="000C3C3B" w:rsidRPr="005E058D" w:rsidRDefault="000C3C3B" w:rsidP="00027521">
            <w:r w:rsidRPr="005E058D">
              <w:rPr>
                <w:bCs/>
              </w:rPr>
              <w:t>Ministry of Health</w:t>
            </w:r>
          </w:p>
        </w:tc>
      </w:tr>
      <w:tr w:rsidR="000C3C3B" w:rsidRPr="005E058D" w14:paraId="2A2A3D7D" w14:textId="77777777" w:rsidTr="00027521">
        <w:trPr>
          <w:trHeight w:val="37"/>
        </w:trPr>
        <w:tc>
          <w:tcPr>
            <w:tcW w:w="978" w:type="pct"/>
            <w:gridSpan w:val="2"/>
            <w:shd w:val="clear" w:color="auto" w:fill="auto"/>
          </w:tcPr>
          <w:p w14:paraId="068A8109" w14:textId="77777777" w:rsidR="000C3C3B" w:rsidRPr="005E058D" w:rsidRDefault="000C3C3B" w:rsidP="00027521">
            <w:r w:rsidRPr="005E058D">
              <w:t xml:space="preserve">Website: </w:t>
            </w:r>
          </w:p>
        </w:tc>
        <w:tc>
          <w:tcPr>
            <w:tcW w:w="4022" w:type="pct"/>
            <w:shd w:val="clear" w:color="auto" w:fill="auto"/>
          </w:tcPr>
          <w:p w14:paraId="0A84F7FC" w14:textId="1DFE5C26" w:rsidR="000C3C3B" w:rsidRPr="005E058D" w:rsidRDefault="00F92A7B" w:rsidP="00027521">
            <w:hyperlink r:id="rId230" w:history="1">
              <w:r w:rsidR="003F2D18" w:rsidRPr="003A56CD">
                <w:rPr>
                  <w:rStyle w:val="Hyperlink"/>
                  <w:bCs/>
                </w:rPr>
                <w:t>https://cakalnedobe.ezdrav.si</w:t>
              </w:r>
            </w:hyperlink>
            <w:r w:rsidR="003F2D18">
              <w:rPr>
                <w:bCs/>
              </w:rPr>
              <w:t xml:space="preserve"> </w:t>
            </w:r>
          </w:p>
        </w:tc>
      </w:tr>
      <w:tr w:rsidR="000C3C3B" w:rsidRPr="005E058D" w14:paraId="1BA2D4BE" w14:textId="77777777" w:rsidTr="00027521">
        <w:trPr>
          <w:trHeight w:val="311"/>
        </w:trPr>
        <w:tc>
          <w:tcPr>
            <w:tcW w:w="978" w:type="pct"/>
            <w:gridSpan w:val="2"/>
            <w:shd w:val="clear" w:color="auto" w:fill="auto"/>
          </w:tcPr>
          <w:p w14:paraId="3185AE11" w14:textId="77777777" w:rsidR="000C3C3B" w:rsidRPr="005E058D" w:rsidRDefault="000C3C3B" w:rsidP="00027521">
            <w:r w:rsidRPr="005E058D">
              <w:t xml:space="preserve">Description: </w:t>
            </w:r>
          </w:p>
        </w:tc>
        <w:tc>
          <w:tcPr>
            <w:tcW w:w="4022" w:type="pct"/>
            <w:shd w:val="clear" w:color="auto" w:fill="auto"/>
          </w:tcPr>
          <w:p w14:paraId="70738ADB" w14:textId="5145E49B" w:rsidR="000C3C3B" w:rsidRPr="005E058D" w:rsidRDefault="000C3C3B" w:rsidP="00027521">
            <w:pPr>
              <w:rPr>
                <w:bCs/>
              </w:rPr>
            </w:pPr>
            <w:r w:rsidRPr="005E058D">
              <w:rPr>
                <w:bCs/>
              </w:rPr>
              <w:t xml:space="preserve">Public web </w:t>
            </w:r>
            <w:r w:rsidR="004B4BEF" w:rsidRPr="005E058D">
              <w:rPr>
                <w:bCs/>
              </w:rPr>
              <w:t xml:space="preserve">site </w:t>
            </w:r>
            <w:r w:rsidRPr="005E058D">
              <w:rPr>
                <w:bCs/>
              </w:rPr>
              <w:t>providing up-to-date waiting times for healthcare services.</w:t>
            </w:r>
          </w:p>
        </w:tc>
      </w:tr>
      <w:tr w:rsidR="009416DD" w:rsidRPr="005E058D" w14:paraId="0A2E672A" w14:textId="77777777" w:rsidTr="00076AEA">
        <w:trPr>
          <w:trHeight w:val="198"/>
        </w:trPr>
        <w:tc>
          <w:tcPr>
            <w:tcW w:w="5000" w:type="pct"/>
            <w:gridSpan w:val="3"/>
            <w:shd w:val="clear" w:color="auto" w:fill="auto"/>
          </w:tcPr>
          <w:p w14:paraId="6ECEAF77" w14:textId="77777777" w:rsidR="009416DD" w:rsidRPr="005E058D" w:rsidRDefault="009416DD" w:rsidP="00076AEA">
            <w:pPr>
              <w:pStyle w:val="BodyText"/>
              <w:rPr>
                <w:b/>
              </w:rPr>
            </w:pPr>
            <w:r w:rsidRPr="005E058D">
              <w:rPr>
                <w:b/>
                <w:bCs/>
              </w:rPr>
              <w:t>Medical costs (reimbursement or direct settlement)</w:t>
            </w:r>
          </w:p>
        </w:tc>
      </w:tr>
      <w:tr w:rsidR="00F979BC" w:rsidRPr="005E058D" w14:paraId="36A47E1A" w14:textId="77777777" w:rsidTr="00076AEA">
        <w:trPr>
          <w:trHeight w:val="198"/>
        </w:trPr>
        <w:tc>
          <w:tcPr>
            <w:tcW w:w="978" w:type="pct"/>
            <w:gridSpan w:val="2"/>
            <w:shd w:val="clear" w:color="auto" w:fill="auto"/>
          </w:tcPr>
          <w:p w14:paraId="31385E58" w14:textId="77777777" w:rsidR="00F979BC" w:rsidRPr="005E058D" w:rsidRDefault="00F979BC" w:rsidP="003F2D18">
            <w:r w:rsidRPr="005E058D">
              <w:t>Responsibility:</w:t>
            </w:r>
          </w:p>
        </w:tc>
        <w:tc>
          <w:tcPr>
            <w:tcW w:w="4022" w:type="pct"/>
            <w:shd w:val="clear" w:color="auto" w:fill="auto"/>
          </w:tcPr>
          <w:p w14:paraId="5A8836A0" w14:textId="1E6D96FD" w:rsidR="00F979BC" w:rsidRPr="005E058D" w:rsidRDefault="00F979BC" w:rsidP="003F2D18">
            <w:r w:rsidRPr="005E058D">
              <w:t>Central Government, Health Insurance Institute</w:t>
            </w:r>
          </w:p>
        </w:tc>
      </w:tr>
      <w:tr w:rsidR="00F979BC" w:rsidRPr="005E058D" w14:paraId="794C2E45" w14:textId="77777777" w:rsidTr="00076AEA">
        <w:trPr>
          <w:trHeight w:val="37"/>
        </w:trPr>
        <w:tc>
          <w:tcPr>
            <w:tcW w:w="978" w:type="pct"/>
            <w:gridSpan w:val="2"/>
            <w:shd w:val="clear" w:color="auto" w:fill="auto"/>
          </w:tcPr>
          <w:p w14:paraId="5F868D73" w14:textId="77777777" w:rsidR="00F979BC" w:rsidRPr="005E058D" w:rsidRDefault="00F979BC" w:rsidP="003F2D18">
            <w:r w:rsidRPr="005E058D">
              <w:t xml:space="preserve">Website: </w:t>
            </w:r>
          </w:p>
        </w:tc>
        <w:tc>
          <w:tcPr>
            <w:tcW w:w="4022" w:type="pct"/>
            <w:shd w:val="clear" w:color="auto" w:fill="auto"/>
          </w:tcPr>
          <w:p w14:paraId="388C547F" w14:textId="77777777" w:rsidR="00F979BC" w:rsidRPr="005E058D" w:rsidRDefault="00F92A7B" w:rsidP="003F2D18">
            <w:hyperlink r:id="rId231" w:history="1">
              <w:r w:rsidR="00F979BC" w:rsidRPr="005E058D">
                <w:rPr>
                  <w:rStyle w:val="Hyperlink"/>
                </w:rPr>
                <w:t>http://www.zzzs.si/</w:t>
              </w:r>
            </w:hyperlink>
            <w:r w:rsidR="00F979BC" w:rsidRPr="005E058D">
              <w:t>;</w:t>
            </w:r>
          </w:p>
          <w:p w14:paraId="47ED6518" w14:textId="019DC7C2" w:rsidR="00F979BC" w:rsidRPr="005E058D" w:rsidRDefault="00F92A7B" w:rsidP="003F2D18">
            <w:hyperlink r:id="rId232" w:history="1">
              <w:r w:rsidR="00A03BA0" w:rsidRPr="005E058D">
                <w:rPr>
                  <w:rStyle w:val="Hyperlink"/>
                </w:rPr>
                <w:t>https://e-uprava.gov.si/</w:t>
              </w:r>
            </w:hyperlink>
            <w:r w:rsidR="00A03BA0" w:rsidRPr="005E058D">
              <w:t xml:space="preserve"> </w:t>
            </w:r>
          </w:p>
        </w:tc>
      </w:tr>
      <w:tr w:rsidR="00F979BC" w:rsidRPr="005E058D" w14:paraId="0AF25256" w14:textId="77777777" w:rsidTr="00076AEA">
        <w:trPr>
          <w:trHeight w:val="311"/>
        </w:trPr>
        <w:tc>
          <w:tcPr>
            <w:tcW w:w="978" w:type="pct"/>
            <w:gridSpan w:val="2"/>
            <w:shd w:val="clear" w:color="auto" w:fill="auto"/>
          </w:tcPr>
          <w:p w14:paraId="7A980420" w14:textId="77777777" w:rsidR="00F979BC" w:rsidRPr="005E058D" w:rsidRDefault="00F979BC" w:rsidP="003F2D18">
            <w:r w:rsidRPr="005E058D">
              <w:t xml:space="preserve">Description: </w:t>
            </w:r>
          </w:p>
        </w:tc>
        <w:tc>
          <w:tcPr>
            <w:tcW w:w="4022" w:type="pct"/>
            <w:shd w:val="clear" w:color="auto" w:fill="auto"/>
          </w:tcPr>
          <w:p w14:paraId="34E33198" w14:textId="23E06CDF" w:rsidR="00F979BC" w:rsidRPr="005E058D" w:rsidRDefault="00F979BC" w:rsidP="003F2D18">
            <w:r w:rsidRPr="005E058D">
              <w:t>The Health Insurance Institute provides effective collection and distribution of public funds for healthcare. The rights arising from compulsory health insurance are the right to health care services and the right to several financial benefits. The institute comprises 10 regional units and 45 branch offices distributed all over Slovenia.</w:t>
            </w:r>
          </w:p>
        </w:tc>
      </w:tr>
      <w:tr w:rsidR="00132CF9" w:rsidRPr="005E058D" w14:paraId="518C2161" w14:textId="77777777" w:rsidTr="00076AEA">
        <w:trPr>
          <w:trHeight w:val="198"/>
        </w:trPr>
        <w:tc>
          <w:tcPr>
            <w:tcW w:w="5000" w:type="pct"/>
            <w:gridSpan w:val="3"/>
            <w:shd w:val="clear" w:color="auto" w:fill="auto"/>
          </w:tcPr>
          <w:p w14:paraId="49EE2EF4" w14:textId="56580667" w:rsidR="00132CF9" w:rsidRPr="005E058D" w:rsidRDefault="00B95E7F" w:rsidP="00076AEA">
            <w:pPr>
              <w:pStyle w:val="BodyText"/>
              <w:rPr>
                <w:b/>
              </w:rPr>
            </w:pPr>
            <w:r w:rsidRPr="005E058D">
              <w:rPr>
                <w:b/>
                <w:bCs/>
              </w:rPr>
              <w:t>Application for o</w:t>
            </w:r>
            <w:r w:rsidR="00132CF9" w:rsidRPr="005E058D">
              <w:rPr>
                <w:b/>
                <w:bCs/>
              </w:rPr>
              <w:t>rgan</w:t>
            </w:r>
            <w:r w:rsidRPr="005E058D">
              <w:rPr>
                <w:b/>
                <w:bCs/>
              </w:rPr>
              <w:t xml:space="preserve"> and tissue</w:t>
            </w:r>
            <w:r w:rsidR="00132CF9" w:rsidRPr="005E058D">
              <w:rPr>
                <w:b/>
                <w:bCs/>
              </w:rPr>
              <w:t xml:space="preserve"> donation</w:t>
            </w:r>
          </w:p>
        </w:tc>
      </w:tr>
      <w:tr w:rsidR="00132CF9" w:rsidRPr="005E058D" w14:paraId="183EB870" w14:textId="77777777" w:rsidTr="00076AEA">
        <w:trPr>
          <w:trHeight w:val="198"/>
        </w:trPr>
        <w:tc>
          <w:tcPr>
            <w:tcW w:w="978" w:type="pct"/>
            <w:gridSpan w:val="2"/>
            <w:shd w:val="clear" w:color="auto" w:fill="auto"/>
          </w:tcPr>
          <w:p w14:paraId="07E95ECF" w14:textId="77777777" w:rsidR="00132CF9" w:rsidRPr="005E058D" w:rsidRDefault="00132CF9" w:rsidP="008E1143">
            <w:r w:rsidRPr="005E058D">
              <w:t>Responsibility:</w:t>
            </w:r>
          </w:p>
        </w:tc>
        <w:tc>
          <w:tcPr>
            <w:tcW w:w="4022" w:type="pct"/>
            <w:shd w:val="clear" w:color="auto" w:fill="auto"/>
          </w:tcPr>
          <w:p w14:paraId="1EE6D323" w14:textId="1F0B9E3E" w:rsidR="00132CF9" w:rsidRPr="005E058D" w:rsidRDefault="00A94842" w:rsidP="008E1143">
            <w:r w:rsidRPr="005E058D">
              <w:t>Ministry of Public Administration</w:t>
            </w:r>
          </w:p>
        </w:tc>
      </w:tr>
      <w:tr w:rsidR="00132CF9" w:rsidRPr="005E058D" w14:paraId="3DB0E7A6" w14:textId="77777777" w:rsidTr="00076AEA">
        <w:trPr>
          <w:trHeight w:val="37"/>
        </w:trPr>
        <w:tc>
          <w:tcPr>
            <w:tcW w:w="978" w:type="pct"/>
            <w:gridSpan w:val="2"/>
            <w:shd w:val="clear" w:color="auto" w:fill="auto"/>
          </w:tcPr>
          <w:p w14:paraId="3936688B" w14:textId="77777777" w:rsidR="00132CF9" w:rsidRPr="005E058D" w:rsidRDefault="00132CF9" w:rsidP="008E1143">
            <w:r w:rsidRPr="005E058D">
              <w:t xml:space="preserve">Website: </w:t>
            </w:r>
          </w:p>
        </w:tc>
        <w:tc>
          <w:tcPr>
            <w:tcW w:w="4022" w:type="pct"/>
            <w:shd w:val="clear" w:color="auto" w:fill="auto"/>
          </w:tcPr>
          <w:p w14:paraId="25C6261D" w14:textId="77777777" w:rsidR="00132CF9" w:rsidRPr="005E058D" w:rsidRDefault="00F92A7B" w:rsidP="008E1143">
            <w:hyperlink r:id="rId233" w:history="1">
              <w:r w:rsidR="00132CF9" w:rsidRPr="005E058D">
                <w:rPr>
                  <w:rStyle w:val="Hyperlink"/>
                </w:rPr>
                <w:t>https://e-uprava.gov.si/</w:t>
              </w:r>
            </w:hyperlink>
            <w:r w:rsidR="00132CF9" w:rsidRPr="005E058D">
              <w:t xml:space="preserve"> </w:t>
            </w:r>
          </w:p>
        </w:tc>
      </w:tr>
      <w:tr w:rsidR="00132CF9" w:rsidRPr="005E058D" w14:paraId="61ADDA8F" w14:textId="77777777" w:rsidTr="00076AEA">
        <w:trPr>
          <w:trHeight w:val="311"/>
        </w:trPr>
        <w:tc>
          <w:tcPr>
            <w:tcW w:w="978" w:type="pct"/>
            <w:gridSpan w:val="2"/>
            <w:shd w:val="clear" w:color="auto" w:fill="auto"/>
          </w:tcPr>
          <w:p w14:paraId="46B39F39" w14:textId="77777777" w:rsidR="00132CF9" w:rsidRPr="005E058D" w:rsidRDefault="00132CF9" w:rsidP="008E1143">
            <w:r w:rsidRPr="005E058D">
              <w:t xml:space="preserve">Description: </w:t>
            </w:r>
          </w:p>
        </w:tc>
        <w:tc>
          <w:tcPr>
            <w:tcW w:w="4022" w:type="pct"/>
            <w:shd w:val="clear" w:color="auto" w:fill="auto"/>
          </w:tcPr>
          <w:p w14:paraId="73F03854" w14:textId="4AD97457" w:rsidR="00132CF9" w:rsidRPr="005E058D" w:rsidRDefault="00A94842" w:rsidP="008E1143">
            <w:r w:rsidRPr="005E058D">
              <w:t xml:space="preserve">In 2018, the Ministry of Public Administration introduced new services for citizens on the eGovernment portal </w:t>
            </w:r>
            <w:proofErr w:type="spellStart"/>
            <w:r w:rsidRPr="005E058D">
              <w:t>eUprava</w:t>
            </w:r>
            <w:proofErr w:type="spellEnd"/>
            <w:r w:rsidRPr="005E058D">
              <w:t xml:space="preserve">. </w:t>
            </w:r>
            <w:r w:rsidR="00B00E54" w:rsidRPr="005E058D">
              <w:t>It includes</w:t>
            </w:r>
            <w:r w:rsidRPr="005E058D">
              <w:t xml:space="preserve"> </w:t>
            </w:r>
            <w:r w:rsidR="00B00E54" w:rsidRPr="005E058D">
              <w:t>an</w:t>
            </w:r>
            <w:r w:rsidRPr="005E058D">
              <w:t xml:space="preserve"> </w:t>
            </w:r>
            <w:proofErr w:type="spellStart"/>
            <w:r w:rsidRPr="005E058D">
              <w:t>e</w:t>
            </w:r>
            <w:r w:rsidR="0008211D">
              <w:t>A</w:t>
            </w:r>
            <w:r w:rsidRPr="005E058D">
              <w:t>pplication</w:t>
            </w:r>
            <w:proofErr w:type="spellEnd"/>
            <w:r w:rsidRPr="005E058D">
              <w:t xml:space="preserve"> for organ </w:t>
            </w:r>
            <w:r w:rsidR="00B00E54" w:rsidRPr="005E058D">
              <w:t xml:space="preserve">and tissue </w:t>
            </w:r>
            <w:r w:rsidRPr="005E058D">
              <w:t>donation in case of death.</w:t>
            </w:r>
            <w:r w:rsidR="00927AC0" w:rsidRPr="005E058D">
              <w:t xml:space="preserve"> </w:t>
            </w:r>
          </w:p>
        </w:tc>
      </w:tr>
      <w:tr w:rsidR="009416DD" w:rsidRPr="005E058D" w14:paraId="0209E941" w14:textId="77777777" w:rsidTr="0020346C">
        <w:trPr>
          <w:trHeight w:val="94"/>
        </w:trPr>
        <w:tc>
          <w:tcPr>
            <w:tcW w:w="5000" w:type="pct"/>
            <w:gridSpan w:val="3"/>
            <w:shd w:val="clear" w:color="auto" w:fill="EFFBFF"/>
          </w:tcPr>
          <w:p w14:paraId="3770EB91" w14:textId="77777777" w:rsidR="009416DD" w:rsidRPr="005E058D" w:rsidRDefault="009416DD" w:rsidP="00076AEA">
            <w:pPr>
              <w:pStyle w:val="Subtitle"/>
            </w:pPr>
            <w:r w:rsidRPr="005E058D">
              <w:t>When living abroad</w:t>
            </w:r>
          </w:p>
        </w:tc>
      </w:tr>
      <w:tr w:rsidR="009416DD" w:rsidRPr="005E058D" w14:paraId="083A8880" w14:textId="77777777" w:rsidTr="004A3E30">
        <w:trPr>
          <w:trHeight w:val="198"/>
        </w:trPr>
        <w:tc>
          <w:tcPr>
            <w:tcW w:w="5000" w:type="pct"/>
            <w:gridSpan w:val="3"/>
            <w:shd w:val="clear" w:color="auto" w:fill="auto"/>
          </w:tcPr>
          <w:p w14:paraId="51461258" w14:textId="77777777" w:rsidR="009416DD" w:rsidRPr="005E058D" w:rsidRDefault="009416DD" w:rsidP="00076AEA">
            <w:pPr>
              <w:pStyle w:val="BodyText"/>
              <w:rPr>
                <w:b/>
              </w:rPr>
            </w:pPr>
            <w:r w:rsidRPr="005E058D">
              <w:rPr>
                <w:b/>
              </w:rPr>
              <w:t>Healthcare abroad</w:t>
            </w:r>
          </w:p>
        </w:tc>
      </w:tr>
      <w:tr w:rsidR="008D412A" w:rsidRPr="005E058D" w14:paraId="16D68476" w14:textId="77777777" w:rsidTr="004A3E30">
        <w:trPr>
          <w:trHeight w:val="198"/>
        </w:trPr>
        <w:tc>
          <w:tcPr>
            <w:tcW w:w="978" w:type="pct"/>
            <w:gridSpan w:val="2"/>
            <w:shd w:val="clear" w:color="auto" w:fill="auto"/>
          </w:tcPr>
          <w:p w14:paraId="48934867" w14:textId="77777777" w:rsidR="008D412A" w:rsidRPr="005E058D" w:rsidRDefault="008D412A" w:rsidP="008E1143">
            <w:r w:rsidRPr="005E058D">
              <w:t>Responsibility:</w:t>
            </w:r>
          </w:p>
        </w:tc>
        <w:tc>
          <w:tcPr>
            <w:tcW w:w="4022" w:type="pct"/>
            <w:shd w:val="clear" w:color="auto" w:fill="auto"/>
          </w:tcPr>
          <w:p w14:paraId="554D7035" w14:textId="6A1FCE34" w:rsidR="008D412A" w:rsidRPr="005E058D" w:rsidRDefault="008D412A" w:rsidP="008E1143">
            <w:r w:rsidRPr="005E058D">
              <w:t>Health Insurance Institute</w:t>
            </w:r>
          </w:p>
        </w:tc>
      </w:tr>
      <w:tr w:rsidR="008D412A" w:rsidRPr="005E058D" w14:paraId="09938C6B" w14:textId="77777777" w:rsidTr="004A3E30">
        <w:trPr>
          <w:trHeight w:val="37"/>
        </w:trPr>
        <w:tc>
          <w:tcPr>
            <w:tcW w:w="978" w:type="pct"/>
            <w:gridSpan w:val="2"/>
            <w:shd w:val="clear" w:color="auto" w:fill="auto"/>
          </w:tcPr>
          <w:p w14:paraId="3EA4693A" w14:textId="77777777" w:rsidR="008D412A" w:rsidRPr="005E058D" w:rsidRDefault="008D412A" w:rsidP="008E1143">
            <w:r w:rsidRPr="005E058D">
              <w:t xml:space="preserve">Website: </w:t>
            </w:r>
          </w:p>
        </w:tc>
        <w:tc>
          <w:tcPr>
            <w:tcW w:w="4022" w:type="pct"/>
            <w:shd w:val="clear" w:color="auto" w:fill="auto"/>
          </w:tcPr>
          <w:p w14:paraId="44659F0D" w14:textId="64565C29" w:rsidR="008D412A" w:rsidRPr="005E058D" w:rsidRDefault="00F92A7B" w:rsidP="008E1143">
            <w:hyperlink r:id="rId234" w:history="1">
              <w:r w:rsidR="00A03BA0" w:rsidRPr="005E058D">
                <w:rPr>
                  <w:rStyle w:val="Hyperlink"/>
                </w:rPr>
                <w:t>https://e-uprava.gov.si/</w:t>
              </w:r>
            </w:hyperlink>
          </w:p>
        </w:tc>
      </w:tr>
      <w:tr w:rsidR="008D412A" w:rsidRPr="005E058D" w14:paraId="576260F8" w14:textId="77777777" w:rsidTr="004A3E30">
        <w:trPr>
          <w:trHeight w:val="311"/>
        </w:trPr>
        <w:tc>
          <w:tcPr>
            <w:tcW w:w="978" w:type="pct"/>
            <w:gridSpan w:val="2"/>
            <w:shd w:val="clear" w:color="auto" w:fill="auto"/>
          </w:tcPr>
          <w:p w14:paraId="7C7E9E6A" w14:textId="77777777" w:rsidR="008D412A" w:rsidRPr="005E058D" w:rsidRDefault="008D412A" w:rsidP="008E1143">
            <w:r w:rsidRPr="005E058D">
              <w:t xml:space="preserve">Description: </w:t>
            </w:r>
          </w:p>
        </w:tc>
        <w:tc>
          <w:tcPr>
            <w:tcW w:w="4022" w:type="pct"/>
            <w:shd w:val="clear" w:color="auto" w:fill="auto"/>
          </w:tcPr>
          <w:p w14:paraId="20903588" w14:textId="57A4FA23" w:rsidR="008D412A" w:rsidRPr="005E058D" w:rsidRDefault="008D412A" w:rsidP="008E1143">
            <w:r w:rsidRPr="005E058D">
              <w:t>The European Health Insurance Card (EHIC) is used to claim health insurance entitlements while temporarily outside Slovenia (e.g. while on holiday or on a business trip) in EU states, the countries of the EEA or Switzerland. The website gives information on how to request the EHIC (which can be requested online).</w:t>
            </w:r>
          </w:p>
        </w:tc>
      </w:tr>
    </w:tbl>
    <w:p w14:paraId="3A69BCB0" w14:textId="77777777" w:rsidR="009416DD" w:rsidRPr="005E058D" w:rsidRDefault="009416DD" w:rsidP="009416DD">
      <w:pPr>
        <w:pStyle w:val="Heading2"/>
      </w:pPr>
      <w:bookmarkStart w:id="70" w:name="_Toc1475006"/>
      <w:r w:rsidRPr="005E058D">
        <w:t>Family</w:t>
      </w:r>
      <w:bookmarkEnd w:id="70"/>
      <w:r w:rsidRPr="005E058D">
        <w:t xml:space="preserve"> </w:t>
      </w:r>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9416DD" w:rsidRPr="005E058D" w14:paraId="7BEA7260" w14:textId="77777777" w:rsidTr="0020346C">
        <w:trPr>
          <w:trHeight w:val="94"/>
        </w:trPr>
        <w:tc>
          <w:tcPr>
            <w:tcW w:w="5000" w:type="pct"/>
            <w:gridSpan w:val="3"/>
            <w:shd w:val="clear" w:color="auto" w:fill="EFFBFF"/>
          </w:tcPr>
          <w:p w14:paraId="05788747" w14:textId="37D20D2D" w:rsidR="009416DD" w:rsidRPr="005E058D" w:rsidRDefault="009416DD" w:rsidP="00076AEA">
            <w:pPr>
              <w:pStyle w:val="Subtitle"/>
            </w:pPr>
            <w:bookmarkStart w:id="71" w:name="_Toc1475007"/>
            <w:r w:rsidRPr="005E058D">
              <w:t>Children</w:t>
            </w:r>
            <w:r w:rsidR="006D7E1D" w:rsidRPr="005E058D">
              <w:t xml:space="preserve"> and</w:t>
            </w:r>
            <w:r w:rsidRPr="005E058D">
              <w:t xml:space="preserve"> couples</w:t>
            </w:r>
          </w:p>
        </w:tc>
      </w:tr>
      <w:tr w:rsidR="009416DD" w:rsidRPr="005E058D" w14:paraId="7306949D" w14:textId="77777777" w:rsidTr="00076AEA">
        <w:trPr>
          <w:trHeight w:val="198"/>
        </w:trPr>
        <w:tc>
          <w:tcPr>
            <w:tcW w:w="5000" w:type="pct"/>
            <w:gridSpan w:val="3"/>
            <w:shd w:val="clear" w:color="auto" w:fill="auto"/>
          </w:tcPr>
          <w:p w14:paraId="6C32C6EE" w14:textId="77777777" w:rsidR="009416DD" w:rsidRPr="005E058D" w:rsidRDefault="009416DD" w:rsidP="00076AEA">
            <w:pPr>
              <w:pStyle w:val="BodyText"/>
              <w:rPr>
                <w:b/>
              </w:rPr>
            </w:pPr>
            <w:r w:rsidRPr="005E058D">
              <w:rPr>
                <w:b/>
              </w:rPr>
              <w:t>Child allowances</w:t>
            </w:r>
          </w:p>
        </w:tc>
      </w:tr>
      <w:tr w:rsidR="008F6BA6" w:rsidRPr="005E058D" w14:paraId="44E165BC" w14:textId="77777777" w:rsidTr="00076AEA">
        <w:trPr>
          <w:trHeight w:val="198"/>
        </w:trPr>
        <w:tc>
          <w:tcPr>
            <w:tcW w:w="978" w:type="pct"/>
            <w:gridSpan w:val="2"/>
            <w:shd w:val="clear" w:color="auto" w:fill="auto"/>
          </w:tcPr>
          <w:p w14:paraId="5E804A7D" w14:textId="77777777" w:rsidR="008F6BA6" w:rsidRPr="005E058D" w:rsidRDefault="008F6BA6" w:rsidP="008E1143">
            <w:r w:rsidRPr="005E058D">
              <w:t>Responsibility:</w:t>
            </w:r>
          </w:p>
        </w:tc>
        <w:tc>
          <w:tcPr>
            <w:tcW w:w="4022" w:type="pct"/>
            <w:shd w:val="clear" w:color="auto" w:fill="auto"/>
          </w:tcPr>
          <w:p w14:paraId="7AB67632" w14:textId="5B466533" w:rsidR="008F6BA6" w:rsidRPr="005E058D" w:rsidRDefault="008F6BA6" w:rsidP="008E1143">
            <w:r w:rsidRPr="005E058D">
              <w:t>Central Government, Ministry of Labour, Family, Social Affairs and Equal Opportunities; Centres for Social Work</w:t>
            </w:r>
          </w:p>
        </w:tc>
      </w:tr>
      <w:tr w:rsidR="008F6BA6" w:rsidRPr="005E058D" w14:paraId="647AA2C8" w14:textId="77777777" w:rsidTr="00076AEA">
        <w:trPr>
          <w:trHeight w:val="37"/>
        </w:trPr>
        <w:tc>
          <w:tcPr>
            <w:tcW w:w="978" w:type="pct"/>
            <w:gridSpan w:val="2"/>
            <w:shd w:val="clear" w:color="auto" w:fill="auto"/>
          </w:tcPr>
          <w:p w14:paraId="1608A3A8" w14:textId="77777777" w:rsidR="008F6BA6" w:rsidRPr="005E058D" w:rsidRDefault="008F6BA6" w:rsidP="008E1143">
            <w:r w:rsidRPr="005E058D">
              <w:t xml:space="preserve">Website: </w:t>
            </w:r>
          </w:p>
        </w:tc>
        <w:tc>
          <w:tcPr>
            <w:tcW w:w="4022" w:type="pct"/>
            <w:shd w:val="clear" w:color="auto" w:fill="auto"/>
          </w:tcPr>
          <w:p w14:paraId="647B2D02" w14:textId="6C96E72C" w:rsidR="008F6BA6" w:rsidRPr="005E058D" w:rsidRDefault="00F92A7B" w:rsidP="008E1143">
            <w:hyperlink r:id="rId235" w:history="1">
              <w:r w:rsidR="007B20B6" w:rsidRPr="005E058D">
                <w:rPr>
                  <w:rStyle w:val="Hyperlink"/>
                </w:rPr>
                <w:t>https://e-uprava.gov.si/</w:t>
              </w:r>
            </w:hyperlink>
            <w:r w:rsidR="007B20B6" w:rsidRPr="005E058D">
              <w:t xml:space="preserve">; </w:t>
            </w:r>
            <w:hyperlink r:id="rId236" w:history="1">
              <w:r w:rsidR="008F6BA6" w:rsidRPr="005E058D">
                <w:rPr>
                  <w:rStyle w:val="Hyperlink"/>
                </w:rPr>
                <w:t>http://www.mddsz.gov.si/</w:t>
              </w:r>
            </w:hyperlink>
            <w:r w:rsidR="008F6BA6" w:rsidRPr="005E058D">
              <w:t>;</w:t>
            </w:r>
          </w:p>
        </w:tc>
      </w:tr>
      <w:tr w:rsidR="008F6BA6" w:rsidRPr="005E058D" w14:paraId="7ED940BB" w14:textId="77777777" w:rsidTr="00076AEA">
        <w:trPr>
          <w:trHeight w:val="311"/>
        </w:trPr>
        <w:tc>
          <w:tcPr>
            <w:tcW w:w="978" w:type="pct"/>
            <w:gridSpan w:val="2"/>
            <w:shd w:val="clear" w:color="auto" w:fill="auto"/>
          </w:tcPr>
          <w:p w14:paraId="4FC3B290" w14:textId="77777777" w:rsidR="008F6BA6" w:rsidRPr="005E058D" w:rsidRDefault="008F6BA6" w:rsidP="008E1143">
            <w:r w:rsidRPr="005E058D">
              <w:t xml:space="preserve">Description: </w:t>
            </w:r>
          </w:p>
        </w:tc>
        <w:tc>
          <w:tcPr>
            <w:tcW w:w="4022" w:type="pct"/>
            <w:shd w:val="clear" w:color="auto" w:fill="auto"/>
          </w:tcPr>
          <w:p w14:paraId="21A62B56" w14:textId="4ED5BDDB" w:rsidR="008F6BA6" w:rsidRPr="005E058D" w:rsidRDefault="008F6BA6" w:rsidP="008E1143">
            <w:r w:rsidRPr="005E058D">
              <w:t>There are 62 Centres for Social Work (CSW) operating in Slovenia, to which fully electronic requests for child allowances can be sent. Forms are available on the eGovernment portal and citizens can use them in combination with their electronic certificates. It is not obligatory to attach supporting data such as proof of financial status; CSW obtain these data through official channels. Child allowance is granted for a renewable period of one year.</w:t>
            </w:r>
          </w:p>
        </w:tc>
      </w:tr>
      <w:tr w:rsidR="009416DD" w:rsidRPr="005E058D" w14:paraId="0F40F5B1" w14:textId="77777777" w:rsidTr="00076AEA">
        <w:trPr>
          <w:trHeight w:val="198"/>
        </w:trPr>
        <w:tc>
          <w:tcPr>
            <w:tcW w:w="5000" w:type="pct"/>
            <w:gridSpan w:val="3"/>
            <w:shd w:val="clear" w:color="auto" w:fill="auto"/>
          </w:tcPr>
          <w:p w14:paraId="23EB26EC" w14:textId="77777777" w:rsidR="009416DD" w:rsidRPr="005E058D" w:rsidRDefault="009416DD" w:rsidP="00076AEA">
            <w:pPr>
              <w:pStyle w:val="BodyText"/>
              <w:rPr>
                <w:b/>
              </w:rPr>
            </w:pPr>
            <w:r w:rsidRPr="005E058D">
              <w:rPr>
                <w:b/>
              </w:rPr>
              <w:t>Certificates (birth, marriage): request and delivery</w:t>
            </w:r>
          </w:p>
        </w:tc>
      </w:tr>
      <w:tr w:rsidR="00C7067C" w:rsidRPr="005E058D" w14:paraId="2FC3C47C" w14:textId="77777777" w:rsidTr="00076AEA">
        <w:trPr>
          <w:trHeight w:val="198"/>
        </w:trPr>
        <w:tc>
          <w:tcPr>
            <w:tcW w:w="978" w:type="pct"/>
            <w:gridSpan w:val="2"/>
            <w:shd w:val="clear" w:color="auto" w:fill="auto"/>
          </w:tcPr>
          <w:p w14:paraId="4A1E457E" w14:textId="77777777" w:rsidR="00C7067C" w:rsidRPr="005E058D" w:rsidRDefault="00C7067C" w:rsidP="008E1143">
            <w:r w:rsidRPr="005E058D">
              <w:t>Responsibility:</w:t>
            </w:r>
          </w:p>
        </w:tc>
        <w:tc>
          <w:tcPr>
            <w:tcW w:w="4022" w:type="pct"/>
            <w:shd w:val="clear" w:color="auto" w:fill="auto"/>
          </w:tcPr>
          <w:p w14:paraId="065CC37A" w14:textId="4B9939AF" w:rsidR="00C7067C" w:rsidRPr="005E058D" w:rsidRDefault="00C7067C" w:rsidP="008E1143">
            <w:r w:rsidRPr="005E058D">
              <w:t>Central Government, Ministry of the Interior, Administrative Units</w:t>
            </w:r>
          </w:p>
        </w:tc>
      </w:tr>
      <w:tr w:rsidR="00C7067C" w:rsidRPr="005E058D" w14:paraId="19E3E2DC" w14:textId="77777777" w:rsidTr="00076AEA">
        <w:trPr>
          <w:trHeight w:val="37"/>
        </w:trPr>
        <w:tc>
          <w:tcPr>
            <w:tcW w:w="978" w:type="pct"/>
            <w:gridSpan w:val="2"/>
            <w:shd w:val="clear" w:color="auto" w:fill="auto"/>
          </w:tcPr>
          <w:p w14:paraId="0455A67D" w14:textId="77777777" w:rsidR="00C7067C" w:rsidRPr="005E058D" w:rsidRDefault="00C7067C" w:rsidP="008E1143">
            <w:r w:rsidRPr="005E058D">
              <w:t xml:space="preserve">Website: </w:t>
            </w:r>
          </w:p>
        </w:tc>
        <w:tc>
          <w:tcPr>
            <w:tcW w:w="4022" w:type="pct"/>
            <w:shd w:val="clear" w:color="auto" w:fill="auto"/>
          </w:tcPr>
          <w:p w14:paraId="64E0A9ED" w14:textId="3DD7B8F1" w:rsidR="00C7067C" w:rsidRPr="005E058D" w:rsidRDefault="00F92A7B" w:rsidP="008E1143">
            <w:hyperlink r:id="rId237" w:history="1">
              <w:r w:rsidR="000A434F" w:rsidRPr="005E058D">
                <w:rPr>
                  <w:rStyle w:val="Hyperlink"/>
                </w:rPr>
                <w:t>https://e-uprava.gov.si/</w:t>
              </w:r>
            </w:hyperlink>
          </w:p>
        </w:tc>
      </w:tr>
      <w:tr w:rsidR="00C7067C" w:rsidRPr="005E058D" w14:paraId="30B900AB" w14:textId="77777777" w:rsidTr="00076AEA">
        <w:trPr>
          <w:trHeight w:val="311"/>
        </w:trPr>
        <w:tc>
          <w:tcPr>
            <w:tcW w:w="978" w:type="pct"/>
            <w:gridSpan w:val="2"/>
            <w:shd w:val="clear" w:color="auto" w:fill="auto"/>
          </w:tcPr>
          <w:p w14:paraId="5682CBC4" w14:textId="77777777" w:rsidR="00C7067C" w:rsidRPr="005E058D" w:rsidRDefault="00C7067C" w:rsidP="008E1143">
            <w:r w:rsidRPr="005E058D">
              <w:t xml:space="preserve">Description: </w:t>
            </w:r>
          </w:p>
        </w:tc>
        <w:tc>
          <w:tcPr>
            <w:tcW w:w="4022" w:type="pct"/>
            <w:shd w:val="clear" w:color="auto" w:fill="auto"/>
          </w:tcPr>
          <w:p w14:paraId="72D000BB" w14:textId="59C05C77" w:rsidR="00C7067C" w:rsidRPr="005E058D" w:rsidRDefault="00C7067C" w:rsidP="008E1143">
            <w:r w:rsidRPr="005E058D">
              <w:t xml:space="preserve">Birth or marriage certificates can be requested and obtained online through the e-SJU system accessible via the </w:t>
            </w:r>
            <w:hyperlink r:id="rId238" w:history="1">
              <w:r w:rsidRPr="005E058D">
                <w:rPr>
                  <w:rStyle w:val="Hyperlink"/>
                </w:rPr>
                <w:t>e-</w:t>
              </w:r>
              <w:proofErr w:type="spellStart"/>
              <w:r w:rsidRPr="005E058D">
                <w:rPr>
                  <w:rStyle w:val="Hyperlink"/>
                </w:rPr>
                <w:t>Uprava</w:t>
              </w:r>
              <w:proofErr w:type="spellEnd"/>
              <w:r w:rsidRPr="005E058D">
                <w:rPr>
                  <w:rStyle w:val="Hyperlink"/>
                </w:rPr>
                <w:t xml:space="preserve"> portal</w:t>
              </w:r>
            </w:hyperlink>
            <w:r w:rsidRPr="005E058D">
              <w:t>. The system supports full electronic handling of administrative forms contained in a centrally maintained registry of procedures. The application can be used by all residents equipped with qualified digital certificates valid in Slovenia.</w:t>
            </w:r>
          </w:p>
        </w:tc>
      </w:tr>
      <w:tr w:rsidR="00FF3891" w:rsidRPr="005E058D" w14:paraId="4BF4A3DA" w14:textId="77777777" w:rsidTr="00FF3891">
        <w:trPr>
          <w:trHeight w:val="94"/>
        </w:trPr>
        <w:tc>
          <w:tcPr>
            <w:tcW w:w="5000" w:type="pct"/>
            <w:gridSpan w:val="3"/>
            <w:shd w:val="clear" w:color="auto" w:fill="EFFBFF"/>
          </w:tcPr>
          <w:p w14:paraId="04D073BC" w14:textId="2F3168AB" w:rsidR="00FF3891" w:rsidRPr="005E058D" w:rsidRDefault="008D6FF4" w:rsidP="00076AEA">
            <w:pPr>
              <w:spacing w:before="120" w:after="180"/>
              <w:jc w:val="left"/>
              <w:rPr>
                <w:color w:val="BF3F91"/>
                <w:sz w:val="22"/>
              </w:rPr>
            </w:pPr>
            <w:r w:rsidRPr="005E058D">
              <w:rPr>
                <w:color w:val="00B0F0"/>
                <w:sz w:val="22"/>
              </w:rPr>
              <w:t>Inheritance</w:t>
            </w:r>
          </w:p>
        </w:tc>
      </w:tr>
      <w:tr w:rsidR="00FF3891" w:rsidRPr="005E058D" w14:paraId="170B8A9A" w14:textId="77777777" w:rsidTr="00FF3891">
        <w:trPr>
          <w:trHeight w:val="198"/>
        </w:trPr>
        <w:tc>
          <w:tcPr>
            <w:tcW w:w="5000" w:type="pct"/>
            <w:gridSpan w:val="3"/>
            <w:shd w:val="clear" w:color="auto" w:fill="auto"/>
          </w:tcPr>
          <w:p w14:paraId="033EB0A6" w14:textId="38114827" w:rsidR="00FF3891" w:rsidRPr="005E058D" w:rsidRDefault="00FE7268" w:rsidP="00076AEA">
            <w:r w:rsidRPr="005E058D">
              <w:rPr>
                <w:b/>
                <w:bCs/>
              </w:rPr>
              <w:t>Inheritance</w:t>
            </w:r>
          </w:p>
        </w:tc>
      </w:tr>
      <w:tr w:rsidR="008D6FF4" w:rsidRPr="005E058D" w14:paraId="75C60941" w14:textId="77777777" w:rsidTr="00FF3891">
        <w:trPr>
          <w:trHeight w:val="198"/>
        </w:trPr>
        <w:tc>
          <w:tcPr>
            <w:tcW w:w="956" w:type="pct"/>
            <w:shd w:val="clear" w:color="auto" w:fill="auto"/>
          </w:tcPr>
          <w:p w14:paraId="30D0F590" w14:textId="77777777" w:rsidR="008D6FF4" w:rsidRPr="005E058D" w:rsidRDefault="008D6FF4" w:rsidP="008E1143">
            <w:r w:rsidRPr="005E058D">
              <w:t>Responsibility:</w:t>
            </w:r>
          </w:p>
        </w:tc>
        <w:tc>
          <w:tcPr>
            <w:tcW w:w="4044" w:type="pct"/>
            <w:gridSpan w:val="2"/>
            <w:shd w:val="clear" w:color="auto" w:fill="auto"/>
          </w:tcPr>
          <w:p w14:paraId="5B6967F5" w14:textId="20AB8BD5" w:rsidR="008D6FF4" w:rsidRPr="005E058D" w:rsidRDefault="008D6FF4" w:rsidP="008E1143">
            <w:r w:rsidRPr="005E058D">
              <w:t>Central Government, Ministry of Justice</w:t>
            </w:r>
          </w:p>
        </w:tc>
      </w:tr>
      <w:tr w:rsidR="008D6FF4" w:rsidRPr="005E058D" w14:paraId="5132DAFC" w14:textId="77777777" w:rsidTr="00FF3891">
        <w:trPr>
          <w:trHeight w:val="37"/>
        </w:trPr>
        <w:tc>
          <w:tcPr>
            <w:tcW w:w="956" w:type="pct"/>
            <w:shd w:val="clear" w:color="auto" w:fill="auto"/>
          </w:tcPr>
          <w:p w14:paraId="495DE7FE" w14:textId="77777777" w:rsidR="008D6FF4" w:rsidRPr="005E058D" w:rsidRDefault="008D6FF4" w:rsidP="008E1143">
            <w:r w:rsidRPr="005E058D">
              <w:t xml:space="preserve">Website: </w:t>
            </w:r>
          </w:p>
        </w:tc>
        <w:tc>
          <w:tcPr>
            <w:tcW w:w="4044" w:type="pct"/>
            <w:gridSpan w:val="2"/>
            <w:shd w:val="clear" w:color="auto" w:fill="auto"/>
          </w:tcPr>
          <w:p w14:paraId="38F2357F" w14:textId="77777777" w:rsidR="00455980" w:rsidRPr="005E058D" w:rsidRDefault="00F92A7B" w:rsidP="008E1143">
            <w:hyperlink r:id="rId239" w:history="1">
              <w:r w:rsidR="008D6FF4" w:rsidRPr="005E058D">
                <w:rPr>
                  <w:rStyle w:val="Hyperlink"/>
                </w:rPr>
                <w:t>http://www.mp.gov.si/en/</w:t>
              </w:r>
            </w:hyperlink>
            <w:r w:rsidR="00455980" w:rsidRPr="005E058D">
              <w:t xml:space="preserve">; </w:t>
            </w:r>
          </w:p>
          <w:p w14:paraId="3299CBF9" w14:textId="58229E0B" w:rsidR="008D6FF4" w:rsidRPr="005E058D" w:rsidRDefault="00F92A7B" w:rsidP="008E1143">
            <w:hyperlink r:id="rId240" w:history="1">
              <w:r w:rsidR="001F61BA" w:rsidRPr="005E058D">
                <w:rPr>
                  <w:rStyle w:val="Hyperlink"/>
                </w:rPr>
                <w:t>https://e-justice.europa.eu/content_adapting_rights_in_rem-486-sl.do</w:t>
              </w:r>
            </w:hyperlink>
          </w:p>
        </w:tc>
      </w:tr>
      <w:tr w:rsidR="00FF3891" w:rsidRPr="005E058D" w14:paraId="1623535C" w14:textId="77777777" w:rsidTr="00FF3891">
        <w:trPr>
          <w:trHeight w:val="311"/>
        </w:trPr>
        <w:tc>
          <w:tcPr>
            <w:tcW w:w="956" w:type="pct"/>
            <w:shd w:val="clear" w:color="auto" w:fill="auto"/>
          </w:tcPr>
          <w:p w14:paraId="2707D2FC" w14:textId="77777777" w:rsidR="00FF3891" w:rsidRPr="005E058D" w:rsidRDefault="00FF3891" w:rsidP="008E1143">
            <w:r w:rsidRPr="005E058D">
              <w:t xml:space="preserve">Description: </w:t>
            </w:r>
          </w:p>
        </w:tc>
        <w:tc>
          <w:tcPr>
            <w:tcW w:w="4044" w:type="pct"/>
            <w:gridSpan w:val="2"/>
            <w:shd w:val="clear" w:color="auto" w:fill="auto"/>
          </w:tcPr>
          <w:p w14:paraId="7235D46D" w14:textId="547EE007" w:rsidR="00FF3891" w:rsidRPr="005E058D" w:rsidRDefault="00DC0A1E" w:rsidP="008E1143">
            <w:r w:rsidRPr="005E058D">
              <w:t>E-justice portal provide an information overview of national law and procedures for the adjustment of rights in rem in individual EU countries</w:t>
            </w:r>
            <w:r w:rsidR="00FE7268" w:rsidRPr="005E058D">
              <w:t>.</w:t>
            </w:r>
          </w:p>
        </w:tc>
      </w:tr>
    </w:tbl>
    <w:p w14:paraId="19759CBF" w14:textId="77777777" w:rsidR="009416DD" w:rsidRPr="005E058D" w:rsidRDefault="009416DD" w:rsidP="009416DD">
      <w:pPr>
        <w:pStyle w:val="Heading2"/>
      </w:pPr>
      <w:r w:rsidRPr="005E058D">
        <w:t>Consumers</w:t>
      </w:r>
      <w:bookmarkEnd w:id="71"/>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9416DD" w:rsidRPr="005E058D" w14:paraId="5267245E" w14:textId="77777777" w:rsidTr="0020346C">
        <w:trPr>
          <w:trHeight w:val="94"/>
        </w:trPr>
        <w:tc>
          <w:tcPr>
            <w:tcW w:w="5000" w:type="pct"/>
            <w:gridSpan w:val="3"/>
            <w:shd w:val="clear" w:color="auto" w:fill="EFFBFF"/>
          </w:tcPr>
          <w:p w14:paraId="500B090D" w14:textId="77777777" w:rsidR="009416DD" w:rsidRPr="005E058D" w:rsidRDefault="009416DD" w:rsidP="00076AEA">
            <w:pPr>
              <w:pStyle w:val="Subtitle"/>
            </w:pPr>
            <w:r w:rsidRPr="005E058D">
              <w:t xml:space="preserve">Shopping </w:t>
            </w:r>
          </w:p>
        </w:tc>
      </w:tr>
      <w:tr w:rsidR="009416DD" w:rsidRPr="005E058D" w14:paraId="2A32797F" w14:textId="77777777" w:rsidTr="00076AEA">
        <w:trPr>
          <w:trHeight w:val="198"/>
        </w:trPr>
        <w:tc>
          <w:tcPr>
            <w:tcW w:w="5000" w:type="pct"/>
            <w:gridSpan w:val="3"/>
            <w:shd w:val="clear" w:color="auto" w:fill="auto"/>
          </w:tcPr>
          <w:p w14:paraId="59EB1286" w14:textId="77777777" w:rsidR="009416DD" w:rsidRPr="005E058D" w:rsidRDefault="009416DD" w:rsidP="00076AEA">
            <w:pPr>
              <w:pStyle w:val="BodyText"/>
              <w:rPr>
                <w:b/>
              </w:rPr>
            </w:pPr>
            <w:r w:rsidRPr="005E058D">
              <w:rPr>
                <w:b/>
              </w:rPr>
              <w:t>Consumer protection</w:t>
            </w:r>
          </w:p>
        </w:tc>
      </w:tr>
      <w:tr w:rsidR="00F84469" w:rsidRPr="005E058D" w14:paraId="53D090FC" w14:textId="77777777" w:rsidTr="00076AEA">
        <w:trPr>
          <w:trHeight w:val="198"/>
        </w:trPr>
        <w:tc>
          <w:tcPr>
            <w:tcW w:w="978" w:type="pct"/>
            <w:gridSpan w:val="2"/>
            <w:shd w:val="clear" w:color="auto" w:fill="auto"/>
          </w:tcPr>
          <w:p w14:paraId="6D6BB64E" w14:textId="77777777" w:rsidR="00F84469" w:rsidRPr="005E058D" w:rsidRDefault="00F84469" w:rsidP="008E1143">
            <w:r w:rsidRPr="005E058D">
              <w:t>Responsibility:</w:t>
            </w:r>
          </w:p>
        </w:tc>
        <w:tc>
          <w:tcPr>
            <w:tcW w:w="4022" w:type="pct"/>
            <w:shd w:val="clear" w:color="auto" w:fill="auto"/>
          </w:tcPr>
          <w:p w14:paraId="583DBEE1" w14:textId="3289A6FB" w:rsidR="00F84469" w:rsidRPr="005E058D" w:rsidRDefault="00F84469" w:rsidP="008E1143">
            <w:r w:rsidRPr="005E058D">
              <w:t>Ministry of economy, Slovenian Consumers' Association</w:t>
            </w:r>
          </w:p>
        </w:tc>
      </w:tr>
      <w:tr w:rsidR="00F84469" w:rsidRPr="005E058D" w14:paraId="2C6C3FA6" w14:textId="77777777" w:rsidTr="00076AEA">
        <w:trPr>
          <w:trHeight w:val="37"/>
        </w:trPr>
        <w:tc>
          <w:tcPr>
            <w:tcW w:w="978" w:type="pct"/>
            <w:gridSpan w:val="2"/>
            <w:shd w:val="clear" w:color="auto" w:fill="auto"/>
          </w:tcPr>
          <w:p w14:paraId="0356E5D2" w14:textId="77777777" w:rsidR="00F84469" w:rsidRPr="005E058D" w:rsidRDefault="00F84469" w:rsidP="008E1143">
            <w:r w:rsidRPr="005E058D">
              <w:t xml:space="preserve">Website: </w:t>
            </w:r>
          </w:p>
        </w:tc>
        <w:tc>
          <w:tcPr>
            <w:tcW w:w="4022" w:type="pct"/>
            <w:shd w:val="clear" w:color="auto" w:fill="auto"/>
          </w:tcPr>
          <w:p w14:paraId="37BB6DB3" w14:textId="1DEE340C" w:rsidR="00F84469" w:rsidRPr="005E058D" w:rsidRDefault="00F92A7B" w:rsidP="008E1143">
            <w:hyperlink r:id="rId241" w:history="1">
              <w:r w:rsidR="00F84469" w:rsidRPr="005E058D">
                <w:rPr>
                  <w:rStyle w:val="Hyperlink"/>
                </w:rPr>
                <w:t>http://www.arhiv.uvp.gov.si/</w:t>
              </w:r>
            </w:hyperlink>
            <w:r w:rsidR="00F84469" w:rsidRPr="005E058D">
              <w:t xml:space="preserve">; </w:t>
            </w:r>
            <w:hyperlink r:id="rId242" w:history="1">
              <w:r w:rsidR="00F84469" w:rsidRPr="005E058D">
                <w:rPr>
                  <w:rStyle w:val="Hyperlink"/>
                </w:rPr>
                <w:t>https://www.zps.si/</w:t>
              </w:r>
            </w:hyperlink>
            <w:r w:rsidR="00F84469" w:rsidRPr="005E058D">
              <w:t xml:space="preserve"> </w:t>
            </w:r>
          </w:p>
        </w:tc>
      </w:tr>
      <w:tr w:rsidR="00F84469" w:rsidRPr="005E058D" w14:paraId="371C081B" w14:textId="77777777" w:rsidTr="00076AEA">
        <w:trPr>
          <w:trHeight w:val="311"/>
        </w:trPr>
        <w:tc>
          <w:tcPr>
            <w:tcW w:w="978" w:type="pct"/>
            <w:gridSpan w:val="2"/>
            <w:shd w:val="clear" w:color="auto" w:fill="auto"/>
          </w:tcPr>
          <w:p w14:paraId="4FD2920E" w14:textId="77777777" w:rsidR="00F84469" w:rsidRPr="005E058D" w:rsidRDefault="00F84469" w:rsidP="008E1143">
            <w:r w:rsidRPr="005E058D">
              <w:t xml:space="preserve">Description: </w:t>
            </w:r>
          </w:p>
        </w:tc>
        <w:tc>
          <w:tcPr>
            <w:tcW w:w="4022" w:type="pct"/>
            <w:shd w:val="clear" w:color="auto" w:fill="auto"/>
          </w:tcPr>
          <w:p w14:paraId="5C39F941" w14:textId="15B28CF2" w:rsidR="00F84469" w:rsidRPr="005E058D" w:rsidRDefault="00307620" w:rsidP="008E1143">
            <w:r w:rsidRPr="005E058D">
              <w:t>T</w:t>
            </w:r>
            <w:r w:rsidR="00F84469" w:rsidRPr="005E058D">
              <w:t xml:space="preserve">he portal of the Slovenian Consumers' Association </w:t>
            </w:r>
            <w:r w:rsidR="00B00E54" w:rsidRPr="005E058D">
              <w:t xml:space="preserve">provides users with </w:t>
            </w:r>
            <w:r w:rsidR="00F84469" w:rsidRPr="005E058D">
              <w:t xml:space="preserve">comprehensive information on consumer protection rules in Slovenia </w:t>
            </w:r>
            <w:r w:rsidR="00B00E54" w:rsidRPr="005E058D">
              <w:t xml:space="preserve">and offers </w:t>
            </w:r>
            <w:r w:rsidR="00F84469" w:rsidRPr="005E058D">
              <w:t xml:space="preserve">help and advice for consumers. It provides </w:t>
            </w:r>
            <w:r w:rsidR="00B00E54" w:rsidRPr="005E058D">
              <w:t xml:space="preserve">the public </w:t>
            </w:r>
            <w:r w:rsidR="00F84469" w:rsidRPr="005E058D">
              <w:t xml:space="preserve">with tests </w:t>
            </w:r>
            <w:r w:rsidR="00B00E54" w:rsidRPr="005E058D">
              <w:t>to</w:t>
            </w:r>
            <w:r w:rsidR="00F84469" w:rsidRPr="005E058D">
              <w:t xml:space="preserve"> perform to test purchased</w:t>
            </w:r>
            <w:r w:rsidR="00B00E54" w:rsidRPr="005E058D">
              <w:t xml:space="preserve"> products</w:t>
            </w:r>
            <w:r w:rsidR="00F84469" w:rsidRPr="005E058D">
              <w:t xml:space="preserve">. </w:t>
            </w:r>
          </w:p>
        </w:tc>
      </w:tr>
      <w:tr w:rsidR="009416DD" w:rsidRPr="005E058D" w14:paraId="7F2583D1" w14:textId="77777777" w:rsidTr="00076AEA">
        <w:trPr>
          <w:trHeight w:val="198"/>
        </w:trPr>
        <w:tc>
          <w:tcPr>
            <w:tcW w:w="5000" w:type="pct"/>
            <w:gridSpan w:val="3"/>
            <w:shd w:val="clear" w:color="auto" w:fill="auto"/>
          </w:tcPr>
          <w:p w14:paraId="0F4C5A01" w14:textId="08B597B0" w:rsidR="009416DD" w:rsidRPr="005E058D" w:rsidRDefault="009416DD" w:rsidP="00076AEA">
            <w:pPr>
              <w:pStyle w:val="BodyText"/>
              <w:rPr>
                <w:b/>
              </w:rPr>
            </w:pPr>
            <w:r w:rsidRPr="005E058D">
              <w:rPr>
                <w:b/>
              </w:rPr>
              <w:t>Consumer protection</w:t>
            </w:r>
            <w:r w:rsidR="00BD26C6" w:rsidRPr="005E058D">
              <w:rPr>
                <w:b/>
              </w:rPr>
              <w:t xml:space="preserve"> (cross border)</w:t>
            </w:r>
          </w:p>
        </w:tc>
      </w:tr>
      <w:tr w:rsidR="00BD26C6" w:rsidRPr="005E058D" w14:paraId="1C7B48FA" w14:textId="77777777" w:rsidTr="00076AEA">
        <w:trPr>
          <w:trHeight w:val="198"/>
        </w:trPr>
        <w:tc>
          <w:tcPr>
            <w:tcW w:w="978" w:type="pct"/>
            <w:gridSpan w:val="2"/>
            <w:shd w:val="clear" w:color="auto" w:fill="auto"/>
          </w:tcPr>
          <w:p w14:paraId="5D3EF69D" w14:textId="77777777" w:rsidR="00BD26C6" w:rsidRPr="005E058D" w:rsidRDefault="00BD26C6" w:rsidP="008E1143">
            <w:r w:rsidRPr="005E058D">
              <w:t>Responsibility:</w:t>
            </w:r>
          </w:p>
        </w:tc>
        <w:tc>
          <w:tcPr>
            <w:tcW w:w="4022" w:type="pct"/>
            <w:shd w:val="clear" w:color="auto" w:fill="auto"/>
          </w:tcPr>
          <w:p w14:paraId="5387D175" w14:textId="0F8C7DDF" w:rsidR="00BD26C6" w:rsidRPr="005E058D" w:rsidRDefault="001F61BA" w:rsidP="008E1143">
            <w:r w:rsidRPr="005E058D">
              <w:t xml:space="preserve">The European Consumer Centre belongs to the European Consumer Centre Network </w:t>
            </w:r>
            <w:r w:rsidR="00BD26C6" w:rsidRPr="005E058D">
              <w:t>ECC - Net Slovenia</w:t>
            </w:r>
          </w:p>
        </w:tc>
      </w:tr>
      <w:tr w:rsidR="00BD26C6" w:rsidRPr="005E058D" w14:paraId="27C3E716" w14:textId="77777777" w:rsidTr="00076AEA">
        <w:trPr>
          <w:trHeight w:val="37"/>
        </w:trPr>
        <w:tc>
          <w:tcPr>
            <w:tcW w:w="978" w:type="pct"/>
            <w:gridSpan w:val="2"/>
            <w:shd w:val="clear" w:color="auto" w:fill="auto"/>
          </w:tcPr>
          <w:p w14:paraId="40AB5FA2" w14:textId="77777777" w:rsidR="00BD26C6" w:rsidRPr="005E058D" w:rsidRDefault="00BD26C6" w:rsidP="008E1143">
            <w:r w:rsidRPr="005E058D">
              <w:t xml:space="preserve">Website: </w:t>
            </w:r>
          </w:p>
        </w:tc>
        <w:tc>
          <w:tcPr>
            <w:tcW w:w="4022" w:type="pct"/>
            <w:shd w:val="clear" w:color="auto" w:fill="auto"/>
          </w:tcPr>
          <w:p w14:paraId="18A64812" w14:textId="4BFEF04E" w:rsidR="00870AD6" w:rsidRPr="005E058D" w:rsidRDefault="00F92A7B" w:rsidP="008E1143">
            <w:pPr>
              <w:rPr>
                <w:rStyle w:val="Hyperlink"/>
              </w:rPr>
            </w:pPr>
            <w:hyperlink r:id="rId243" w:history="1">
              <w:r w:rsidR="00BD26C6" w:rsidRPr="005E058D">
                <w:rPr>
                  <w:rStyle w:val="Hyperlink"/>
                </w:rPr>
                <w:t>http://epc.si/pages/si/domov.php</w:t>
              </w:r>
            </w:hyperlink>
            <w:r w:rsidR="008E1143">
              <w:rPr>
                <w:rStyle w:val="Hyperlink"/>
              </w:rPr>
              <w:t>;</w:t>
            </w:r>
          </w:p>
          <w:p w14:paraId="0980A844" w14:textId="3E27A04C" w:rsidR="00BD26C6" w:rsidRPr="005E058D" w:rsidRDefault="00F92A7B" w:rsidP="008E1143">
            <w:hyperlink r:id="rId244" w:history="1">
              <w:r w:rsidR="00870AD6" w:rsidRPr="005E058D">
                <w:rPr>
                  <w:rStyle w:val="Hyperlink"/>
                </w:rPr>
                <w:t>https://www.epc.si/pages/en/about-us/consumer-assistance.php</w:t>
              </w:r>
            </w:hyperlink>
            <w:r w:rsidR="00BD26C6" w:rsidRPr="005E058D">
              <w:t xml:space="preserve"> </w:t>
            </w:r>
          </w:p>
        </w:tc>
      </w:tr>
      <w:tr w:rsidR="00BD26C6" w:rsidRPr="005E058D" w14:paraId="1F297AB6" w14:textId="77777777" w:rsidTr="00076AEA">
        <w:trPr>
          <w:trHeight w:val="311"/>
        </w:trPr>
        <w:tc>
          <w:tcPr>
            <w:tcW w:w="978" w:type="pct"/>
            <w:gridSpan w:val="2"/>
            <w:shd w:val="clear" w:color="auto" w:fill="auto"/>
          </w:tcPr>
          <w:p w14:paraId="2184FB2E" w14:textId="77777777" w:rsidR="00BD26C6" w:rsidRPr="005E058D" w:rsidRDefault="00BD26C6" w:rsidP="008E1143">
            <w:r w:rsidRPr="005E058D">
              <w:t xml:space="preserve">Description: </w:t>
            </w:r>
          </w:p>
        </w:tc>
        <w:tc>
          <w:tcPr>
            <w:tcW w:w="4022" w:type="pct"/>
            <w:shd w:val="clear" w:color="auto" w:fill="auto"/>
          </w:tcPr>
          <w:p w14:paraId="05A4D26E" w14:textId="0F04180D" w:rsidR="00BD26C6" w:rsidRPr="005E058D" w:rsidRDefault="00BD26C6" w:rsidP="008E1143">
            <w:r w:rsidRPr="005E058D">
              <w:t>The European Consumer Centre belongs to the European Consumer Centre Network-ECC Net, founded by the European Commission in 28 Member States in collaboration with National Governments. It inform</w:t>
            </w:r>
            <w:r w:rsidR="00B00E54" w:rsidRPr="005E058D">
              <w:t>s</w:t>
            </w:r>
            <w:r w:rsidRPr="005E058D">
              <w:t xml:space="preserve"> consumers o</w:t>
            </w:r>
            <w:r w:rsidR="00B00E54" w:rsidRPr="005E058D">
              <w:t>f</w:t>
            </w:r>
            <w:r w:rsidRPr="005E058D">
              <w:t xml:space="preserve"> their rights and </w:t>
            </w:r>
            <w:r w:rsidR="00B00E54" w:rsidRPr="005E058D">
              <w:t xml:space="preserve">assists </w:t>
            </w:r>
            <w:r w:rsidRPr="005E058D">
              <w:t xml:space="preserve">them </w:t>
            </w:r>
            <w:r w:rsidR="00B00E54" w:rsidRPr="005E058D">
              <w:t xml:space="preserve">with </w:t>
            </w:r>
            <w:r w:rsidRPr="005E058D">
              <w:t xml:space="preserve">cross-border consumption issues, promoting and supporting out of court disputes resolution more quickly and at lower cost than the Court claim procedures. </w:t>
            </w:r>
          </w:p>
        </w:tc>
      </w:tr>
      <w:tr w:rsidR="00B44731" w:rsidRPr="005E058D" w14:paraId="3207CF6D" w14:textId="77777777" w:rsidTr="00076AEA">
        <w:trPr>
          <w:trHeight w:val="94"/>
        </w:trPr>
        <w:tc>
          <w:tcPr>
            <w:tcW w:w="5000" w:type="pct"/>
            <w:gridSpan w:val="3"/>
            <w:shd w:val="clear" w:color="auto" w:fill="EFFBFF"/>
          </w:tcPr>
          <w:p w14:paraId="766F972F" w14:textId="77777777" w:rsidR="00B44731" w:rsidRPr="005E058D" w:rsidRDefault="00B44731" w:rsidP="00076AEA">
            <w:pPr>
              <w:spacing w:before="120" w:after="180"/>
              <w:jc w:val="left"/>
              <w:rPr>
                <w:color w:val="BF3F91"/>
                <w:sz w:val="22"/>
              </w:rPr>
            </w:pPr>
            <w:r w:rsidRPr="005E058D">
              <w:rPr>
                <w:color w:val="00B0F0"/>
                <w:sz w:val="22"/>
              </w:rPr>
              <w:t>Consumer dispute resolution</w:t>
            </w:r>
          </w:p>
        </w:tc>
      </w:tr>
      <w:tr w:rsidR="00B44731" w:rsidRPr="005E058D" w14:paraId="43255CB6" w14:textId="77777777" w:rsidTr="00076AEA">
        <w:trPr>
          <w:trHeight w:val="198"/>
        </w:trPr>
        <w:tc>
          <w:tcPr>
            <w:tcW w:w="5000" w:type="pct"/>
            <w:gridSpan w:val="3"/>
            <w:shd w:val="clear" w:color="auto" w:fill="auto"/>
          </w:tcPr>
          <w:p w14:paraId="70AD4B0E" w14:textId="53849121" w:rsidR="00B44731" w:rsidRPr="005E058D" w:rsidRDefault="00C3126F" w:rsidP="00076AEA">
            <w:r w:rsidRPr="005E058D">
              <w:rPr>
                <w:b/>
                <w:bCs/>
              </w:rPr>
              <w:t>European Consumer Centre Slovenia</w:t>
            </w:r>
          </w:p>
        </w:tc>
      </w:tr>
      <w:tr w:rsidR="002D48AC" w:rsidRPr="005E058D" w14:paraId="2F0314CB" w14:textId="77777777" w:rsidTr="00076AEA">
        <w:trPr>
          <w:trHeight w:val="198"/>
        </w:trPr>
        <w:tc>
          <w:tcPr>
            <w:tcW w:w="956" w:type="pct"/>
            <w:shd w:val="clear" w:color="auto" w:fill="auto"/>
          </w:tcPr>
          <w:p w14:paraId="0B627914" w14:textId="77777777" w:rsidR="002D48AC" w:rsidRPr="005E058D" w:rsidRDefault="002D48AC" w:rsidP="008E1143">
            <w:r w:rsidRPr="005E058D">
              <w:t>Responsibility:</w:t>
            </w:r>
          </w:p>
        </w:tc>
        <w:tc>
          <w:tcPr>
            <w:tcW w:w="4044" w:type="pct"/>
            <w:gridSpan w:val="2"/>
            <w:shd w:val="clear" w:color="auto" w:fill="auto"/>
          </w:tcPr>
          <w:p w14:paraId="5BCBA844" w14:textId="3BF9BB85" w:rsidR="002D48AC" w:rsidRPr="008E1143" w:rsidRDefault="002D48AC" w:rsidP="008E1143">
            <w:pPr>
              <w:rPr>
                <w:szCs w:val="20"/>
              </w:rPr>
            </w:pPr>
            <w:r w:rsidRPr="008E1143">
              <w:rPr>
                <w:rFonts w:cs="Arial"/>
                <w:szCs w:val="20"/>
                <w:shd w:val="clear" w:color="auto" w:fill="FFFFFF"/>
              </w:rPr>
              <w:t>Central Government, The European Consumer Centre Slovenia, Ministry of Economic Development and Technology</w:t>
            </w:r>
          </w:p>
        </w:tc>
      </w:tr>
      <w:tr w:rsidR="002D48AC" w:rsidRPr="005E058D" w14:paraId="573B9666" w14:textId="77777777" w:rsidTr="00076AEA">
        <w:trPr>
          <w:trHeight w:val="37"/>
        </w:trPr>
        <w:tc>
          <w:tcPr>
            <w:tcW w:w="956" w:type="pct"/>
            <w:shd w:val="clear" w:color="auto" w:fill="auto"/>
          </w:tcPr>
          <w:p w14:paraId="24416C4A" w14:textId="77777777" w:rsidR="002D48AC" w:rsidRPr="005E058D" w:rsidRDefault="002D48AC" w:rsidP="008E1143">
            <w:r w:rsidRPr="005E058D">
              <w:t xml:space="preserve">Website: </w:t>
            </w:r>
          </w:p>
        </w:tc>
        <w:tc>
          <w:tcPr>
            <w:tcW w:w="4044" w:type="pct"/>
            <w:gridSpan w:val="2"/>
            <w:shd w:val="clear" w:color="auto" w:fill="auto"/>
          </w:tcPr>
          <w:p w14:paraId="7CE423BA" w14:textId="769BACBD" w:rsidR="002D48AC" w:rsidRPr="005E058D" w:rsidRDefault="00F92A7B" w:rsidP="008E1143">
            <w:hyperlink r:id="rId245" w:history="1">
              <w:r w:rsidR="002D48AC" w:rsidRPr="005E058D">
                <w:rPr>
                  <w:rStyle w:val="Hyperlink"/>
                </w:rPr>
                <w:t>https://www.epc.si/pages/en/about-us/ecc-slovenia.php</w:t>
              </w:r>
            </w:hyperlink>
          </w:p>
        </w:tc>
      </w:tr>
      <w:tr w:rsidR="002D48AC" w:rsidRPr="005E058D" w14:paraId="7163203B" w14:textId="77777777" w:rsidTr="00076AEA">
        <w:trPr>
          <w:trHeight w:val="311"/>
        </w:trPr>
        <w:tc>
          <w:tcPr>
            <w:tcW w:w="956" w:type="pct"/>
            <w:shd w:val="clear" w:color="auto" w:fill="auto"/>
          </w:tcPr>
          <w:p w14:paraId="24059C66" w14:textId="77777777" w:rsidR="002D48AC" w:rsidRPr="005E058D" w:rsidRDefault="002D48AC" w:rsidP="008E1143">
            <w:r w:rsidRPr="005E058D">
              <w:t xml:space="preserve">Description: </w:t>
            </w:r>
          </w:p>
        </w:tc>
        <w:tc>
          <w:tcPr>
            <w:tcW w:w="4044" w:type="pct"/>
            <w:gridSpan w:val="2"/>
            <w:shd w:val="clear" w:color="auto" w:fill="auto"/>
          </w:tcPr>
          <w:p w14:paraId="064DCAA0" w14:textId="779C3862" w:rsidR="002D48AC" w:rsidRPr="005E058D" w:rsidRDefault="002D48AC" w:rsidP="008E1143">
            <w:r w:rsidRPr="005E058D">
              <w:t>ECC</w:t>
            </w:r>
            <w:r w:rsidR="00B00E54" w:rsidRPr="005E058D">
              <w:t xml:space="preserve"> </w:t>
            </w:r>
            <w:r w:rsidRPr="005E058D">
              <w:t>advise</w:t>
            </w:r>
            <w:r w:rsidR="00B00E54" w:rsidRPr="005E058D">
              <w:t>s</w:t>
            </w:r>
            <w:r w:rsidRPr="005E058D">
              <w:t xml:space="preserve"> consumer</w:t>
            </w:r>
            <w:r w:rsidR="00B00E54" w:rsidRPr="005E058D">
              <w:t xml:space="preserve">s of </w:t>
            </w:r>
            <w:r w:rsidRPr="005E058D">
              <w:t xml:space="preserve">their rights when making purchases with foreign sellers, either online or in a shop, when travelling by aircraft, ship, train, or coach, when hire a car, book accommodation or a package holiday, etc. </w:t>
            </w:r>
          </w:p>
        </w:tc>
      </w:tr>
    </w:tbl>
    <w:p w14:paraId="17BAD069" w14:textId="77777777" w:rsidR="009416DD" w:rsidRPr="005E058D" w:rsidRDefault="009416DD" w:rsidP="009416DD">
      <w:pPr>
        <w:pStyle w:val="Heading1"/>
      </w:pPr>
      <w:r w:rsidRPr="005E058D">
        <w:br w:type="page"/>
      </w:r>
      <w:bookmarkStart w:id="72" w:name="_Toc12443359"/>
      <w:r w:rsidRPr="005E058D">
        <w:t>Digital Government Services for Businesses</w:t>
      </w:r>
      <w:bookmarkEnd w:id="72"/>
      <w:r w:rsidRPr="005E058D">
        <w:t xml:space="preserve"> </w:t>
      </w:r>
    </w:p>
    <w:p w14:paraId="1EB18007" w14:textId="77777777" w:rsidR="0004495D" w:rsidRPr="00BE70E3" w:rsidRDefault="0004495D" w:rsidP="00BE70E3">
      <w:r w:rsidRPr="00BE70E3">
        <w:t>The information in this section presents an overview of the basic public services provided to the Businesses. These were identified taking inspiration from </w:t>
      </w:r>
      <w:hyperlink r:id="rId246" w:tgtFrame="_blank" w:history="1">
        <w:r w:rsidRPr="00BE70E3">
          <w:rPr>
            <w:rStyle w:val="Hyperlink"/>
          </w:rPr>
          <w:t>Your Europe</w:t>
        </w:r>
      </w:hyperlink>
      <w:r w:rsidRPr="00BE70E3">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1A8943C5" w14:textId="77777777" w:rsidR="0004495D" w:rsidRPr="00BE70E3" w:rsidRDefault="0004495D" w:rsidP="00BE70E3">
      <w:r w:rsidRPr="00BE70E3">
        <w:t>The groups of services for businesses are as follows: </w:t>
      </w:r>
    </w:p>
    <w:p w14:paraId="1EF98B06" w14:textId="77777777" w:rsidR="0004495D" w:rsidRPr="00BE70E3" w:rsidRDefault="0004495D" w:rsidP="00BE70E3">
      <w:pPr>
        <w:numPr>
          <w:ilvl w:val="0"/>
          <w:numId w:val="46"/>
        </w:numPr>
      </w:pPr>
      <w:r w:rsidRPr="00BE70E3">
        <w:t>Running a business </w:t>
      </w:r>
    </w:p>
    <w:p w14:paraId="66573055" w14:textId="77777777" w:rsidR="0004495D" w:rsidRPr="00BE70E3" w:rsidRDefault="0004495D" w:rsidP="00BE70E3">
      <w:pPr>
        <w:numPr>
          <w:ilvl w:val="0"/>
          <w:numId w:val="46"/>
        </w:numPr>
      </w:pPr>
      <w:r w:rsidRPr="00BE70E3">
        <w:t>Taxation </w:t>
      </w:r>
    </w:p>
    <w:p w14:paraId="39E60DD6" w14:textId="77777777" w:rsidR="0004495D" w:rsidRPr="00BE70E3" w:rsidRDefault="0004495D" w:rsidP="00BE70E3">
      <w:pPr>
        <w:numPr>
          <w:ilvl w:val="0"/>
          <w:numId w:val="46"/>
        </w:numPr>
      </w:pPr>
      <w:r w:rsidRPr="00BE70E3">
        <w:t>Selling in the EU </w:t>
      </w:r>
    </w:p>
    <w:p w14:paraId="49ADA63B" w14:textId="77777777" w:rsidR="0004495D" w:rsidRPr="00BE70E3" w:rsidRDefault="0004495D" w:rsidP="00BE70E3">
      <w:pPr>
        <w:numPr>
          <w:ilvl w:val="0"/>
          <w:numId w:val="46"/>
        </w:numPr>
      </w:pPr>
      <w:r w:rsidRPr="00BE70E3">
        <w:t>Human Resources </w:t>
      </w:r>
    </w:p>
    <w:p w14:paraId="25CEF6F5" w14:textId="77777777" w:rsidR="0004495D" w:rsidRPr="00BE70E3" w:rsidRDefault="0004495D" w:rsidP="00BE70E3">
      <w:pPr>
        <w:numPr>
          <w:ilvl w:val="0"/>
          <w:numId w:val="46"/>
        </w:numPr>
      </w:pPr>
      <w:r w:rsidRPr="00BE70E3">
        <w:t>Product requirements </w:t>
      </w:r>
    </w:p>
    <w:p w14:paraId="0FE4E076" w14:textId="77777777" w:rsidR="0004495D" w:rsidRPr="00BE70E3" w:rsidRDefault="0004495D" w:rsidP="00BE70E3">
      <w:pPr>
        <w:numPr>
          <w:ilvl w:val="0"/>
          <w:numId w:val="46"/>
        </w:numPr>
      </w:pPr>
      <w:r w:rsidRPr="00BE70E3">
        <w:t>Financing and Funding </w:t>
      </w:r>
    </w:p>
    <w:p w14:paraId="5A83BEF8" w14:textId="77777777" w:rsidR="0004495D" w:rsidRPr="005E058D" w:rsidRDefault="0004495D" w:rsidP="00BE70E3">
      <w:pPr>
        <w:numPr>
          <w:ilvl w:val="0"/>
          <w:numId w:val="46"/>
        </w:numPr>
      </w:pPr>
      <w:r w:rsidRPr="00BE70E3">
        <w:t>Dealing with Customers </w:t>
      </w:r>
    </w:p>
    <w:p w14:paraId="77357AC8" w14:textId="77777777" w:rsidR="009416DD" w:rsidRPr="005E058D" w:rsidRDefault="009416DD" w:rsidP="009416DD">
      <w:pPr>
        <w:pStyle w:val="Heading2"/>
      </w:pPr>
      <w:bookmarkStart w:id="73" w:name="_Toc1475009"/>
      <w:r w:rsidRPr="005E058D">
        <w:t>Running a business</w:t>
      </w:r>
      <w:bookmarkEnd w:id="73"/>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B11D61" w:rsidRPr="005E058D" w14:paraId="5EF32BDB" w14:textId="77777777" w:rsidTr="00B11D61">
        <w:trPr>
          <w:trHeight w:val="94"/>
        </w:trPr>
        <w:tc>
          <w:tcPr>
            <w:tcW w:w="5000" w:type="pct"/>
            <w:gridSpan w:val="3"/>
            <w:shd w:val="clear" w:color="auto" w:fill="EFFBFF"/>
          </w:tcPr>
          <w:p w14:paraId="2D66E1DA" w14:textId="77777777" w:rsidR="00B11D61" w:rsidRPr="005E058D" w:rsidRDefault="00B11D61" w:rsidP="00076AEA">
            <w:pPr>
              <w:pStyle w:val="Subtitle"/>
            </w:pPr>
            <w:r w:rsidRPr="005E058D">
              <w:t>Intellectual property</w:t>
            </w:r>
          </w:p>
        </w:tc>
      </w:tr>
      <w:tr w:rsidR="00B11D61" w:rsidRPr="005E058D" w14:paraId="6AE09B4D" w14:textId="77777777" w:rsidTr="00B11D61">
        <w:trPr>
          <w:trHeight w:val="198"/>
        </w:trPr>
        <w:tc>
          <w:tcPr>
            <w:tcW w:w="5000" w:type="pct"/>
            <w:gridSpan w:val="3"/>
            <w:shd w:val="clear" w:color="auto" w:fill="auto"/>
          </w:tcPr>
          <w:p w14:paraId="31E64B39" w14:textId="5AFAFAF7" w:rsidR="00B11D61" w:rsidRPr="005E058D" w:rsidRDefault="007B485A" w:rsidP="00076AEA">
            <w:r w:rsidRPr="005E058D">
              <w:rPr>
                <w:b/>
                <w:bCs/>
              </w:rPr>
              <w:t>Slovenian Intellectual Property Office (SIPO)</w:t>
            </w:r>
          </w:p>
        </w:tc>
      </w:tr>
      <w:tr w:rsidR="007B485A" w:rsidRPr="005E058D" w14:paraId="5DEF5707" w14:textId="77777777" w:rsidTr="00B11D61">
        <w:trPr>
          <w:trHeight w:val="198"/>
        </w:trPr>
        <w:tc>
          <w:tcPr>
            <w:tcW w:w="956" w:type="pct"/>
            <w:shd w:val="clear" w:color="auto" w:fill="auto"/>
          </w:tcPr>
          <w:p w14:paraId="45B2D1C2" w14:textId="77777777" w:rsidR="007B485A" w:rsidRPr="005E058D" w:rsidRDefault="007B485A" w:rsidP="007B485A">
            <w:r w:rsidRPr="005E058D">
              <w:t>Responsibility:</w:t>
            </w:r>
          </w:p>
        </w:tc>
        <w:tc>
          <w:tcPr>
            <w:tcW w:w="4044" w:type="pct"/>
            <w:gridSpan w:val="2"/>
            <w:shd w:val="clear" w:color="auto" w:fill="auto"/>
          </w:tcPr>
          <w:p w14:paraId="7825D1D2" w14:textId="429D4BFC" w:rsidR="007B485A" w:rsidRPr="005E058D" w:rsidRDefault="007B485A" w:rsidP="007B485A">
            <w:r w:rsidRPr="005E058D">
              <w:t>The Slovenian Intellectual Property Office (SIPO)</w:t>
            </w:r>
          </w:p>
        </w:tc>
      </w:tr>
      <w:tr w:rsidR="007B485A" w:rsidRPr="005E058D" w14:paraId="220303B6" w14:textId="77777777" w:rsidTr="00B11D61">
        <w:trPr>
          <w:trHeight w:val="37"/>
        </w:trPr>
        <w:tc>
          <w:tcPr>
            <w:tcW w:w="956" w:type="pct"/>
            <w:shd w:val="clear" w:color="auto" w:fill="auto"/>
          </w:tcPr>
          <w:p w14:paraId="41EA9D8E" w14:textId="77777777" w:rsidR="007B485A" w:rsidRPr="005E058D" w:rsidRDefault="007B485A" w:rsidP="007B485A">
            <w:r w:rsidRPr="005E058D">
              <w:t xml:space="preserve">Website: </w:t>
            </w:r>
          </w:p>
        </w:tc>
        <w:tc>
          <w:tcPr>
            <w:tcW w:w="4044" w:type="pct"/>
            <w:gridSpan w:val="2"/>
            <w:shd w:val="clear" w:color="auto" w:fill="auto"/>
          </w:tcPr>
          <w:p w14:paraId="60AB2DA5" w14:textId="2778D964" w:rsidR="007B485A" w:rsidRPr="005E058D" w:rsidRDefault="00F92A7B" w:rsidP="007B485A">
            <w:hyperlink r:id="rId247" w:history="1">
              <w:r w:rsidR="007B485A" w:rsidRPr="005E058D">
                <w:rPr>
                  <w:rStyle w:val="Hyperlink"/>
                </w:rPr>
                <w:t>http://www.uil-sipo.si/sipo/office/tools/home/</w:t>
              </w:r>
            </w:hyperlink>
          </w:p>
        </w:tc>
      </w:tr>
      <w:tr w:rsidR="007B485A" w:rsidRPr="005E058D" w14:paraId="4347F98E" w14:textId="77777777" w:rsidTr="00B11D61">
        <w:trPr>
          <w:trHeight w:val="242"/>
        </w:trPr>
        <w:tc>
          <w:tcPr>
            <w:tcW w:w="956" w:type="pct"/>
            <w:shd w:val="clear" w:color="auto" w:fill="auto"/>
          </w:tcPr>
          <w:p w14:paraId="68B21EC1" w14:textId="77777777" w:rsidR="007B485A" w:rsidRPr="005E058D" w:rsidRDefault="007B485A" w:rsidP="007B485A">
            <w:r w:rsidRPr="005E058D">
              <w:t xml:space="preserve">Description: </w:t>
            </w:r>
          </w:p>
        </w:tc>
        <w:tc>
          <w:tcPr>
            <w:tcW w:w="4044" w:type="pct"/>
            <w:gridSpan w:val="2"/>
            <w:shd w:val="clear" w:color="auto" w:fill="auto"/>
          </w:tcPr>
          <w:p w14:paraId="1452B073" w14:textId="3F2BF06D" w:rsidR="007B485A" w:rsidRPr="005E058D" w:rsidRDefault="004848B1" w:rsidP="007B485A">
            <w:r w:rsidRPr="005E058D">
              <w:t>The website provides a range of information services such as standard information about Slovenian and foreign patents, trademarks and industrial designs, searches in SIPO databases, searches for similar or identical trademarks, and other relevant information. From February 2015</w:t>
            </w:r>
            <w:r w:rsidR="00B00E54" w:rsidRPr="005E058D">
              <w:t>,</w:t>
            </w:r>
            <w:r w:rsidRPr="005E058D">
              <w:t xml:space="preserve"> SIPO </w:t>
            </w:r>
            <w:r w:rsidR="00B00E54" w:rsidRPr="005E058D">
              <w:t xml:space="preserve">has </w:t>
            </w:r>
            <w:r w:rsidRPr="005E058D">
              <w:t>provide</w:t>
            </w:r>
            <w:r w:rsidR="00B00E54" w:rsidRPr="005E058D">
              <w:t>d</w:t>
            </w:r>
            <w:r w:rsidRPr="005E058D">
              <w:t xml:space="preserve"> online </w:t>
            </w:r>
            <w:proofErr w:type="spellStart"/>
            <w:r w:rsidRPr="005E058D">
              <w:t>eApplication</w:t>
            </w:r>
            <w:proofErr w:type="spellEnd"/>
            <w:r w:rsidRPr="005E058D">
              <w:t xml:space="preserve"> services for trademarks and industrial designs.</w:t>
            </w:r>
          </w:p>
        </w:tc>
      </w:tr>
      <w:tr w:rsidR="009416DD" w:rsidRPr="005E058D" w14:paraId="74526F8C" w14:textId="77777777" w:rsidTr="0020346C">
        <w:trPr>
          <w:trHeight w:val="94"/>
        </w:trPr>
        <w:tc>
          <w:tcPr>
            <w:tcW w:w="5000" w:type="pct"/>
            <w:gridSpan w:val="3"/>
            <w:shd w:val="clear" w:color="auto" w:fill="EFFBFF"/>
          </w:tcPr>
          <w:p w14:paraId="59B4489C" w14:textId="27A173C6" w:rsidR="009416DD" w:rsidRPr="005E058D" w:rsidRDefault="009416DD" w:rsidP="00076AEA">
            <w:pPr>
              <w:pStyle w:val="Subtitle"/>
            </w:pPr>
            <w:r w:rsidRPr="005E058D">
              <w:t>Start-Ups</w:t>
            </w:r>
            <w:r w:rsidR="0004495D" w:rsidRPr="005E058D">
              <w:t>, Developing a business</w:t>
            </w:r>
          </w:p>
        </w:tc>
      </w:tr>
      <w:tr w:rsidR="009416DD" w:rsidRPr="005E058D" w14:paraId="7FD795B3" w14:textId="77777777" w:rsidTr="00076AEA">
        <w:trPr>
          <w:trHeight w:val="198"/>
        </w:trPr>
        <w:tc>
          <w:tcPr>
            <w:tcW w:w="5000" w:type="pct"/>
            <w:gridSpan w:val="3"/>
            <w:shd w:val="clear" w:color="auto" w:fill="auto"/>
          </w:tcPr>
          <w:p w14:paraId="198E36C3" w14:textId="77777777" w:rsidR="009416DD" w:rsidRPr="005E058D" w:rsidRDefault="009416DD" w:rsidP="00076AEA">
            <w:pPr>
              <w:pStyle w:val="BodyText"/>
              <w:rPr>
                <w:b/>
              </w:rPr>
            </w:pPr>
            <w:r w:rsidRPr="005E058D">
              <w:rPr>
                <w:b/>
              </w:rPr>
              <w:t>Registration of a new company</w:t>
            </w:r>
          </w:p>
        </w:tc>
      </w:tr>
      <w:tr w:rsidR="001013A0" w:rsidRPr="005E058D" w14:paraId="7B8A95BE" w14:textId="77777777" w:rsidTr="00076AEA">
        <w:trPr>
          <w:trHeight w:val="198"/>
        </w:trPr>
        <w:tc>
          <w:tcPr>
            <w:tcW w:w="978" w:type="pct"/>
            <w:gridSpan w:val="2"/>
            <w:shd w:val="clear" w:color="auto" w:fill="auto"/>
          </w:tcPr>
          <w:p w14:paraId="0C970372" w14:textId="77777777" w:rsidR="001013A0" w:rsidRPr="005E058D" w:rsidRDefault="001013A0" w:rsidP="008E1143">
            <w:r w:rsidRPr="005E058D">
              <w:t>Responsibility:</w:t>
            </w:r>
          </w:p>
        </w:tc>
        <w:tc>
          <w:tcPr>
            <w:tcW w:w="4022" w:type="pct"/>
            <w:shd w:val="clear" w:color="auto" w:fill="auto"/>
          </w:tcPr>
          <w:p w14:paraId="186BD301" w14:textId="7E28CADC" w:rsidR="001013A0" w:rsidRPr="005E058D" w:rsidRDefault="001013A0" w:rsidP="008E1143">
            <w:r w:rsidRPr="005E058D">
              <w:t xml:space="preserve">Central Government, Ministry of Public Administration </w:t>
            </w:r>
          </w:p>
        </w:tc>
      </w:tr>
      <w:tr w:rsidR="001013A0" w:rsidRPr="005E058D" w14:paraId="51ED003E" w14:textId="77777777" w:rsidTr="00076AEA">
        <w:trPr>
          <w:trHeight w:val="37"/>
        </w:trPr>
        <w:tc>
          <w:tcPr>
            <w:tcW w:w="978" w:type="pct"/>
            <w:gridSpan w:val="2"/>
            <w:shd w:val="clear" w:color="auto" w:fill="auto"/>
          </w:tcPr>
          <w:p w14:paraId="0E9F85B3" w14:textId="77777777" w:rsidR="001013A0" w:rsidRPr="005E058D" w:rsidRDefault="001013A0" w:rsidP="008E1143">
            <w:r w:rsidRPr="005E058D">
              <w:t xml:space="preserve">Website: </w:t>
            </w:r>
          </w:p>
        </w:tc>
        <w:tc>
          <w:tcPr>
            <w:tcW w:w="4022" w:type="pct"/>
            <w:shd w:val="clear" w:color="auto" w:fill="auto"/>
          </w:tcPr>
          <w:p w14:paraId="18D8D841" w14:textId="2EA65068" w:rsidR="001013A0" w:rsidRPr="005E058D" w:rsidRDefault="00F92A7B" w:rsidP="008E1143">
            <w:hyperlink r:id="rId248" w:history="1">
              <w:r w:rsidR="001013A0" w:rsidRPr="005E058D">
                <w:rPr>
                  <w:rStyle w:val="Hyperlink"/>
                </w:rPr>
                <w:t>http://evem.gov.si/</w:t>
              </w:r>
            </w:hyperlink>
          </w:p>
        </w:tc>
      </w:tr>
      <w:tr w:rsidR="001013A0" w:rsidRPr="005E058D" w14:paraId="32F98FB5" w14:textId="77777777" w:rsidTr="00076AEA">
        <w:trPr>
          <w:trHeight w:val="311"/>
        </w:trPr>
        <w:tc>
          <w:tcPr>
            <w:tcW w:w="978" w:type="pct"/>
            <w:gridSpan w:val="2"/>
            <w:shd w:val="clear" w:color="auto" w:fill="auto"/>
          </w:tcPr>
          <w:p w14:paraId="0C2F2112" w14:textId="77777777" w:rsidR="001013A0" w:rsidRPr="005E058D" w:rsidRDefault="001013A0" w:rsidP="008E1143">
            <w:r w:rsidRPr="005E058D">
              <w:t xml:space="preserve">Description: </w:t>
            </w:r>
          </w:p>
        </w:tc>
        <w:tc>
          <w:tcPr>
            <w:tcW w:w="4022" w:type="pct"/>
            <w:shd w:val="clear" w:color="auto" w:fill="auto"/>
          </w:tcPr>
          <w:p w14:paraId="678A7737" w14:textId="03EF6374" w:rsidR="006B0F3A" w:rsidRPr="005E058D" w:rsidRDefault="006B0F3A" w:rsidP="008E1143">
            <w:r w:rsidRPr="005E058D">
              <w:t xml:space="preserve">The </w:t>
            </w:r>
            <w:proofErr w:type="spellStart"/>
            <w:r w:rsidRPr="005E058D">
              <w:t>eVEM</w:t>
            </w:r>
            <w:proofErr w:type="spellEnd"/>
            <w:r w:rsidRPr="005E058D">
              <w:t xml:space="preserve"> portal for businesses serves as a one-stop shop for faster and cheaper start-up procedures for enterprises.</w:t>
            </w:r>
            <w:r w:rsidR="00B00E54" w:rsidRPr="005E058D">
              <w:t xml:space="preserve"> </w:t>
            </w:r>
            <w:r w:rsidRPr="005E058D">
              <w:t xml:space="preserve">Company registration applications </w:t>
            </w:r>
            <w:r w:rsidR="00B00E54" w:rsidRPr="005E058D">
              <w:t>are</w:t>
            </w:r>
            <w:r w:rsidRPr="005E058D">
              <w:t xml:space="preserve"> submitted electronically using </w:t>
            </w:r>
            <w:r w:rsidR="00B00E54" w:rsidRPr="005E058D">
              <w:t xml:space="preserve">a </w:t>
            </w:r>
            <w:r w:rsidRPr="005E058D">
              <w:t xml:space="preserve">qualified digital certificate. Entrepreneurs applying for registration receive a digitally signed decision </w:t>
            </w:r>
            <w:r w:rsidR="00B00E54" w:rsidRPr="005E058D">
              <w:t>in</w:t>
            </w:r>
            <w:r w:rsidRPr="005E058D">
              <w:t xml:space="preserve"> response.</w:t>
            </w:r>
          </w:p>
          <w:p w14:paraId="07145B27" w14:textId="5B33CAD7" w:rsidR="001013A0" w:rsidRPr="005E058D" w:rsidRDefault="006B0F3A" w:rsidP="008E1143">
            <w:r w:rsidRPr="005E058D">
              <w:t>After registration</w:t>
            </w:r>
            <w:r w:rsidR="00B00E54" w:rsidRPr="005E058D">
              <w:t>,</w:t>
            </w:r>
            <w:r w:rsidRPr="005E058D">
              <w:t xml:space="preserve"> the business entity </w:t>
            </w:r>
            <w:r w:rsidR="00B00E54" w:rsidRPr="005E058D">
              <w:t>must</w:t>
            </w:r>
            <w:r w:rsidRPr="005E058D">
              <w:t xml:space="preserve"> register </w:t>
            </w:r>
            <w:r w:rsidR="00B00E54" w:rsidRPr="005E058D">
              <w:t>their</w:t>
            </w:r>
            <w:r w:rsidRPr="005E058D">
              <w:t xml:space="preserve"> tax data on the </w:t>
            </w:r>
            <w:proofErr w:type="spellStart"/>
            <w:r w:rsidRPr="005E058D">
              <w:t>eVEM</w:t>
            </w:r>
            <w:proofErr w:type="spellEnd"/>
            <w:r w:rsidRPr="005E058D">
              <w:t xml:space="preserve"> portal.</w:t>
            </w:r>
          </w:p>
        </w:tc>
      </w:tr>
      <w:tr w:rsidR="009416DD" w:rsidRPr="005E058D" w14:paraId="12D5236C" w14:textId="77777777" w:rsidTr="00076AEA">
        <w:trPr>
          <w:trHeight w:val="198"/>
        </w:trPr>
        <w:tc>
          <w:tcPr>
            <w:tcW w:w="5000" w:type="pct"/>
            <w:gridSpan w:val="3"/>
            <w:shd w:val="clear" w:color="auto" w:fill="auto"/>
          </w:tcPr>
          <w:p w14:paraId="02B91E89" w14:textId="712A6819" w:rsidR="009416DD" w:rsidRPr="005E058D" w:rsidRDefault="00C430E1" w:rsidP="00076AEA">
            <w:pPr>
              <w:pStyle w:val="BodyText"/>
              <w:rPr>
                <w:b/>
              </w:rPr>
            </w:pPr>
            <w:r w:rsidRPr="005E058D">
              <w:rPr>
                <w:rStyle w:val="Strong"/>
              </w:rPr>
              <w:t>Slovenia Business Point</w:t>
            </w:r>
          </w:p>
        </w:tc>
      </w:tr>
      <w:tr w:rsidR="00C430E1" w:rsidRPr="005E058D" w14:paraId="7454A801" w14:textId="77777777" w:rsidTr="00076AEA">
        <w:trPr>
          <w:trHeight w:val="198"/>
        </w:trPr>
        <w:tc>
          <w:tcPr>
            <w:tcW w:w="978" w:type="pct"/>
            <w:gridSpan w:val="2"/>
            <w:shd w:val="clear" w:color="auto" w:fill="auto"/>
          </w:tcPr>
          <w:p w14:paraId="15BC9BD0" w14:textId="77777777" w:rsidR="00C430E1" w:rsidRPr="005E058D" w:rsidRDefault="00C430E1" w:rsidP="008E1143">
            <w:r w:rsidRPr="005E058D">
              <w:t>Responsibility:</w:t>
            </w:r>
          </w:p>
        </w:tc>
        <w:tc>
          <w:tcPr>
            <w:tcW w:w="4022" w:type="pct"/>
            <w:shd w:val="clear" w:color="auto" w:fill="auto"/>
          </w:tcPr>
          <w:p w14:paraId="7FB2402B" w14:textId="4BEFF824" w:rsidR="00C430E1" w:rsidRPr="005E058D" w:rsidRDefault="00C430E1" w:rsidP="008E1143">
            <w:r w:rsidRPr="005E058D">
              <w:t xml:space="preserve">Ministry of Public Administration </w:t>
            </w:r>
          </w:p>
        </w:tc>
      </w:tr>
      <w:tr w:rsidR="00C430E1" w:rsidRPr="005E058D" w14:paraId="0BA0621C" w14:textId="77777777" w:rsidTr="00076AEA">
        <w:trPr>
          <w:trHeight w:val="37"/>
        </w:trPr>
        <w:tc>
          <w:tcPr>
            <w:tcW w:w="978" w:type="pct"/>
            <w:gridSpan w:val="2"/>
            <w:shd w:val="clear" w:color="auto" w:fill="auto"/>
          </w:tcPr>
          <w:p w14:paraId="6EBE2E43" w14:textId="77777777" w:rsidR="00C430E1" w:rsidRPr="005E058D" w:rsidRDefault="00C430E1" w:rsidP="008E1143">
            <w:r w:rsidRPr="005E058D">
              <w:t xml:space="preserve">Website: </w:t>
            </w:r>
          </w:p>
        </w:tc>
        <w:tc>
          <w:tcPr>
            <w:tcW w:w="4022" w:type="pct"/>
            <w:shd w:val="clear" w:color="auto" w:fill="auto"/>
          </w:tcPr>
          <w:p w14:paraId="1101C2F1" w14:textId="78F076BF" w:rsidR="00C430E1" w:rsidRPr="005E058D" w:rsidRDefault="00F92A7B" w:rsidP="008E1143">
            <w:hyperlink r:id="rId249" w:history="1">
              <w:r w:rsidR="00C430E1" w:rsidRPr="005E058D">
                <w:rPr>
                  <w:rStyle w:val="Hyperlink"/>
                </w:rPr>
                <w:t>http://eugo.gov.si/</w:t>
              </w:r>
            </w:hyperlink>
            <w:r w:rsidR="00C430E1" w:rsidRPr="005E058D">
              <w:t xml:space="preserve"> </w:t>
            </w:r>
          </w:p>
        </w:tc>
      </w:tr>
      <w:tr w:rsidR="00C430E1" w:rsidRPr="005E058D" w14:paraId="6D81A930" w14:textId="77777777" w:rsidTr="00076AEA">
        <w:trPr>
          <w:trHeight w:val="311"/>
        </w:trPr>
        <w:tc>
          <w:tcPr>
            <w:tcW w:w="978" w:type="pct"/>
            <w:gridSpan w:val="2"/>
            <w:shd w:val="clear" w:color="auto" w:fill="auto"/>
          </w:tcPr>
          <w:p w14:paraId="22E07562" w14:textId="77777777" w:rsidR="00C430E1" w:rsidRPr="005E058D" w:rsidRDefault="00C430E1" w:rsidP="008E1143">
            <w:r w:rsidRPr="005E058D">
              <w:t xml:space="preserve">Description: </w:t>
            </w:r>
          </w:p>
        </w:tc>
        <w:tc>
          <w:tcPr>
            <w:tcW w:w="4022" w:type="pct"/>
            <w:shd w:val="clear" w:color="auto" w:fill="auto"/>
          </w:tcPr>
          <w:p w14:paraId="180406B2" w14:textId="57C4F823" w:rsidR="00C430E1" w:rsidRPr="005E058D" w:rsidRDefault="00C430E1" w:rsidP="008E1143">
            <w:r w:rsidRPr="005E058D">
              <w:t xml:space="preserve">The EUGO portal provides accurate information about procedures for performing business in Slovenia.  </w:t>
            </w:r>
          </w:p>
        </w:tc>
      </w:tr>
    </w:tbl>
    <w:p w14:paraId="38DC358D" w14:textId="77777777" w:rsidR="009416DD" w:rsidRPr="005E058D" w:rsidRDefault="009416DD" w:rsidP="009416DD">
      <w:pPr>
        <w:pStyle w:val="Heading2"/>
      </w:pPr>
      <w:bookmarkStart w:id="74" w:name="_Toc1475010"/>
      <w:r w:rsidRPr="005E058D">
        <w:t>Taxation</w:t>
      </w:r>
      <w:bookmarkEnd w:id="74"/>
    </w:p>
    <w:tbl>
      <w:tblPr>
        <w:tblW w:w="4942" w:type="pct"/>
        <w:tblInd w:w="108" w:type="dxa"/>
        <w:tblCellMar>
          <w:top w:w="60" w:type="dxa"/>
          <w:bottom w:w="60" w:type="dxa"/>
        </w:tblCellMar>
        <w:tblLook w:val="01E0" w:firstRow="1" w:lastRow="1" w:firstColumn="1" w:lastColumn="1" w:noHBand="0" w:noVBand="0"/>
      </w:tblPr>
      <w:tblGrid>
        <w:gridCol w:w="1741"/>
        <w:gridCol w:w="7158"/>
      </w:tblGrid>
      <w:tr w:rsidR="009416DD" w:rsidRPr="005E058D" w14:paraId="40BF10E1" w14:textId="77777777" w:rsidTr="0020346C">
        <w:trPr>
          <w:trHeight w:val="94"/>
        </w:trPr>
        <w:tc>
          <w:tcPr>
            <w:tcW w:w="5000" w:type="pct"/>
            <w:gridSpan w:val="2"/>
            <w:shd w:val="clear" w:color="auto" w:fill="EFFBFF"/>
          </w:tcPr>
          <w:p w14:paraId="72FF21C2" w14:textId="191CAA4F" w:rsidR="009416DD" w:rsidRPr="005E058D" w:rsidRDefault="00ED65E1" w:rsidP="00076AEA">
            <w:pPr>
              <w:pStyle w:val="Subtitle"/>
            </w:pPr>
            <w:r w:rsidRPr="005E058D">
              <w:t>Excise duties, VAT and business tax</w:t>
            </w:r>
            <w:r w:rsidRPr="005E058D" w:rsidDel="00ED65E1">
              <w:t xml:space="preserve"> </w:t>
            </w:r>
          </w:p>
        </w:tc>
      </w:tr>
      <w:tr w:rsidR="009416DD" w:rsidRPr="005E058D" w14:paraId="37A6D09D" w14:textId="77777777" w:rsidTr="00076AEA">
        <w:trPr>
          <w:trHeight w:val="198"/>
        </w:trPr>
        <w:tc>
          <w:tcPr>
            <w:tcW w:w="5000" w:type="pct"/>
            <w:gridSpan w:val="2"/>
            <w:shd w:val="clear" w:color="auto" w:fill="auto"/>
          </w:tcPr>
          <w:p w14:paraId="7CF755E3" w14:textId="77777777" w:rsidR="009416DD" w:rsidRPr="005E058D" w:rsidRDefault="009416DD" w:rsidP="00076AEA">
            <w:pPr>
              <w:pStyle w:val="BodyText"/>
              <w:rPr>
                <w:b/>
              </w:rPr>
            </w:pPr>
            <w:r w:rsidRPr="005E058D">
              <w:rPr>
                <w:rStyle w:val="Strong"/>
              </w:rPr>
              <w:t>VAT: declaration, notification</w:t>
            </w:r>
          </w:p>
        </w:tc>
      </w:tr>
      <w:tr w:rsidR="0013173E" w:rsidRPr="005E058D" w14:paraId="5D971ABE" w14:textId="77777777" w:rsidTr="00076AEA">
        <w:trPr>
          <w:trHeight w:val="198"/>
        </w:trPr>
        <w:tc>
          <w:tcPr>
            <w:tcW w:w="978" w:type="pct"/>
            <w:shd w:val="clear" w:color="auto" w:fill="auto"/>
          </w:tcPr>
          <w:p w14:paraId="159DE749" w14:textId="77777777" w:rsidR="0013173E" w:rsidRPr="005E058D" w:rsidRDefault="0013173E" w:rsidP="008E1143">
            <w:r w:rsidRPr="005E058D">
              <w:t>Responsibility:</w:t>
            </w:r>
          </w:p>
        </w:tc>
        <w:tc>
          <w:tcPr>
            <w:tcW w:w="4022" w:type="pct"/>
            <w:shd w:val="clear" w:color="auto" w:fill="auto"/>
          </w:tcPr>
          <w:p w14:paraId="65BEA399" w14:textId="51591183" w:rsidR="0013173E" w:rsidRPr="005E058D" w:rsidRDefault="0013173E" w:rsidP="008E1143">
            <w:r w:rsidRPr="005E058D">
              <w:t>Central Government, Ministry of Finance, Financial Administration of the Republic of Slovenia</w:t>
            </w:r>
          </w:p>
        </w:tc>
      </w:tr>
      <w:tr w:rsidR="0013173E" w:rsidRPr="005E058D" w14:paraId="4297005B" w14:textId="77777777" w:rsidTr="00076AEA">
        <w:trPr>
          <w:trHeight w:val="37"/>
        </w:trPr>
        <w:tc>
          <w:tcPr>
            <w:tcW w:w="978" w:type="pct"/>
            <w:shd w:val="clear" w:color="auto" w:fill="auto"/>
          </w:tcPr>
          <w:p w14:paraId="08E9D606" w14:textId="77777777" w:rsidR="0013173E" w:rsidRPr="005E058D" w:rsidRDefault="0013173E" w:rsidP="008E1143">
            <w:r w:rsidRPr="005E058D">
              <w:t xml:space="preserve">Website: </w:t>
            </w:r>
          </w:p>
        </w:tc>
        <w:tc>
          <w:tcPr>
            <w:tcW w:w="4022" w:type="pct"/>
            <w:shd w:val="clear" w:color="auto" w:fill="auto"/>
          </w:tcPr>
          <w:p w14:paraId="0DC46658" w14:textId="5C598713" w:rsidR="0013173E" w:rsidRPr="005E058D" w:rsidRDefault="00F92A7B" w:rsidP="008E1143">
            <w:hyperlink r:id="rId250" w:history="1">
              <w:r w:rsidR="00591367" w:rsidRPr="005E058D">
                <w:rPr>
                  <w:rStyle w:val="Hyperlink"/>
                </w:rPr>
                <w:t>https://edavki.durs.si/</w:t>
              </w:r>
            </w:hyperlink>
          </w:p>
        </w:tc>
      </w:tr>
      <w:tr w:rsidR="0013173E" w:rsidRPr="005E058D" w14:paraId="79095B2D" w14:textId="77777777" w:rsidTr="00076AEA">
        <w:trPr>
          <w:trHeight w:val="311"/>
        </w:trPr>
        <w:tc>
          <w:tcPr>
            <w:tcW w:w="978" w:type="pct"/>
            <w:shd w:val="clear" w:color="auto" w:fill="auto"/>
          </w:tcPr>
          <w:p w14:paraId="35F57A5A" w14:textId="77777777" w:rsidR="0013173E" w:rsidRPr="005E058D" w:rsidRDefault="0013173E" w:rsidP="008E1143">
            <w:r w:rsidRPr="005E058D">
              <w:t xml:space="preserve">Description: </w:t>
            </w:r>
          </w:p>
        </w:tc>
        <w:tc>
          <w:tcPr>
            <w:tcW w:w="4022" w:type="pct"/>
            <w:shd w:val="clear" w:color="auto" w:fill="auto"/>
          </w:tcPr>
          <w:p w14:paraId="256399A0" w14:textId="2C2A4FB9" w:rsidR="0013173E" w:rsidRPr="005E058D" w:rsidRDefault="0013173E" w:rsidP="008E1143">
            <w:r w:rsidRPr="005E058D">
              <w:t xml:space="preserve">The </w:t>
            </w:r>
            <w:proofErr w:type="spellStart"/>
            <w:r w:rsidRPr="005E058D">
              <w:rPr>
                <w:rStyle w:val="Emphasis"/>
                <w:iCs w:val="0"/>
              </w:rPr>
              <w:t>eDavki</w:t>
            </w:r>
            <w:proofErr w:type="spellEnd"/>
            <w:r w:rsidRPr="005E058D">
              <w:t xml:space="preserve"> (</w:t>
            </w:r>
            <w:proofErr w:type="spellStart"/>
            <w:r w:rsidRPr="005E058D">
              <w:t>eTaxes</w:t>
            </w:r>
            <w:proofErr w:type="spellEnd"/>
            <w:r w:rsidRPr="005E058D">
              <w:t>) portal enables all legal and natural entities to conduct business with the tax office. Users can submit VAT returns online by using a qualified certificate issued by any registered certification authority in the country. The entire process consists of filling out a form, validating data, digitally signing and time stamping the form. The application also allows taxpayers to calculate the amount of their tax and to import or export their data.</w:t>
            </w:r>
          </w:p>
        </w:tc>
      </w:tr>
      <w:tr w:rsidR="006352BE" w:rsidRPr="005E058D" w14:paraId="3CB1E6A4" w14:textId="77777777" w:rsidTr="00076AEA">
        <w:trPr>
          <w:trHeight w:val="198"/>
        </w:trPr>
        <w:tc>
          <w:tcPr>
            <w:tcW w:w="5000" w:type="pct"/>
            <w:gridSpan w:val="2"/>
            <w:shd w:val="clear" w:color="auto" w:fill="auto"/>
          </w:tcPr>
          <w:p w14:paraId="678A38CC" w14:textId="77777777" w:rsidR="006352BE" w:rsidRPr="005E058D" w:rsidRDefault="006352BE" w:rsidP="00076AEA">
            <w:pPr>
              <w:pStyle w:val="BodyText"/>
              <w:rPr>
                <w:b/>
              </w:rPr>
            </w:pPr>
            <w:r w:rsidRPr="005E058D">
              <w:rPr>
                <w:rStyle w:val="Strong"/>
              </w:rPr>
              <w:t>VAT: declaration, notification</w:t>
            </w:r>
          </w:p>
        </w:tc>
      </w:tr>
      <w:tr w:rsidR="006352BE" w:rsidRPr="005E058D" w14:paraId="4309F53A" w14:textId="77777777" w:rsidTr="00076AEA">
        <w:trPr>
          <w:trHeight w:val="198"/>
        </w:trPr>
        <w:tc>
          <w:tcPr>
            <w:tcW w:w="978" w:type="pct"/>
            <w:shd w:val="clear" w:color="auto" w:fill="auto"/>
          </w:tcPr>
          <w:p w14:paraId="0FE9F713" w14:textId="77777777" w:rsidR="006352BE" w:rsidRPr="005E058D" w:rsidRDefault="006352BE" w:rsidP="008E1143">
            <w:r w:rsidRPr="005E058D">
              <w:t>Responsibility:</w:t>
            </w:r>
          </w:p>
        </w:tc>
        <w:tc>
          <w:tcPr>
            <w:tcW w:w="4022" w:type="pct"/>
            <w:shd w:val="clear" w:color="auto" w:fill="auto"/>
          </w:tcPr>
          <w:p w14:paraId="1DB8510C" w14:textId="77777777" w:rsidR="006352BE" w:rsidRPr="005E058D" w:rsidRDefault="006352BE" w:rsidP="008E1143">
            <w:r w:rsidRPr="005E058D">
              <w:t>Central Government, Ministry of Finance, Financial Administration of the Republic of Slovenia</w:t>
            </w:r>
          </w:p>
        </w:tc>
      </w:tr>
      <w:tr w:rsidR="006352BE" w:rsidRPr="005E058D" w14:paraId="142B2291" w14:textId="77777777" w:rsidTr="00076AEA">
        <w:trPr>
          <w:trHeight w:val="37"/>
        </w:trPr>
        <w:tc>
          <w:tcPr>
            <w:tcW w:w="978" w:type="pct"/>
            <w:shd w:val="clear" w:color="auto" w:fill="auto"/>
          </w:tcPr>
          <w:p w14:paraId="701190ED" w14:textId="77777777" w:rsidR="006352BE" w:rsidRPr="005E058D" w:rsidRDefault="006352BE" w:rsidP="008E1143">
            <w:r w:rsidRPr="005E058D">
              <w:t xml:space="preserve">Website: </w:t>
            </w:r>
          </w:p>
        </w:tc>
        <w:tc>
          <w:tcPr>
            <w:tcW w:w="4022" w:type="pct"/>
            <w:shd w:val="clear" w:color="auto" w:fill="auto"/>
          </w:tcPr>
          <w:p w14:paraId="6CF1D2A6" w14:textId="633852E4" w:rsidR="006352BE" w:rsidRPr="005E058D" w:rsidRDefault="00F92A7B" w:rsidP="008E1143">
            <w:hyperlink r:id="rId251" w:history="1">
              <w:r w:rsidR="009A6141" w:rsidRPr="005E058D">
                <w:rPr>
                  <w:rStyle w:val="Hyperlink"/>
                </w:rPr>
                <w:t>https://edavki.durs.si/</w:t>
              </w:r>
            </w:hyperlink>
          </w:p>
        </w:tc>
      </w:tr>
      <w:tr w:rsidR="006352BE" w:rsidRPr="005E058D" w14:paraId="260DD48A" w14:textId="77777777" w:rsidTr="00076AEA">
        <w:trPr>
          <w:trHeight w:val="311"/>
        </w:trPr>
        <w:tc>
          <w:tcPr>
            <w:tcW w:w="978" w:type="pct"/>
            <w:shd w:val="clear" w:color="auto" w:fill="auto"/>
          </w:tcPr>
          <w:p w14:paraId="55D9DCAE" w14:textId="77777777" w:rsidR="006352BE" w:rsidRPr="005E058D" w:rsidRDefault="006352BE" w:rsidP="008E1143">
            <w:r w:rsidRPr="005E058D">
              <w:t xml:space="preserve">Description: </w:t>
            </w:r>
          </w:p>
        </w:tc>
        <w:tc>
          <w:tcPr>
            <w:tcW w:w="4022" w:type="pct"/>
            <w:shd w:val="clear" w:color="auto" w:fill="auto"/>
          </w:tcPr>
          <w:p w14:paraId="21F3EE68" w14:textId="63515774" w:rsidR="006352BE" w:rsidRPr="005E058D" w:rsidRDefault="00A965F2" w:rsidP="008E1143">
            <w:r w:rsidRPr="005E058D">
              <w:t xml:space="preserve">The </w:t>
            </w:r>
            <w:r w:rsidR="00B96F10" w:rsidRPr="005E058D">
              <w:t xml:space="preserve">mobile app </w:t>
            </w:r>
            <w:proofErr w:type="spellStart"/>
            <w:r w:rsidR="00B96F10" w:rsidRPr="005E058D">
              <w:t>eDavki</w:t>
            </w:r>
            <w:proofErr w:type="spellEnd"/>
            <w:r w:rsidR="00B96F10" w:rsidRPr="005E058D">
              <w:t xml:space="preserve"> provide</w:t>
            </w:r>
            <w:r w:rsidR="007F2DBF" w:rsidRPr="005E058D">
              <w:t>s</w:t>
            </w:r>
            <w:r w:rsidR="00B96F10" w:rsidRPr="005E058D">
              <w:t xml:space="preserve"> access to </w:t>
            </w:r>
            <w:r w:rsidRPr="005E058D">
              <w:t xml:space="preserve">an </w:t>
            </w:r>
            <w:r w:rsidR="00B96F10" w:rsidRPr="005E058D">
              <w:t>e</w:t>
            </w:r>
            <w:r w:rsidR="0008211D">
              <w:t>S</w:t>
            </w:r>
            <w:r w:rsidR="00B96F10" w:rsidRPr="005E058D">
              <w:t>ervice for reimbursement/refund of excise duties</w:t>
            </w:r>
            <w:r w:rsidRPr="005E058D">
              <w:t xml:space="preserve"> and environmental taxes. It</w:t>
            </w:r>
            <w:r w:rsidR="003938D1" w:rsidRPr="005E058D">
              <w:t xml:space="preserve"> </w:t>
            </w:r>
            <w:r w:rsidR="004E3DC0" w:rsidRPr="005E058D">
              <w:t>is av</w:t>
            </w:r>
            <w:r w:rsidR="00B96F10" w:rsidRPr="005E058D">
              <w:t>ailable on Google Play and App Store</w:t>
            </w:r>
            <w:r w:rsidR="004C1345" w:rsidRPr="005E058D">
              <w:t>.</w:t>
            </w:r>
          </w:p>
        </w:tc>
      </w:tr>
      <w:tr w:rsidR="009416DD" w:rsidRPr="005E058D" w14:paraId="5DC315FF" w14:textId="77777777" w:rsidTr="00076AEA">
        <w:trPr>
          <w:trHeight w:val="198"/>
        </w:trPr>
        <w:tc>
          <w:tcPr>
            <w:tcW w:w="5000" w:type="pct"/>
            <w:gridSpan w:val="2"/>
            <w:shd w:val="clear" w:color="auto" w:fill="auto"/>
          </w:tcPr>
          <w:p w14:paraId="18FDDAE4" w14:textId="7416C0E7" w:rsidR="009416DD" w:rsidRPr="005E058D" w:rsidRDefault="009416DD" w:rsidP="00076AEA">
            <w:pPr>
              <w:pStyle w:val="BodyText"/>
              <w:rPr>
                <w:b/>
              </w:rPr>
            </w:pPr>
            <w:r w:rsidRPr="005E058D">
              <w:rPr>
                <w:rStyle w:val="Strong"/>
              </w:rPr>
              <w:t xml:space="preserve">Corporate tax: </w:t>
            </w:r>
            <w:r w:rsidR="008B35CD" w:rsidRPr="005E058D">
              <w:rPr>
                <w:rStyle w:val="Strong"/>
              </w:rPr>
              <w:t>Corporate income tax return (DDPO return), withholding tax return (ODO - 1 return)</w:t>
            </w:r>
          </w:p>
        </w:tc>
      </w:tr>
      <w:tr w:rsidR="004E22E4" w:rsidRPr="005E058D" w14:paraId="22AB4C89" w14:textId="77777777" w:rsidTr="00076AEA">
        <w:trPr>
          <w:trHeight w:val="198"/>
        </w:trPr>
        <w:tc>
          <w:tcPr>
            <w:tcW w:w="978" w:type="pct"/>
            <w:shd w:val="clear" w:color="auto" w:fill="auto"/>
          </w:tcPr>
          <w:p w14:paraId="202FC82E" w14:textId="77777777" w:rsidR="004E22E4" w:rsidRPr="005E058D" w:rsidRDefault="004E22E4" w:rsidP="008E1143">
            <w:r w:rsidRPr="005E058D">
              <w:t>Responsibility:</w:t>
            </w:r>
          </w:p>
        </w:tc>
        <w:tc>
          <w:tcPr>
            <w:tcW w:w="4022" w:type="pct"/>
            <w:shd w:val="clear" w:color="auto" w:fill="auto"/>
          </w:tcPr>
          <w:p w14:paraId="641F5FCE" w14:textId="72D4C325" w:rsidR="004E22E4" w:rsidRPr="005E058D" w:rsidRDefault="004E22E4" w:rsidP="008E1143">
            <w:r w:rsidRPr="005E058D">
              <w:t>Central Government, Ministry of Finance, Financial Administration of the Republic of Slovenia</w:t>
            </w:r>
          </w:p>
        </w:tc>
      </w:tr>
      <w:tr w:rsidR="004E22E4" w:rsidRPr="005E058D" w14:paraId="7BCE0B99" w14:textId="77777777" w:rsidTr="00076AEA">
        <w:trPr>
          <w:trHeight w:val="37"/>
        </w:trPr>
        <w:tc>
          <w:tcPr>
            <w:tcW w:w="978" w:type="pct"/>
            <w:shd w:val="clear" w:color="auto" w:fill="auto"/>
          </w:tcPr>
          <w:p w14:paraId="20A3F06C" w14:textId="77777777" w:rsidR="004E22E4" w:rsidRPr="005E058D" w:rsidRDefault="004E22E4" w:rsidP="008E1143">
            <w:r w:rsidRPr="005E058D">
              <w:t xml:space="preserve">Website: </w:t>
            </w:r>
          </w:p>
        </w:tc>
        <w:tc>
          <w:tcPr>
            <w:tcW w:w="4022" w:type="pct"/>
            <w:shd w:val="clear" w:color="auto" w:fill="auto"/>
          </w:tcPr>
          <w:p w14:paraId="4C4B321B" w14:textId="0ABC9603" w:rsidR="004E22E4" w:rsidRPr="005E058D" w:rsidRDefault="00F92A7B" w:rsidP="008E1143">
            <w:hyperlink r:id="rId252" w:history="1">
              <w:r w:rsidR="00187FEA" w:rsidRPr="005E058D">
                <w:rPr>
                  <w:rStyle w:val="Hyperlink"/>
                </w:rPr>
                <w:t>https://edavki.durs.si/</w:t>
              </w:r>
            </w:hyperlink>
          </w:p>
        </w:tc>
      </w:tr>
      <w:tr w:rsidR="004E22E4" w:rsidRPr="005E058D" w14:paraId="39264EE5" w14:textId="77777777" w:rsidTr="00076AEA">
        <w:trPr>
          <w:trHeight w:val="311"/>
        </w:trPr>
        <w:tc>
          <w:tcPr>
            <w:tcW w:w="978" w:type="pct"/>
            <w:shd w:val="clear" w:color="auto" w:fill="auto"/>
          </w:tcPr>
          <w:p w14:paraId="2A9FEBF6" w14:textId="77777777" w:rsidR="004E22E4" w:rsidRPr="005E058D" w:rsidRDefault="004E22E4" w:rsidP="008E1143">
            <w:r w:rsidRPr="005E058D">
              <w:t xml:space="preserve">Description: </w:t>
            </w:r>
          </w:p>
        </w:tc>
        <w:tc>
          <w:tcPr>
            <w:tcW w:w="4022" w:type="pct"/>
            <w:shd w:val="clear" w:color="auto" w:fill="auto"/>
          </w:tcPr>
          <w:p w14:paraId="542C0E1D" w14:textId="2E125A1E" w:rsidR="004E22E4" w:rsidRPr="005E058D" w:rsidRDefault="003C78E0" w:rsidP="008E1143">
            <w:r w:rsidRPr="005E058D">
              <w:t xml:space="preserve">The </w:t>
            </w:r>
            <w:proofErr w:type="spellStart"/>
            <w:r w:rsidRPr="005E058D">
              <w:rPr>
                <w:rStyle w:val="Emphasis"/>
                <w:iCs w:val="0"/>
              </w:rPr>
              <w:t>eDavki</w:t>
            </w:r>
            <w:proofErr w:type="spellEnd"/>
            <w:r w:rsidRPr="005E058D">
              <w:t xml:space="preserve"> (</w:t>
            </w:r>
            <w:proofErr w:type="spellStart"/>
            <w:r w:rsidRPr="005E058D">
              <w:t>eTaxes</w:t>
            </w:r>
            <w:proofErr w:type="spellEnd"/>
            <w:r w:rsidRPr="005E058D">
              <w:t>) portal enables all legal and natural entities to conduct business with the tax office. Users can submit DDPO returns and ODO -1 returns online by using a qualified certificate issued by any registered certification authority in the country. The entire process consists of filling out a form, validating data, digitally signing and time stamping the form. The application also allows taxpayers to calculate the amount of their tax and to import or export their data.</w:t>
            </w:r>
          </w:p>
        </w:tc>
      </w:tr>
      <w:tr w:rsidR="009416DD" w:rsidRPr="005E058D" w14:paraId="0EF432BE" w14:textId="77777777" w:rsidTr="00076AEA">
        <w:trPr>
          <w:trHeight w:val="198"/>
        </w:trPr>
        <w:tc>
          <w:tcPr>
            <w:tcW w:w="5000" w:type="pct"/>
            <w:gridSpan w:val="2"/>
            <w:shd w:val="clear" w:color="auto" w:fill="auto"/>
          </w:tcPr>
          <w:p w14:paraId="2C5D362D" w14:textId="4294EC09" w:rsidR="009416DD" w:rsidRPr="005E058D" w:rsidRDefault="009416DD" w:rsidP="00076AEA">
            <w:pPr>
              <w:pStyle w:val="BodyText"/>
              <w:rPr>
                <w:b/>
              </w:rPr>
            </w:pPr>
            <w:r w:rsidRPr="005E058D">
              <w:rPr>
                <w:rStyle w:val="Strong"/>
              </w:rPr>
              <w:t>Customs declarations (eCustoms)</w:t>
            </w:r>
          </w:p>
        </w:tc>
      </w:tr>
      <w:tr w:rsidR="00E30FF0" w:rsidRPr="005E058D" w14:paraId="3D216136" w14:textId="77777777" w:rsidTr="00076AEA">
        <w:trPr>
          <w:trHeight w:val="198"/>
        </w:trPr>
        <w:tc>
          <w:tcPr>
            <w:tcW w:w="978" w:type="pct"/>
            <w:shd w:val="clear" w:color="auto" w:fill="auto"/>
          </w:tcPr>
          <w:p w14:paraId="494B670F" w14:textId="77777777" w:rsidR="00E30FF0" w:rsidRPr="005E058D" w:rsidRDefault="00E30FF0" w:rsidP="00BE70E3">
            <w:r w:rsidRPr="005E058D">
              <w:t>Responsibility:</w:t>
            </w:r>
          </w:p>
        </w:tc>
        <w:tc>
          <w:tcPr>
            <w:tcW w:w="4022" w:type="pct"/>
            <w:shd w:val="clear" w:color="auto" w:fill="auto"/>
          </w:tcPr>
          <w:p w14:paraId="6CBD8197" w14:textId="02B476F0" w:rsidR="00E30FF0" w:rsidRPr="005E058D" w:rsidRDefault="00E30FF0" w:rsidP="00BE70E3">
            <w:r w:rsidRPr="005E058D">
              <w:t>Central Government, Ministry of Finance, Financial Administration of the Republic of Slovenia</w:t>
            </w:r>
          </w:p>
        </w:tc>
      </w:tr>
      <w:tr w:rsidR="00E30FF0" w:rsidRPr="005E058D" w14:paraId="33759F9C" w14:textId="77777777" w:rsidTr="00076AEA">
        <w:trPr>
          <w:trHeight w:val="37"/>
        </w:trPr>
        <w:tc>
          <w:tcPr>
            <w:tcW w:w="978" w:type="pct"/>
            <w:shd w:val="clear" w:color="auto" w:fill="auto"/>
          </w:tcPr>
          <w:p w14:paraId="449B2910" w14:textId="77777777" w:rsidR="00E30FF0" w:rsidRPr="005E058D" w:rsidRDefault="00E30FF0" w:rsidP="00BE70E3">
            <w:r w:rsidRPr="005E058D">
              <w:t xml:space="preserve">Website: </w:t>
            </w:r>
          </w:p>
        </w:tc>
        <w:tc>
          <w:tcPr>
            <w:tcW w:w="4022" w:type="pct"/>
            <w:shd w:val="clear" w:color="auto" w:fill="auto"/>
          </w:tcPr>
          <w:p w14:paraId="0F83197E" w14:textId="3B191AE1" w:rsidR="00E30FF0" w:rsidRPr="005E058D" w:rsidRDefault="00F92A7B" w:rsidP="00BE70E3">
            <w:hyperlink r:id="rId253" w:history="1">
              <w:r w:rsidR="001E500B" w:rsidRPr="005E058D">
                <w:rPr>
                  <w:rStyle w:val="Hyperlink"/>
                </w:rPr>
                <w:t>https://ecarina.carina.gov.si/</w:t>
              </w:r>
            </w:hyperlink>
          </w:p>
        </w:tc>
      </w:tr>
      <w:tr w:rsidR="00E30FF0" w:rsidRPr="005E058D" w14:paraId="42E7120F" w14:textId="77777777" w:rsidTr="00076AEA">
        <w:trPr>
          <w:trHeight w:val="311"/>
        </w:trPr>
        <w:tc>
          <w:tcPr>
            <w:tcW w:w="978" w:type="pct"/>
            <w:shd w:val="clear" w:color="auto" w:fill="auto"/>
          </w:tcPr>
          <w:p w14:paraId="4278FD49" w14:textId="77777777" w:rsidR="00E30FF0" w:rsidRPr="005E058D" w:rsidRDefault="00E30FF0" w:rsidP="00BE70E3">
            <w:r w:rsidRPr="005E058D">
              <w:t xml:space="preserve">Description: </w:t>
            </w:r>
          </w:p>
        </w:tc>
        <w:tc>
          <w:tcPr>
            <w:tcW w:w="4022" w:type="pct"/>
            <w:shd w:val="clear" w:color="auto" w:fill="auto"/>
          </w:tcPr>
          <w:p w14:paraId="3699BCA7" w14:textId="5AD24749" w:rsidR="00E30FF0" w:rsidRPr="005E058D" w:rsidRDefault="007750AB" w:rsidP="00BE70E3">
            <w:r w:rsidRPr="005E058D">
              <w:t xml:space="preserve">Slovenia offers </w:t>
            </w:r>
            <w:r w:rsidR="00A965F2" w:rsidRPr="005E058D">
              <w:t xml:space="preserve">this </w:t>
            </w:r>
            <w:r w:rsidR="00BE70E3" w:rsidRPr="005E058D">
              <w:t>single-entry</w:t>
            </w:r>
            <w:r w:rsidRPr="005E058D">
              <w:t xml:space="preserve"> point </w:t>
            </w:r>
            <w:r w:rsidR="00A965F2" w:rsidRPr="005E058D">
              <w:t xml:space="preserve">to </w:t>
            </w:r>
            <w:r w:rsidRPr="005E058D">
              <w:t>obtain registration and lodge customs declaration</w:t>
            </w:r>
            <w:r w:rsidR="00A965F2" w:rsidRPr="005E058D">
              <w:t>s</w:t>
            </w:r>
            <w:r w:rsidRPr="005E058D">
              <w:t xml:space="preserve">. </w:t>
            </w:r>
            <w:r w:rsidR="00A965F2" w:rsidRPr="005E058D">
              <w:t xml:space="preserve">The </w:t>
            </w:r>
            <w:r w:rsidRPr="005E058D">
              <w:t xml:space="preserve">EPOS </w:t>
            </w:r>
            <w:r w:rsidR="00A965F2" w:rsidRPr="005E058D">
              <w:t xml:space="preserve">application </w:t>
            </w:r>
            <w:r w:rsidRPr="005E058D">
              <w:t xml:space="preserve">is the central module of the system that accepts declarations, verifies digitally signed messages and provides routing. </w:t>
            </w:r>
            <w:r w:rsidR="00A965F2" w:rsidRPr="005E058D">
              <w:t>It</w:t>
            </w:r>
            <w:r w:rsidRPr="005E058D">
              <w:t xml:space="preserve"> implements PKI authentication and ensures non-repudiation via eSignature and time stamping. The application supports all qualified digital certificates valid in the country. All information about registration is available on </w:t>
            </w:r>
            <w:hyperlink r:id="rId254" w:history="1">
              <w:r w:rsidRPr="005E058D">
                <w:rPr>
                  <w:rStyle w:val="Hyperlink"/>
                </w:rPr>
                <w:t>Slovenian Financial Administration.</w:t>
              </w:r>
            </w:hyperlink>
            <w:r w:rsidRPr="005E058D">
              <w:t xml:space="preserve"> </w:t>
            </w:r>
          </w:p>
        </w:tc>
      </w:tr>
    </w:tbl>
    <w:p w14:paraId="1F6EF994" w14:textId="77777777" w:rsidR="009416DD" w:rsidRPr="005E058D" w:rsidRDefault="009416DD" w:rsidP="009416DD">
      <w:pPr>
        <w:pStyle w:val="Heading2"/>
      </w:pPr>
      <w:bookmarkStart w:id="75" w:name="_Toc1475011"/>
      <w:r w:rsidRPr="005E058D">
        <w:t>Selling in the EU</w:t>
      </w:r>
      <w:bookmarkEnd w:id="75"/>
    </w:p>
    <w:tbl>
      <w:tblPr>
        <w:tblW w:w="4998" w:type="pct"/>
        <w:tblInd w:w="108" w:type="dxa"/>
        <w:tblCellMar>
          <w:top w:w="60" w:type="dxa"/>
          <w:bottom w:w="60" w:type="dxa"/>
        </w:tblCellMar>
        <w:tblLook w:val="01E0" w:firstRow="1" w:lastRow="1" w:firstColumn="1" w:lastColumn="1" w:noHBand="0" w:noVBand="0"/>
      </w:tblPr>
      <w:tblGrid>
        <w:gridCol w:w="1688"/>
        <w:gridCol w:w="7311"/>
      </w:tblGrid>
      <w:tr w:rsidR="00AC7E0B" w:rsidRPr="005E058D" w14:paraId="74045875" w14:textId="77777777" w:rsidTr="00EC3C0F">
        <w:trPr>
          <w:trHeight w:val="94"/>
        </w:trPr>
        <w:tc>
          <w:tcPr>
            <w:tcW w:w="5000" w:type="pct"/>
            <w:gridSpan w:val="2"/>
            <w:shd w:val="clear" w:color="auto" w:fill="EFFBFF"/>
          </w:tcPr>
          <w:p w14:paraId="53EADBF0" w14:textId="16C4ACEC" w:rsidR="00AC7E0B" w:rsidRPr="005E058D" w:rsidRDefault="00AC7E0B" w:rsidP="00076AEA">
            <w:pPr>
              <w:pStyle w:val="Subtitle"/>
            </w:pPr>
            <w:bookmarkStart w:id="76" w:name="_Toc1475012"/>
            <w:r w:rsidRPr="005E058D">
              <w:t>Public contracts</w:t>
            </w:r>
          </w:p>
        </w:tc>
      </w:tr>
      <w:tr w:rsidR="00AC7E0B" w:rsidRPr="005E058D" w14:paraId="6E9A567C" w14:textId="77777777" w:rsidTr="00EC3C0F">
        <w:trPr>
          <w:trHeight w:val="198"/>
        </w:trPr>
        <w:tc>
          <w:tcPr>
            <w:tcW w:w="5000" w:type="pct"/>
            <w:gridSpan w:val="2"/>
            <w:shd w:val="clear" w:color="auto" w:fill="auto"/>
          </w:tcPr>
          <w:p w14:paraId="65C26B46" w14:textId="152B4FBC" w:rsidR="00AC7E0B" w:rsidRPr="005E058D" w:rsidRDefault="00EB2EDF" w:rsidP="00076AEA">
            <w:pPr>
              <w:pStyle w:val="BodyText"/>
              <w:rPr>
                <w:b/>
              </w:rPr>
            </w:pPr>
            <w:r w:rsidRPr="005E058D">
              <w:rPr>
                <w:rStyle w:val="Strong"/>
              </w:rPr>
              <w:t>Information system e-JN</w:t>
            </w:r>
          </w:p>
        </w:tc>
      </w:tr>
      <w:tr w:rsidR="0027790B" w:rsidRPr="005E058D" w14:paraId="7AA3EA22" w14:textId="77777777" w:rsidTr="00EC3C0F">
        <w:trPr>
          <w:trHeight w:val="198"/>
        </w:trPr>
        <w:tc>
          <w:tcPr>
            <w:tcW w:w="938" w:type="pct"/>
            <w:shd w:val="clear" w:color="auto" w:fill="auto"/>
          </w:tcPr>
          <w:p w14:paraId="31F4CF21" w14:textId="77777777" w:rsidR="0027790B" w:rsidRPr="005E058D" w:rsidRDefault="0027790B" w:rsidP="00BE70E3">
            <w:r w:rsidRPr="005E058D">
              <w:t>Responsibility:</w:t>
            </w:r>
          </w:p>
        </w:tc>
        <w:tc>
          <w:tcPr>
            <w:tcW w:w="4062" w:type="pct"/>
            <w:shd w:val="clear" w:color="auto" w:fill="auto"/>
          </w:tcPr>
          <w:p w14:paraId="17BAF70A" w14:textId="651FBFB0" w:rsidR="0027790B" w:rsidRPr="005E058D" w:rsidRDefault="0027790B" w:rsidP="00BE70E3">
            <w:r w:rsidRPr="005E058D">
              <w:t xml:space="preserve">Central Government, Ministry of Public Administration </w:t>
            </w:r>
          </w:p>
        </w:tc>
      </w:tr>
      <w:tr w:rsidR="0027790B" w:rsidRPr="005E058D" w14:paraId="2FB10759" w14:textId="77777777" w:rsidTr="00EC3C0F">
        <w:trPr>
          <w:trHeight w:val="37"/>
        </w:trPr>
        <w:tc>
          <w:tcPr>
            <w:tcW w:w="938" w:type="pct"/>
            <w:shd w:val="clear" w:color="auto" w:fill="auto"/>
          </w:tcPr>
          <w:p w14:paraId="7D5A20B2" w14:textId="77777777" w:rsidR="0027790B" w:rsidRPr="005E058D" w:rsidRDefault="0027790B" w:rsidP="00BE70E3">
            <w:r w:rsidRPr="005E058D">
              <w:t xml:space="preserve">Website: </w:t>
            </w:r>
          </w:p>
        </w:tc>
        <w:tc>
          <w:tcPr>
            <w:tcW w:w="4062" w:type="pct"/>
            <w:shd w:val="clear" w:color="auto" w:fill="auto"/>
          </w:tcPr>
          <w:p w14:paraId="05A540BB" w14:textId="268A7985" w:rsidR="0027790B" w:rsidRPr="005E058D" w:rsidRDefault="00F92A7B" w:rsidP="00BE70E3">
            <w:hyperlink r:id="rId255" w:history="1">
              <w:r w:rsidR="0027790B" w:rsidRPr="005E058D">
                <w:rPr>
                  <w:rStyle w:val="Hyperlink"/>
                </w:rPr>
                <w:t>http://ejn.gov.si/</w:t>
              </w:r>
            </w:hyperlink>
            <w:r w:rsidR="0027790B" w:rsidRPr="005E058D">
              <w:t xml:space="preserve"> </w:t>
            </w:r>
            <w:r w:rsidR="0027790B" w:rsidRPr="005E058D" w:rsidDel="00472259">
              <w:t xml:space="preserve"> </w:t>
            </w:r>
          </w:p>
        </w:tc>
      </w:tr>
      <w:tr w:rsidR="0027790B" w:rsidRPr="005E058D" w14:paraId="6A79685D" w14:textId="77777777" w:rsidTr="00EC3C0F">
        <w:trPr>
          <w:trHeight w:val="311"/>
        </w:trPr>
        <w:tc>
          <w:tcPr>
            <w:tcW w:w="938" w:type="pct"/>
            <w:shd w:val="clear" w:color="auto" w:fill="auto"/>
          </w:tcPr>
          <w:p w14:paraId="3573AAC3" w14:textId="77777777" w:rsidR="0027790B" w:rsidRPr="005E058D" w:rsidRDefault="0027790B" w:rsidP="00BE70E3">
            <w:r w:rsidRPr="005E058D">
              <w:t xml:space="preserve">Description: </w:t>
            </w:r>
          </w:p>
        </w:tc>
        <w:tc>
          <w:tcPr>
            <w:tcW w:w="4062" w:type="pct"/>
            <w:shd w:val="clear" w:color="auto" w:fill="auto"/>
          </w:tcPr>
          <w:p w14:paraId="316AD4FB" w14:textId="1A1395B1" w:rsidR="0027790B" w:rsidRPr="00BE70E3" w:rsidRDefault="00D02EC1" w:rsidP="00BE70E3">
            <w:pPr>
              <w:rPr>
                <w:bCs/>
              </w:rPr>
            </w:pPr>
            <w:r w:rsidRPr="005E058D">
              <w:t xml:space="preserve">The </w:t>
            </w:r>
            <w:hyperlink r:id="rId256" w:history="1">
              <w:r w:rsidRPr="005E058D">
                <w:rPr>
                  <w:rStyle w:val="Hyperlink"/>
                </w:rPr>
                <w:t>eProcurement portal</w:t>
              </w:r>
            </w:hyperlink>
            <w:r w:rsidRPr="005E058D">
              <w:t xml:space="preserve"> contains national eProcurement applications that support procedures like </w:t>
            </w:r>
            <w:proofErr w:type="spellStart"/>
            <w:r w:rsidRPr="005E058D">
              <w:rPr>
                <w:bCs/>
              </w:rPr>
              <w:t>eSubmissions</w:t>
            </w:r>
            <w:proofErr w:type="spellEnd"/>
            <w:r w:rsidRPr="005E058D">
              <w:rPr>
                <w:bCs/>
              </w:rPr>
              <w:t xml:space="preserve">, eAuctions, </w:t>
            </w:r>
            <w:proofErr w:type="spellStart"/>
            <w:r w:rsidRPr="005E058D">
              <w:rPr>
                <w:bCs/>
              </w:rPr>
              <w:t>eDossier</w:t>
            </w:r>
            <w:proofErr w:type="spellEnd"/>
            <w:r w:rsidRPr="005E058D">
              <w:rPr>
                <w:bCs/>
              </w:rPr>
              <w:t xml:space="preserve">, eCatalogue and </w:t>
            </w:r>
            <w:proofErr w:type="spellStart"/>
            <w:r w:rsidRPr="005E058D">
              <w:rPr>
                <w:bCs/>
              </w:rPr>
              <w:t>eInternal</w:t>
            </w:r>
            <w:proofErr w:type="spellEnd"/>
            <w:r w:rsidRPr="005E058D">
              <w:rPr>
                <w:bCs/>
              </w:rPr>
              <w:t xml:space="preserve"> procedures. </w:t>
            </w:r>
          </w:p>
        </w:tc>
      </w:tr>
      <w:tr w:rsidR="006049BB" w:rsidRPr="005E058D" w14:paraId="1DB7F4B2" w14:textId="77777777" w:rsidTr="00EC3C0F">
        <w:trPr>
          <w:trHeight w:val="198"/>
        </w:trPr>
        <w:tc>
          <w:tcPr>
            <w:tcW w:w="5000" w:type="pct"/>
            <w:gridSpan w:val="2"/>
            <w:shd w:val="clear" w:color="auto" w:fill="auto"/>
          </w:tcPr>
          <w:p w14:paraId="0590C3E6" w14:textId="3B7E51F4" w:rsidR="006049BB" w:rsidRPr="005E058D" w:rsidRDefault="00DA5EE0" w:rsidP="00076AEA">
            <w:pPr>
              <w:pStyle w:val="BodyText"/>
              <w:rPr>
                <w:b/>
              </w:rPr>
            </w:pPr>
            <w:r w:rsidRPr="005E058D">
              <w:rPr>
                <w:rStyle w:val="Strong"/>
              </w:rPr>
              <w:t>Public procurement portal</w:t>
            </w:r>
          </w:p>
        </w:tc>
      </w:tr>
      <w:tr w:rsidR="006049BB" w:rsidRPr="005E058D" w14:paraId="6DE3C1A9" w14:textId="77777777" w:rsidTr="00EC3C0F">
        <w:trPr>
          <w:trHeight w:val="198"/>
        </w:trPr>
        <w:tc>
          <w:tcPr>
            <w:tcW w:w="938" w:type="pct"/>
            <w:shd w:val="clear" w:color="auto" w:fill="auto"/>
          </w:tcPr>
          <w:p w14:paraId="35331599" w14:textId="77777777" w:rsidR="006049BB" w:rsidRPr="005E058D" w:rsidRDefault="006049BB" w:rsidP="00BE70E3">
            <w:r w:rsidRPr="005E058D">
              <w:t>Responsibility:</w:t>
            </w:r>
          </w:p>
        </w:tc>
        <w:tc>
          <w:tcPr>
            <w:tcW w:w="4062" w:type="pct"/>
            <w:shd w:val="clear" w:color="auto" w:fill="auto"/>
          </w:tcPr>
          <w:p w14:paraId="03D06C9F" w14:textId="77777777" w:rsidR="006049BB" w:rsidRPr="005E058D" w:rsidRDefault="006049BB" w:rsidP="00BE70E3">
            <w:r w:rsidRPr="005E058D">
              <w:t xml:space="preserve">Central Government, Ministry of Public Administration </w:t>
            </w:r>
          </w:p>
        </w:tc>
      </w:tr>
      <w:tr w:rsidR="006049BB" w:rsidRPr="005E058D" w14:paraId="6E2EFF67" w14:textId="77777777" w:rsidTr="00EC3C0F">
        <w:trPr>
          <w:trHeight w:val="37"/>
        </w:trPr>
        <w:tc>
          <w:tcPr>
            <w:tcW w:w="938" w:type="pct"/>
            <w:shd w:val="clear" w:color="auto" w:fill="auto"/>
          </w:tcPr>
          <w:p w14:paraId="55896F8C" w14:textId="77777777" w:rsidR="006049BB" w:rsidRPr="005E058D" w:rsidRDefault="006049BB" w:rsidP="00BE70E3">
            <w:r w:rsidRPr="005E058D">
              <w:t xml:space="preserve">Website: </w:t>
            </w:r>
          </w:p>
        </w:tc>
        <w:tc>
          <w:tcPr>
            <w:tcW w:w="4062" w:type="pct"/>
            <w:shd w:val="clear" w:color="auto" w:fill="auto"/>
          </w:tcPr>
          <w:p w14:paraId="14893124" w14:textId="23FCE2B0" w:rsidR="006049BB" w:rsidRPr="005E058D" w:rsidRDefault="00F92A7B" w:rsidP="00BE70E3">
            <w:pPr>
              <w:rPr>
                <w:color w:val="1A3F7C"/>
              </w:rPr>
            </w:pPr>
            <w:hyperlink r:id="rId257" w:history="1">
              <w:r w:rsidR="004127D4" w:rsidRPr="005E058D">
                <w:rPr>
                  <w:rStyle w:val="Hyperlink"/>
                </w:rPr>
                <w:t>https://www.enarocanje.si/</w:t>
              </w:r>
            </w:hyperlink>
          </w:p>
        </w:tc>
      </w:tr>
      <w:tr w:rsidR="006049BB" w:rsidRPr="005E058D" w14:paraId="6E539D32" w14:textId="77777777" w:rsidTr="00EC3C0F">
        <w:trPr>
          <w:trHeight w:val="311"/>
        </w:trPr>
        <w:tc>
          <w:tcPr>
            <w:tcW w:w="938" w:type="pct"/>
            <w:shd w:val="clear" w:color="auto" w:fill="auto"/>
          </w:tcPr>
          <w:p w14:paraId="1C08FDA5" w14:textId="77777777" w:rsidR="006049BB" w:rsidRPr="005E058D" w:rsidRDefault="006049BB" w:rsidP="00BE70E3">
            <w:r w:rsidRPr="005E058D">
              <w:t xml:space="preserve">Description: </w:t>
            </w:r>
          </w:p>
        </w:tc>
        <w:tc>
          <w:tcPr>
            <w:tcW w:w="4062" w:type="pct"/>
            <w:shd w:val="clear" w:color="auto" w:fill="auto"/>
          </w:tcPr>
          <w:p w14:paraId="1FF753B9" w14:textId="62563F48" w:rsidR="006049BB" w:rsidRPr="00BE70E3" w:rsidRDefault="00884278" w:rsidP="00BE70E3">
            <w:pPr>
              <w:rPr>
                <w:bCs/>
              </w:rPr>
            </w:pPr>
            <w:r w:rsidRPr="005E058D">
              <w:t xml:space="preserve">Contracting authorities publish all procurement notices, decisions on awarding contracts, contracts and their modifications and the list </w:t>
            </w:r>
            <w:r w:rsidRPr="005E058D">
              <w:rPr>
                <w:bCs/>
              </w:rPr>
              <w:t>of public contracts awarded in the previous year with a value equal to or greater than EUR 10</w:t>
            </w:r>
            <w:r w:rsidR="00A965F2" w:rsidRPr="005E058D">
              <w:rPr>
                <w:bCs/>
              </w:rPr>
              <w:t xml:space="preserve"> </w:t>
            </w:r>
            <w:r w:rsidRPr="005E058D">
              <w:rPr>
                <w:bCs/>
              </w:rPr>
              <w:t>000 net of VAT.</w:t>
            </w:r>
          </w:p>
        </w:tc>
      </w:tr>
      <w:tr w:rsidR="00ED65E1" w:rsidRPr="005E058D" w14:paraId="33435859" w14:textId="77777777" w:rsidTr="0098208B">
        <w:trPr>
          <w:trHeight w:val="94"/>
        </w:trPr>
        <w:tc>
          <w:tcPr>
            <w:tcW w:w="5000" w:type="pct"/>
            <w:gridSpan w:val="2"/>
            <w:shd w:val="clear" w:color="auto" w:fill="EFFBFF"/>
          </w:tcPr>
          <w:p w14:paraId="606C3BEA" w14:textId="77777777" w:rsidR="00ED65E1" w:rsidRPr="005E058D" w:rsidRDefault="00ED65E1" w:rsidP="0098208B">
            <w:pPr>
              <w:pStyle w:val="Subtitle"/>
            </w:pPr>
            <w:r w:rsidRPr="005E058D">
              <w:t>Competition between businesses</w:t>
            </w:r>
          </w:p>
        </w:tc>
      </w:tr>
      <w:tr w:rsidR="00ED65E1" w:rsidRPr="005E058D" w14:paraId="77720770" w14:textId="77777777" w:rsidTr="0098208B">
        <w:trPr>
          <w:trHeight w:val="198"/>
        </w:trPr>
        <w:tc>
          <w:tcPr>
            <w:tcW w:w="5000" w:type="pct"/>
            <w:gridSpan w:val="2"/>
            <w:shd w:val="clear" w:color="auto" w:fill="auto"/>
          </w:tcPr>
          <w:p w14:paraId="39A12E17" w14:textId="420D1DC7" w:rsidR="00ED65E1" w:rsidRPr="005E058D" w:rsidRDefault="00ED65E1" w:rsidP="0098208B">
            <w:pPr>
              <w:pStyle w:val="BodyText"/>
              <w:rPr>
                <w:b/>
              </w:rPr>
            </w:pPr>
            <w:r w:rsidRPr="005E058D">
              <w:rPr>
                <w:rStyle w:val="Strong"/>
              </w:rPr>
              <w:t xml:space="preserve">Legal </w:t>
            </w:r>
            <w:r w:rsidR="00DA50B2">
              <w:rPr>
                <w:rStyle w:val="Strong"/>
              </w:rPr>
              <w:t>i</w:t>
            </w:r>
            <w:r w:rsidRPr="005E058D">
              <w:rPr>
                <w:rStyle w:val="Strong"/>
              </w:rPr>
              <w:t xml:space="preserve">nformation </w:t>
            </w:r>
            <w:r w:rsidR="00DA50B2">
              <w:rPr>
                <w:rStyle w:val="Strong"/>
              </w:rPr>
              <w:t>s</w:t>
            </w:r>
            <w:r w:rsidRPr="005E058D">
              <w:rPr>
                <w:rStyle w:val="Strong"/>
              </w:rPr>
              <w:t>ystem</w:t>
            </w:r>
          </w:p>
        </w:tc>
      </w:tr>
      <w:tr w:rsidR="00ED65E1" w:rsidRPr="005E058D" w14:paraId="513B0644" w14:textId="77777777" w:rsidTr="00EC3C0F">
        <w:trPr>
          <w:trHeight w:val="311"/>
        </w:trPr>
        <w:tc>
          <w:tcPr>
            <w:tcW w:w="938" w:type="pct"/>
            <w:shd w:val="clear" w:color="auto" w:fill="auto"/>
          </w:tcPr>
          <w:p w14:paraId="694614A2" w14:textId="7B7F5140" w:rsidR="00ED65E1" w:rsidRPr="005E058D" w:rsidRDefault="00ED65E1" w:rsidP="00BE70E3">
            <w:r w:rsidRPr="005E058D">
              <w:t>Responsibility:</w:t>
            </w:r>
          </w:p>
        </w:tc>
        <w:tc>
          <w:tcPr>
            <w:tcW w:w="4062" w:type="pct"/>
            <w:shd w:val="clear" w:color="auto" w:fill="auto"/>
          </w:tcPr>
          <w:p w14:paraId="40928D14" w14:textId="5E5CEEB9" w:rsidR="00ED65E1" w:rsidRPr="005E058D" w:rsidRDefault="00ED65E1" w:rsidP="00BE70E3">
            <w:r w:rsidRPr="005E058D">
              <w:t>Government Office for Legislation</w:t>
            </w:r>
          </w:p>
        </w:tc>
      </w:tr>
      <w:tr w:rsidR="00ED65E1" w:rsidRPr="005E058D" w14:paraId="065F50E6" w14:textId="77777777" w:rsidTr="00EC3C0F">
        <w:trPr>
          <w:trHeight w:val="311"/>
        </w:trPr>
        <w:tc>
          <w:tcPr>
            <w:tcW w:w="938" w:type="pct"/>
            <w:shd w:val="clear" w:color="auto" w:fill="auto"/>
          </w:tcPr>
          <w:p w14:paraId="26E880F5" w14:textId="11AF4DB1" w:rsidR="00ED65E1" w:rsidRPr="005E058D" w:rsidRDefault="00ED65E1" w:rsidP="00BE70E3">
            <w:r w:rsidRPr="005E058D">
              <w:t xml:space="preserve">Website: </w:t>
            </w:r>
          </w:p>
        </w:tc>
        <w:tc>
          <w:tcPr>
            <w:tcW w:w="4062" w:type="pct"/>
            <w:shd w:val="clear" w:color="auto" w:fill="auto"/>
          </w:tcPr>
          <w:p w14:paraId="40A7F498" w14:textId="0D443361" w:rsidR="00ED65E1" w:rsidRPr="005E058D" w:rsidRDefault="00F92A7B" w:rsidP="00BE70E3">
            <w:hyperlink r:id="rId258" w:history="1">
              <w:r w:rsidR="00ED65E1" w:rsidRPr="005E058D">
                <w:rPr>
                  <w:rStyle w:val="Hyperlink"/>
                </w:rPr>
                <w:t>http://www.pisrs.si/Pis.web/</w:t>
              </w:r>
            </w:hyperlink>
            <w:r w:rsidR="00ED65E1" w:rsidRPr="005E058D">
              <w:t xml:space="preserve"> </w:t>
            </w:r>
          </w:p>
        </w:tc>
      </w:tr>
      <w:tr w:rsidR="00ED65E1" w:rsidRPr="005E058D" w14:paraId="083D327E" w14:textId="77777777" w:rsidTr="00EC3C0F">
        <w:trPr>
          <w:trHeight w:val="311"/>
        </w:trPr>
        <w:tc>
          <w:tcPr>
            <w:tcW w:w="938" w:type="pct"/>
            <w:shd w:val="clear" w:color="auto" w:fill="auto"/>
          </w:tcPr>
          <w:p w14:paraId="2895331C" w14:textId="2EC6AF11" w:rsidR="00ED65E1" w:rsidRPr="005E058D" w:rsidRDefault="00ED65E1" w:rsidP="00BE70E3">
            <w:r w:rsidRPr="005E058D">
              <w:t xml:space="preserve">Description: </w:t>
            </w:r>
          </w:p>
        </w:tc>
        <w:tc>
          <w:tcPr>
            <w:tcW w:w="4062" w:type="pct"/>
            <w:shd w:val="clear" w:color="auto" w:fill="auto"/>
          </w:tcPr>
          <w:p w14:paraId="7ED68F1C" w14:textId="1736E7DC" w:rsidR="00ED65E1" w:rsidRPr="005E058D" w:rsidRDefault="00ED65E1" w:rsidP="00BE70E3">
            <w:pPr>
              <w:rPr>
                <w:rStyle w:val="Hyperlink"/>
              </w:rPr>
            </w:pPr>
            <w:r w:rsidRPr="005E058D">
              <w:t>The legal Information System of the Republic of Slovenia provides free access to legislation and other public documents of state bodies and holders of public powers in the Republic of Slovenia and the documents issued by the institutions of the European Union and the Council of Europe.</w:t>
            </w:r>
          </w:p>
        </w:tc>
      </w:tr>
    </w:tbl>
    <w:p w14:paraId="0BC0202C" w14:textId="77777777" w:rsidR="009416DD" w:rsidRPr="005E058D" w:rsidRDefault="009416DD" w:rsidP="009416DD">
      <w:pPr>
        <w:pStyle w:val="Heading2"/>
      </w:pPr>
      <w:r w:rsidRPr="005E058D">
        <w:t>Human Resources</w:t>
      </w:r>
      <w:bookmarkEnd w:id="76"/>
    </w:p>
    <w:tbl>
      <w:tblPr>
        <w:tblW w:w="4943" w:type="pct"/>
        <w:tblInd w:w="108" w:type="dxa"/>
        <w:tblCellMar>
          <w:top w:w="60" w:type="dxa"/>
          <w:bottom w:w="60" w:type="dxa"/>
        </w:tblCellMar>
        <w:tblLook w:val="01E0" w:firstRow="1" w:lastRow="1" w:firstColumn="1" w:lastColumn="1" w:noHBand="0" w:noVBand="0"/>
      </w:tblPr>
      <w:tblGrid>
        <w:gridCol w:w="1798"/>
        <w:gridCol w:w="16"/>
        <w:gridCol w:w="32"/>
        <w:gridCol w:w="6976"/>
        <w:gridCol w:w="78"/>
      </w:tblGrid>
      <w:tr w:rsidR="009416DD" w:rsidRPr="005E058D" w14:paraId="42CC9C3C" w14:textId="77777777" w:rsidTr="00BE70E3">
        <w:trPr>
          <w:trHeight w:val="94"/>
        </w:trPr>
        <w:tc>
          <w:tcPr>
            <w:tcW w:w="5000" w:type="pct"/>
            <w:gridSpan w:val="5"/>
            <w:shd w:val="clear" w:color="auto" w:fill="EFFBFF"/>
          </w:tcPr>
          <w:p w14:paraId="649EFFEA" w14:textId="21C6A664" w:rsidR="009416DD" w:rsidRPr="005E058D" w:rsidRDefault="009416DD" w:rsidP="00076AEA">
            <w:pPr>
              <w:pStyle w:val="Subtitle"/>
            </w:pPr>
            <w:r w:rsidRPr="005E058D">
              <w:t>Employment contracts</w:t>
            </w:r>
          </w:p>
        </w:tc>
      </w:tr>
      <w:tr w:rsidR="009416DD" w:rsidRPr="005E058D" w14:paraId="13DF8C43" w14:textId="77777777" w:rsidTr="00BE70E3">
        <w:trPr>
          <w:trHeight w:val="198"/>
        </w:trPr>
        <w:tc>
          <w:tcPr>
            <w:tcW w:w="5000" w:type="pct"/>
            <w:gridSpan w:val="5"/>
            <w:shd w:val="clear" w:color="auto" w:fill="auto"/>
          </w:tcPr>
          <w:p w14:paraId="3E9276AC" w14:textId="77777777" w:rsidR="009416DD" w:rsidRPr="005E058D" w:rsidRDefault="009416DD" w:rsidP="00076AEA">
            <w:pPr>
              <w:pStyle w:val="BodyText"/>
              <w:rPr>
                <w:b/>
              </w:rPr>
            </w:pPr>
            <w:r w:rsidRPr="005E058D">
              <w:rPr>
                <w:rStyle w:val="Strong"/>
              </w:rPr>
              <w:t>Social contributions for employees</w:t>
            </w:r>
          </w:p>
        </w:tc>
      </w:tr>
      <w:tr w:rsidR="00EE24D2" w:rsidRPr="005E058D" w14:paraId="3C16D0F0" w14:textId="77777777" w:rsidTr="00BE70E3">
        <w:trPr>
          <w:trHeight w:val="198"/>
        </w:trPr>
        <w:tc>
          <w:tcPr>
            <w:tcW w:w="1019" w:type="pct"/>
            <w:gridSpan w:val="2"/>
            <w:shd w:val="clear" w:color="auto" w:fill="auto"/>
          </w:tcPr>
          <w:p w14:paraId="0214AFC6" w14:textId="77777777" w:rsidR="00EE24D2" w:rsidRPr="005E058D" w:rsidRDefault="00EE24D2" w:rsidP="00BE70E3">
            <w:r w:rsidRPr="005E058D">
              <w:t>Responsibility:</w:t>
            </w:r>
          </w:p>
        </w:tc>
        <w:tc>
          <w:tcPr>
            <w:tcW w:w="3981" w:type="pct"/>
            <w:gridSpan w:val="3"/>
            <w:shd w:val="clear" w:color="auto" w:fill="auto"/>
          </w:tcPr>
          <w:p w14:paraId="6EA7F2B4" w14:textId="52618CDA" w:rsidR="00EE24D2" w:rsidRPr="005E058D" w:rsidRDefault="00EE24D2" w:rsidP="00BE70E3">
            <w:r w:rsidRPr="005E058D">
              <w:t>Central Government, Ministry of Finance, Financial Administration of the Republic of Slovenia</w:t>
            </w:r>
          </w:p>
        </w:tc>
      </w:tr>
      <w:tr w:rsidR="00EE24D2" w:rsidRPr="005E058D" w14:paraId="1233D168" w14:textId="77777777" w:rsidTr="00BE70E3">
        <w:trPr>
          <w:trHeight w:val="37"/>
        </w:trPr>
        <w:tc>
          <w:tcPr>
            <w:tcW w:w="1019" w:type="pct"/>
            <w:gridSpan w:val="2"/>
            <w:shd w:val="clear" w:color="auto" w:fill="auto"/>
          </w:tcPr>
          <w:p w14:paraId="525A672B" w14:textId="77777777" w:rsidR="00EE24D2" w:rsidRPr="005E058D" w:rsidRDefault="00EE24D2" w:rsidP="00BE70E3">
            <w:r w:rsidRPr="005E058D">
              <w:t xml:space="preserve">Website: </w:t>
            </w:r>
          </w:p>
        </w:tc>
        <w:tc>
          <w:tcPr>
            <w:tcW w:w="3981" w:type="pct"/>
            <w:gridSpan w:val="3"/>
            <w:shd w:val="clear" w:color="auto" w:fill="auto"/>
          </w:tcPr>
          <w:p w14:paraId="7134D09B" w14:textId="4C7865F2" w:rsidR="00EE24D2" w:rsidRPr="005E058D" w:rsidRDefault="00F92A7B" w:rsidP="00BE70E3">
            <w:hyperlink r:id="rId259" w:history="1">
              <w:r w:rsidR="00B50EE3" w:rsidRPr="005E058D">
                <w:rPr>
                  <w:rStyle w:val="Hyperlink"/>
                </w:rPr>
                <w:t>https://edavki.durs.si/</w:t>
              </w:r>
            </w:hyperlink>
          </w:p>
        </w:tc>
      </w:tr>
      <w:tr w:rsidR="00EE24D2" w:rsidRPr="005E058D" w14:paraId="5312C4B4" w14:textId="77777777" w:rsidTr="00BE70E3">
        <w:trPr>
          <w:trHeight w:val="311"/>
        </w:trPr>
        <w:tc>
          <w:tcPr>
            <w:tcW w:w="1019" w:type="pct"/>
            <w:gridSpan w:val="2"/>
            <w:shd w:val="clear" w:color="auto" w:fill="auto"/>
          </w:tcPr>
          <w:p w14:paraId="68F54970" w14:textId="77777777" w:rsidR="00EE24D2" w:rsidRPr="005E058D" w:rsidRDefault="00EE24D2" w:rsidP="00BE70E3">
            <w:r w:rsidRPr="005E058D">
              <w:t xml:space="preserve">Description: </w:t>
            </w:r>
          </w:p>
        </w:tc>
        <w:tc>
          <w:tcPr>
            <w:tcW w:w="3981" w:type="pct"/>
            <w:gridSpan w:val="3"/>
            <w:shd w:val="clear" w:color="auto" w:fill="auto"/>
          </w:tcPr>
          <w:p w14:paraId="250F328B" w14:textId="762D986F" w:rsidR="00EE24D2" w:rsidRPr="005E058D" w:rsidRDefault="00EE24D2" w:rsidP="00BE70E3">
            <w:r w:rsidRPr="005E058D">
              <w:t xml:space="preserve">The </w:t>
            </w:r>
            <w:proofErr w:type="spellStart"/>
            <w:r w:rsidRPr="005E058D">
              <w:rPr>
                <w:rStyle w:val="Emphasis"/>
                <w:iCs w:val="0"/>
              </w:rPr>
              <w:t>eDavki</w:t>
            </w:r>
            <w:proofErr w:type="spellEnd"/>
            <w:r w:rsidRPr="005E058D">
              <w:t xml:space="preserve"> (</w:t>
            </w:r>
            <w:proofErr w:type="spellStart"/>
            <w:r w:rsidRPr="005E058D">
              <w:t>eTaxes</w:t>
            </w:r>
            <w:proofErr w:type="spellEnd"/>
            <w:r w:rsidRPr="005E058D">
              <w:t xml:space="preserve">) portal </w:t>
            </w:r>
            <w:r w:rsidR="00A965F2" w:rsidRPr="005E058D">
              <w:t xml:space="preserve">allows for </w:t>
            </w:r>
            <w:r w:rsidRPr="005E058D">
              <w:t xml:space="preserve">the declaration of </w:t>
            </w:r>
            <w:r w:rsidR="00A965F2" w:rsidRPr="005E058D">
              <w:t xml:space="preserve">employee </w:t>
            </w:r>
            <w:r w:rsidRPr="005E058D">
              <w:t xml:space="preserve">social contributions. </w:t>
            </w:r>
          </w:p>
        </w:tc>
      </w:tr>
      <w:tr w:rsidR="00EE24D2" w:rsidRPr="005E058D" w14:paraId="6DFEB023" w14:textId="77777777" w:rsidTr="00BE70E3">
        <w:trPr>
          <w:trHeight w:val="198"/>
        </w:trPr>
        <w:tc>
          <w:tcPr>
            <w:tcW w:w="5000" w:type="pct"/>
            <w:gridSpan w:val="5"/>
            <w:shd w:val="clear" w:color="auto" w:fill="auto"/>
          </w:tcPr>
          <w:p w14:paraId="187C275C" w14:textId="2E9FFF56" w:rsidR="00EE24D2" w:rsidRPr="005E058D" w:rsidRDefault="00BF0C4D" w:rsidP="00076AEA">
            <w:pPr>
              <w:pStyle w:val="BodyText"/>
              <w:rPr>
                <w:b/>
              </w:rPr>
            </w:pPr>
            <w:bookmarkStart w:id="77" w:name="_Toc1475013"/>
            <w:r w:rsidRPr="005E058D">
              <w:rPr>
                <w:b/>
              </w:rPr>
              <w:t>Posting abroad</w:t>
            </w:r>
          </w:p>
        </w:tc>
      </w:tr>
      <w:tr w:rsidR="00B90AC6" w:rsidRPr="005E058D" w14:paraId="04AEA967" w14:textId="77777777" w:rsidTr="00BE70E3">
        <w:trPr>
          <w:trHeight w:val="198"/>
        </w:trPr>
        <w:tc>
          <w:tcPr>
            <w:tcW w:w="1019" w:type="pct"/>
            <w:gridSpan w:val="2"/>
            <w:shd w:val="clear" w:color="auto" w:fill="auto"/>
          </w:tcPr>
          <w:p w14:paraId="5EB82600" w14:textId="77777777" w:rsidR="00B90AC6" w:rsidRPr="005E058D" w:rsidRDefault="00B90AC6" w:rsidP="00BE70E3">
            <w:r w:rsidRPr="005E058D">
              <w:t>Responsibility:</w:t>
            </w:r>
          </w:p>
        </w:tc>
        <w:tc>
          <w:tcPr>
            <w:tcW w:w="3981" w:type="pct"/>
            <w:gridSpan w:val="3"/>
            <w:shd w:val="clear" w:color="auto" w:fill="auto"/>
          </w:tcPr>
          <w:p w14:paraId="5996AE6E" w14:textId="47ACF672" w:rsidR="00B90AC6" w:rsidRPr="005E058D" w:rsidRDefault="00B90AC6" w:rsidP="00BE70E3">
            <w:r w:rsidRPr="005E058D">
              <w:t>Employment Service of Slovenia</w:t>
            </w:r>
          </w:p>
        </w:tc>
      </w:tr>
      <w:tr w:rsidR="00B90AC6" w:rsidRPr="005E058D" w14:paraId="3784DEB3" w14:textId="77777777" w:rsidTr="00BE70E3">
        <w:trPr>
          <w:trHeight w:val="37"/>
        </w:trPr>
        <w:tc>
          <w:tcPr>
            <w:tcW w:w="1019" w:type="pct"/>
            <w:gridSpan w:val="2"/>
            <w:shd w:val="clear" w:color="auto" w:fill="auto"/>
          </w:tcPr>
          <w:p w14:paraId="3BA57610" w14:textId="77777777" w:rsidR="00B90AC6" w:rsidRPr="005E058D" w:rsidRDefault="00B90AC6" w:rsidP="00BE70E3">
            <w:r w:rsidRPr="005E058D">
              <w:t xml:space="preserve">Website: </w:t>
            </w:r>
          </w:p>
        </w:tc>
        <w:tc>
          <w:tcPr>
            <w:tcW w:w="3981" w:type="pct"/>
            <w:gridSpan w:val="3"/>
            <w:shd w:val="clear" w:color="auto" w:fill="auto"/>
          </w:tcPr>
          <w:p w14:paraId="55AF0CA4" w14:textId="690C6616" w:rsidR="00B90AC6" w:rsidRPr="005E058D" w:rsidRDefault="00F92A7B" w:rsidP="00BE70E3">
            <w:hyperlink r:id="rId260" w:history="1">
              <w:r w:rsidR="00B90AC6" w:rsidRPr="005E058D">
                <w:rPr>
                  <w:rStyle w:val="Hyperlink"/>
                </w:rPr>
                <w:t>http://english.ess.gov.si/eures</w:t>
              </w:r>
            </w:hyperlink>
            <w:r w:rsidR="00B90AC6" w:rsidRPr="005E058D">
              <w:rPr>
                <w:rStyle w:val="Hyperlink"/>
              </w:rPr>
              <w:t xml:space="preserve"> </w:t>
            </w:r>
          </w:p>
        </w:tc>
      </w:tr>
      <w:tr w:rsidR="00B90AC6" w:rsidRPr="005E058D" w14:paraId="58FABC59" w14:textId="77777777" w:rsidTr="00BE70E3">
        <w:trPr>
          <w:trHeight w:val="311"/>
        </w:trPr>
        <w:tc>
          <w:tcPr>
            <w:tcW w:w="1019" w:type="pct"/>
            <w:gridSpan w:val="2"/>
            <w:shd w:val="clear" w:color="auto" w:fill="auto"/>
          </w:tcPr>
          <w:p w14:paraId="7F603AD0" w14:textId="77777777" w:rsidR="00B90AC6" w:rsidRPr="005E058D" w:rsidRDefault="00B90AC6" w:rsidP="00BE70E3">
            <w:r w:rsidRPr="005E058D">
              <w:t xml:space="preserve">Description: </w:t>
            </w:r>
          </w:p>
        </w:tc>
        <w:tc>
          <w:tcPr>
            <w:tcW w:w="3981" w:type="pct"/>
            <w:gridSpan w:val="3"/>
            <w:shd w:val="clear" w:color="auto" w:fill="auto"/>
          </w:tcPr>
          <w:p w14:paraId="29BD29D6" w14:textId="33857AEE" w:rsidR="00B90AC6" w:rsidRPr="005E058D" w:rsidRDefault="00B90AC6" w:rsidP="00BE70E3">
            <w:r w:rsidRPr="005E058D">
              <w:t>Th</w:t>
            </w:r>
            <w:r w:rsidR="00A965F2" w:rsidRPr="005E058D">
              <w:t>is</w:t>
            </w:r>
            <w:r w:rsidRPr="005E058D">
              <w:t xml:space="preserve"> </w:t>
            </w:r>
            <w:r w:rsidR="00A965F2" w:rsidRPr="005E058D">
              <w:t xml:space="preserve">site </w:t>
            </w:r>
            <w:r w:rsidRPr="005E058D">
              <w:t xml:space="preserve">provides information on working abroad in the European Union countries, part of the EURES network. </w:t>
            </w:r>
          </w:p>
        </w:tc>
      </w:tr>
      <w:tr w:rsidR="0007595A" w:rsidRPr="005E058D" w14:paraId="6B5F3F00" w14:textId="77777777" w:rsidTr="00BE70E3">
        <w:trPr>
          <w:gridAfter w:val="1"/>
          <w:wAfter w:w="44" w:type="pct"/>
          <w:trHeight w:val="198"/>
        </w:trPr>
        <w:tc>
          <w:tcPr>
            <w:tcW w:w="4956" w:type="pct"/>
            <w:gridSpan w:val="4"/>
            <w:shd w:val="clear" w:color="auto" w:fill="auto"/>
          </w:tcPr>
          <w:p w14:paraId="602D5577" w14:textId="77777777" w:rsidR="0007595A" w:rsidRPr="005E058D" w:rsidRDefault="0007595A" w:rsidP="00027521">
            <w:pPr>
              <w:rPr>
                <w:b/>
              </w:rPr>
            </w:pPr>
          </w:p>
          <w:p w14:paraId="46349C5C" w14:textId="77777777" w:rsidR="0007595A" w:rsidRPr="005E058D" w:rsidRDefault="0007595A" w:rsidP="00027521">
            <w:pPr>
              <w:rPr>
                <w:b/>
              </w:rPr>
            </w:pPr>
            <w:r w:rsidRPr="005E058D">
              <w:rPr>
                <w:b/>
              </w:rPr>
              <w:t>Mandatory employee insurance</w:t>
            </w:r>
          </w:p>
        </w:tc>
      </w:tr>
      <w:tr w:rsidR="0007595A" w:rsidRPr="005E058D" w14:paraId="118203C8" w14:textId="77777777" w:rsidTr="00BE70E3">
        <w:trPr>
          <w:gridAfter w:val="1"/>
          <w:wAfter w:w="44" w:type="pct"/>
          <w:trHeight w:val="198"/>
        </w:trPr>
        <w:tc>
          <w:tcPr>
            <w:tcW w:w="1037" w:type="pct"/>
            <w:gridSpan w:val="3"/>
            <w:shd w:val="clear" w:color="auto" w:fill="auto"/>
          </w:tcPr>
          <w:p w14:paraId="4000CB13" w14:textId="77777777" w:rsidR="0007595A" w:rsidRPr="005E058D" w:rsidRDefault="0007595A" w:rsidP="00027521">
            <w:r w:rsidRPr="005E058D">
              <w:t>Responsibility:</w:t>
            </w:r>
          </w:p>
        </w:tc>
        <w:tc>
          <w:tcPr>
            <w:tcW w:w="3919" w:type="pct"/>
            <w:shd w:val="clear" w:color="auto" w:fill="auto"/>
          </w:tcPr>
          <w:p w14:paraId="797B7D47" w14:textId="77777777" w:rsidR="0007595A" w:rsidRPr="005E058D" w:rsidRDefault="0007595A" w:rsidP="00027521">
            <w:r w:rsidRPr="005E058D">
              <w:t>Ministry of Public Administration and Central Government Health Insurance Institute of Slovenia</w:t>
            </w:r>
          </w:p>
        </w:tc>
      </w:tr>
      <w:tr w:rsidR="0007595A" w:rsidRPr="005E058D" w14:paraId="5C612BA4" w14:textId="77777777" w:rsidTr="00BE70E3">
        <w:trPr>
          <w:gridAfter w:val="1"/>
          <w:wAfter w:w="44" w:type="pct"/>
          <w:trHeight w:val="37"/>
        </w:trPr>
        <w:tc>
          <w:tcPr>
            <w:tcW w:w="1037" w:type="pct"/>
            <w:gridSpan w:val="3"/>
            <w:shd w:val="clear" w:color="auto" w:fill="auto"/>
          </w:tcPr>
          <w:p w14:paraId="43D7D437" w14:textId="77777777" w:rsidR="0007595A" w:rsidRPr="005E058D" w:rsidRDefault="0007595A" w:rsidP="00027521">
            <w:r w:rsidRPr="005E058D">
              <w:t xml:space="preserve">Website: </w:t>
            </w:r>
          </w:p>
        </w:tc>
        <w:tc>
          <w:tcPr>
            <w:tcW w:w="3919" w:type="pct"/>
            <w:shd w:val="clear" w:color="auto" w:fill="auto"/>
          </w:tcPr>
          <w:p w14:paraId="49F52389" w14:textId="77777777" w:rsidR="0007595A" w:rsidRPr="000549F7" w:rsidRDefault="00F92A7B" w:rsidP="00027521">
            <w:pPr>
              <w:rPr>
                <w:lang w:val="it-IT"/>
              </w:rPr>
            </w:pPr>
            <w:hyperlink w:history="1">
              <w:r w:rsidR="0007595A" w:rsidRPr="000549F7">
                <w:rPr>
                  <w:rStyle w:val="Hyperlink"/>
                  <w:lang w:val="it-IT"/>
                </w:rPr>
                <w:t>http://www.evem.gov.si; zzzs.si</w:t>
              </w:r>
            </w:hyperlink>
          </w:p>
        </w:tc>
      </w:tr>
      <w:tr w:rsidR="0007595A" w:rsidRPr="005E058D" w14:paraId="5CD0AFA9" w14:textId="77777777" w:rsidTr="00BE70E3">
        <w:trPr>
          <w:gridAfter w:val="1"/>
          <w:wAfter w:w="44" w:type="pct"/>
          <w:trHeight w:val="311"/>
        </w:trPr>
        <w:tc>
          <w:tcPr>
            <w:tcW w:w="1037" w:type="pct"/>
            <w:gridSpan w:val="3"/>
            <w:shd w:val="clear" w:color="auto" w:fill="auto"/>
          </w:tcPr>
          <w:p w14:paraId="16D4097F" w14:textId="77777777" w:rsidR="0007595A" w:rsidRPr="005E058D" w:rsidRDefault="0007595A" w:rsidP="00027521">
            <w:r w:rsidRPr="005E058D">
              <w:t xml:space="preserve">Description: </w:t>
            </w:r>
          </w:p>
        </w:tc>
        <w:tc>
          <w:tcPr>
            <w:tcW w:w="3919" w:type="pct"/>
            <w:shd w:val="clear" w:color="auto" w:fill="auto"/>
          </w:tcPr>
          <w:p w14:paraId="3195D9C9" w14:textId="3935A144" w:rsidR="0007595A" w:rsidRPr="005E058D" w:rsidRDefault="0007595A" w:rsidP="00027521">
            <w:r w:rsidRPr="005E058D">
              <w:t xml:space="preserve">Registration of employees in the social security insurance, de-registration and changes of social security insurance, </w:t>
            </w:r>
            <w:r w:rsidR="00A965F2" w:rsidRPr="005E058D">
              <w:t xml:space="preserve">is </w:t>
            </w:r>
            <w:r w:rsidRPr="005E058D">
              <w:t xml:space="preserve">mandatory through </w:t>
            </w:r>
            <w:r w:rsidR="00A965F2" w:rsidRPr="005E058D">
              <w:t xml:space="preserve">the </w:t>
            </w:r>
            <w:proofErr w:type="spellStart"/>
            <w:r w:rsidRPr="005E058D">
              <w:t>eVEM</w:t>
            </w:r>
            <w:proofErr w:type="spellEnd"/>
            <w:r w:rsidRPr="005E058D">
              <w:t xml:space="preserve"> portal. The entire procedure is electronic. </w:t>
            </w:r>
          </w:p>
        </w:tc>
      </w:tr>
      <w:tr w:rsidR="00EC0C57" w:rsidRPr="005E058D" w14:paraId="28201641" w14:textId="77777777" w:rsidTr="00BE70E3">
        <w:trPr>
          <w:gridAfter w:val="1"/>
          <w:wAfter w:w="44" w:type="pct"/>
          <w:trHeight w:val="94"/>
        </w:trPr>
        <w:tc>
          <w:tcPr>
            <w:tcW w:w="4956" w:type="pct"/>
            <w:gridSpan w:val="4"/>
            <w:shd w:val="clear" w:color="auto" w:fill="EFFBFF"/>
          </w:tcPr>
          <w:p w14:paraId="6378B0B6" w14:textId="77777777" w:rsidR="00EC0C57" w:rsidRPr="005E058D" w:rsidRDefault="00EC0C57" w:rsidP="00076AEA">
            <w:pPr>
              <w:pStyle w:val="Subtitle"/>
            </w:pPr>
            <w:r w:rsidRPr="005E058D">
              <w:t>Transport sector workers</w:t>
            </w:r>
          </w:p>
        </w:tc>
      </w:tr>
      <w:tr w:rsidR="00EC0C57" w:rsidRPr="005E058D" w14:paraId="62AEB40D" w14:textId="77777777" w:rsidTr="00BE70E3">
        <w:trPr>
          <w:trHeight w:val="198"/>
        </w:trPr>
        <w:tc>
          <w:tcPr>
            <w:tcW w:w="5000" w:type="pct"/>
            <w:gridSpan w:val="5"/>
            <w:shd w:val="clear" w:color="auto" w:fill="auto"/>
          </w:tcPr>
          <w:p w14:paraId="720270CF" w14:textId="35032544" w:rsidR="00EC0C57" w:rsidRPr="005E058D" w:rsidRDefault="00A22F27" w:rsidP="00076AEA">
            <w:r w:rsidRPr="005E058D">
              <w:rPr>
                <w:b/>
                <w:bCs/>
              </w:rPr>
              <w:t>Confirmation of mandatory employee insurance for transport sector workers</w:t>
            </w:r>
          </w:p>
        </w:tc>
      </w:tr>
      <w:tr w:rsidR="00E27578" w:rsidRPr="005E058D" w14:paraId="4C1D04DA" w14:textId="77777777" w:rsidTr="00BE70E3">
        <w:trPr>
          <w:trHeight w:val="198"/>
        </w:trPr>
        <w:tc>
          <w:tcPr>
            <w:tcW w:w="1010" w:type="pct"/>
            <w:shd w:val="clear" w:color="auto" w:fill="auto"/>
          </w:tcPr>
          <w:p w14:paraId="633E447E" w14:textId="77777777" w:rsidR="00E27578" w:rsidRPr="005E058D" w:rsidRDefault="00E27578" w:rsidP="00E27578">
            <w:r w:rsidRPr="005E058D">
              <w:t>Responsibility:</w:t>
            </w:r>
          </w:p>
        </w:tc>
        <w:tc>
          <w:tcPr>
            <w:tcW w:w="3990" w:type="pct"/>
            <w:gridSpan w:val="4"/>
            <w:shd w:val="clear" w:color="auto" w:fill="auto"/>
          </w:tcPr>
          <w:p w14:paraId="66D67395" w14:textId="466FB0EB" w:rsidR="00E27578" w:rsidRPr="005E058D" w:rsidRDefault="00E27578" w:rsidP="00E27578">
            <w:r w:rsidRPr="005E058D">
              <w:t xml:space="preserve">Central Government, </w:t>
            </w:r>
            <w:hyperlink r:id="rId261" w:tgtFrame="_blank" w:history="1">
              <w:r w:rsidRPr="005E058D">
                <w:rPr>
                  <w:rStyle w:val="Hyperlink"/>
                </w:rPr>
                <w:t>Ministry of Labour, Family,</w:t>
              </w:r>
            </w:hyperlink>
            <w:r w:rsidRPr="005E058D">
              <w:t xml:space="preserve"> </w:t>
            </w:r>
            <w:hyperlink r:id="rId262" w:tgtFrame="_blank" w:history="1">
              <w:r w:rsidRPr="005E058D">
                <w:rPr>
                  <w:rStyle w:val="Hyperlink"/>
                </w:rPr>
                <w:t>Social Affairs and Equal Opportunities</w:t>
              </w:r>
            </w:hyperlink>
            <w:r w:rsidRPr="005E058D">
              <w:t>, Ministry of Infrastructure</w:t>
            </w:r>
          </w:p>
        </w:tc>
      </w:tr>
      <w:tr w:rsidR="00E27578" w:rsidRPr="005E058D" w14:paraId="35BA2F6E" w14:textId="77777777" w:rsidTr="00BE70E3">
        <w:trPr>
          <w:trHeight w:val="37"/>
        </w:trPr>
        <w:tc>
          <w:tcPr>
            <w:tcW w:w="1010" w:type="pct"/>
            <w:shd w:val="clear" w:color="auto" w:fill="auto"/>
          </w:tcPr>
          <w:p w14:paraId="1050045A" w14:textId="77777777" w:rsidR="00E27578" w:rsidRPr="005E058D" w:rsidRDefault="00E27578" w:rsidP="00E27578">
            <w:r w:rsidRPr="005E058D">
              <w:t xml:space="preserve">Website: </w:t>
            </w:r>
          </w:p>
        </w:tc>
        <w:tc>
          <w:tcPr>
            <w:tcW w:w="3990" w:type="pct"/>
            <w:gridSpan w:val="4"/>
            <w:shd w:val="clear" w:color="auto" w:fill="auto"/>
          </w:tcPr>
          <w:p w14:paraId="68C3AC69" w14:textId="7F0E294A" w:rsidR="00E27578" w:rsidRPr="005E058D" w:rsidRDefault="00F92A7B" w:rsidP="00BE70E3">
            <w:pPr>
              <w:jc w:val="left"/>
            </w:pPr>
            <w:hyperlink r:id="rId263" w:history="1">
              <w:r w:rsidR="00E27578" w:rsidRPr="005E058D">
                <w:rPr>
                  <w:rStyle w:val="Hyperlink"/>
                </w:rPr>
                <w:t>http://www.mddsz.gov.si/en/</w:t>
              </w:r>
            </w:hyperlink>
            <w:r w:rsidR="00E27578" w:rsidRPr="005E058D">
              <w:t>,</w:t>
            </w:r>
            <w:r w:rsidR="00BE70E3">
              <w:t xml:space="preserve"> </w:t>
            </w:r>
            <w:hyperlink r:id="rId264" w:history="1">
              <w:r w:rsidR="00BE70E3" w:rsidRPr="003A56CD">
                <w:rPr>
                  <w:rStyle w:val="Hyperlink"/>
                </w:rPr>
                <w:t>http://www.mzi.gov.si/en/</w:t>
              </w:r>
            </w:hyperlink>
            <w:r w:rsidR="00E27578" w:rsidRPr="005E058D">
              <w:t xml:space="preserve">, </w:t>
            </w:r>
            <w:hyperlink r:id="rId265" w:history="1">
              <w:r w:rsidR="00E27578" w:rsidRPr="00BE70E3">
                <w:rPr>
                  <w:rStyle w:val="Hyperlink"/>
                </w:rPr>
                <w:t>evem.gov.si</w:t>
              </w:r>
            </w:hyperlink>
          </w:p>
        </w:tc>
      </w:tr>
      <w:tr w:rsidR="00E27578" w:rsidRPr="005E058D" w14:paraId="73B79535" w14:textId="77777777" w:rsidTr="00BE70E3">
        <w:trPr>
          <w:trHeight w:val="311"/>
        </w:trPr>
        <w:tc>
          <w:tcPr>
            <w:tcW w:w="1010" w:type="pct"/>
            <w:shd w:val="clear" w:color="auto" w:fill="auto"/>
          </w:tcPr>
          <w:p w14:paraId="42BA6F65" w14:textId="77777777" w:rsidR="00E27578" w:rsidRPr="005E058D" w:rsidRDefault="00E27578" w:rsidP="00E27578">
            <w:r w:rsidRPr="005E058D">
              <w:t xml:space="preserve">Description: </w:t>
            </w:r>
          </w:p>
        </w:tc>
        <w:tc>
          <w:tcPr>
            <w:tcW w:w="3990" w:type="pct"/>
            <w:gridSpan w:val="4"/>
            <w:shd w:val="clear" w:color="auto" w:fill="auto"/>
          </w:tcPr>
          <w:p w14:paraId="055046C5" w14:textId="3F88A907" w:rsidR="00E27578" w:rsidRPr="005E058D" w:rsidRDefault="00E27578" w:rsidP="00E27578">
            <w:r w:rsidRPr="005E058D">
              <w:t xml:space="preserve">Through </w:t>
            </w:r>
            <w:r w:rsidR="00A965F2" w:rsidRPr="005E058D">
              <w:t xml:space="preserve">the </w:t>
            </w:r>
            <w:proofErr w:type="spellStart"/>
            <w:r w:rsidRPr="005E058D">
              <w:t>eVEM</w:t>
            </w:r>
            <w:proofErr w:type="spellEnd"/>
            <w:r w:rsidRPr="005E058D">
              <w:t xml:space="preserve"> portal</w:t>
            </w:r>
            <w:r w:rsidR="00A965F2" w:rsidRPr="005E058D">
              <w:t>,</w:t>
            </w:r>
            <w:r w:rsidRPr="005E058D">
              <w:t xml:space="preserve"> employ</w:t>
            </w:r>
            <w:r w:rsidR="00A965F2" w:rsidRPr="005E058D">
              <w:t xml:space="preserve">ers </w:t>
            </w:r>
            <w:r w:rsidRPr="005E058D">
              <w:t xml:space="preserve">apply for </w:t>
            </w:r>
            <w:proofErr w:type="gramStart"/>
            <w:r w:rsidR="00A965F2" w:rsidRPr="005E058D">
              <w:t>a</w:t>
            </w:r>
            <w:proofErr w:type="gramEnd"/>
            <w:r w:rsidR="00A965F2" w:rsidRPr="005E058D">
              <w:t xml:space="preserve"> </w:t>
            </w:r>
            <w:r w:rsidRPr="005E058D">
              <w:t xml:space="preserve">A1 certificate which is the confirmation for foreign authorities that the employee is insured in Republic of Slovenia. </w:t>
            </w:r>
          </w:p>
        </w:tc>
      </w:tr>
      <w:tr w:rsidR="00EC0C57" w:rsidRPr="005E058D" w14:paraId="62757A74" w14:textId="77777777" w:rsidTr="00BE70E3">
        <w:trPr>
          <w:trHeight w:val="94"/>
        </w:trPr>
        <w:tc>
          <w:tcPr>
            <w:tcW w:w="5000" w:type="pct"/>
            <w:gridSpan w:val="5"/>
            <w:shd w:val="clear" w:color="auto" w:fill="EFFBFF"/>
          </w:tcPr>
          <w:p w14:paraId="42D0E1DC" w14:textId="77777777" w:rsidR="00EC0C57" w:rsidRPr="005E058D" w:rsidRDefault="00EC0C57" w:rsidP="00076AEA">
            <w:pPr>
              <w:pStyle w:val="Subtitle"/>
              <w:rPr>
                <w:color w:val="BF3F91"/>
              </w:rPr>
            </w:pPr>
            <w:r w:rsidRPr="005E058D">
              <w:t>Posted workers</w:t>
            </w:r>
          </w:p>
        </w:tc>
      </w:tr>
      <w:tr w:rsidR="00EC0C57" w:rsidRPr="005E058D" w14:paraId="047A829D" w14:textId="77777777" w:rsidTr="00BE70E3">
        <w:trPr>
          <w:trHeight w:val="198"/>
        </w:trPr>
        <w:tc>
          <w:tcPr>
            <w:tcW w:w="5000" w:type="pct"/>
            <w:gridSpan w:val="5"/>
            <w:shd w:val="clear" w:color="auto" w:fill="auto"/>
          </w:tcPr>
          <w:p w14:paraId="4FE7A38F" w14:textId="62B26B17" w:rsidR="00EC0C57" w:rsidRPr="005E058D" w:rsidRDefault="00C47314" w:rsidP="00076AEA">
            <w:r w:rsidRPr="005E058D">
              <w:rPr>
                <w:b/>
                <w:bCs/>
              </w:rPr>
              <w:t xml:space="preserve">Confirmation of mandatory employee insurance for posted workers </w:t>
            </w:r>
          </w:p>
        </w:tc>
      </w:tr>
      <w:tr w:rsidR="00473E97" w:rsidRPr="005E058D" w14:paraId="40517FE3" w14:textId="77777777" w:rsidTr="00BE70E3">
        <w:trPr>
          <w:trHeight w:val="198"/>
        </w:trPr>
        <w:tc>
          <w:tcPr>
            <w:tcW w:w="1010" w:type="pct"/>
            <w:shd w:val="clear" w:color="auto" w:fill="auto"/>
          </w:tcPr>
          <w:p w14:paraId="6AF17675" w14:textId="77777777" w:rsidR="00473E97" w:rsidRPr="005E058D" w:rsidRDefault="00473E97" w:rsidP="00473E97">
            <w:r w:rsidRPr="005E058D">
              <w:t>Responsibility:</w:t>
            </w:r>
          </w:p>
        </w:tc>
        <w:tc>
          <w:tcPr>
            <w:tcW w:w="3990" w:type="pct"/>
            <w:gridSpan w:val="4"/>
            <w:shd w:val="clear" w:color="auto" w:fill="auto"/>
          </w:tcPr>
          <w:p w14:paraId="4C5A53E6" w14:textId="075121E5" w:rsidR="00473E97" w:rsidRPr="005E058D" w:rsidRDefault="00473E97" w:rsidP="00473E97">
            <w:r w:rsidRPr="005E058D">
              <w:t xml:space="preserve">Central Government, </w:t>
            </w:r>
            <w:hyperlink r:id="rId266" w:tgtFrame="_blank" w:history="1">
              <w:r w:rsidRPr="005E058D">
                <w:rPr>
                  <w:rStyle w:val="Hyperlink"/>
                </w:rPr>
                <w:t>Ministry of Labour, Family,</w:t>
              </w:r>
            </w:hyperlink>
            <w:r w:rsidRPr="005E058D">
              <w:t xml:space="preserve"> </w:t>
            </w:r>
            <w:hyperlink r:id="rId267" w:tgtFrame="_blank" w:history="1">
              <w:r w:rsidRPr="005E058D">
                <w:rPr>
                  <w:rStyle w:val="Hyperlink"/>
                </w:rPr>
                <w:t>Social Affairs and Equal Opportunities</w:t>
              </w:r>
            </w:hyperlink>
          </w:p>
        </w:tc>
      </w:tr>
      <w:tr w:rsidR="00473E97" w:rsidRPr="005E058D" w14:paraId="7EE1D1D9" w14:textId="77777777" w:rsidTr="00BE70E3">
        <w:trPr>
          <w:trHeight w:val="37"/>
        </w:trPr>
        <w:tc>
          <w:tcPr>
            <w:tcW w:w="1010" w:type="pct"/>
            <w:shd w:val="clear" w:color="auto" w:fill="auto"/>
          </w:tcPr>
          <w:p w14:paraId="11A3FF6F" w14:textId="77777777" w:rsidR="00473E97" w:rsidRPr="005E058D" w:rsidRDefault="00473E97" w:rsidP="00473E97">
            <w:r w:rsidRPr="005E058D">
              <w:t xml:space="preserve">Website: </w:t>
            </w:r>
          </w:p>
        </w:tc>
        <w:tc>
          <w:tcPr>
            <w:tcW w:w="3990" w:type="pct"/>
            <w:gridSpan w:val="4"/>
            <w:shd w:val="clear" w:color="auto" w:fill="auto"/>
          </w:tcPr>
          <w:p w14:paraId="5B8B023D" w14:textId="317BF4DC" w:rsidR="00473E97" w:rsidRPr="005E058D" w:rsidRDefault="00F92A7B" w:rsidP="00473E97">
            <w:hyperlink r:id="rId268" w:history="1">
              <w:r w:rsidR="00473E97" w:rsidRPr="005E058D">
                <w:rPr>
                  <w:rStyle w:val="Hyperlink"/>
                </w:rPr>
                <w:t>http://www.mddsz.gov.si/en/</w:t>
              </w:r>
            </w:hyperlink>
            <w:r w:rsidR="00473E97" w:rsidRPr="005E058D">
              <w:t xml:space="preserve">, </w:t>
            </w:r>
            <w:hyperlink r:id="rId269" w:history="1">
              <w:r w:rsidR="00473E97" w:rsidRPr="00BE70E3">
                <w:rPr>
                  <w:rStyle w:val="Hyperlink"/>
                </w:rPr>
                <w:t>evem.gov.si</w:t>
              </w:r>
            </w:hyperlink>
            <w:r w:rsidR="00BE70E3">
              <w:t xml:space="preserve"> </w:t>
            </w:r>
          </w:p>
        </w:tc>
      </w:tr>
      <w:tr w:rsidR="00473E97" w:rsidRPr="005E058D" w14:paraId="4230C96D" w14:textId="77777777" w:rsidTr="00BE70E3">
        <w:trPr>
          <w:trHeight w:val="311"/>
        </w:trPr>
        <w:tc>
          <w:tcPr>
            <w:tcW w:w="1010" w:type="pct"/>
            <w:shd w:val="clear" w:color="auto" w:fill="auto"/>
          </w:tcPr>
          <w:p w14:paraId="383C5D0E" w14:textId="77777777" w:rsidR="00473E97" w:rsidRPr="005E058D" w:rsidRDefault="00473E97" w:rsidP="00473E97">
            <w:r w:rsidRPr="005E058D">
              <w:t xml:space="preserve">Description: </w:t>
            </w:r>
          </w:p>
        </w:tc>
        <w:tc>
          <w:tcPr>
            <w:tcW w:w="3990" w:type="pct"/>
            <w:gridSpan w:val="4"/>
            <w:shd w:val="clear" w:color="auto" w:fill="auto"/>
          </w:tcPr>
          <w:p w14:paraId="7ECAB939" w14:textId="02DC216F" w:rsidR="00473E97" w:rsidRPr="005E058D" w:rsidRDefault="00473E97" w:rsidP="00473E97">
            <w:r w:rsidRPr="005E058D">
              <w:t xml:space="preserve">Through </w:t>
            </w:r>
            <w:r w:rsidR="00A965F2" w:rsidRPr="005E058D">
              <w:t xml:space="preserve">the </w:t>
            </w:r>
            <w:proofErr w:type="spellStart"/>
            <w:r w:rsidRPr="005E058D">
              <w:t>eVEM</w:t>
            </w:r>
            <w:proofErr w:type="spellEnd"/>
            <w:r w:rsidRPr="005E058D">
              <w:t xml:space="preserve"> portal</w:t>
            </w:r>
            <w:r w:rsidR="00A965F2" w:rsidRPr="005E058D">
              <w:t xml:space="preserve">, employers </w:t>
            </w:r>
            <w:r w:rsidRPr="005E058D">
              <w:t xml:space="preserve">must apply for A1 certificate for A1 certificate, which is confirmation for foreign authorities that the employee is insured in the Republic of Slovenia. </w:t>
            </w:r>
          </w:p>
        </w:tc>
      </w:tr>
    </w:tbl>
    <w:p w14:paraId="04E51C3C" w14:textId="77777777" w:rsidR="009416DD" w:rsidRPr="005E058D" w:rsidRDefault="009416DD" w:rsidP="009416DD">
      <w:pPr>
        <w:pStyle w:val="Heading2"/>
      </w:pPr>
      <w:r w:rsidRPr="005E058D">
        <w:t>Product requirements</w:t>
      </w:r>
      <w:bookmarkEnd w:id="77"/>
    </w:p>
    <w:tbl>
      <w:tblPr>
        <w:tblW w:w="4942" w:type="pct"/>
        <w:tblInd w:w="108" w:type="dxa"/>
        <w:tblCellMar>
          <w:top w:w="60" w:type="dxa"/>
          <w:bottom w:w="60" w:type="dxa"/>
        </w:tblCellMar>
        <w:tblLook w:val="01E0" w:firstRow="1" w:lastRow="1" w:firstColumn="1" w:lastColumn="1" w:noHBand="0" w:noVBand="0"/>
      </w:tblPr>
      <w:tblGrid>
        <w:gridCol w:w="1691"/>
        <w:gridCol w:w="50"/>
        <w:gridCol w:w="7089"/>
        <w:gridCol w:w="69"/>
      </w:tblGrid>
      <w:tr w:rsidR="00800E9D" w:rsidRPr="005E058D" w14:paraId="3027C33A" w14:textId="77777777" w:rsidTr="00076AEA">
        <w:trPr>
          <w:gridAfter w:val="1"/>
          <w:wAfter w:w="39" w:type="pct"/>
          <w:trHeight w:val="94"/>
        </w:trPr>
        <w:tc>
          <w:tcPr>
            <w:tcW w:w="4961" w:type="pct"/>
            <w:gridSpan w:val="3"/>
            <w:shd w:val="clear" w:color="auto" w:fill="EFFBFF"/>
          </w:tcPr>
          <w:p w14:paraId="622E9570" w14:textId="77777777" w:rsidR="00800E9D" w:rsidRPr="005E058D" w:rsidRDefault="00800E9D" w:rsidP="00076AEA">
            <w:pPr>
              <w:pStyle w:val="Subtitle"/>
            </w:pPr>
            <w:r w:rsidRPr="005E058D">
              <w:t>CE marking, Standards in Europe</w:t>
            </w:r>
          </w:p>
        </w:tc>
      </w:tr>
      <w:tr w:rsidR="00800E9D" w:rsidRPr="005E058D" w14:paraId="4C07154F" w14:textId="77777777" w:rsidTr="00076AEA">
        <w:trPr>
          <w:gridAfter w:val="1"/>
          <w:wAfter w:w="39" w:type="pct"/>
          <w:trHeight w:val="198"/>
        </w:trPr>
        <w:tc>
          <w:tcPr>
            <w:tcW w:w="4961" w:type="pct"/>
            <w:gridSpan w:val="3"/>
            <w:shd w:val="clear" w:color="auto" w:fill="auto"/>
          </w:tcPr>
          <w:p w14:paraId="0079643C" w14:textId="2470171E" w:rsidR="00800E9D" w:rsidRPr="005E058D" w:rsidRDefault="00E66C4F" w:rsidP="00076AEA">
            <w:r w:rsidRPr="005E058D">
              <w:rPr>
                <w:b/>
                <w:bCs/>
              </w:rPr>
              <w:t>MIRS</w:t>
            </w:r>
          </w:p>
        </w:tc>
      </w:tr>
      <w:tr w:rsidR="00E66C4F" w:rsidRPr="005E058D" w14:paraId="32A3DD93" w14:textId="77777777" w:rsidTr="00076AEA">
        <w:trPr>
          <w:gridAfter w:val="1"/>
          <w:wAfter w:w="39" w:type="pct"/>
          <w:trHeight w:val="198"/>
        </w:trPr>
        <w:tc>
          <w:tcPr>
            <w:tcW w:w="950" w:type="pct"/>
            <w:shd w:val="clear" w:color="auto" w:fill="auto"/>
          </w:tcPr>
          <w:p w14:paraId="46C9446D" w14:textId="77777777" w:rsidR="00E66C4F" w:rsidRPr="005E058D" w:rsidRDefault="00E66C4F" w:rsidP="00BE70E3">
            <w:r w:rsidRPr="005E058D">
              <w:t>Responsibility:</w:t>
            </w:r>
          </w:p>
        </w:tc>
        <w:tc>
          <w:tcPr>
            <w:tcW w:w="4011" w:type="pct"/>
            <w:gridSpan w:val="2"/>
            <w:shd w:val="clear" w:color="auto" w:fill="auto"/>
          </w:tcPr>
          <w:p w14:paraId="3252EEE7" w14:textId="40C7215D" w:rsidR="00E66C4F" w:rsidRPr="005E058D" w:rsidRDefault="00E66C4F" w:rsidP="00BE70E3">
            <w:r w:rsidRPr="005E058D">
              <w:t xml:space="preserve">Central Government, Ministry of Economic Development and Technology, </w:t>
            </w:r>
            <w:r w:rsidRPr="005E058D">
              <w:rPr>
                <w:bCs/>
              </w:rPr>
              <w:t>Metrology Institute of the Republic of Slovenia</w:t>
            </w:r>
          </w:p>
        </w:tc>
      </w:tr>
      <w:tr w:rsidR="00E66C4F" w:rsidRPr="005E058D" w14:paraId="2BA2C498" w14:textId="77777777" w:rsidTr="00076AEA">
        <w:trPr>
          <w:gridAfter w:val="1"/>
          <w:wAfter w:w="39" w:type="pct"/>
          <w:trHeight w:val="37"/>
        </w:trPr>
        <w:tc>
          <w:tcPr>
            <w:tcW w:w="950" w:type="pct"/>
            <w:shd w:val="clear" w:color="auto" w:fill="auto"/>
          </w:tcPr>
          <w:p w14:paraId="53781915" w14:textId="77777777" w:rsidR="00E66C4F" w:rsidRPr="005E058D" w:rsidRDefault="00E66C4F" w:rsidP="00BE70E3">
            <w:r w:rsidRPr="005E058D">
              <w:t xml:space="preserve">Website: </w:t>
            </w:r>
          </w:p>
        </w:tc>
        <w:tc>
          <w:tcPr>
            <w:tcW w:w="4011" w:type="pct"/>
            <w:gridSpan w:val="2"/>
            <w:shd w:val="clear" w:color="auto" w:fill="auto"/>
          </w:tcPr>
          <w:p w14:paraId="41671BD0" w14:textId="3257B431" w:rsidR="00E66C4F" w:rsidRPr="005E058D" w:rsidRDefault="00F92A7B" w:rsidP="00BE70E3">
            <w:hyperlink r:id="rId270" w:history="1">
              <w:r w:rsidR="00E66C4F" w:rsidRPr="005E058D">
                <w:rPr>
                  <w:rStyle w:val="Hyperlink"/>
                </w:rPr>
                <w:t>http://www.mirs.gov.si/en/</w:t>
              </w:r>
            </w:hyperlink>
          </w:p>
        </w:tc>
      </w:tr>
      <w:tr w:rsidR="00E66C4F" w:rsidRPr="005E058D" w14:paraId="134ABED5" w14:textId="77777777" w:rsidTr="00076AEA">
        <w:trPr>
          <w:gridAfter w:val="1"/>
          <w:wAfter w:w="39" w:type="pct"/>
          <w:trHeight w:val="242"/>
        </w:trPr>
        <w:tc>
          <w:tcPr>
            <w:tcW w:w="950" w:type="pct"/>
            <w:shd w:val="clear" w:color="auto" w:fill="auto"/>
          </w:tcPr>
          <w:p w14:paraId="1E5CC061" w14:textId="77777777" w:rsidR="00E66C4F" w:rsidRPr="005E058D" w:rsidRDefault="00E66C4F" w:rsidP="00BE70E3">
            <w:r w:rsidRPr="005E058D">
              <w:t xml:space="preserve">Description: </w:t>
            </w:r>
          </w:p>
        </w:tc>
        <w:tc>
          <w:tcPr>
            <w:tcW w:w="4011" w:type="pct"/>
            <w:gridSpan w:val="2"/>
            <w:shd w:val="clear" w:color="auto" w:fill="auto"/>
          </w:tcPr>
          <w:p w14:paraId="674D15D0" w14:textId="6832823A" w:rsidR="00E66C4F" w:rsidRPr="005E058D" w:rsidRDefault="00E66C4F" w:rsidP="00BE70E3">
            <w:r w:rsidRPr="005E058D">
              <w:t>MIRS establishes and leads the national metrology system of the Republic of Slovenia</w:t>
            </w:r>
          </w:p>
        </w:tc>
      </w:tr>
      <w:tr w:rsidR="009416DD" w:rsidRPr="005E058D" w14:paraId="0DE1602E" w14:textId="77777777" w:rsidTr="0020346C">
        <w:trPr>
          <w:trHeight w:val="94"/>
        </w:trPr>
        <w:tc>
          <w:tcPr>
            <w:tcW w:w="5000" w:type="pct"/>
            <w:gridSpan w:val="4"/>
            <w:shd w:val="clear" w:color="auto" w:fill="EFFBFF"/>
          </w:tcPr>
          <w:p w14:paraId="6478EB22" w14:textId="77777777" w:rsidR="009416DD" w:rsidRPr="005E058D" w:rsidRDefault="009416DD" w:rsidP="00076AEA">
            <w:pPr>
              <w:pStyle w:val="Subtitle"/>
            </w:pPr>
            <w:r w:rsidRPr="005E058D">
              <w:t>Chemicals (REACH)</w:t>
            </w:r>
          </w:p>
        </w:tc>
      </w:tr>
      <w:tr w:rsidR="009416DD" w:rsidRPr="005E058D" w14:paraId="4440337B" w14:textId="77777777" w:rsidTr="00076AEA">
        <w:trPr>
          <w:trHeight w:val="198"/>
        </w:trPr>
        <w:tc>
          <w:tcPr>
            <w:tcW w:w="5000" w:type="pct"/>
            <w:gridSpan w:val="4"/>
            <w:shd w:val="clear" w:color="auto" w:fill="auto"/>
          </w:tcPr>
          <w:p w14:paraId="1A337C9C" w14:textId="066F11F0" w:rsidR="009416DD" w:rsidRPr="005E058D" w:rsidRDefault="00910F81" w:rsidP="00076AEA">
            <w:pPr>
              <w:pStyle w:val="BodyText"/>
              <w:rPr>
                <w:b/>
              </w:rPr>
            </w:pPr>
            <w:r w:rsidRPr="005E058D">
              <w:rPr>
                <w:rStyle w:val="Strong"/>
              </w:rPr>
              <w:t>REACH (Registration, Evaluation, Authorisation and Restriction of Chemicals, EU Regulation no 1907/2006) Helpdesk</w:t>
            </w:r>
          </w:p>
        </w:tc>
      </w:tr>
      <w:tr w:rsidR="00D6704C" w:rsidRPr="005E058D" w14:paraId="5EC660BB" w14:textId="77777777" w:rsidTr="00076AEA">
        <w:trPr>
          <w:trHeight w:val="198"/>
        </w:trPr>
        <w:tc>
          <w:tcPr>
            <w:tcW w:w="978" w:type="pct"/>
            <w:gridSpan w:val="2"/>
            <w:shd w:val="clear" w:color="auto" w:fill="auto"/>
          </w:tcPr>
          <w:p w14:paraId="6E03C21C" w14:textId="77777777" w:rsidR="00D6704C" w:rsidRPr="005E058D" w:rsidRDefault="00D6704C" w:rsidP="00BE70E3">
            <w:r w:rsidRPr="005E058D">
              <w:t>Responsibility:</w:t>
            </w:r>
          </w:p>
        </w:tc>
        <w:tc>
          <w:tcPr>
            <w:tcW w:w="4022" w:type="pct"/>
            <w:gridSpan w:val="2"/>
            <w:shd w:val="clear" w:color="auto" w:fill="auto"/>
          </w:tcPr>
          <w:p w14:paraId="213A9081" w14:textId="1E2B854F" w:rsidR="00D6704C" w:rsidRPr="005E058D" w:rsidRDefault="00D6704C" w:rsidP="00BE70E3">
            <w:r w:rsidRPr="005E058D">
              <w:t>Chemical Office of the Republic of Slovenia</w:t>
            </w:r>
          </w:p>
        </w:tc>
      </w:tr>
      <w:tr w:rsidR="00D6704C" w:rsidRPr="005E058D" w14:paraId="7A290415" w14:textId="77777777" w:rsidTr="00076AEA">
        <w:trPr>
          <w:trHeight w:val="37"/>
        </w:trPr>
        <w:tc>
          <w:tcPr>
            <w:tcW w:w="978" w:type="pct"/>
            <w:gridSpan w:val="2"/>
            <w:shd w:val="clear" w:color="auto" w:fill="auto"/>
          </w:tcPr>
          <w:p w14:paraId="7B79C4CA" w14:textId="77777777" w:rsidR="00D6704C" w:rsidRPr="005E058D" w:rsidRDefault="00D6704C" w:rsidP="00BE70E3">
            <w:r w:rsidRPr="005E058D">
              <w:t xml:space="preserve">Website: </w:t>
            </w:r>
          </w:p>
        </w:tc>
        <w:tc>
          <w:tcPr>
            <w:tcW w:w="4022" w:type="pct"/>
            <w:gridSpan w:val="2"/>
            <w:shd w:val="clear" w:color="auto" w:fill="auto"/>
          </w:tcPr>
          <w:p w14:paraId="097F77F1" w14:textId="26CCFCE1" w:rsidR="00D6704C" w:rsidRPr="005E058D" w:rsidRDefault="00F92A7B" w:rsidP="00BE70E3">
            <w:hyperlink r:id="rId271" w:history="1">
              <w:r w:rsidR="00D6704C" w:rsidRPr="005E058D">
                <w:rPr>
                  <w:rStyle w:val="Hyperlink"/>
                </w:rPr>
                <w:t>http://www.uk.gov.si/</w:t>
              </w:r>
            </w:hyperlink>
            <w:r w:rsidR="00D6704C" w:rsidRPr="005E058D">
              <w:t xml:space="preserve"> </w:t>
            </w:r>
          </w:p>
        </w:tc>
      </w:tr>
      <w:tr w:rsidR="00D6704C" w:rsidRPr="005E058D" w14:paraId="2A8BBA3F" w14:textId="77777777" w:rsidTr="00076AEA">
        <w:trPr>
          <w:trHeight w:val="311"/>
        </w:trPr>
        <w:tc>
          <w:tcPr>
            <w:tcW w:w="978" w:type="pct"/>
            <w:gridSpan w:val="2"/>
            <w:shd w:val="clear" w:color="auto" w:fill="auto"/>
          </w:tcPr>
          <w:p w14:paraId="128E87ED" w14:textId="77777777" w:rsidR="00D6704C" w:rsidRPr="005E058D" w:rsidRDefault="00D6704C" w:rsidP="00BE70E3">
            <w:r w:rsidRPr="005E058D">
              <w:t xml:space="preserve">Description: </w:t>
            </w:r>
          </w:p>
        </w:tc>
        <w:tc>
          <w:tcPr>
            <w:tcW w:w="4022" w:type="pct"/>
            <w:gridSpan w:val="2"/>
            <w:shd w:val="clear" w:color="auto" w:fill="auto"/>
          </w:tcPr>
          <w:p w14:paraId="010150F7" w14:textId="5671F29A" w:rsidR="00D6704C" w:rsidRPr="005E058D" w:rsidRDefault="00D6704C" w:rsidP="00BE70E3">
            <w:r w:rsidRPr="005E058D">
              <w:t>Th</w:t>
            </w:r>
            <w:r w:rsidR="00A965F2" w:rsidRPr="005E058D">
              <w:t>is</w:t>
            </w:r>
            <w:r w:rsidRPr="005E058D">
              <w:t xml:space="preserve"> website offers information </w:t>
            </w:r>
            <w:r w:rsidR="00A965F2" w:rsidRPr="005E058D">
              <w:t>directed at</w:t>
            </w:r>
            <w:r w:rsidRPr="005E058D">
              <w:t xml:space="preserve"> small and medium-scale enterprises.</w:t>
            </w:r>
          </w:p>
        </w:tc>
      </w:tr>
      <w:tr w:rsidR="009416DD" w:rsidRPr="005E058D" w14:paraId="5817F86F" w14:textId="77777777" w:rsidTr="0020346C">
        <w:trPr>
          <w:trHeight w:val="94"/>
        </w:trPr>
        <w:tc>
          <w:tcPr>
            <w:tcW w:w="5000" w:type="pct"/>
            <w:gridSpan w:val="4"/>
            <w:shd w:val="clear" w:color="auto" w:fill="EFFBFF"/>
          </w:tcPr>
          <w:p w14:paraId="373DC76A" w14:textId="77777777" w:rsidR="009416DD" w:rsidRPr="005E058D" w:rsidRDefault="009416DD" w:rsidP="00076AEA">
            <w:pPr>
              <w:pStyle w:val="Subtitle"/>
            </w:pPr>
            <w:bookmarkStart w:id="78" w:name="_Toc1475014"/>
            <w:r w:rsidRPr="005E058D">
              <w:t>EU eco-label</w:t>
            </w:r>
          </w:p>
        </w:tc>
      </w:tr>
      <w:tr w:rsidR="009416DD" w:rsidRPr="005E058D" w14:paraId="3DC9B683" w14:textId="77777777" w:rsidTr="00076AEA">
        <w:trPr>
          <w:trHeight w:val="198"/>
        </w:trPr>
        <w:tc>
          <w:tcPr>
            <w:tcW w:w="5000" w:type="pct"/>
            <w:gridSpan w:val="4"/>
            <w:shd w:val="clear" w:color="auto" w:fill="auto"/>
          </w:tcPr>
          <w:p w14:paraId="2AA2ACBE" w14:textId="77777777" w:rsidR="009416DD" w:rsidRPr="005E058D" w:rsidRDefault="009416DD" w:rsidP="00076AEA">
            <w:pPr>
              <w:pStyle w:val="BodyText"/>
              <w:rPr>
                <w:b/>
              </w:rPr>
            </w:pPr>
            <w:r w:rsidRPr="005E058D">
              <w:rPr>
                <w:rStyle w:val="Strong"/>
              </w:rPr>
              <w:t>Environment-related permits (incl. reporting)</w:t>
            </w:r>
          </w:p>
        </w:tc>
      </w:tr>
      <w:tr w:rsidR="00755347" w:rsidRPr="005E058D" w14:paraId="61001C04" w14:textId="77777777" w:rsidTr="00076AEA">
        <w:trPr>
          <w:trHeight w:val="198"/>
        </w:trPr>
        <w:tc>
          <w:tcPr>
            <w:tcW w:w="978" w:type="pct"/>
            <w:gridSpan w:val="2"/>
            <w:shd w:val="clear" w:color="auto" w:fill="auto"/>
          </w:tcPr>
          <w:p w14:paraId="7E6B8FFC" w14:textId="77777777" w:rsidR="00755347" w:rsidRPr="005E058D" w:rsidRDefault="00755347" w:rsidP="008E1143">
            <w:r w:rsidRPr="005E058D">
              <w:t>Responsibility:</w:t>
            </w:r>
          </w:p>
        </w:tc>
        <w:tc>
          <w:tcPr>
            <w:tcW w:w="4022" w:type="pct"/>
            <w:gridSpan w:val="2"/>
            <w:shd w:val="clear" w:color="auto" w:fill="auto"/>
          </w:tcPr>
          <w:p w14:paraId="7F7FB2ED" w14:textId="2F885789" w:rsidR="00755347" w:rsidRPr="005E058D" w:rsidRDefault="00755347" w:rsidP="008E1143">
            <w:r w:rsidRPr="005E058D">
              <w:t>Central Government, Ministry of the Environment and Spatial Planning, Environmental Agency</w:t>
            </w:r>
          </w:p>
        </w:tc>
      </w:tr>
      <w:tr w:rsidR="00755347" w:rsidRPr="005E058D" w14:paraId="6E5B4384" w14:textId="77777777" w:rsidTr="00076AEA">
        <w:trPr>
          <w:trHeight w:val="37"/>
        </w:trPr>
        <w:tc>
          <w:tcPr>
            <w:tcW w:w="978" w:type="pct"/>
            <w:gridSpan w:val="2"/>
            <w:shd w:val="clear" w:color="auto" w:fill="auto"/>
          </w:tcPr>
          <w:p w14:paraId="5C3FB146" w14:textId="77777777" w:rsidR="00755347" w:rsidRPr="005E058D" w:rsidRDefault="00755347" w:rsidP="008E1143">
            <w:r w:rsidRPr="005E058D">
              <w:t xml:space="preserve">Website: </w:t>
            </w:r>
          </w:p>
        </w:tc>
        <w:tc>
          <w:tcPr>
            <w:tcW w:w="4022" w:type="pct"/>
            <w:gridSpan w:val="2"/>
            <w:shd w:val="clear" w:color="auto" w:fill="auto"/>
          </w:tcPr>
          <w:p w14:paraId="1280B2E2" w14:textId="4962B2DA" w:rsidR="00755347" w:rsidRPr="005E058D" w:rsidRDefault="00F92A7B" w:rsidP="008E1143">
            <w:hyperlink r:id="rId272" w:history="1">
              <w:r w:rsidR="00755347" w:rsidRPr="005E058D">
                <w:rPr>
                  <w:rStyle w:val="Hyperlink"/>
                </w:rPr>
                <w:t>http://www.mop.gov.si/</w:t>
              </w:r>
            </w:hyperlink>
            <w:r w:rsidR="00755347" w:rsidRPr="005E058D">
              <w:t xml:space="preserve">; </w:t>
            </w:r>
            <w:hyperlink r:id="rId273" w:history="1">
              <w:r w:rsidR="00755347" w:rsidRPr="005E058D">
                <w:rPr>
                  <w:rStyle w:val="Hyperlink"/>
                </w:rPr>
                <w:t>https://e-uprava.gov.si/</w:t>
              </w:r>
            </w:hyperlink>
            <w:r w:rsidR="00755347" w:rsidRPr="005E058D">
              <w:t xml:space="preserve"> </w:t>
            </w:r>
          </w:p>
        </w:tc>
      </w:tr>
      <w:tr w:rsidR="00755347" w:rsidRPr="005E058D" w14:paraId="2D163AFC" w14:textId="77777777" w:rsidTr="00076AEA">
        <w:trPr>
          <w:trHeight w:val="311"/>
        </w:trPr>
        <w:tc>
          <w:tcPr>
            <w:tcW w:w="978" w:type="pct"/>
            <w:gridSpan w:val="2"/>
            <w:shd w:val="clear" w:color="auto" w:fill="auto"/>
          </w:tcPr>
          <w:p w14:paraId="3E3A20BB" w14:textId="77777777" w:rsidR="00755347" w:rsidRPr="005E058D" w:rsidRDefault="00755347" w:rsidP="008E1143">
            <w:r w:rsidRPr="005E058D">
              <w:t xml:space="preserve">Description: </w:t>
            </w:r>
          </w:p>
        </w:tc>
        <w:tc>
          <w:tcPr>
            <w:tcW w:w="4022" w:type="pct"/>
            <w:gridSpan w:val="2"/>
            <w:shd w:val="clear" w:color="auto" w:fill="auto"/>
          </w:tcPr>
          <w:p w14:paraId="5706707C" w14:textId="08ECF60D" w:rsidR="00755347" w:rsidRPr="005E058D" w:rsidRDefault="00A965F2" w:rsidP="008E1143">
            <w:r w:rsidRPr="005E058D">
              <w:t>C</w:t>
            </w:r>
            <w:r w:rsidR="00755347" w:rsidRPr="005E058D">
              <w:t>ustomised and segmented information on new environment-related regulations and obligations. Users must first register with the service, which is available via</w:t>
            </w:r>
            <w:r w:rsidR="00755347" w:rsidRPr="005E058D">
              <w:rPr>
                <w:i/>
              </w:rPr>
              <w:t xml:space="preserve"> </w:t>
            </w:r>
            <w:hyperlink r:id="rId274" w:history="1">
              <w:r w:rsidR="00755347" w:rsidRPr="00BE70E3">
                <w:rPr>
                  <w:rStyle w:val="Hyperlink"/>
                </w:rPr>
                <w:t>e-</w:t>
              </w:r>
              <w:proofErr w:type="spellStart"/>
              <w:r w:rsidR="00755347" w:rsidRPr="00BE70E3">
                <w:rPr>
                  <w:rStyle w:val="Hyperlink"/>
                </w:rPr>
                <w:t>Uprava</w:t>
              </w:r>
              <w:proofErr w:type="spellEnd"/>
            </w:hyperlink>
            <w:r w:rsidR="00755347" w:rsidRPr="005E058D">
              <w:t xml:space="preserve">. Other similarly available services </w:t>
            </w:r>
            <w:r w:rsidRPr="005E058D">
              <w:t xml:space="preserve">also </w:t>
            </w:r>
            <w:r w:rsidR="00755347" w:rsidRPr="005E058D">
              <w:t xml:space="preserve">allow </w:t>
            </w:r>
            <w:r w:rsidRPr="005E058D">
              <w:t xml:space="preserve">for the </w:t>
            </w:r>
            <w:r w:rsidR="00755347" w:rsidRPr="005E058D">
              <w:t>online handling of environment-related permits.</w:t>
            </w:r>
          </w:p>
        </w:tc>
      </w:tr>
    </w:tbl>
    <w:p w14:paraId="214C5666" w14:textId="77777777" w:rsidR="009416DD" w:rsidRPr="005E058D" w:rsidRDefault="009416DD" w:rsidP="009416DD">
      <w:pPr>
        <w:pStyle w:val="Heading2"/>
      </w:pPr>
      <w:r w:rsidRPr="005E058D">
        <w:t>Finance and funding</w:t>
      </w:r>
      <w:bookmarkEnd w:id="78"/>
    </w:p>
    <w:tbl>
      <w:tblPr>
        <w:tblW w:w="4942" w:type="pct"/>
        <w:tblInd w:w="108" w:type="dxa"/>
        <w:tblCellMar>
          <w:top w:w="60" w:type="dxa"/>
          <w:bottom w:w="60" w:type="dxa"/>
        </w:tblCellMar>
        <w:tblLook w:val="01E0" w:firstRow="1" w:lastRow="1" w:firstColumn="1" w:lastColumn="1" w:noHBand="0" w:noVBand="0"/>
      </w:tblPr>
      <w:tblGrid>
        <w:gridCol w:w="1741"/>
        <w:gridCol w:w="7158"/>
      </w:tblGrid>
      <w:tr w:rsidR="009416DD" w:rsidRPr="005E058D" w14:paraId="148A83F1" w14:textId="77777777" w:rsidTr="0020346C">
        <w:trPr>
          <w:trHeight w:val="94"/>
        </w:trPr>
        <w:tc>
          <w:tcPr>
            <w:tcW w:w="5000" w:type="pct"/>
            <w:gridSpan w:val="2"/>
            <w:shd w:val="clear" w:color="auto" w:fill="EFFBFF"/>
          </w:tcPr>
          <w:p w14:paraId="13F0B633" w14:textId="77777777" w:rsidR="009416DD" w:rsidRPr="005E058D" w:rsidRDefault="009416DD" w:rsidP="00076AEA">
            <w:pPr>
              <w:pStyle w:val="Subtitle"/>
            </w:pPr>
            <w:r w:rsidRPr="005E058D">
              <w:t>Accounting</w:t>
            </w:r>
          </w:p>
        </w:tc>
      </w:tr>
      <w:tr w:rsidR="009416DD" w:rsidRPr="005E058D" w14:paraId="5E91E052" w14:textId="77777777" w:rsidTr="00076AEA">
        <w:trPr>
          <w:trHeight w:val="198"/>
        </w:trPr>
        <w:tc>
          <w:tcPr>
            <w:tcW w:w="5000" w:type="pct"/>
            <w:gridSpan w:val="2"/>
            <w:shd w:val="clear" w:color="auto" w:fill="auto"/>
          </w:tcPr>
          <w:p w14:paraId="20F47DFC" w14:textId="77777777" w:rsidR="009416DD" w:rsidRPr="005E058D" w:rsidRDefault="009416DD" w:rsidP="00076AEA">
            <w:pPr>
              <w:pStyle w:val="BodyText"/>
              <w:rPr>
                <w:b/>
              </w:rPr>
            </w:pPr>
            <w:r w:rsidRPr="005E058D">
              <w:rPr>
                <w:rStyle w:val="Strong"/>
              </w:rPr>
              <w:t>Submission of data to statistical offices</w:t>
            </w:r>
          </w:p>
        </w:tc>
      </w:tr>
      <w:tr w:rsidR="007624F7" w:rsidRPr="005E058D" w14:paraId="202E8C88" w14:textId="77777777" w:rsidTr="00076AEA">
        <w:trPr>
          <w:trHeight w:val="198"/>
        </w:trPr>
        <w:tc>
          <w:tcPr>
            <w:tcW w:w="978" w:type="pct"/>
            <w:shd w:val="clear" w:color="auto" w:fill="auto"/>
          </w:tcPr>
          <w:p w14:paraId="1D579756" w14:textId="77777777" w:rsidR="007624F7" w:rsidRPr="005E058D" w:rsidRDefault="007624F7" w:rsidP="00BE70E3">
            <w:r w:rsidRPr="005E058D">
              <w:t>Responsibility:</w:t>
            </w:r>
          </w:p>
        </w:tc>
        <w:tc>
          <w:tcPr>
            <w:tcW w:w="4022" w:type="pct"/>
            <w:shd w:val="clear" w:color="auto" w:fill="auto"/>
          </w:tcPr>
          <w:p w14:paraId="44558726" w14:textId="7EC05DD3" w:rsidR="007624F7" w:rsidRPr="005E058D" w:rsidRDefault="007624F7" w:rsidP="00BE70E3">
            <w:r w:rsidRPr="005E058D">
              <w:t>Central Government, Statistical Office</w:t>
            </w:r>
          </w:p>
        </w:tc>
      </w:tr>
      <w:tr w:rsidR="007624F7" w:rsidRPr="005E058D" w14:paraId="0587C974" w14:textId="77777777" w:rsidTr="00076AEA">
        <w:trPr>
          <w:trHeight w:val="37"/>
        </w:trPr>
        <w:tc>
          <w:tcPr>
            <w:tcW w:w="978" w:type="pct"/>
            <w:shd w:val="clear" w:color="auto" w:fill="auto"/>
          </w:tcPr>
          <w:p w14:paraId="34D1FB13" w14:textId="77777777" w:rsidR="007624F7" w:rsidRPr="005E058D" w:rsidRDefault="007624F7" w:rsidP="00BE70E3">
            <w:r w:rsidRPr="005E058D">
              <w:t xml:space="preserve">Website: </w:t>
            </w:r>
          </w:p>
        </w:tc>
        <w:tc>
          <w:tcPr>
            <w:tcW w:w="4022" w:type="pct"/>
            <w:shd w:val="clear" w:color="auto" w:fill="auto"/>
          </w:tcPr>
          <w:p w14:paraId="7699CE2F" w14:textId="04EB20EF" w:rsidR="007624F7" w:rsidRPr="005E058D" w:rsidRDefault="007624F7" w:rsidP="00BE70E3">
            <w:r w:rsidRPr="005E058D">
              <w:rPr>
                <w:rStyle w:val="Hyperlink"/>
              </w:rPr>
              <w:t>h</w:t>
            </w:r>
            <w:hyperlink r:id="rId275" w:history="1">
              <w:r w:rsidRPr="005E058D">
                <w:rPr>
                  <w:rStyle w:val="Hyperlink"/>
                </w:rPr>
                <w:t>ttp://www.stat.si/</w:t>
              </w:r>
            </w:hyperlink>
            <w:r w:rsidRPr="005E058D">
              <w:rPr>
                <w:rStyle w:val="Hyperlink"/>
              </w:rPr>
              <w:t xml:space="preserve">; </w:t>
            </w:r>
            <w:hyperlink r:id="rId276" w:history="1">
              <w:r w:rsidRPr="005E058D">
                <w:rPr>
                  <w:rStyle w:val="Hyperlink"/>
                </w:rPr>
                <w:t>http://intrastat-surs.gov.si</w:t>
              </w:r>
            </w:hyperlink>
          </w:p>
        </w:tc>
      </w:tr>
      <w:tr w:rsidR="007624F7" w:rsidRPr="005E058D" w14:paraId="70D3E365" w14:textId="77777777" w:rsidTr="00076AEA">
        <w:trPr>
          <w:trHeight w:val="311"/>
        </w:trPr>
        <w:tc>
          <w:tcPr>
            <w:tcW w:w="978" w:type="pct"/>
            <w:shd w:val="clear" w:color="auto" w:fill="auto"/>
          </w:tcPr>
          <w:p w14:paraId="45481BAA" w14:textId="77777777" w:rsidR="007624F7" w:rsidRPr="005E058D" w:rsidRDefault="007624F7" w:rsidP="007624F7">
            <w:pPr>
              <w:pStyle w:val="BodyText"/>
            </w:pPr>
            <w:r w:rsidRPr="005E058D">
              <w:t xml:space="preserve">Description: </w:t>
            </w:r>
          </w:p>
        </w:tc>
        <w:tc>
          <w:tcPr>
            <w:tcW w:w="4022" w:type="pct"/>
            <w:shd w:val="clear" w:color="auto" w:fill="auto"/>
          </w:tcPr>
          <w:p w14:paraId="7A5A2F42" w14:textId="0078A793" w:rsidR="007624F7" w:rsidRPr="005E058D" w:rsidRDefault="007624F7" w:rsidP="007624F7">
            <w:r w:rsidRPr="005E058D">
              <w:t>Enterprises can submit statistical data online.</w:t>
            </w:r>
          </w:p>
        </w:tc>
      </w:tr>
      <w:tr w:rsidR="00946034" w:rsidRPr="005E058D" w14:paraId="6FBE922E" w14:textId="77777777" w:rsidTr="0098208B">
        <w:trPr>
          <w:trHeight w:val="94"/>
        </w:trPr>
        <w:tc>
          <w:tcPr>
            <w:tcW w:w="5000" w:type="pct"/>
            <w:gridSpan w:val="2"/>
            <w:shd w:val="clear" w:color="auto" w:fill="EFFBFF"/>
          </w:tcPr>
          <w:p w14:paraId="2DA00A79" w14:textId="77777777" w:rsidR="00946034" w:rsidRPr="005E058D" w:rsidRDefault="00946034" w:rsidP="0098208B">
            <w:pPr>
              <w:pStyle w:val="Subtitle"/>
            </w:pPr>
            <w:r w:rsidRPr="005E058D">
              <w:t>Getting funding</w:t>
            </w:r>
          </w:p>
        </w:tc>
      </w:tr>
      <w:tr w:rsidR="00946034" w:rsidRPr="005E058D" w14:paraId="3F8FF111" w14:textId="77777777" w:rsidTr="0098208B">
        <w:trPr>
          <w:trHeight w:val="198"/>
        </w:trPr>
        <w:tc>
          <w:tcPr>
            <w:tcW w:w="5000" w:type="pct"/>
            <w:gridSpan w:val="2"/>
            <w:shd w:val="clear" w:color="auto" w:fill="auto"/>
          </w:tcPr>
          <w:p w14:paraId="7CFAE0D3" w14:textId="77777777" w:rsidR="00946034" w:rsidRPr="005E058D" w:rsidRDefault="00946034" w:rsidP="0098208B">
            <w:pPr>
              <w:pStyle w:val="BodyText"/>
              <w:rPr>
                <w:b/>
              </w:rPr>
            </w:pPr>
            <w:r w:rsidRPr="005E058D">
              <w:rPr>
                <w:rStyle w:val="Strong"/>
              </w:rPr>
              <w:t>Subsidies and financing</w:t>
            </w:r>
          </w:p>
        </w:tc>
      </w:tr>
      <w:tr w:rsidR="00946034" w:rsidRPr="005E058D" w14:paraId="315255C8" w14:textId="77777777" w:rsidTr="00076AEA">
        <w:trPr>
          <w:trHeight w:val="311"/>
        </w:trPr>
        <w:tc>
          <w:tcPr>
            <w:tcW w:w="978" w:type="pct"/>
            <w:shd w:val="clear" w:color="auto" w:fill="auto"/>
          </w:tcPr>
          <w:p w14:paraId="5A4337D6" w14:textId="42074F68" w:rsidR="00946034" w:rsidRPr="005E058D" w:rsidRDefault="00946034" w:rsidP="008E1143">
            <w:r w:rsidRPr="005E058D">
              <w:t>Responsibility:</w:t>
            </w:r>
          </w:p>
        </w:tc>
        <w:tc>
          <w:tcPr>
            <w:tcW w:w="4022" w:type="pct"/>
            <w:shd w:val="clear" w:color="auto" w:fill="auto"/>
          </w:tcPr>
          <w:p w14:paraId="5FC2054D" w14:textId="2D7E14D6" w:rsidR="00946034" w:rsidRPr="005E058D" w:rsidRDefault="00946034" w:rsidP="008E1143">
            <w:proofErr w:type="spellStart"/>
            <w:r w:rsidRPr="005E058D">
              <w:t>Startup</w:t>
            </w:r>
            <w:proofErr w:type="spellEnd"/>
            <w:r w:rsidRPr="005E058D">
              <w:t xml:space="preserve"> Slovenia, Ministry of Economic Development and Technology</w:t>
            </w:r>
          </w:p>
        </w:tc>
      </w:tr>
      <w:tr w:rsidR="00946034" w:rsidRPr="005E058D" w14:paraId="7A20AF6A" w14:textId="77777777" w:rsidTr="00076AEA">
        <w:trPr>
          <w:trHeight w:val="311"/>
        </w:trPr>
        <w:tc>
          <w:tcPr>
            <w:tcW w:w="978" w:type="pct"/>
            <w:shd w:val="clear" w:color="auto" w:fill="auto"/>
          </w:tcPr>
          <w:p w14:paraId="62E37B65" w14:textId="52F67D5A" w:rsidR="00946034" w:rsidRPr="005E058D" w:rsidRDefault="00946034" w:rsidP="008E1143">
            <w:r w:rsidRPr="005E058D">
              <w:t xml:space="preserve">Website: </w:t>
            </w:r>
          </w:p>
        </w:tc>
        <w:tc>
          <w:tcPr>
            <w:tcW w:w="4022" w:type="pct"/>
            <w:shd w:val="clear" w:color="auto" w:fill="auto"/>
          </w:tcPr>
          <w:p w14:paraId="4C01BF9C" w14:textId="5533CBAC" w:rsidR="00946034" w:rsidRPr="005E058D" w:rsidRDefault="00F92A7B" w:rsidP="008E1143">
            <w:hyperlink r:id="rId277" w:history="1">
              <w:r w:rsidR="00946034" w:rsidRPr="005E058D">
                <w:rPr>
                  <w:rStyle w:val="Hyperlink"/>
                </w:rPr>
                <w:t>http://www.startup.si/en-us</w:t>
              </w:r>
            </w:hyperlink>
            <w:r w:rsidR="00946034" w:rsidRPr="005E058D">
              <w:t xml:space="preserve">  </w:t>
            </w:r>
          </w:p>
        </w:tc>
      </w:tr>
      <w:tr w:rsidR="00946034" w:rsidRPr="005E058D" w14:paraId="07C139AF" w14:textId="77777777" w:rsidTr="00076AEA">
        <w:trPr>
          <w:trHeight w:val="311"/>
        </w:trPr>
        <w:tc>
          <w:tcPr>
            <w:tcW w:w="978" w:type="pct"/>
            <w:shd w:val="clear" w:color="auto" w:fill="auto"/>
          </w:tcPr>
          <w:p w14:paraId="4E08C220" w14:textId="1ACEA5A6" w:rsidR="00946034" w:rsidRPr="005E058D" w:rsidRDefault="00946034" w:rsidP="008E1143">
            <w:r w:rsidRPr="005E058D">
              <w:t xml:space="preserve">Description: </w:t>
            </w:r>
          </w:p>
        </w:tc>
        <w:tc>
          <w:tcPr>
            <w:tcW w:w="4022" w:type="pct"/>
            <w:shd w:val="clear" w:color="auto" w:fill="auto"/>
          </w:tcPr>
          <w:p w14:paraId="410C1653" w14:textId="04B59831" w:rsidR="00946034" w:rsidRPr="005E058D" w:rsidRDefault="00946034" w:rsidP="008E1143">
            <w:pPr>
              <w:rPr>
                <w:rStyle w:val="Hyperlink"/>
              </w:rPr>
            </w:pPr>
            <w:r w:rsidRPr="005E058D">
              <w:t xml:space="preserve">This website provides information on various sources for financing start-ups. </w:t>
            </w:r>
          </w:p>
        </w:tc>
      </w:tr>
      <w:tr w:rsidR="00946034" w:rsidRPr="005E058D" w14:paraId="4DBFCB58" w14:textId="77777777" w:rsidTr="0098208B">
        <w:trPr>
          <w:trHeight w:val="198"/>
        </w:trPr>
        <w:tc>
          <w:tcPr>
            <w:tcW w:w="5000" w:type="pct"/>
            <w:gridSpan w:val="2"/>
            <w:shd w:val="clear" w:color="auto" w:fill="auto"/>
          </w:tcPr>
          <w:p w14:paraId="2FB1A97C" w14:textId="77777777" w:rsidR="00946034" w:rsidRPr="005E058D" w:rsidRDefault="00946034" w:rsidP="0098208B">
            <w:pPr>
              <w:pStyle w:val="BodyText"/>
              <w:rPr>
                <w:b/>
              </w:rPr>
            </w:pPr>
            <w:r w:rsidRPr="005E058D">
              <w:rPr>
                <w:rStyle w:val="Strong"/>
              </w:rPr>
              <w:t>Youth guarantee</w:t>
            </w:r>
          </w:p>
        </w:tc>
      </w:tr>
      <w:tr w:rsidR="00946034" w:rsidRPr="005E058D" w14:paraId="533361C5" w14:textId="77777777" w:rsidTr="00076AEA">
        <w:trPr>
          <w:trHeight w:val="311"/>
        </w:trPr>
        <w:tc>
          <w:tcPr>
            <w:tcW w:w="978" w:type="pct"/>
            <w:shd w:val="clear" w:color="auto" w:fill="auto"/>
          </w:tcPr>
          <w:p w14:paraId="0DE5BB58" w14:textId="3A0F60B7" w:rsidR="00946034" w:rsidRPr="005E058D" w:rsidRDefault="00946034" w:rsidP="00BE70E3">
            <w:r w:rsidRPr="005E058D">
              <w:t>Responsibility:</w:t>
            </w:r>
          </w:p>
        </w:tc>
        <w:tc>
          <w:tcPr>
            <w:tcW w:w="4022" w:type="pct"/>
            <w:shd w:val="clear" w:color="auto" w:fill="auto"/>
          </w:tcPr>
          <w:p w14:paraId="4150C8C7" w14:textId="7AFE1AED" w:rsidR="00946034" w:rsidRPr="005E058D" w:rsidRDefault="00946034" w:rsidP="00BE70E3">
            <w:r w:rsidRPr="005E058D">
              <w:t>Employment Service of Slovenia</w:t>
            </w:r>
          </w:p>
        </w:tc>
      </w:tr>
      <w:tr w:rsidR="00946034" w:rsidRPr="005E058D" w14:paraId="481E59C2" w14:textId="77777777" w:rsidTr="00076AEA">
        <w:trPr>
          <w:trHeight w:val="311"/>
        </w:trPr>
        <w:tc>
          <w:tcPr>
            <w:tcW w:w="978" w:type="pct"/>
            <w:shd w:val="clear" w:color="auto" w:fill="auto"/>
          </w:tcPr>
          <w:p w14:paraId="43602C20" w14:textId="4F6646C9" w:rsidR="00946034" w:rsidRPr="005E058D" w:rsidRDefault="00946034" w:rsidP="00BE70E3">
            <w:r w:rsidRPr="005E058D">
              <w:t xml:space="preserve">Website: </w:t>
            </w:r>
          </w:p>
        </w:tc>
        <w:tc>
          <w:tcPr>
            <w:tcW w:w="4022" w:type="pct"/>
            <w:shd w:val="clear" w:color="auto" w:fill="auto"/>
          </w:tcPr>
          <w:p w14:paraId="5B8994CD" w14:textId="21B668A9" w:rsidR="00946034" w:rsidRPr="005E058D" w:rsidRDefault="00F92A7B" w:rsidP="00BE70E3">
            <w:hyperlink r:id="rId278" w:history="1">
              <w:r w:rsidR="00946034" w:rsidRPr="005E058D">
                <w:rPr>
                  <w:rStyle w:val="Hyperlink"/>
                </w:rPr>
                <w:t>http://www.ess.gov.si/mladi</w:t>
              </w:r>
            </w:hyperlink>
            <w:r w:rsidR="00946034" w:rsidRPr="005E058D">
              <w:t xml:space="preserve"> </w:t>
            </w:r>
          </w:p>
        </w:tc>
      </w:tr>
      <w:tr w:rsidR="00946034" w:rsidRPr="005E058D" w14:paraId="04276E53" w14:textId="77777777" w:rsidTr="00076AEA">
        <w:trPr>
          <w:trHeight w:val="311"/>
        </w:trPr>
        <w:tc>
          <w:tcPr>
            <w:tcW w:w="978" w:type="pct"/>
            <w:shd w:val="clear" w:color="auto" w:fill="auto"/>
          </w:tcPr>
          <w:p w14:paraId="6594A2D6" w14:textId="77C027A3" w:rsidR="00946034" w:rsidRPr="005E058D" w:rsidRDefault="00946034" w:rsidP="00BE70E3">
            <w:r w:rsidRPr="005E058D">
              <w:t xml:space="preserve">Description: </w:t>
            </w:r>
          </w:p>
        </w:tc>
        <w:tc>
          <w:tcPr>
            <w:tcW w:w="4022" w:type="pct"/>
            <w:shd w:val="clear" w:color="auto" w:fill="auto"/>
          </w:tcPr>
          <w:p w14:paraId="1237DD09" w14:textId="21BD8EFA" w:rsidR="00946034" w:rsidRPr="005E058D" w:rsidRDefault="00946034" w:rsidP="00BE70E3">
            <w:pPr>
              <w:rPr>
                <w:rStyle w:val="Hyperlink"/>
              </w:rPr>
            </w:pPr>
            <w:r w:rsidRPr="005E058D">
              <w:t>This website offers information on employment those entering the labour market.</w:t>
            </w:r>
          </w:p>
        </w:tc>
      </w:tr>
    </w:tbl>
    <w:p w14:paraId="6E493DEE" w14:textId="5191A819" w:rsidR="009416DD" w:rsidRPr="005E058D" w:rsidRDefault="009416DD" w:rsidP="009416DD">
      <w:pPr>
        <w:pStyle w:val="Heading2"/>
      </w:pPr>
      <w:bookmarkStart w:id="79" w:name="_Toc1475015"/>
      <w:r w:rsidRPr="005E058D">
        <w:t>Dealing with customers</w:t>
      </w:r>
      <w:bookmarkEnd w:id="79"/>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C85F93" w:rsidRPr="005E058D" w14:paraId="510C6572" w14:textId="77777777" w:rsidTr="00076AEA">
        <w:trPr>
          <w:trHeight w:val="94"/>
        </w:trPr>
        <w:tc>
          <w:tcPr>
            <w:tcW w:w="5000" w:type="pct"/>
            <w:gridSpan w:val="2"/>
            <w:shd w:val="clear" w:color="auto" w:fill="EFFBFF"/>
          </w:tcPr>
          <w:p w14:paraId="6A0EB396" w14:textId="77777777" w:rsidR="00C85F93" w:rsidRPr="005E058D" w:rsidRDefault="00C85F93" w:rsidP="00C85F93">
            <w:pPr>
              <w:pStyle w:val="Subtitle"/>
            </w:pPr>
            <w:r w:rsidRPr="005E058D">
              <w:t>Data protection</w:t>
            </w:r>
          </w:p>
        </w:tc>
      </w:tr>
      <w:tr w:rsidR="00C85F93" w:rsidRPr="005E058D" w14:paraId="0C82DADB" w14:textId="77777777" w:rsidTr="00076AEA">
        <w:trPr>
          <w:trHeight w:val="198"/>
        </w:trPr>
        <w:tc>
          <w:tcPr>
            <w:tcW w:w="5000" w:type="pct"/>
            <w:gridSpan w:val="2"/>
            <w:shd w:val="clear" w:color="auto" w:fill="auto"/>
          </w:tcPr>
          <w:p w14:paraId="639CAC17" w14:textId="7E5BE4A3" w:rsidR="00C85F93" w:rsidRPr="005E058D" w:rsidRDefault="009E7EF6" w:rsidP="00076AEA">
            <w:pPr>
              <w:pStyle w:val="BodyText"/>
            </w:pPr>
            <w:r w:rsidRPr="005E058D">
              <w:rPr>
                <w:b/>
                <w:bCs/>
              </w:rPr>
              <w:t>Slovenian Centr</w:t>
            </w:r>
            <w:r w:rsidR="00DA50B2">
              <w:rPr>
                <w:b/>
                <w:bCs/>
              </w:rPr>
              <w:t>e</w:t>
            </w:r>
            <w:r w:rsidRPr="005E058D">
              <w:rPr>
                <w:b/>
                <w:bCs/>
              </w:rPr>
              <w:t xml:space="preserve"> for Coordination of Security Incident SI-CERT</w:t>
            </w:r>
          </w:p>
        </w:tc>
      </w:tr>
      <w:tr w:rsidR="00987270" w:rsidRPr="005E058D" w14:paraId="4F923711" w14:textId="77777777" w:rsidTr="00076AEA">
        <w:trPr>
          <w:trHeight w:val="198"/>
        </w:trPr>
        <w:tc>
          <w:tcPr>
            <w:tcW w:w="956" w:type="pct"/>
            <w:shd w:val="clear" w:color="auto" w:fill="auto"/>
          </w:tcPr>
          <w:p w14:paraId="1312B7A3" w14:textId="77777777" w:rsidR="00987270" w:rsidRPr="005E058D" w:rsidRDefault="00987270" w:rsidP="00987270">
            <w:pPr>
              <w:pStyle w:val="BodyText"/>
            </w:pPr>
            <w:r w:rsidRPr="005E058D">
              <w:t>Responsibility:</w:t>
            </w:r>
          </w:p>
        </w:tc>
        <w:tc>
          <w:tcPr>
            <w:tcW w:w="4044" w:type="pct"/>
            <w:shd w:val="clear" w:color="auto" w:fill="auto"/>
          </w:tcPr>
          <w:p w14:paraId="501BA4E8" w14:textId="626717DC" w:rsidR="00987270" w:rsidRPr="008E1143" w:rsidRDefault="00987270" w:rsidP="00BE70E3">
            <w:r w:rsidRPr="008E1143">
              <w:t xml:space="preserve">Central Government, Ministry of Justice, Information </w:t>
            </w:r>
            <w:r w:rsidR="00BE70E3" w:rsidRPr="008E1143">
              <w:t>Commissioner</w:t>
            </w:r>
            <w:r w:rsidRPr="008E1143">
              <w:t xml:space="preserve">, </w:t>
            </w:r>
            <w:r w:rsidRPr="008E1143">
              <w:rPr>
                <w:rFonts w:cs="Arial"/>
                <w:color w:val="4B4D4D"/>
                <w:shd w:val="clear" w:color="auto" w:fill="FFFFFF"/>
              </w:rPr>
              <w:t>ARNES SI-CERT</w:t>
            </w:r>
          </w:p>
        </w:tc>
      </w:tr>
      <w:tr w:rsidR="00987270" w:rsidRPr="005E058D" w14:paraId="386A1B97" w14:textId="77777777" w:rsidTr="00076AEA">
        <w:trPr>
          <w:trHeight w:val="37"/>
        </w:trPr>
        <w:tc>
          <w:tcPr>
            <w:tcW w:w="956" w:type="pct"/>
            <w:shd w:val="clear" w:color="auto" w:fill="auto"/>
          </w:tcPr>
          <w:p w14:paraId="37575866" w14:textId="77777777" w:rsidR="00987270" w:rsidRPr="005E058D" w:rsidRDefault="00987270" w:rsidP="00987270">
            <w:pPr>
              <w:pStyle w:val="BodyText"/>
            </w:pPr>
            <w:r w:rsidRPr="005E058D">
              <w:t xml:space="preserve">Website: </w:t>
            </w:r>
          </w:p>
        </w:tc>
        <w:tc>
          <w:tcPr>
            <w:tcW w:w="4044" w:type="pct"/>
            <w:shd w:val="clear" w:color="auto" w:fill="auto"/>
          </w:tcPr>
          <w:p w14:paraId="380DD0E7" w14:textId="77777777" w:rsidR="00987270" w:rsidRPr="005E058D" w:rsidRDefault="00F92A7B" w:rsidP="00BE70E3">
            <w:hyperlink r:id="rId279" w:history="1">
              <w:r w:rsidR="00987270" w:rsidRPr="005E058D">
                <w:rPr>
                  <w:rStyle w:val="Hyperlink"/>
                </w:rPr>
                <w:t>http://www.mp.gov.si/en/</w:t>
              </w:r>
            </w:hyperlink>
            <w:r w:rsidR="00987270" w:rsidRPr="005E058D">
              <w:t xml:space="preserve">, </w:t>
            </w:r>
            <w:hyperlink r:id="rId280" w:history="1">
              <w:r w:rsidR="00987270" w:rsidRPr="005E058D">
                <w:rPr>
                  <w:rStyle w:val="Hyperlink"/>
                </w:rPr>
                <w:t>https://www.ip-rs.si/en/</w:t>
              </w:r>
            </w:hyperlink>
            <w:r w:rsidR="00987270" w:rsidRPr="005E058D">
              <w:t>,</w:t>
            </w:r>
          </w:p>
          <w:p w14:paraId="2CE71700" w14:textId="0513F614" w:rsidR="00987270" w:rsidRPr="005E058D" w:rsidRDefault="00F92A7B" w:rsidP="00BE70E3">
            <w:hyperlink r:id="rId281" w:history="1">
              <w:r w:rsidR="00987270" w:rsidRPr="005E058D">
                <w:rPr>
                  <w:rStyle w:val="Hyperlink"/>
                </w:rPr>
                <w:t>https://www.cert.si/en/</w:t>
              </w:r>
            </w:hyperlink>
          </w:p>
        </w:tc>
      </w:tr>
      <w:tr w:rsidR="00987270" w:rsidRPr="005E058D" w14:paraId="3347A778" w14:textId="77777777" w:rsidTr="00076AEA">
        <w:trPr>
          <w:trHeight w:val="311"/>
        </w:trPr>
        <w:tc>
          <w:tcPr>
            <w:tcW w:w="956" w:type="pct"/>
            <w:shd w:val="clear" w:color="auto" w:fill="auto"/>
          </w:tcPr>
          <w:p w14:paraId="59B1395C" w14:textId="77777777" w:rsidR="00987270" w:rsidRPr="005E058D" w:rsidRDefault="00987270" w:rsidP="00987270">
            <w:pPr>
              <w:pStyle w:val="BodyText"/>
            </w:pPr>
            <w:r w:rsidRPr="005E058D">
              <w:t xml:space="preserve">Description: </w:t>
            </w:r>
          </w:p>
        </w:tc>
        <w:tc>
          <w:tcPr>
            <w:tcW w:w="4044" w:type="pct"/>
            <w:shd w:val="clear" w:color="auto" w:fill="auto"/>
          </w:tcPr>
          <w:p w14:paraId="7EF25F87" w14:textId="49E39CC0" w:rsidR="00987270" w:rsidRPr="00BE70E3" w:rsidRDefault="00987270" w:rsidP="00BE70E3">
            <w:pPr>
              <w:rPr>
                <w:bCs/>
                <w:iCs/>
              </w:rPr>
            </w:pPr>
            <w:r w:rsidRPr="005E058D">
              <w:t xml:space="preserve">The </w:t>
            </w:r>
            <w:r w:rsidR="00A965F2" w:rsidRPr="00BE70E3">
              <w:t xml:space="preserve">main activities of the </w:t>
            </w:r>
            <w:r w:rsidRPr="00BE70E3">
              <w:t xml:space="preserve">Slovenian </w:t>
            </w:r>
            <w:r w:rsidR="00BE70E3" w:rsidRPr="00BE70E3">
              <w:t>Centre</w:t>
            </w:r>
            <w:r w:rsidRPr="00BE70E3">
              <w:t xml:space="preserve"> for the Coordination of Security Incident SI-CERT</w:t>
            </w:r>
            <w:r w:rsidR="00A965F2" w:rsidRPr="00BE70E3">
              <w:t xml:space="preserve"> include</w:t>
            </w:r>
            <w:r w:rsidRPr="00BE70E3">
              <w:t xml:space="preserve"> raising awareness and informing users and the general</w:t>
            </w:r>
            <w:r w:rsidRPr="005E058D">
              <w:t xml:space="preserve"> public </w:t>
            </w:r>
            <w:r w:rsidR="00A965F2" w:rsidRPr="005E058D">
              <w:t>about</w:t>
            </w:r>
            <w:r w:rsidRPr="005E058D">
              <w:t xml:space="preserve"> safety warnings</w:t>
            </w:r>
            <w:r w:rsidR="00A965F2" w:rsidRPr="005E058D">
              <w:t>,</w:t>
            </w:r>
            <w:r w:rsidRPr="005E058D">
              <w:t xml:space="preserve"> and descriptions of risks in the network, </w:t>
            </w:r>
            <w:r w:rsidR="00A965F2" w:rsidRPr="005E058D">
              <w:t>and</w:t>
            </w:r>
            <w:r w:rsidRPr="005E058D">
              <w:t xml:space="preserve"> conducting expert workshops and training in the field of Internet security.  </w:t>
            </w:r>
          </w:p>
        </w:tc>
      </w:tr>
    </w:tbl>
    <w:p w14:paraId="5BEA9A8D" w14:textId="77777777" w:rsidR="00C85F93" w:rsidRPr="005E058D" w:rsidRDefault="00C85F93" w:rsidP="00C85F93">
      <w:pPr>
        <w:pStyle w:val="BodyText"/>
      </w:pPr>
    </w:p>
    <w:p w14:paraId="0AD9D1DE" w14:textId="77777777" w:rsidR="009416DD" w:rsidRPr="005E058D" w:rsidRDefault="009416DD" w:rsidP="009416DD">
      <w:pPr>
        <w:pStyle w:val="BodyText"/>
      </w:pPr>
    </w:p>
    <w:p w14:paraId="0776EF87" w14:textId="77777777" w:rsidR="005E143B" w:rsidRPr="005E058D" w:rsidRDefault="005E143B" w:rsidP="009416DD">
      <w:pPr>
        <w:sectPr w:rsidR="005E143B" w:rsidRPr="005E058D" w:rsidSect="000E0F64">
          <w:headerReference w:type="even" r:id="rId282"/>
          <w:headerReference w:type="default" r:id="rId283"/>
          <w:footerReference w:type="even" r:id="rId284"/>
          <w:footerReference w:type="default" r:id="rId285"/>
          <w:headerReference w:type="first" r:id="rId286"/>
          <w:footerReference w:type="first" r:id="rId287"/>
          <w:pgSz w:w="11906" w:h="16838" w:code="9"/>
          <w:pgMar w:top="1702" w:right="1418" w:bottom="1418" w:left="1701" w:header="0" w:footer="385" w:gutter="0"/>
          <w:cols w:space="708"/>
          <w:titlePg/>
          <w:docGrid w:linePitch="360"/>
        </w:sectPr>
      </w:pPr>
    </w:p>
    <w:p w14:paraId="4AE1F125" w14:textId="77777777" w:rsidR="00330FC5" w:rsidRPr="005E058D" w:rsidRDefault="00330FC5" w:rsidP="009416DD"/>
    <w:p w14:paraId="12F27E88" w14:textId="77777777" w:rsidR="00330FC5" w:rsidRPr="005E058D" w:rsidRDefault="00330FC5" w:rsidP="009416DD"/>
    <w:p w14:paraId="234C1667" w14:textId="77777777"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9043DAB" w14:textId="77777777"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2BE9133" w14:textId="1951F399"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FAF817" w14:textId="77777777"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3D547B1" w14:textId="52328E95"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894D6B2" w14:textId="6D87875C"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360B4C9" w14:textId="77777777"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7685FA" w14:textId="77777777"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6A75AF9" w14:textId="77777777"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The Digital Government Factsheets</w:t>
      </w:r>
    </w:p>
    <w:p w14:paraId="4D59DA1F" w14:textId="77777777" w:rsidR="00330FC5" w:rsidRPr="005E058D" w:rsidRDefault="00330FC5" w:rsidP="00330FC5">
      <w:pPr>
        <w:rPr>
          <w:rFonts w:ascii="EC Square Sans Cond Pro" w:hAnsi="EC Square Sans Cond Pro" w:cs="EC Square Sans Pro"/>
          <w:lang w:eastAsia="fr-BE"/>
        </w:rPr>
      </w:pPr>
      <w:r w:rsidRPr="005E058D">
        <w:rPr>
          <w:rFonts w:ascii="EC Square Sans Cond Pro" w:hAnsi="EC Square Sans Cond Pro" w:cs="EC Square Sans Pro"/>
          <w:lang w:eastAsia="fr-BE"/>
        </w:rPr>
        <w:t>The factsheets present an overview of the state and progress of Digital Government European countries.</w:t>
      </w:r>
    </w:p>
    <w:p w14:paraId="0B11C509" w14:textId="421DFF9E" w:rsidR="00330FC5" w:rsidRPr="005E058D" w:rsidRDefault="00330FC5" w:rsidP="00330FC5">
      <w:pPr>
        <w:rPr>
          <w:rFonts w:ascii="EC Square Sans Cond Pro" w:hAnsi="EC Square Sans Cond Pro" w:cs="EC Square Sans Pro"/>
          <w:lang w:eastAsia="fr-BE"/>
        </w:rPr>
      </w:pPr>
      <w:r w:rsidRPr="005E058D">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w:t>
      </w:r>
      <w:r w:rsidR="00E75652" w:rsidRPr="005E058D">
        <w:rPr>
          <w:rFonts w:ascii="EC Square Sans Cond Pro" w:hAnsi="EC Square Sans Cond Pro" w:cs="EC Square Sans Pro"/>
          <w:lang w:eastAsia="fr-BE"/>
        </w:rPr>
        <w:t xml:space="preserve"> </w:t>
      </w:r>
      <w:r w:rsidR="00EE3810" w:rsidRPr="005E058D">
        <w:rPr>
          <w:rFonts w:ascii="EC Square Sans Cond Pro" w:hAnsi="EC Square Sans Cond Pro" w:cs="EC Square Sans Pro"/>
          <w:lang w:eastAsia="fr-BE"/>
        </w:rPr>
        <w:t xml:space="preserve">Danica </w:t>
      </w:r>
      <w:proofErr w:type="spellStart"/>
      <w:r w:rsidR="00EE3810" w:rsidRPr="005E058D">
        <w:rPr>
          <w:rFonts w:ascii="EC Square Sans Cond Pro" w:hAnsi="EC Square Sans Cond Pro" w:cs="EC Square Sans Pro"/>
          <w:lang w:eastAsia="fr-BE"/>
        </w:rPr>
        <w:t>Šaponja</w:t>
      </w:r>
      <w:proofErr w:type="spellEnd"/>
      <w:r w:rsidR="00EE3810" w:rsidRPr="005E058D">
        <w:rPr>
          <w:rFonts w:ascii="EC Square Sans Cond Pro" w:hAnsi="EC Square Sans Cond Pro" w:cs="EC Square Sans Pro"/>
          <w:lang w:eastAsia="fr-BE"/>
        </w:rPr>
        <w:t xml:space="preserve">, </w:t>
      </w:r>
      <w:r w:rsidR="00E75652" w:rsidRPr="005E058D">
        <w:rPr>
          <w:rFonts w:ascii="EC Square Sans Cond Pro" w:hAnsi="EC Square Sans Cond Pro" w:cs="EC Square Sans Pro"/>
          <w:lang w:eastAsia="fr-BE"/>
        </w:rPr>
        <w:t xml:space="preserve">Development Office, Ministry of Public Administration. </w:t>
      </w:r>
    </w:p>
    <w:p w14:paraId="43C0A1B7" w14:textId="77777777" w:rsidR="00330FC5" w:rsidRPr="005E058D" w:rsidRDefault="00330FC5" w:rsidP="00330FC5">
      <w:pPr>
        <w:autoSpaceDE w:val="0"/>
        <w:autoSpaceDN w:val="0"/>
        <w:adjustRightInd w:val="0"/>
        <w:rPr>
          <w:rFonts w:ascii="EC Square Sans Cond Pro" w:hAnsi="EC Square Sans Cond Pro" w:cs="EC Square Sans Pro"/>
          <w:lang w:eastAsia="fr-BE"/>
        </w:rPr>
      </w:pPr>
    </w:p>
    <w:p w14:paraId="5008D334" w14:textId="77777777" w:rsidR="00330FC5" w:rsidRPr="005E058D" w:rsidRDefault="00F92A7B" w:rsidP="00330FC5">
      <w:pPr>
        <w:jc w:val="left"/>
        <w:rPr>
          <w:rFonts w:ascii="Calibri" w:hAnsi="Calibri"/>
          <w:i/>
          <w:color w:val="auto"/>
          <w:lang w:eastAsia="en-US"/>
        </w:rPr>
      </w:pPr>
      <w:r>
        <w:pict w14:anchorId="7BECEE49">
          <v:shape id="Picture 2" o:spid="_x0000_s1057" type="#_x0000_t75" href="https://lu.wavestone.com/en/" style="position:absolute;margin-left:-.15pt;margin-top:-.75pt;width:17.75pt;height:16.7pt;z-index:-251654656;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288" o:title="W + WAVESTONE–RGB" cropleft="8809f" cropright="8459f"/>
            <w10:wrap anchorx="margin"/>
          </v:shape>
        </w:pict>
      </w:r>
      <w:r w:rsidR="00330FC5" w:rsidRPr="005E058D">
        <w:rPr>
          <w:rFonts w:ascii="Calibri" w:hAnsi="Calibri"/>
          <w:i/>
          <w:color w:val="auto"/>
          <w:lang w:eastAsia="en-US"/>
        </w:rPr>
        <w:t xml:space="preserve">          </w:t>
      </w:r>
      <w:r w:rsidR="00330FC5" w:rsidRPr="005E058D">
        <w:rPr>
          <w:rFonts w:ascii="EC Square Sans Cond Pro" w:hAnsi="EC Square Sans Cond Pro" w:cs="EC Square Sans Pro"/>
          <w:i/>
          <w:lang w:eastAsia="fr-BE"/>
        </w:rPr>
        <w:t xml:space="preserve">The Digital Government Factsheets are prepared for the European Commission by </w:t>
      </w:r>
      <w:hyperlink r:id="rId289" w:history="1">
        <w:r w:rsidR="00330FC5" w:rsidRPr="005E058D">
          <w:rPr>
            <w:rFonts w:ascii="EC Square Sans Cond Pro" w:hAnsi="EC Square Sans Cond Pro" w:cs="EC Square Sans Pro"/>
            <w:i/>
            <w:color w:val="2F5496"/>
            <w:lang w:eastAsia="fr-BE"/>
          </w:rPr>
          <w:t>Wavestone</w:t>
        </w:r>
      </w:hyperlink>
    </w:p>
    <w:p w14:paraId="7D9B570A" w14:textId="77777777" w:rsidR="00330FC5" w:rsidRPr="005E058D" w:rsidRDefault="00330FC5" w:rsidP="00330FC5">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 xml:space="preserve">An action supported by ISA² </w:t>
      </w:r>
    </w:p>
    <w:p w14:paraId="4B672314" w14:textId="77777777" w:rsidR="00330FC5" w:rsidRPr="005E058D" w:rsidRDefault="00F92A7B" w:rsidP="00330FC5">
      <w:pPr>
        <w:autoSpaceDE w:val="0"/>
        <w:autoSpaceDN w:val="0"/>
        <w:adjustRightInd w:val="0"/>
        <w:spacing w:before="40" w:line="181" w:lineRule="atLeast"/>
        <w:jc w:val="left"/>
        <w:rPr>
          <w:rFonts w:ascii="EC Square Sans Cond Pro" w:hAnsi="EC Square Sans Cond Pro" w:cs="EC Square Sans Pro"/>
          <w:lang w:eastAsia="fr-BE"/>
        </w:rPr>
      </w:pPr>
      <w:hyperlink r:id="rId290" w:history="1">
        <w:r w:rsidR="00330FC5" w:rsidRPr="005E058D">
          <w:rPr>
            <w:rStyle w:val="Hyperlink"/>
            <w:rFonts w:ascii="EC Square Sans Cond Pro" w:hAnsi="EC Square Sans Cond Pro" w:cs="EC Square Sans Pro"/>
            <w:lang w:eastAsia="fr-BE"/>
          </w:rPr>
          <w:t>ISA²</w:t>
        </w:r>
      </w:hyperlink>
      <w:r w:rsidR="00330FC5" w:rsidRPr="005E058D">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4EB98743" w14:textId="77777777" w:rsidR="00330FC5" w:rsidRPr="005E058D" w:rsidRDefault="00330FC5" w:rsidP="00330FC5">
      <w:pPr>
        <w:autoSpaceDE w:val="0"/>
        <w:autoSpaceDN w:val="0"/>
        <w:adjustRightInd w:val="0"/>
        <w:spacing w:before="40" w:line="181" w:lineRule="atLeast"/>
        <w:jc w:val="left"/>
        <w:rPr>
          <w:rFonts w:ascii="EC Square Sans Cond Pro" w:hAnsi="EC Square Sans Cond Pro" w:cs="EC Square Sans Pro"/>
          <w:lang w:eastAsia="fr-BE"/>
        </w:rPr>
      </w:pPr>
      <w:r w:rsidRPr="005E058D">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5E058D">
        <w:rPr>
          <w:rFonts w:ascii="EC Square Sans Cond Pro" w:hAnsi="EC Square Sans Cond Pro" w:cs="EC Square Sans Pro"/>
          <w:lang w:eastAsia="fr-BE"/>
        </w:rPr>
        <w:br/>
        <w:t xml:space="preserve">ISA² solutions can be used free of charge and are open source when related to IT. </w:t>
      </w:r>
    </w:p>
    <w:p w14:paraId="3E86FCBE" w14:textId="77777777" w:rsidR="00330FC5" w:rsidRPr="005E058D" w:rsidRDefault="00330FC5" w:rsidP="00330FC5">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 xml:space="preserve">Contact ISA² </w:t>
      </w:r>
    </w:p>
    <w:p w14:paraId="5B9AD1F9" w14:textId="77777777" w:rsidR="00330FC5" w:rsidRPr="005E058D" w:rsidRDefault="00F92A7B" w:rsidP="00330FC5">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91" w:history="1">
        <w:r w:rsidR="00330FC5" w:rsidRPr="005E058D">
          <w:rPr>
            <w:rStyle w:val="Hyperlink"/>
            <w:rFonts w:ascii="EC Square Sans Cond Pro" w:hAnsi="EC Square Sans Cond Pro" w:cs="EC Square Sans Pro"/>
            <w:color w:val="002060"/>
            <w:lang w:eastAsia="fr-BE"/>
          </w:rPr>
          <w:t>isa2@ec.europa.eu</w:t>
        </w:r>
      </w:hyperlink>
      <w:r w:rsidR="00330FC5" w:rsidRPr="005E058D">
        <w:rPr>
          <w:rStyle w:val="Hyperlink"/>
          <w:rFonts w:ascii="EC Square Sans Cond Pro" w:hAnsi="EC Square Sans Cond Pro" w:cs="EC Square Sans Pro"/>
          <w:color w:val="5F73AF"/>
          <w:lang w:eastAsia="fr-BE"/>
        </w:rPr>
        <w:t xml:space="preserve"> </w:t>
      </w:r>
    </w:p>
    <w:p w14:paraId="5D762C33" w14:textId="77777777" w:rsidR="00330FC5" w:rsidRPr="005E058D" w:rsidRDefault="00330FC5" w:rsidP="00330FC5">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 xml:space="preserve">Follow us </w:t>
      </w:r>
    </w:p>
    <w:p w14:paraId="198A8C34" w14:textId="77777777" w:rsidR="00330FC5" w:rsidRPr="00106D74" w:rsidRDefault="00F92A7B" w:rsidP="00330FC5">
      <w:pPr>
        <w:autoSpaceDE w:val="0"/>
        <w:autoSpaceDN w:val="0"/>
        <w:adjustRightInd w:val="0"/>
        <w:spacing w:before="40" w:line="181" w:lineRule="atLeast"/>
        <w:ind w:left="567"/>
        <w:jc w:val="left"/>
        <w:rPr>
          <w:rFonts w:ascii="EC Square Sans Cond Pro" w:hAnsi="EC Square Sans Cond Pro"/>
          <w:color w:val="5F73AF"/>
          <w:lang w:val="fr-FR"/>
        </w:rPr>
      </w:pPr>
      <w:r>
        <w:rPr>
          <w:noProof/>
        </w:rPr>
        <w:pict w14:anchorId="4B7E6047">
          <v:shape id="Picture 91" o:spid="_x0000_s1056" type="#_x0000_t75" style="position:absolute;left:0;text-align:left;margin-left:.3pt;margin-top:7.7pt;width:17.75pt;height:14.4pt;z-index:-251655680;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292" o:title=""/>
          </v:shape>
        </w:pict>
      </w:r>
      <w:r w:rsidR="00330FC5" w:rsidRPr="00106D74">
        <w:rPr>
          <w:rStyle w:val="Hyperlink"/>
          <w:rFonts w:ascii="EC Square Sans Cond Pro" w:hAnsi="EC Square Sans Cond Pro"/>
          <w:color w:val="002060"/>
          <w:lang w:val="fr-FR"/>
        </w:rPr>
        <w:t>@</w:t>
      </w:r>
      <w:hyperlink r:id="rId293" w:history="1">
        <w:r w:rsidR="00330FC5" w:rsidRPr="00106D74">
          <w:rPr>
            <w:rStyle w:val="Hyperlink"/>
            <w:rFonts w:ascii="EC Square Sans Cond Pro" w:hAnsi="EC Square Sans Cond Pro"/>
            <w:lang w:val="fr-FR"/>
          </w:rPr>
          <w:t>EU_ISA2</w:t>
        </w:r>
      </w:hyperlink>
    </w:p>
    <w:p w14:paraId="0FE03E2D" w14:textId="77777777" w:rsidR="00E16DCD" w:rsidRPr="00106D74" w:rsidRDefault="00F92A7B" w:rsidP="00E16DCD">
      <w:pPr>
        <w:autoSpaceDE w:val="0"/>
        <w:autoSpaceDN w:val="0"/>
        <w:adjustRightInd w:val="0"/>
        <w:spacing w:before="40" w:line="181" w:lineRule="atLeast"/>
        <w:ind w:left="567"/>
        <w:jc w:val="left"/>
        <w:rPr>
          <w:rStyle w:val="Hyperlink"/>
          <w:rFonts w:ascii="EC Square Sans Cond Pro" w:hAnsi="EC Square Sans Cond Pro"/>
          <w:color w:val="002060"/>
          <w:lang w:val="fr-FR"/>
        </w:rPr>
      </w:pPr>
      <w:hyperlink r:id="rId294" w:history="1">
        <w:r w:rsidR="00330FC5" w:rsidRPr="00106D74">
          <w:rPr>
            <w:rStyle w:val="Hyperlink"/>
            <w:rFonts w:ascii="EC Square Sans Cond Pro" w:hAnsi="EC Square Sans Cond Pro"/>
            <w:color w:val="002060"/>
            <w:lang w:val="fr-FR"/>
          </w:rPr>
          <w:t>@Joinup_eu</w:t>
        </w:r>
      </w:hyperlink>
    </w:p>
    <w:p w14:paraId="1BBC411C" w14:textId="2F55FBA4" w:rsidR="00E16DCD" w:rsidRPr="00106D74" w:rsidRDefault="00E16DCD" w:rsidP="00E16DCD">
      <w:pPr>
        <w:autoSpaceDE w:val="0"/>
        <w:autoSpaceDN w:val="0"/>
        <w:adjustRightInd w:val="0"/>
        <w:spacing w:before="40" w:line="181" w:lineRule="atLeast"/>
        <w:ind w:left="567"/>
        <w:jc w:val="left"/>
        <w:rPr>
          <w:rStyle w:val="Hyperlink"/>
          <w:rFonts w:ascii="EC Square Sans Cond Pro" w:hAnsi="EC Square Sans Cond Pro"/>
          <w:color w:val="002060"/>
          <w:lang w:val="fr-FR"/>
        </w:rPr>
      </w:pPr>
    </w:p>
    <w:p w14:paraId="59E79FC5" w14:textId="10A39228" w:rsidR="00330FC5" w:rsidRPr="00106D74" w:rsidRDefault="00F92A7B" w:rsidP="00E16DCD">
      <w:pPr>
        <w:autoSpaceDE w:val="0"/>
        <w:autoSpaceDN w:val="0"/>
        <w:adjustRightInd w:val="0"/>
        <w:spacing w:before="40" w:line="181" w:lineRule="atLeast"/>
        <w:ind w:left="567"/>
        <w:jc w:val="left"/>
        <w:rPr>
          <w:rFonts w:ascii="EC Square Sans Cond Pro" w:hAnsi="EC Square Sans Cond Pro"/>
          <w:color w:val="002060"/>
          <w:lang w:val="fr-FR"/>
        </w:rPr>
      </w:pPr>
      <w:r>
        <w:rPr>
          <w:noProof/>
        </w:rPr>
        <w:pict w14:anchorId="4A406413">
          <v:shape id="Picture 253" o:spid="_x0000_s1055" type="#_x0000_t75" style="position:absolute;left:0;text-align:left;margin-left:-.15pt;margin-top:642.6pt;width:16.3pt;height:16.05pt;z-index:-251656704;visibility:visible;mso-wrap-style:square;mso-wrap-distance-left:9pt;mso-wrap-distance-top:0;mso-wrap-distance-right:9pt;mso-wrap-distance-bottom:0;mso-position-horizontal-relative:margin;mso-position-vertical-relative:margin;mso-width-relative:margin;mso-height-relative:margin">
            <v:imagedata r:id="rId295" o:title="" cropleft="9446f" cropright="4813f"/>
            <w10:wrap anchorx="margin" anchory="margin"/>
          </v:shape>
        </w:pict>
      </w:r>
      <w:hyperlink r:id="rId296" w:history="1">
        <w:proofErr w:type="spellStart"/>
        <w:r w:rsidR="00330FC5" w:rsidRPr="00106D74">
          <w:rPr>
            <w:rStyle w:val="Hyperlink"/>
            <w:rFonts w:ascii="EC Square Sans Cond Pro" w:hAnsi="EC Square Sans Cond Pro"/>
            <w:color w:val="002060"/>
            <w:lang w:val="fr-FR"/>
          </w:rPr>
          <w:t>isa</w:t>
        </w:r>
        <w:proofErr w:type="spellEnd"/>
        <w:r w:rsidR="00330FC5" w:rsidRPr="00106D74">
          <w:rPr>
            <w:rStyle w:val="Hyperlink"/>
            <w:rFonts w:ascii="EC Square Sans Cond Pro" w:hAnsi="EC Square Sans Cond Pro"/>
            <w:color w:val="002060"/>
            <w:lang w:val="fr-FR"/>
          </w:rPr>
          <w:t>² programme</w:t>
        </w:r>
      </w:hyperlink>
    </w:p>
    <w:p w14:paraId="501D3881" w14:textId="36F5AABE" w:rsidR="009416DD" w:rsidRPr="005E058D" w:rsidRDefault="00F92A7B" w:rsidP="009416DD">
      <w:r>
        <w:rPr>
          <w:noProof/>
        </w:rPr>
        <w:pict w14:anchorId="73FEC015">
          <v:rect id="Rectangle 242" o:spid="_x0000_s1054" style="position:absolute;left:0;text-align:left;margin-left:0;margin-top:-84.45pt;width:595.95pt;height:103.95pt;z-index:251656704;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w:txbxContent>
                <w:p w14:paraId="2E9260A8" w14:textId="77777777" w:rsidR="0098208B" w:rsidRPr="00040BDF" w:rsidRDefault="0098208B" w:rsidP="009D612E">
                  <w:pPr>
                    <w:jc w:val="left"/>
                    <w:rPr>
                      <w:rFonts w:ascii="EC Square Sans Cond Pro" w:hAnsi="EC Square Sans Cond Pro"/>
                      <w:i/>
                      <w:color w:val="002060"/>
                    </w:rPr>
                  </w:pPr>
                </w:p>
              </w:txbxContent>
            </v:textbox>
            <w10:wrap type="square" anchorx="page" anchory="margin"/>
          </v:rect>
        </w:pict>
      </w:r>
    </w:p>
    <w:sectPr w:rsidR="009416DD" w:rsidRPr="005E058D" w:rsidSect="000E0F6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2BFE9" w14:textId="77777777" w:rsidR="00AD556D" w:rsidRPr="006A1DAA" w:rsidRDefault="00AD556D">
      <w:r w:rsidRPr="006A1DAA">
        <w:separator/>
      </w:r>
    </w:p>
  </w:endnote>
  <w:endnote w:type="continuationSeparator" w:id="0">
    <w:p w14:paraId="3409654E" w14:textId="77777777" w:rsidR="00AD556D" w:rsidRPr="006A1DAA" w:rsidRDefault="00AD556D">
      <w:r w:rsidRPr="006A1DAA">
        <w:continuationSeparator/>
      </w:r>
    </w:p>
  </w:endnote>
  <w:endnote w:type="continuationNotice" w:id="1">
    <w:p w14:paraId="3EAA10AA" w14:textId="77777777" w:rsidR="00AD556D" w:rsidRDefault="00AD55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77815" w14:textId="77777777" w:rsidR="0098208B" w:rsidRDefault="009820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540A1A4E" w:rsidR="0098208B" w:rsidRDefault="0098208B">
    <w:pPr>
      <w:pStyle w:val="Footer"/>
      <w:jc w:val="center"/>
    </w:pPr>
    <w:r>
      <w:fldChar w:fldCharType="begin"/>
    </w:r>
    <w:r>
      <w:instrText xml:space="preserve"> PAGE   \* MERGEFORMAT </w:instrText>
    </w:r>
    <w:r>
      <w:fldChar w:fldCharType="separate"/>
    </w:r>
    <w:r>
      <w:rPr>
        <w:noProof/>
      </w:rPr>
      <w:t>2</w:t>
    </w:r>
    <w:r>
      <w:rPr>
        <w:noProof/>
      </w:rPr>
      <w:fldChar w:fldCharType="end"/>
    </w:r>
  </w:p>
  <w:p w14:paraId="1EB9B7F5" w14:textId="2C9754B1" w:rsidR="0098208B" w:rsidRPr="006A1DAA" w:rsidRDefault="00F92A7B" w:rsidP="00CC541D">
    <w:pPr>
      <w:rPr>
        <w:rStyle w:val="PageNumber"/>
      </w:rP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0" type="#_x0000_t75" style="position:absolute;left:0;text-align:left;margin-left:-137pt;margin-top:-28.1pt;width:216.65pt;height:59.5pt;z-index:-251657728;mso-position-horizontal-relative:text;mso-position-vertical-relative:text;mso-width-relative:page;mso-height-relative:page">
          <v:imagedata r:id="rId1" o:title="" croptop="58772f" cropright="33186f"/>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81D5" w14:textId="08FA811A" w:rsidR="0098208B" w:rsidRDefault="00F92A7B">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1" type="#_x0000_t75" style="position:absolute;left:0;text-align:left;margin-left:-71.85pt;margin-top:-179.75pt;width:582.5pt;height:215.25pt;z-index:-251656704;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1E36F" w14:textId="77777777" w:rsidR="00AD556D" w:rsidRPr="006A1DAA" w:rsidRDefault="00AD556D">
      <w:r w:rsidRPr="006A1DAA">
        <w:separator/>
      </w:r>
    </w:p>
  </w:footnote>
  <w:footnote w:type="continuationSeparator" w:id="0">
    <w:p w14:paraId="1E53AEBA" w14:textId="77777777" w:rsidR="00AD556D" w:rsidRPr="006A1DAA" w:rsidRDefault="00AD556D">
      <w:r w:rsidRPr="006A1DAA">
        <w:continuationSeparator/>
      </w:r>
    </w:p>
  </w:footnote>
  <w:footnote w:type="continuationNotice" w:id="1">
    <w:p w14:paraId="674928B8" w14:textId="77777777" w:rsidR="00AD556D" w:rsidRDefault="00AD55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666F6" w14:textId="77777777" w:rsidR="0098208B" w:rsidRDefault="009820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942034D" w:rsidR="0098208B" w:rsidRPr="00EA4450" w:rsidRDefault="00F92A7B" w:rsidP="00BC7D3D">
    <w:pPr>
      <w:pStyle w:val="Footer"/>
      <w:tabs>
        <w:tab w:val="clear" w:pos="8306"/>
        <w:tab w:val="right" w:pos="8820"/>
      </w:tabs>
      <w:ind w:right="3027"/>
      <w:jc w:val="right"/>
      <w:rPr>
        <w:rFonts w:cs="Arial"/>
        <w:b/>
        <w:i w:val="0"/>
        <w:noProof/>
        <w:color w:val="auto"/>
        <w:w w:val="80"/>
        <w:szCs w:val="16"/>
      </w:rP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251658752;mso-position-horizontal-relative:text;mso-position-vertical-relative:text;mso-width-relative:page;mso-height-relative:page">
          <v:imagedata r:id="rId1" o:title=""/>
        </v:shape>
      </w:pict>
    </w:r>
    <w:r>
      <w:rPr>
        <w:noProof/>
      </w:rPr>
      <w:pict w14:anchorId="6B2E6CCE">
        <v:shapetype id="_x0000_t202" coordsize="21600,21600" o:spt="202" path="m,l,21600r21600,l21600,xe">
          <v:stroke joinstyle="miter"/>
          <v:path gradientshapeok="t" o:connecttype="rect"/>
        </v:shapetype>
        <v:shape id="Text Box 2" o:spid="_x0000_s2079" type="#_x0000_t202" style="position:absolute;left:0;text-align:left;margin-left:-27.95pt;margin-top:27.55pt;width:202.35pt;height:21.95pt;z-index:251656704;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Text Box 2">
            <w:txbxContent>
              <w:p w14:paraId="7DCBCF41" w14:textId="5A768429" w:rsidR="0098208B" w:rsidRPr="006F71FB" w:rsidRDefault="0098208B" w:rsidP="00EA4450">
                <w:pPr>
                  <w:jc w:val="left"/>
                  <w:rPr>
                    <w:i/>
                    <w:color w:val="0070C0"/>
                    <w:sz w:val="16"/>
                  </w:rPr>
                </w:pPr>
                <w:r w:rsidRPr="006F71FB">
                  <w:rPr>
                    <w:i/>
                    <w:color w:val="0070C0"/>
                    <w:sz w:val="16"/>
                  </w:rPr>
                  <w:t>Digital Government Factsheets - Slovenia</w:t>
                </w:r>
              </w:p>
            </w:txbxContent>
          </v:textbox>
          <w10:wrap type="square"/>
        </v:shape>
      </w:pict>
    </w:r>
  </w:p>
  <w:p w14:paraId="6856730A" w14:textId="77777777" w:rsidR="0098208B" w:rsidRDefault="00F92A7B"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251655680" from="0,25.65pt" to="441pt,25.65pt" o:allowincell="f"/>
      </w:pict>
    </w:r>
    <w:r w:rsidR="0096462F">
      <w:rPr>
        <w:rFonts w:cs="Arial"/>
        <w:b/>
        <w:i w:val="0"/>
        <w:noProof/>
        <w:color w:val="auto"/>
        <w:w w:val="80"/>
        <w:szCs w:val="16"/>
      </w:rPr>
      <w:pict w14:anchorId="07C7AAFF">
        <v:shape id="_x0000_i1033" type="#_x0000_t75" style="width:452pt;height:591.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98208B" w:rsidRDefault="0098208B"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1107D15"/>
    <w:multiLevelType w:val="multilevel"/>
    <w:tmpl w:val="E87464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81741"/>
    <w:multiLevelType w:val="hybridMultilevel"/>
    <w:tmpl w:val="BC9AF65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8" w15:restartNumberingAfterBreak="0">
    <w:nsid w:val="0A9E017B"/>
    <w:multiLevelType w:val="hybridMultilevel"/>
    <w:tmpl w:val="0D2217B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11FB7454"/>
    <w:multiLevelType w:val="hybridMultilevel"/>
    <w:tmpl w:val="01740C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B0268C"/>
    <w:multiLevelType w:val="hybridMultilevel"/>
    <w:tmpl w:val="40B6F5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5E35F6"/>
    <w:multiLevelType w:val="hybridMultilevel"/>
    <w:tmpl w:val="9B7C942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15675316"/>
    <w:multiLevelType w:val="hybridMultilevel"/>
    <w:tmpl w:val="77C43A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6A27567"/>
    <w:multiLevelType w:val="hybridMultilevel"/>
    <w:tmpl w:val="9D403D0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A1578D"/>
    <w:multiLevelType w:val="hybridMultilevel"/>
    <w:tmpl w:val="0540AE4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1D24330D"/>
    <w:multiLevelType w:val="hybridMultilevel"/>
    <w:tmpl w:val="8FD8F54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1DF44BCF"/>
    <w:multiLevelType w:val="multilevel"/>
    <w:tmpl w:val="D38061CA"/>
    <w:styleLink w:val="BulletedListFirstLevel"/>
    <w:lvl w:ilvl="0">
      <w:start w:val="1"/>
      <w:numFmt w:val="bullet"/>
      <w:lvlText w:val=""/>
      <w:lvlJc w:val="left"/>
      <w:pPr>
        <w:tabs>
          <w:tab w:val="num" w:pos="-2940"/>
        </w:tabs>
        <w:ind w:left="-2940" w:hanging="356"/>
      </w:pPr>
      <w:rPr>
        <w:rFonts w:ascii="Webdings" w:hAnsi="Webdings"/>
        <w:color w:val="FF9900"/>
        <w:spacing w:val="20"/>
        <w:sz w:val="22"/>
      </w:rPr>
    </w:lvl>
    <w:lvl w:ilvl="1">
      <w:start w:val="1"/>
      <w:numFmt w:val="bullet"/>
      <w:lvlText w:val=""/>
      <w:lvlJc w:val="left"/>
      <w:pPr>
        <w:tabs>
          <w:tab w:val="num" w:pos="-1856"/>
        </w:tabs>
        <w:ind w:left="-1856" w:hanging="360"/>
      </w:pPr>
      <w:rPr>
        <w:rFonts w:ascii="Symbol" w:hAnsi="Symbol" w:hint="default"/>
        <w:color w:val="F4AD2C"/>
        <w:sz w:val="22"/>
      </w:rPr>
    </w:lvl>
    <w:lvl w:ilvl="2">
      <w:start w:val="1"/>
      <w:numFmt w:val="bullet"/>
      <w:lvlText w:val=""/>
      <w:lvlJc w:val="left"/>
      <w:pPr>
        <w:tabs>
          <w:tab w:val="num" w:pos="-1136"/>
        </w:tabs>
        <w:ind w:left="-1136" w:hanging="360"/>
      </w:pPr>
      <w:rPr>
        <w:rFonts w:ascii="Wingdings" w:hAnsi="Wingdings" w:hint="default"/>
      </w:rPr>
    </w:lvl>
    <w:lvl w:ilvl="3">
      <w:start w:val="1"/>
      <w:numFmt w:val="bullet"/>
      <w:lvlText w:val=""/>
      <w:lvlJc w:val="left"/>
      <w:pPr>
        <w:tabs>
          <w:tab w:val="num" w:pos="-416"/>
        </w:tabs>
        <w:ind w:left="-416" w:hanging="360"/>
      </w:pPr>
      <w:rPr>
        <w:rFonts w:ascii="Symbol" w:hAnsi="Symbol" w:hint="default"/>
      </w:rPr>
    </w:lvl>
    <w:lvl w:ilvl="4">
      <w:start w:val="1"/>
      <w:numFmt w:val="bullet"/>
      <w:lvlText w:val="o"/>
      <w:lvlJc w:val="left"/>
      <w:pPr>
        <w:tabs>
          <w:tab w:val="num" w:pos="304"/>
        </w:tabs>
        <w:ind w:left="304" w:hanging="360"/>
      </w:pPr>
      <w:rPr>
        <w:rFonts w:ascii="Courier New" w:hAnsi="Courier New" w:hint="default"/>
      </w:rPr>
    </w:lvl>
    <w:lvl w:ilvl="5">
      <w:start w:val="1"/>
      <w:numFmt w:val="bullet"/>
      <w:lvlText w:val=""/>
      <w:lvlJc w:val="left"/>
      <w:pPr>
        <w:tabs>
          <w:tab w:val="num" w:pos="1024"/>
        </w:tabs>
        <w:ind w:left="1024" w:hanging="360"/>
      </w:pPr>
      <w:rPr>
        <w:rFonts w:ascii="Wingdings" w:hAnsi="Wingdings" w:hint="default"/>
      </w:rPr>
    </w:lvl>
    <w:lvl w:ilvl="6">
      <w:start w:val="1"/>
      <w:numFmt w:val="bullet"/>
      <w:lvlText w:val=""/>
      <w:lvlJc w:val="left"/>
      <w:pPr>
        <w:tabs>
          <w:tab w:val="num" w:pos="1744"/>
        </w:tabs>
        <w:ind w:left="1744" w:hanging="360"/>
      </w:pPr>
      <w:rPr>
        <w:rFonts w:ascii="Symbol" w:hAnsi="Symbol" w:hint="default"/>
      </w:rPr>
    </w:lvl>
    <w:lvl w:ilvl="7">
      <w:start w:val="1"/>
      <w:numFmt w:val="bullet"/>
      <w:lvlText w:val="o"/>
      <w:lvlJc w:val="left"/>
      <w:pPr>
        <w:tabs>
          <w:tab w:val="num" w:pos="2464"/>
        </w:tabs>
        <w:ind w:left="2464" w:hanging="360"/>
      </w:pPr>
      <w:rPr>
        <w:rFonts w:ascii="Courier New" w:hAnsi="Courier New" w:hint="default"/>
      </w:rPr>
    </w:lvl>
    <w:lvl w:ilvl="8">
      <w:start w:val="1"/>
      <w:numFmt w:val="bullet"/>
      <w:lvlText w:val=""/>
      <w:lvlJc w:val="left"/>
      <w:pPr>
        <w:tabs>
          <w:tab w:val="num" w:pos="3184"/>
        </w:tabs>
        <w:ind w:left="3184" w:hanging="360"/>
      </w:pPr>
      <w:rPr>
        <w:rFonts w:ascii="Wingdings" w:hAnsi="Wingdings" w:hint="default"/>
      </w:rPr>
    </w:lvl>
  </w:abstractNum>
  <w:abstractNum w:abstractNumId="19"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2431623"/>
    <w:multiLevelType w:val="hybridMultilevel"/>
    <w:tmpl w:val="CF5CA98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24173650"/>
    <w:multiLevelType w:val="multilevel"/>
    <w:tmpl w:val="A4FAB8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D2682"/>
    <w:multiLevelType w:val="hybridMultilevel"/>
    <w:tmpl w:val="E2AC650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2DA43841"/>
    <w:multiLevelType w:val="hybridMultilevel"/>
    <w:tmpl w:val="B044C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1622F43"/>
    <w:multiLevelType w:val="hybridMultilevel"/>
    <w:tmpl w:val="C400CFC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345B4ED3"/>
    <w:multiLevelType w:val="hybridMultilevel"/>
    <w:tmpl w:val="6470B15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6" w15:restartNumberingAfterBreak="0">
    <w:nsid w:val="36B20F91"/>
    <w:multiLevelType w:val="hybridMultilevel"/>
    <w:tmpl w:val="B24A485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3AD111BF"/>
    <w:multiLevelType w:val="hybridMultilevel"/>
    <w:tmpl w:val="0ACE024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8" w15:restartNumberingAfterBreak="0">
    <w:nsid w:val="40676BA9"/>
    <w:multiLevelType w:val="hybridMultilevel"/>
    <w:tmpl w:val="E9BC92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8425BE5"/>
    <w:multiLevelType w:val="hybridMultilevel"/>
    <w:tmpl w:val="50CAD52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49D9407C"/>
    <w:multiLevelType w:val="hybridMultilevel"/>
    <w:tmpl w:val="14EE74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FF5F6A"/>
    <w:multiLevelType w:val="hybridMultilevel"/>
    <w:tmpl w:val="7FBAA9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3" w15:restartNumberingAfterBreak="0">
    <w:nsid w:val="4B745B75"/>
    <w:multiLevelType w:val="hybridMultilevel"/>
    <w:tmpl w:val="AD2C23C4"/>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4F2D97"/>
    <w:multiLevelType w:val="hybridMultilevel"/>
    <w:tmpl w:val="54CC6D6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4EED2653"/>
    <w:multiLevelType w:val="hybridMultilevel"/>
    <w:tmpl w:val="0A46821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4F1648F1"/>
    <w:multiLevelType w:val="hybridMultilevel"/>
    <w:tmpl w:val="F0B60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282006C"/>
    <w:multiLevelType w:val="hybridMultilevel"/>
    <w:tmpl w:val="BC58F56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54D65889"/>
    <w:multiLevelType w:val="hybridMultilevel"/>
    <w:tmpl w:val="886C3E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62C10A2"/>
    <w:multiLevelType w:val="hybridMultilevel"/>
    <w:tmpl w:val="B67E902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0" w15:restartNumberingAfterBreak="0">
    <w:nsid w:val="5B866CD0"/>
    <w:multiLevelType w:val="hybridMultilevel"/>
    <w:tmpl w:val="731C781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1" w15:restartNumberingAfterBreak="0">
    <w:nsid w:val="5CEB78A0"/>
    <w:multiLevelType w:val="hybridMultilevel"/>
    <w:tmpl w:val="D7767D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B602235"/>
    <w:multiLevelType w:val="hybridMultilevel"/>
    <w:tmpl w:val="1AB6FFB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CEE3796"/>
    <w:multiLevelType w:val="hybridMultilevel"/>
    <w:tmpl w:val="8CE6B86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5"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6" w15:restartNumberingAfterBreak="0">
    <w:nsid w:val="71773525"/>
    <w:multiLevelType w:val="hybridMultilevel"/>
    <w:tmpl w:val="2806D63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7" w15:restartNumberingAfterBreak="0">
    <w:nsid w:val="7353113B"/>
    <w:multiLevelType w:val="hybridMultilevel"/>
    <w:tmpl w:val="76D66C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38C011C"/>
    <w:multiLevelType w:val="hybridMultilevel"/>
    <w:tmpl w:val="9E5E275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A25404B"/>
    <w:multiLevelType w:val="hybridMultilevel"/>
    <w:tmpl w:val="610A52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7828FF"/>
    <w:multiLevelType w:val="hybridMultilevel"/>
    <w:tmpl w:val="055E60EE"/>
    <w:lvl w:ilvl="0" w:tplc="140C0005">
      <w:start w:val="1"/>
      <w:numFmt w:val="bullet"/>
      <w:lvlText w:val=""/>
      <w:lvlJc w:val="left"/>
      <w:pPr>
        <w:ind w:left="1117" w:hanging="360"/>
      </w:pPr>
      <w:rPr>
        <w:rFonts w:ascii="Wingdings" w:hAnsi="Wingdings" w:hint="default"/>
      </w:rPr>
    </w:lvl>
    <w:lvl w:ilvl="1" w:tplc="140C0003" w:tentative="1">
      <w:start w:val="1"/>
      <w:numFmt w:val="bullet"/>
      <w:lvlText w:val="o"/>
      <w:lvlJc w:val="left"/>
      <w:pPr>
        <w:ind w:left="1837" w:hanging="360"/>
      </w:pPr>
      <w:rPr>
        <w:rFonts w:ascii="Courier New" w:hAnsi="Courier New" w:cs="Courier New" w:hint="default"/>
      </w:rPr>
    </w:lvl>
    <w:lvl w:ilvl="2" w:tplc="140C0005" w:tentative="1">
      <w:start w:val="1"/>
      <w:numFmt w:val="bullet"/>
      <w:lvlText w:val=""/>
      <w:lvlJc w:val="left"/>
      <w:pPr>
        <w:ind w:left="2557" w:hanging="360"/>
      </w:pPr>
      <w:rPr>
        <w:rFonts w:ascii="Wingdings" w:hAnsi="Wingdings" w:hint="default"/>
      </w:rPr>
    </w:lvl>
    <w:lvl w:ilvl="3" w:tplc="140C0001" w:tentative="1">
      <w:start w:val="1"/>
      <w:numFmt w:val="bullet"/>
      <w:lvlText w:val=""/>
      <w:lvlJc w:val="left"/>
      <w:pPr>
        <w:ind w:left="3277" w:hanging="360"/>
      </w:pPr>
      <w:rPr>
        <w:rFonts w:ascii="Symbol" w:hAnsi="Symbol" w:hint="default"/>
      </w:rPr>
    </w:lvl>
    <w:lvl w:ilvl="4" w:tplc="140C0003" w:tentative="1">
      <w:start w:val="1"/>
      <w:numFmt w:val="bullet"/>
      <w:lvlText w:val="o"/>
      <w:lvlJc w:val="left"/>
      <w:pPr>
        <w:ind w:left="3997" w:hanging="360"/>
      </w:pPr>
      <w:rPr>
        <w:rFonts w:ascii="Courier New" w:hAnsi="Courier New" w:cs="Courier New" w:hint="default"/>
      </w:rPr>
    </w:lvl>
    <w:lvl w:ilvl="5" w:tplc="140C0005" w:tentative="1">
      <w:start w:val="1"/>
      <w:numFmt w:val="bullet"/>
      <w:lvlText w:val=""/>
      <w:lvlJc w:val="left"/>
      <w:pPr>
        <w:ind w:left="4717" w:hanging="360"/>
      </w:pPr>
      <w:rPr>
        <w:rFonts w:ascii="Wingdings" w:hAnsi="Wingdings" w:hint="default"/>
      </w:rPr>
    </w:lvl>
    <w:lvl w:ilvl="6" w:tplc="140C0001" w:tentative="1">
      <w:start w:val="1"/>
      <w:numFmt w:val="bullet"/>
      <w:lvlText w:val=""/>
      <w:lvlJc w:val="left"/>
      <w:pPr>
        <w:ind w:left="5437" w:hanging="360"/>
      </w:pPr>
      <w:rPr>
        <w:rFonts w:ascii="Symbol" w:hAnsi="Symbol" w:hint="default"/>
      </w:rPr>
    </w:lvl>
    <w:lvl w:ilvl="7" w:tplc="140C0003" w:tentative="1">
      <w:start w:val="1"/>
      <w:numFmt w:val="bullet"/>
      <w:lvlText w:val="o"/>
      <w:lvlJc w:val="left"/>
      <w:pPr>
        <w:ind w:left="6157" w:hanging="360"/>
      </w:pPr>
      <w:rPr>
        <w:rFonts w:ascii="Courier New" w:hAnsi="Courier New" w:cs="Courier New" w:hint="default"/>
      </w:rPr>
    </w:lvl>
    <w:lvl w:ilvl="8" w:tplc="140C0005" w:tentative="1">
      <w:start w:val="1"/>
      <w:numFmt w:val="bullet"/>
      <w:lvlText w:val=""/>
      <w:lvlJc w:val="left"/>
      <w:pPr>
        <w:ind w:left="6877"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5"/>
  </w:num>
  <w:num w:numId="8">
    <w:abstractNumId w:val="11"/>
  </w:num>
  <w:num w:numId="9">
    <w:abstractNumId w:val="29"/>
  </w:num>
  <w:num w:numId="10">
    <w:abstractNumId w:val="19"/>
  </w:num>
  <w:num w:numId="11">
    <w:abstractNumId w:val="18"/>
  </w:num>
  <w:num w:numId="12">
    <w:abstractNumId w:val="38"/>
  </w:num>
  <w:num w:numId="13">
    <w:abstractNumId w:val="36"/>
  </w:num>
  <w:num w:numId="14">
    <w:abstractNumId w:val="46"/>
  </w:num>
  <w:num w:numId="15">
    <w:abstractNumId w:val="17"/>
  </w:num>
  <w:num w:numId="16">
    <w:abstractNumId w:val="7"/>
  </w:num>
  <w:num w:numId="17">
    <w:abstractNumId w:val="32"/>
  </w:num>
  <w:num w:numId="18">
    <w:abstractNumId w:val="14"/>
  </w:num>
  <w:num w:numId="19">
    <w:abstractNumId w:val="16"/>
  </w:num>
  <w:num w:numId="20">
    <w:abstractNumId w:val="26"/>
  </w:num>
  <w:num w:numId="21">
    <w:abstractNumId w:val="44"/>
  </w:num>
  <w:num w:numId="22">
    <w:abstractNumId w:val="8"/>
  </w:num>
  <w:num w:numId="23">
    <w:abstractNumId w:val="22"/>
  </w:num>
  <w:num w:numId="24">
    <w:abstractNumId w:val="42"/>
  </w:num>
  <w:num w:numId="25">
    <w:abstractNumId w:val="34"/>
  </w:num>
  <w:num w:numId="26">
    <w:abstractNumId w:val="20"/>
  </w:num>
  <w:num w:numId="27">
    <w:abstractNumId w:val="40"/>
  </w:num>
  <w:num w:numId="28">
    <w:abstractNumId w:val="37"/>
  </w:num>
  <w:num w:numId="29">
    <w:abstractNumId w:val="12"/>
  </w:num>
  <w:num w:numId="30">
    <w:abstractNumId w:val="27"/>
  </w:num>
  <w:num w:numId="31">
    <w:abstractNumId w:val="30"/>
  </w:num>
  <w:num w:numId="32">
    <w:abstractNumId w:val="39"/>
  </w:num>
  <w:num w:numId="33">
    <w:abstractNumId w:val="35"/>
  </w:num>
  <w:num w:numId="34">
    <w:abstractNumId w:val="50"/>
  </w:num>
  <w:num w:numId="35">
    <w:abstractNumId w:val="25"/>
  </w:num>
  <w:num w:numId="36">
    <w:abstractNumId w:val="24"/>
  </w:num>
  <w:num w:numId="37">
    <w:abstractNumId w:val="41"/>
  </w:num>
  <w:num w:numId="38">
    <w:abstractNumId w:val="10"/>
  </w:num>
  <w:num w:numId="39">
    <w:abstractNumId w:val="13"/>
  </w:num>
  <w:num w:numId="40">
    <w:abstractNumId w:val="43"/>
  </w:num>
  <w:num w:numId="41">
    <w:abstractNumId w:val="9"/>
  </w:num>
  <w:num w:numId="42">
    <w:abstractNumId w:val="48"/>
  </w:num>
  <w:num w:numId="43">
    <w:abstractNumId w:val="45"/>
  </w:num>
  <w:num w:numId="44">
    <w:abstractNumId w:val="6"/>
  </w:num>
  <w:num w:numId="45">
    <w:abstractNumId w:val="21"/>
  </w:num>
  <w:num w:numId="46">
    <w:abstractNumId w:val="28"/>
  </w:num>
  <w:num w:numId="47">
    <w:abstractNumId w:val="23"/>
  </w:num>
  <w:num w:numId="48">
    <w:abstractNumId w:val="49"/>
  </w:num>
  <w:num w:numId="49">
    <w:abstractNumId w:val="31"/>
  </w:num>
  <w:num w:numId="50">
    <w:abstractNumId w:val="47"/>
  </w:num>
  <w:num w:numId="51">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4">
      <o:colormru v:ext="edit" colors="#8594c5"/>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C21"/>
    <w:rsid w:val="000011F8"/>
    <w:rsid w:val="00001C97"/>
    <w:rsid w:val="000022C6"/>
    <w:rsid w:val="00002AB0"/>
    <w:rsid w:val="00002FFA"/>
    <w:rsid w:val="00003AD6"/>
    <w:rsid w:val="000042F5"/>
    <w:rsid w:val="000046F1"/>
    <w:rsid w:val="000049DA"/>
    <w:rsid w:val="00004F54"/>
    <w:rsid w:val="00005401"/>
    <w:rsid w:val="00005E82"/>
    <w:rsid w:val="000060E8"/>
    <w:rsid w:val="0000667D"/>
    <w:rsid w:val="00007392"/>
    <w:rsid w:val="00007AB9"/>
    <w:rsid w:val="000106FF"/>
    <w:rsid w:val="00010F16"/>
    <w:rsid w:val="0001179B"/>
    <w:rsid w:val="00012675"/>
    <w:rsid w:val="00013C49"/>
    <w:rsid w:val="00015760"/>
    <w:rsid w:val="00015AD3"/>
    <w:rsid w:val="000174A7"/>
    <w:rsid w:val="00017855"/>
    <w:rsid w:val="00020CA4"/>
    <w:rsid w:val="00021C35"/>
    <w:rsid w:val="000227E0"/>
    <w:rsid w:val="00024498"/>
    <w:rsid w:val="000244D6"/>
    <w:rsid w:val="00024808"/>
    <w:rsid w:val="000248EA"/>
    <w:rsid w:val="00025940"/>
    <w:rsid w:val="00026A2E"/>
    <w:rsid w:val="00026F59"/>
    <w:rsid w:val="00027521"/>
    <w:rsid w:val="0003038A"/>
    <w:rsid w:val="00030E77"/>
    <w:rsid w:val="00031F0B"/>
    <w:rsid w:val="00032AAE"/>
    <w:rsid w:val="00033AEB"/>
    <w:rsid w:val="00034566"/>
    <w:rsid w:val="000345F8"/>
    <w:rsid w:val="000346A7"/>
    <w:rsid w:val="00036192"/>
    <w:rsid w:val="00041DD4"/>
    <w:rsid w:val="00042460"/>
    <w:rsid w:val="000429F6"/>
    <w:rsid w:val="00043C51"/>
    <w:rsid w:val="000445CA"/>
    <w:rsid w:val="0004495D"/>
    <w:rsid w:val="0004499A"/>
    <w:rsid w:val="00044DF4"/>
    <w:rsid w:val="00045D7B"/>
    <w:rsid w:val="000464F9"/>
    <w:rsid w:val="00046B17"/>
    <w:rsid w:val="00050838"/>
    <w:rsid w:val="000514C1"/>
    <w:rsid w:val="000515AD"/>
    <w:rsid w:val="00052B6B"/>
    <w:rsid w:val="00053540"/>
    <w:rsid w:val="0005357B"/>
    <w:rsid w:val="00053613"/>
    <w:rsid w:val="000538D9"/>
    <w:rsid w:val="000539B4"/>
    <w:rsid w:val="00053CD2"/>
    <w:rsid w:val="00054380"/>
    <w:rsid w:val="000549F7"/>
    <w:rsid w:val="00055733"/>
    <w:rsid w:val="00056120"/>
    <w:rsid w:val="00056340"/>
    <w:rsid w:val="00056971"/>
    <w:rsid w:val="0005783E"/>
    <w:rsid w:val="00060004"/>
    <w:rsid w:val="00060055"/>
    <w:rsid w:val="00060ED6"/>
    <w:rsid w:val="00061164"/>
    <w:rsid w:val="00061B5F"/>
    <w:rsid w:val="0006259E"/>
    <w:rsid w:val="000632ED"/>
    <w:rsid w:val="00063F99"/>
    <w:rsid w:val="00064824"/>
    <w:rsid w:val="0006560C"/>
    <w:rsid w:val="00066DAA"/>
    <w:rsid w:val="00066E95"/>
    <w:rsid w:val="000673AF"/>
    <w:rsid w:val="0006761C"/>
    <w:rsid w:val="000679B5"/>
    <w:rsid w:val="000703BE"/>
    <w:rsid w:val="00070E38"/>
    <w:rsid w:val="0007167C"/>
    <w:rsid w:val="00071C09"/>
    <w:rsid w:val="00072D64"/>
    <w:rsid w:val="0007390C"/>
    <w:rsid w:val="0007595A"/>
    <w:rsid w:val="00075B3A"/>
    <w:rsid w:val="00075F77"/>
    <w:rsid w:val="00076AEA"/>
    <w:rsid w:val="00076EB2"/>
    <w:rsid w:val="00077239"/>
    <w:rsid w:val="000774C6"/>
    <w:rsid w:val="00080F44"/>
    <w:rsid w:val="00081939"/>
    <w:rsid w:val="00081B17"/>
    <w:rsid w:val="00081DAC"/>
    <w:rsid w:val="00081E2B"/>
    <w:rsid w:val="0008211D"/>
    <w:rsid w:val="00083D17"/>
    <w:rsid w:val="0008463C"/>
    <w:rsid w:val="00084C7A"/>
    <w:rsid w:val="00084DEF"/>
    <w:rsid w:val="00084E3E"/>
    <w:rsid w:val="0008560D"/>
    <w:rsid w:val="00085ED3"/>
    <w:rsid w:val="0009419B"/>
    <w:rsid w:val="00094347"/>
    <w:rsid w:val="0009490F"/>
    <w:rsid w:val="00094AB3"/>
    <w:rsid w:val="00095B74"/>
    <w:rsid w:val="00095C34"/>
    <w:rsid w:val="000965C2"/>
    <w:rsid w:val="00096A5C"/>
    <w:rsid w:val="000974DD"/>
    <w:rsid w:val="000A0A60"/>
    <w:rsid w:val="000A17AD"/>
    <w:rsid w:val="000A247A"/>
    <w:rsid w:val="000A360E"/>
    <w:rsid w:val="000A3DF6"/>
    <w:rsid w:val="000A434F"/>
    <w:rsid w:val="000A47B2"/>
    <w:rsid w:val="000A505B"/>
    <w:rsid w:val="000A58CC"/>
    <w:rsid w:val="000A7546"/>
    <w:rsid w:val="000B0D63"/>
    <w:rsid w:val="000B0E45"/>
    <w:rsid w:val="000B172F"/>
    <w:rsid w:val="000B19FF"/>
    <w:rsid w:val="000B274D"/>
    <w:rsid w:val="000B3382"/>
    <w:rsid w:val="000B342C"/>
    <w:rsid w:val="000B3BF7"/>
    <w:rsid w:val="000B4CE1"/>
    <w:rsid w:val="000B654C"/>
    <w:rsid w:val="000B67A9"/>
    <w:rsid w:val="000B7039"/>
    <w:rsid w:val="000B7DCD"/>
    <w:rsid w:val="000C1222"/>
    <w:rsid w:val="000C1551"/>
    <w:rsid w:val="000C1B83"/>
    <w:rsid w:val="000C3C3B"/>
    <w:rsid w:val="000C4686"/>
    <w:rsid w:val="000C56CD"/>
    <w:rsid w:val="000C681B"/>
    <w:rsid w:val="000C6CE8"/>
    <w:rsid w:val="000D0373"/>
    <w:rsid w:val="000D0CED"/>
    <w:rsid w:val="000D1BB7"/>
    <w:rsid w:val="000D1E2E"/>
    <w:rsid w:val="000D2790"/>
    <w:rsid w:val="000D3739"/>
    <w:rsid w:val="000D3773"/>
    <w:rsid w:val="000D46F5"/>
    <w:rsid w:val="000D4746"/>
    <w:rsid w:val="000D4878"/>
    <w:rsid w:val="000D5853"/>
    <w:rsid w:val="000D6374"/>
    <w:rsid w:val="000D6681"/>
    <w:rsid w:val="000D6DDA"/>
    <w:rsid w:val="000E03AD"/>
    <w:rsid w:val="000E0F64"/>
    <w:rsid w:val="000E19A7"/>
    <w:rsid w:val="000E1F8A"/>
    <w:rsid w:val="000E2281"/>
    <w:rsid w:val="000E249B"/>
    <w:rsid w:val="000E2CC0"/>
    <w:rsid w:val="000E2CFD"/>
    <w:rsid w:val="000E31AA"/>
    <w:rsid w:val="000E57E2"/>
    <w:rsid w:val="000E6270"/>
    <w:rsid w:val="000E67B4"/>
    <w:rsid w:val="000E67B7"/>
    <w:rsid w:val="000F02C6"/>
    <w:rsid w:val="000F05F9"/>
    <w:rsid w:val="000F06F3"/>
    <w:rsid w:val="000F0714"/>
    <w:rsid w:val="000F0B8C"/>
    <w:rsid w:val="000F1020"/>
    <w:rsid w:val="000F1272"/>
    <w:rsid w:val="000F1F7F"/>
    <w:rsid w:val="000F260B"/>
    <w:rsid w:val="000F28BF"/>
    <w:rsid w:val="000F4DA4"/>
    <w:rsid w:val="000F5233"/>
    <w:rsid w:val="000F5D70"/>
    <w:rsid w:val="000F67B9"/>
    <w:rsid w:val="000F69CF"/>
    <w:rsid w:val="000F6DB6"/>
    <w:rsid w:val="001013A0"/>
    <w:rsid w:val="0010239E"/>
    <w:rsid w:val="001037E2"/>
    <w:rsid w:val="00106D74"/>
    <w:rsid w:val="001073EB"/>
    <w:rsid w:val="001077CC"/>
    <w:rsid w:val="00107A66"/>
    <w:rsid w:val="00110F8E"/>
    <w:rsid w:val="00111F04"/>
    <w:rsid w:val="00111FC4"/>
    <w:rsid w:val="00114806"/>
    <w:rsid w:val="00115D67"/>
    <w:rsid w:val="0011600E"/>
    <w:rsid w:val="001161A9"/>
    <w:rsid w:val="001171E9"/>
    <w:rsid w:val="00117207"/>
    <w:rsid w:val="00117478"/>
    <w:rsid w:val="00117A1F"/>
    <w:rsid w:val="00117BC4"/>
    <w:rsid w:val="00120FB9"/>
    <w:rsid w:val="00121F66"/>
    <w:rsid w:val="00122236"/>
    <w:rsid w:val="00122CE6"/>
    <w:rsid w:val="0012329F"/>
    <w:rsid w:val="001255B2"/>
    <w:rsid w:val="001257DD"/>
    <w:rsid w:val="0012596E"/>
    <w:rsid w:val="00125B31"/>
    <w:rsid w:val="001268A8"/>
    <w:rsid w:val="00127F9A"/>
    <w:rsid w:val="00131013"/>
    <w:rsid w:val="0013173E"/>
    <w:rsid w:val="00132CF9"/>
    <w:rsid w:val="00133006"/>
    <w:rsid w:val="001332B5"/>
    <w:rsid w:val="00134DE4"/>
    <w:rsid w:val="00135C38"/>
    <w:rsid w:val="00136C18"/>
    <w:rsid w:val="00140314"/>
    <w:rsid w:val="00140693"/>
    <w:rsid w:val="00140D74"/>
    <w:rsid w:val="00141C36"/>
    <w:rsid w:val="00141D40"/>
    <w:rsid w:val="00141F0C"/>
    <w:rsid w:val="00143052"/>
    <w:rsid w:val="001431C5"/>
    <w:rsid w:val="00143AFB"/>
    <w:rsid w:val="00143D09"/>
    <w:rsid w:val="00144C0D"/>
    <w:rsid w:val="001469C3"/>
    <w:rsid w:val="00146ED6"/>
    <w:rsid w:val="001470B2"/>
    <w:rsid w:val="001474AE"/>
    <w:rsid w:val="00150AFF"/>
    <w:rsid w:val="00151587"/>
    <w:rsid w:val="00151E9E"/>
    <w:rsid w:val="00152B71"/>
    <w:rsid w:val="0015426B"/>
    <w:rsid w:val="001549C6"/>
    <w:rsid w:val="001554BA"/>
    <w:rsid w:val="00155687"/>
    <w:rsid w:val="00155764"/>
    <w:rsid w:val="00156D3B"/>
    <w:rsid w:val="00156EC0"/>
    <w:rsid w:val="00157392"/>
    <w:rsid w:val="001575C3"/>
    <w:rsid w:val="00160327"/>
    <w:rsid w:val="00160480"/>
    <w:rsid w:val="00160515"/>
    <w:rsid w:val="001618B9"/>
    <w:rsid w:val="00161C23"/>
    <w:rsid w:val="00161F64"/>
    <w:rsid w:val="00161FA0"/>
    <w:rsid w:val="0016260C"/>
    <w:rsid w:val="00162D71"/>
    <w:rsid w:val="00163E66"/>
    <w:rsid w:val="0016434F"/>
    <w:rsid w:val="00164708"/>
    <w:rsid w:val="00165275"/>
    <w:rsid w:val="00166C42"/>
    <w:rsid w:val="00167CDD"/>
    <w:rsid w:val="00167D03"/>
    <w:rsid w:val="00167D4D"/>
    <w:rsid w:val="001702E3"/>
    <w:rsid w:val="001706A5"/>
    <w:rsid w:val="00172D1E"/>
    <w:rsid w:val="00172E50"/>
    <w:rsid w:val="00172FED"/>
    <w:rsid w:val="00173357"/>
    <w:rsid w:val="00173758"/>
    <w:rsid w:val="00173E1E"/>
    <w:rsid w:val="0017457E"/>
    <w:rsid w:val="001750A9"/>
    <w:rsid w:val="0017665C"/>
    <w:rsid w:val="00176841"/>
    <w:rsid w:val="001816F0"/>
    <w:rsid w:val="00182722"/>
    <w:rsid w:val="00183047"/>
    <w:rsid w:val="00183B82"/>
    <w:rsid w:val="00184274"/>
    <w:rsid w:val="001849B6"/>
    <w:rsid w:val="00185B82"/>
    <w:rsid w:val="00186145"/>
    <w:rsid w:val="0018752C"/>
    <w:rsid w:val="00187B04"/>
    <w:rsid w:val="00187EBC"/>
    <w:rsid w:val="00187FEA"/>
    <w:rsid w:val="00190155"/>
    <w:rsid w:val="00191307"/>
    <w:rsid w:val="00191424"/>
    <w:rsid w:val="0019235B"/>
    <w:rsid w:val="00192D03"/>
    <w:rsid w:val="00193912"/>
    <w:rsid w:val="001946B7"/>
    <w:rsid w:val="00194FAD"/>
    <w:rsid w:val="00195A98"/>
    <w:rsid w:val="00195BD9"/>
    <w:rsid w:val="00196FD8"/>
    <w:rsid w:val="00197344"/>
    <w:rsid w:val="001A1840"/>
    <w:rsid w:val="001A1A19"/>
    <w:rsid w:val="001A1A4C"/>
    <w:rsid w:val="001A1EE6"/>
    <w:rsid w:val="001A276A"/>
    <w:rsid w:val="001A2F0E"/>
    <w:rsid w:val="001A31DF"/>
    <w:rsid w:val="001A3505"/>
    <w:rsid w:val="001A4356"/>
    <w:rsid w:val="001A4BC6"/>
    <w:rsid w:val="001A5105"/>
    <w:rsid w:val="001A63D6"/>
    <w:rsid w:val="001A739E"/>
    <w:rsid w:val="001B09C3"/>
    <w:rsid w:val="001B19CA"/>
    <w:rsid w:val="001B1B5D"/>
    <w:rsid w:val="001B1F38"/>
    <w:rsid w:val="001B2116"/>
    <w:rsid w:val="001B274D"/>
    <w:rsid w:val="001B2A43"/>
    <w:rsid w:val="001B31FB"/>
    <w:rsid w:val="001B359E"/>
    <w:rsid w:val="001B3876"/>
    <w:rsid w:val="001B4C47"/>
    <w:rsid w:val="001B506C"/>
    <w:rsid w:val="001B647B"/>
    <w:rsid w:val="001B6699"/>
    <w:rsid w:val="001B7595"/>
    <w:rsid w:val="001B75FB"/>
    <w:rsid w:val="001C0BF7"/>
    <w:rsid w:val="001C23C1"/>
    <w:rsid w:val="001C2E2E"/>
    <w:rsid w:val="001C2F1E"/>
    <w:rsid w:val="001C4A70"/>
    <w:rsid w:val="001C5151"/>
    <w:rsid w:val="001C55B8"/>
    <w:rsid w:val="001C5B54"/>
    <w:rsid w:val="001C5F31"/>
    <w:rsid w:val="001D0284"/>
    <w:rsid w:val="001D0E5D"/>
    <w:rsid w:val="001D1FDC"/>
    <w:rsid w:val="001D38B5"/>
    <w:rsid w:val="001D487F"/>
    <w:rsid w:val="001D54BF"/>
    <w:rsid w:val="001D5B1E"/>
    <w:rsid w:val="001D731D"/>
    <w:rsid w:val="001E0197"/>
    <w:rsid w:val="001E0D03"/>
    <w:rsid w:val="001E1C90"/>
    <w:rsid w:val="001E2445"/>
    <w:rsid w:val="001E2E7B"/>
    <w:rsid w:val="001E36A3"/>
    <w:rsid w:val="001E403E"/>
    <w:rsid w:val="001E4F13"/>
    <w:rsid w:val="001E500B"/>
    <w:rsid w:val="001E537C"/>
    <w:rsid w:val="001E5D90"/>
    <w:rsid w:val="001E724E"/>
    <w:rsid w:val="001E79F9"/>
    <w:rsid w:val="001F04AC"/>
    <w:rsid w:val="001F36DA"/>
    <w:rsid w:val="001F42D7"/>
    <w:rsid w:val="001F48D6"/>
    <w:rsid w:val="001F4F38"/>
    <w:rsid w:val="001F4FBF"/>
    <w:rsid w:val="001F5794"/>
    <w:rsid w:val="001F57AC"/>
    <w:rsid w:val="001F57F2"/>
    <w:rsid w:val="001F5B6A"/>
    <w:rsid w:val="001F6186"/>
    <w:rsid w:val="001F61BA"/>
    <w:rsid w:val="001F651A"/>
    <w:rsid w:val="001F65A6"/>
    <w:rsid w:val="001F664B"/>
    <w:rsid w:val="001F66A1"/>
    <w:rsid w:val="001F6F2E"/>
    <w:rsid w:val="001F78E6"/>
    <w:rsid w:val="00200D4E"/>
    <w:rsid w:val="00200DE3"/>
    <w:rsid w:val="0020120C"/>
    <w:rsid w:val="0020192B"/>
    <w:rsid w:val="00202230"/>
    <w:rsid w:val="0020255A"/>
    <w:rsid w:val="00202D9A"/>
    <w:rsid w:val="0020340A"/>
    <w:rsid w:val="0020346C"/>
    <w:rsid w:val="00205441"/>
    <w:rsid w:val="002056F6"/>
    <w:rsid w:val="002063B5"/>
    <w:rsid w:val="0020772D"/>
    <w:rsid w:val="00210591"/>
    <w:rsid w:val="00210797"/>
    <w:rsid w:val="00210D2F"/>
    <w:rsid w:val="00211EF5"/>
    <w:rsid w:val="0021248F"/>
    <w:rsid w:val="00212607"/>
    <w:rsid w:val="002128B5"/>
    <w:rsid w:val="00212BA2"/>
    <w:rsid w:val="00213A97"/>
    <w:rsid w:val="00215102"/>
    <w:rsid w:val="002151EB"/>
    <w:rsid w:val="00215FF2"/>
    <w:rsid w:val="0021705D"/>
    <w:rsid w:val="00220103"/>
    <w:rsid w:val="00220ED8"/>
    <w:rsid w:val="00222D37"/>
    <w:rsid w:val="002236B6"/>
    <w:rsid w:val="002237B9"/>
    <w:rsid w:val="00223DF4"/>
    <w:rsid w:val="00224443"/>
    <w:rsid w:val="00224675"/>
    <w:rsid w:val="00224C05"/>
    <w:rsid w:val="00225425"/>
    <w:rsid w:val="002262DF"/>
    <w:rsid w:val="0022673E"/>
    <w:rsid w:val="00227A6D"/>
    <w:rsid w:val="00227E6F"/>
    <w:rsid w:val="0023184C"/>
    <w:rsid w:val="00232AA4"/>
    <w:rsid w:val="00232BE0"/>
    <w:rsid w:val="002333B9"/>
    <w:rsid w:val="00233C18"/>
    <w:rsid w:val="002349BE"/>
    <w:rsid w:val="00234EF7"/>
    <w:rsid w:val="00235300"/>
    <w:rsid w:val="002354EA"/>
    <w:rsid w:val="0023580A"/>
    <w:rsid w:val="002361CD"/>
    <w:rsid w:val="00236BC7"/>
    <w:rsid w:val="00236E74"/>
    <w:rsid w:val="00237A6C"/>
    <w:rsid w:val="00240360"/>
    <w:rsid w:val="002403A1"/>
    <w:rsid w:val="0024059D"/>
    <w:rsid w:val="002405CA"/>
    <w:rsid w:val="0024115E"/>
    <w:rsid w:val="00241ADA"/>
    <w:rsid w:val="00242202"/>
    <w:rsid w:val="002426A1"/>
    <w:rsid w:val="00243335"/>
    <w:rsid w:val="00243E73"/>
    <w:rsid w:val="0024436E"/>
    <w:rsid w:val="00244917"/>
    <w:rsid w:val="00244951"/>
    <w:rsid w:val="00244B8A"/>
    <w:rsid w:val="00246323"/>
    <w:rsid w:val="00247288"/>
    <w:rsid w:val="002518C1"/>
    <w:rsid w:val="00251A9A"/>
    <w:rsid w:val="002525ED"/>
    <w:rsid w:val="00252A79"/>
    <w:rsid w:val="00252CA6"/>
    <w:rsid w:val="00252EE3"/>
    <w:rsid w:val="00252FBD"/>
    <w:rsid w:val="00255805"/>
    <w:rsid w:val="002559AF"/>
    <w:rsid w:val="00256676"/>
    <w:rsid w:val="00256FD0"/>
    <w:rsid w:val="0025764F"/>
    <w:rsid w:val="002576CB"/>
    <w:rsid w:val="00257789"/>
    <w:rsid w:val="00257E41"/>
    <w:rsid w:val="00260217"/>
    <w:rsid w:val="00260582"/>
    <w:rsid w:val="00260B77"/>
    <w:rsid w:val="00260D53"/>
    <w:rsid w:val="00262415"/>
    <w:rsid w:val="00262421"/>
    <w:rsid w:val="00263349"/>
    <w:rsid w:val="00263735"/>
    <w:rsid w:val="00263A2C"/>
    <w:rsid w:val="00263F24"/>
    <w:rsid w:val="00264114"/>
    <w:rsid w:val="002658ED"/>
    <w:rsid w:val="00267DBE"/>
    <w:rsid w:val="00270757"/>
    <w:rsid w:val="00270CFF"/>
    <w:rsid w:val="0027159E"/>
    <w:rsid w:val="00271614"/>
    <w:rsid w:val="00272171"/>
    <w:rsid w:val="00272705"/>
    <w:rsid w:val="00273122"/>
    <w:rsid w:val="00273EFE"/>
    <w:rsid w:val="00276947"/>
    <w:rsid w:val="00276EA2"/>
    <w:rsid w:val="0027790B"/>
    <w:rsid w:val="00280631"/>
    <w:rsid w:val="0028108A"/>
    <w:rsid w:val="002819DA"/>
    <w:rsid w:val="00282732"/>
    <w:rsid w:val="0028282F"/>
    <w:rsid w:val="00283132"/>
    <w:rsid w:val="00283D5F"/>
    <w:rsid w:val="00283E2C"/>
    <w:rsid w:val="00284737"/>
    <w:rsid w:val="002864F8"/>
    <w:rsid w:val="0028796F"/>
    <w:rsid w:val="00290512"/>
    <w:rsid w:val="002912AE"/>
    <w:rsid w:val="00291712"/>
    <w:rsid w:val="00291BE0"/>
    <w:rsid w:val="00292B29"/>
    <w:rsid w:val="002942FA"/>
    <w:rsid w:val="00294D2D"/>
    <w:rsid w:val="00295248"/>
    <w:rsid w:val="002954D2"/>
    <w:rsid w:val="0029676C"/>
    <w:rsid w:val="00296B23"/>
    <w:rsid w:val="00297933"/>
    <w:rsid w:val="002A0838"/>
    <w:rsid w:val="002A168D"/>
    <w:rsid w:val="002A20C0"/>
    <w:rsid w:val="002A2D8D"/>
    <w:rsid w:val="002A335C"/>
    <w:rsid w:val="002A42B8"/>
    <w:rsid w:val="002A4A4C"/>
    <w:rsid w:val="002A4FBE"/>
    <w:rsid w:val="002A6071"/>
    <w:rsid w:val="002B0A74"/>
    <w:rsid w:val="002B2671"/>
    <w:rsid w:val="002B34CE"/>
    <w:rsid w:val="002B3B85"/>
    <w:rsid w:val="002B57B3"/>
    <w:rsid w:val="002B5F77"/>
    <w:rsid w:val="002B7B68"/>
    <w:rsid w:val="002B7C7B"/>
    <w:rsid w:val="002C08C1"/>
    <w:rsid w:val="002C09F2"/>
    <w:rsid w:val="002C13C8"/>
    <w:rsid w:val="002C2756"/>
    <w:rsid w:val="002C280A"/>
    <w:rsid w:val="002C2838"/>
    <w:rsid w:val="002C3989"/>
    <w:rsid w:val="002C50B8"/>
    <w:rsid w:val="002C7F91"/>
    <w:rsid w:val="002D0271"/>
    <w:rsid w:val="002D16E7"/>
    <w:rsid w:val="002D1AB1"/>
    <w:rsid w:val="002D218A"/>
    <w:rsid w:val="002D2E84"/>
    <w:rsid w:val="002D48AC"/>
    <w:rsid w:val="002D56F9"/>
    <w:rsid w:val="002D6B3E"/>
    <w:rsid w:val="002D7525"/>
    <w:rsid w:val="002E03C1"/>
    <w:rsid w:val="002E0F6F"/>
    <w:rsid w:val="002E24C6"/>
    <w:rsid w:val="002E31BE"/>
    <w:rsid w:val="002E3453"/>
    <w:rsid w:val="002E46FF"/>
    <w:rsid w:val="002E535E"/>
    <w:rsid w:val="002E5742"/>
    <w:rsid w:val="002E5BBF"/>
    <w:rsid w:val="002E6300"/>
    <w:rsid w:val="002E63FC"/>
    <w:rsid w:val="002E7433"/>
    <w:rsid w:val="002E7C54"/>
    <w:rsid w:val="002E7EC8"/>
    <w:rsid w:val="002F0159"/>
    <w:rsid w:val="002F05EB"/>
    <w:rsid w:val="002F0DFB"/>
    <w:rsid w:val="002F13D9"/>
    <w:rsid w:val="002F1B73"/>
    <w:rsid w:val="002F20E0"/>
    <w:rsid w:val="002F2269"/>
    <w:rsid w:val="002F342F"/>
    <w:rsid w:val="002F37C7"/>
    <w:rsid w:val="002F46A5"/>
    <w:rsid w:val="002F4A39"/>
    <w:rsid w:val="002F5090"/>
    <w:rsid w:val="002F5EC9"/>
    <w:rsid w:val="002F6351"/>
    <w:rsid w:val="002F653E"/>
    <w:rsid w:val="002F67E7"/>
    <w:rsid w:val="002F7FDF"/>
    <w:rsid w:val="003000F5"/>
    <w:rsid w:val="00300B68"/>
    <w:rsid w:val="0030114C"/>
    <w:rsid w:val="0030132D"/>
    <w:rsid w:val="00301E9B"/>
    <w:rsid w:val="00302CCA"/>
    <w:rsid w:val="00302D63"/>
    <w:rsid w:val="00303716"/>
    <w:rsid w:val="003042A8"/>
    <w:rsid w:val="003046B7"/>
    <w:rsid w:val="00304A8F"/>
    <w:rsid w:val="00305B39"/>
    <w:rsid w:val="00306107"/>
    <w:rsid w:val="003063F0"/>
    <w:rsid w:val="0030694E"/>
    <w:rsid w:val="00306F42"/>
    <w:rsid w:val="00307235"/>
    <w:rsid w:val="00307620"/>
    <w:rsid w:val="00310092"/>
    <w:rsid w:val="003108E4"/>
    <w:rsid w:val="00310AC3"/>
    <w:rsid w:val="00311B5F"/>
    <w:rsid w:val="00312018"/>
    <w:rsid w:val="0031309D"/>
    <w:rsid w:val="003130DE"/>
    <w:rsid w:val="00313255"/>
    <w:rsid w:val="00313693"/>
    <w:rsid w:val="0031392C"/>
    <w:rsid w:val="0031458D"/>
    <w:rsid w:val="00315472"/>
    <w:rsid w:val="003156DF"/>
    <w:rsid w:val="003160B3"/>
    <w:rsid w:val="003164E7"/>
    <w:rsid w:val="0031681C"/>
    <w:rsid w:val="00320268"/>
    <w:rsid w:val="00320967"/>
    <w:rsid w:val="00322030"/>
    <w:rsid w:val="003222B1"/>
    <w:rsid w:val="00324B0E"/>
    <w:rsid w:val="0032797F"/>
    <w:rsid w:val="00330089"/>
    <w:rsid w:val="00330131"/>
    <w:rsid w:val="00330404"/>
    <w:rsid w:val="00330FC5"/>
    <w:rsid w:val="00331265"/>
    <w:rsid w:val="0033233E"/>
    <w:rsid w:val="00333FFE"/>
    <w:rsid w:val="00334331"/>
    <w:rsid w:val="00334695"/>
    <w:rsid w:val="00335487"/>
    <w:rsid w:val="00336B25"/>
    <w:rsid w:val="00336C4A"/>
    <w:rsid w:val="00336EBC"/>
    <w:rsid w:val="00337180"/>
    <w:rsid w:val="003377B5"/>
    <w:rsid w:val="00337934"/>
    <w:rsid w:val="00337C9E"/>
    <w:rsid w:val="003402C7"/>
    <w:rsid w:val="003422CE"/>
    <w:rsid w:val="003436D9"/>
    <w:rsid w:val="003436F4"/>
    <w:rsid w:val="00343F9E"/>
    <w:rsid w:val="00345832"/>
    <w:rsid w:val="003460EA"/>
    <w:rsid w:val="003461ED"/>
    <w:rsid w:val="003463D4"/>
    <w:rsid w:val="0034672A"/>
    <w:rsid w:val="00347265"/>
    <w:rsid w:val="00350FCA"/>
    <w:rsid w:val="0035287B"/>
    <w:rsid w:val="00354C30"/>
    <w:rsid w:val="003552DA"/>
    <w:rsid w:val="00355427"/>
    <w:rsid w:val="00355F5F"/>
    <w:rsid w:val="003564E5"/>
    <w:rsid w:val="003565A3"/>
    <w:rsid w:val="00362822"/>
    <w:rsid w:val="00362BA1"/>
    <w:rsid w:val="00362BFF"/>
    <w:rsid w:val="003647CC"/>
    <w:rsid w:val="00364AD0"/>
    <w:rsid w:val="00365085"/>
    <w:rsid w:val="0036508F"/>
    <w:rsid w:val="003667A0"/>
    <w:rsid w:val="00371E6D"/>
    <w:rsid w:val="0037308B"/>
    <w:rsid w:val="003730DF"/>
    <w:rsid w:val="003732AD"/>
    <w:rsid w:val="0037408A"/>
    <w:rsid w:val="003746C6"/>
    <w:rsid w:val="00374BEA"/>
    <w:rsid w:val="00374CC7"/>
    <w:rsid w:val="00375071"/>
    <w:rsid w:val="0037639D"/>
    <w:rsid w:val="00377158"/>
    <w:rsid w:val="00381928"/>
    <w:rsid w:val="00382219"/>
    <w:rsid w:val="00384BD0"/>
    <w:rsid w:val="003851ED"/>
    <w:rsid w:val="00387765"/>
    <w:rsid w:val="00387D03"/>
    <w:rsid w:val="00390D1F"/>
    <w:rsid w:val="00391340"/>
    <w:rsid w:val="00391DE2"/>
    <w:rsid w:val="0039225A"/>
    <w:rsid w:val="00392777"/>
    <w:rsid w:val="00392FAE"/>
    <w:rsid w:val="003938D1"/>
    <w:rsid w:val="00393AF3"/>
    <w:rsid w:val="00395AC8"/>
    <w:rsid w:val="00396531"/>
    <w:rsid w:val="00396916"/>
    <w:rsid w:val="00397059"/>
    <w:rsid w:val="003A0890"/>
    <w:rsid w:val="003A145A"/>
    <w:rsid w:val="003A2A83"/>
    <w:rsid w:val="003A2C62"/>
    <w:rsid w:val="003A441D"/>
    <w:rsid w:val="003A5646"/>
    <w:rsid w:val="003A5B0B"/>
    <w:rsid w:val="003A6D5E"/>
    <w:rsid w:val="003A7AA4"/>
    <w:rsid w:val="003B0275"/>
    <w:rsid w:val="003B1E29"/>
    <w:rsid w:val="003B1EA9"/>
    <w:rsid w:val="003B2D38"/>
    <w:rsid w:val="003B38F4"/>
    <w:rsid w:val="003B4207"/>
    <w:rsid w:val="003B420D"/>
    <w:rsid w:val="003B485F"/>
    <w:rsid w:val="003B4E6B"/>
    <w:rsid w:val="003B503D"/>
    <w:rsid w:val="003B55F8"/>
    <w:rsid w:val="003B5A92"/>
    <w:rsid w:val="003B6BA9"/>
    <w:rsid w:val="003C085F"/>
    <w:rsid w:val="003C1365"/>
    <w:rsid w:val="003C13B4"/>
    <w:rsid w:val="003C163C"/>
    <w:rsid w:val="003C192D"/>
    <w:rsid w:val="003C1977"/>
    <w:rsid w:val="003C1CFF"/>
    <w:rsid w:val="003C1D02"/>
    <w:rsid w:val="003C2A1A"/>
    <w:rsid w:val="003C2E25"/>
    <w:rsid w:val="003C4566"/>
    <w:rsid w:val="003C503A"/>
    <w:rsid w:val="003C5F6C"/>
    <w:rsid w:val="003C7483"/>
    <w:rsid w:val="003C78E0"/>
    <w:rsid w:val="003C7D08"/>
    <w:rsid w:val="003D0651"/>
    <w:rsid w:val="003D06B7"/>
    <w:rsid w:val="003D1601"/>
    <w:rsid w:val="003D4B2E"/>
    <w:rsid w:val="003D4D69"/>
    <w:rsid w:val="003D62A6"/>
    <w:rsid w:val="003D75EA"/>
    <w:rsid w:val="003E0983"/>
    <w:rsid w:val="003E199C"/>
    <w:rsid w:val="003E2961"/>
    <w:rsid w:val="003E482F"/>
    <w:rsid w:val="003E62E0"/>
    <w:rsid w:val="003E6FD9"/>
    <w:rsid w:val="003E7CF2"/>
    <w:rsid w:val="003F00C0"/>
    <w:rsid w:val="003F19F7"/>
    <w:rsid w:val="003F1D9A"/>
    <w:rsid w:val="003F1EAA"/>
    <w:rsid w:val="003F2D18"/>
    <w:rsid w:val="003F3F30"/>
    <w:rsid w:val="003F4413"/>
    <w:rsid w:val="003F457D"/>
    <w:rsid w:val="003F60DC"/>
    <w:rsid w:val="003F71FE"/>
    <w:rsid w:val="003F7D7A"/>
    <w:rsid w:val="004003C1"/>
    <w:rsid w:val="00401175"/>
    <w:rsid w:val="00402A3A"/>
    <w:rsid w:val="00402A63"/>
    <w:rsid w:val="00403688"/>
    <w:rsid w:val="00404216"/>
    <w:rsid w:val="004043A8"/>
    <w:rsid w:val="00404515"/>
    <w:rsid w:val="00405625"/>
    <w:rsid w:val="00405765"/>
    <w:rsid w:val="0040692E"/>
    <w:rsid w:val="00406E43"/>
    <w:rsid w:val="0040738F"/>
    <w:rsid w:val="004077B8"/>
    <w:rsid w:val="00407877"/>
    <w:rsid w:val="00411037"/>
    <w:rsid w:val="00411E5E"/>
    <w:rsid w:val="004127D4"/>
    <w:rsid w:val="00412AA2"/>
    <w:rsid w:val="0041372C"/>
    <w:rsid w:val="00413C75"/>
    <w:rsid w:val="0041486D"/>
    <w:rsid w:val="00415059"/>
    <w:rsid w:val="00415494"/>
    <w:rsid w:val="00416856"/>
    <w:rsid w:val="004204CC"/>
    <w:rsid w:val="004205B3"/>
    <w:rsid w:val="00420675"/>
    <w:rsid w:val="00420CA9"/>
    <w:rsid w:val="00421C15"/>
    <w:rsid w:val="00422070"/>
    <w:rsid w:val="00422171"/>
    <w:rsid w:val="004225FB"/>
    <w:rsid w:val="00423ACC"/>
    <w:rsid w:val="00423EA9"/>
    <w:rsid w:val="00424321"/>
    <w:rsid w:val="00425A0B"/>
    <w:rsid w:val="00425D24"/>
    <w:rsid w:val="00425D3C"/>
    <w:rsid w:val="0042620B"/>
    <w:rsid w:val="00426B58"/>
    <w:rsid w:val="00426B9A"/>
    <w:rsid w:val="00427F0B"/>
    <w:rsid w:val="00430455"/>
    <w:rsid w:val="004312A6"/>
    <w:rsid w:val="00431B06"/>
    <w:rsid w:val="00432B9C"/>
    <w:rsid w:val="004341C5"/>
    <w:rsid w:val="00434705"/>
    <w:rsid w:val="004372C4"/>
    <w:rsid w:val="00437E31"/>
    <w:rsid w:val="00440895"/>
    <w:rsid w:val="004414E0"/>
    <w:rsid w:val="00442E22"/>
    <w:rsid w:val="00442F14"/>
    <w:rsid w:val="004436CB"/>
    <w:rsid w:val="0044373C"/>
    <w:rsid w:val="00443BBB"/>
    <w:rsid w:val="00445B78"/>
    <w:rsid w:val="0045142A"/>
    <w:rsid w:val="004537E0"/>
    <w:rsid w:val="00453AE2"/>
    <w:rsid w:val="00455980"/>
    <w:rsid w:val="00457C07"/>
    <w:rsid w:val="00457C0C"/>
    <w:rsid w:val="00457E8B"/>
    <w:rsid w:val="0046056D"/>
    <w:rsid w:val="00460971"/>
    <w:rsid w:val="00460C3C"/>
    <w:rsid w:val="0046325B"/>
    <w:rsid w:val="004632DA"/>
    <w:rsid w:val="00464B8F"/>
    <w:rsid w:val="00464FC6"/>
    <w:rsid w:val="00466212"/>
    <w:rsid w:val="004700CD"/>
    <w:rsid w:val="004737F0"/>
    <w:rsid w:val="00473E97"/>
    <w:rsid w:val="00474424"/>
    <w:rsid w:val="00475724"/>
    <w:rsid w:val="00475ECD"/>
    <w:rsid w:val="00481498"/>
    <w:rsid w:val="00483F42"/>
    <w:rsid w:val="004848B1"/>
    <w:rsid w:val="004851FF"/>
    <w:rsid w:val="00485BFA"/>
    <w:rsid w:val="0048613F"/>
    <w:rsid w:val="0048695C"/>
    <w:rsid w:val="00487936"/>
    <w:rsid w:val="004901A2"/>
    <w:rsid w:val="00491292"/>
    <w:rsid w:val="004914F0"/>
    <w:rsid w:val="00492D63"/>
    <w:rsid w:val="004930EE"/>
    <w:rsid w:val="004938AF"/>
    <w:rsid w:val="00494F6A"/>
    <w:rsid w:val="00496B46"/>
    <w:rsid w:val="0049739E"/>
    <w:rsid w:val="0049781F"/>
    <w:rsid w:val="004A11CD"/>
    <w:rsid w:val="004A1EC0"/>
    <w:rsid w:val="004A2B15"/>
    <w:rsid w:val="004A3156"/>
    <w:rsid w:val="004A3582"/>
    <w:rsid w:val="004A397C"/>
    <w:rsid w:val="004A3E30"/>
    <w:rsid w:val="004A41D0"/>
    <w:rsid w:val="004A42BE"/>
    <w:rsid w:val="004A44DA"/>
    <w:rsid w:val="004A4707"/>
    <w:rsid w:val="004A560A"/>
    <w:rsid w:val="004A5A26"/>
    <w:rsid w:val="004A5D90"/>
    <w:rsid w:val="004A5DDC"/>
    <w:rsid w:val="004A6460"/>
    <w:rsid w:val="004A67FD"/>
    <w:rsid w:val="004A6EE9"/>
    <w:rsid w:val="004B041A"/>
    <w:rsid w:val="004B25B0"/>
    <w:rsid w:val="004B2D00"/>
    <w:rsid w:val="004B4BEF"/>
    <w:rsid w:val="004B56AC"/>
    <w:rsid w:val="004B5CC0"/>
    <w:rsid w:val="004B64DF"/>
    <w:rsid w:val="004B6AA2"/>
    <w:rsid w:val="004B77BA"/>
    <w:rsid w:val="004C1345"/>
    <w:rsid w:val="004C15DE"/>
    <w:rsid w:val="004C1732"/>
    <w:rsid w:val="004C3E78"/>
    <w:rsid w:val="004C4CF4"/>
    <w:rsid w:val="004C5DBC"/>
    <w:rsid w:val="004C5E56"/>
    <w:rsid w:val="004D037F"/>
    <w:rsid w:val="004D101F"/>
    <w:rsid w:val="004D18C9"/>
    <w:rsid w:val="004D1A0C"/>
    <w:rsid w:val="004D21D3"/>
    <w:rsid w:val="004D23CD"/>
    <w:rsid w:val="004D2A95"/>
    <w:rsid w:val="004D2CAF"/>
    <w:rsid w:val="004D2FB6"/>
    <w:rsid w:val="004D4B6D"/>
    <w:rsid w:val="004D5591"/>
    <w:rsid w:val="004D5D82"/>
    <w:rsid w:val="004D5DD1"/>
    <w:rsid w:val="004D6823"/>
    <w:rsid w:val="004D7287"/>
    <w:rsid w:val="004D74FA"/>
    <w:rsid w:val="004E063F"/>
    <w:rsid w:val="004E06F7"/>
    <w:rsid w:val="004E0774"/>
    <w:rsid w:val="004E22E4"/>
    <w:rsid w:val="004E32FE"/>
    <w:rsid w:val="004E3645"/>
    <w:rsid w:val="004E36E0"/>
    <w:rsid w:val="004E3DC0"/>
    <w:rsid w:val="004E4477"/>
    <w:rsid w:val="004E474C"/>
    <w:rsid w:val="004E625B"/>
    <w:rsid w:val="004E7D4F"/>
    <w:rsid w:val="004F0446"/>
    <w:rsid w:val="004F180F"/>
    <w:rsid w:val="004F1823"/>
    <w:rsid w:val="004F1FE3"/>
    <w:rsid w:val="004F26B0"/>
    <w:rsid w:val="004F49D1"/>
    <w:rsid w:val="004F6416"/>
    <w:rsid w:val="004F6BD3"/>
    <w:rsid w:val="004F6DFB"/>
    <w:rsid w:val="004F7E1E"/>
    <w:rsid w:val="004F7FCE"/>
    <w:rsid w:val="00502140"/>
    <w:rsid w:val="00503A49"/>
    <w:rsid w:val="00503E0A"/>
    <w:rsid w:val="00506657"/>
    <w:rsid w:val="0050770C"/>
    <w:rsid w:val="005105F0"/>
    <w:rsid w:val="005126FD"/>
    <w:rsid w:val="00513C4A"/>
    <w:rsid w:val="00514728"/>
    <w:rsid w:val="0051499A"/>
    <w:rsid w:val="005150F7"/>
    <w:rsid w:val="00515EEC"/>
    <w:rsid w:val="00516EE7"/>
    <w:rsid w:val="00516FBD"/>
    <w:rsid w:val="00520228"/>
    <w:rsid w:val="0052070A"/>
    <w:rsid w:val="005208E5"/>
    <w:rsid w:val="0052129E"/>
    <w:rsid w:val="00521AD5"/>
    <w:rsid w:val="005228DC"/>
    <w:rsid w:val="00523217"/>
    <w:rsid w:val="00523963"/>
    <w:rsid w:val="00523F4A"/>
    <w:rsid w:val="005254AC"/>
    <w:rsid w:val="00525B44"/>
    <w:rsid w:val="00527526"/>
    <w:rsid w:val="0053028D"/>
    <w:rsid w:val="00531342"/>
    <w:rsid w:val="005324AB"/>
    <w:rsid w:val="00532B7E"/>
    <w:rsid w:val="00532CC6"/>
    <w:rsid w:val="0053455E"/>
    <w:rsid w:val="00535381"/>
    <w:rsid w:val="00535626"/>
    <w:rsid w:val="00535D82"/>
    <w:rsid w:val="005366D3"/>
    <w:rsid w:val="00537A97"/>
    <w:rsid w:val="00537BB0"/>
    <w:rsid w:val="0054030E"/>
    <w:rsid w:val="00540F63"/>
    <w:rsid w:val="00541343"/>
    <w:rsid w:val="00541D2F"/>
    <w:rsid w:val="00542B8A"/>
    <w:rsid w:val="00542F06"/>
    <w:rsid w:val="00543239"/>
    <w:rsid w:val="00543D66"/>
    <w:rsid w:val="00544FFC"/>
    <w:rsid w:val="00545876"/>
    <w:rsid w:val="00545FD1"/>
    <w:rsid w:val="005460EE"/>
    <w:rsid w:val="00547124"/>
    <w:rsid w:val="00547D38"/>
    <w:rsid w:val="005501EE"/>
    <w:rsid w:val="005523ED"/>
    <w:rsid w:val="0055265A"/>
    <w:rsid w:val="00552AB6"/>
    <w:rsid w:val="0055305C"/>
    <w:rsid w:val="005534D2"/>
    <w:rsid w:val="00554124"/>
    <w:rsid w:val="00554488"/>
    <w:rsid w:val="005547BA"/>
    <w:rsid w:val="00554B2B"/>
    <w:rsid w:val="00554BB2"/>
    <w:rsid w:val="0055554C"/>
    <w:rsid w:val="00556566"/>
    <w:rsid w:val="00556790"/>
    <w:rsid w:val="00557375"/>
    <w:rsid w:val="0056194C"/>
    <w:rsid w:val="0056220F"/>
    <w:rsid w:val="00562555"/>
    <w:rsid w:val="0056259A"/>
    <w:rsid w:val="0056358C"/>
    <w:rsid w:val="00565403"/>
    <w:rsid w:val="005657AA"/>
    <w:rsid w:val="00565949"/>
    <w:rsid w:val="005669A5"/>
    <w:rsid w:val="00566E12"/>
    <w:rsid w:val="00566E82"/>
    <w:rsid w:val="00567444"/>
    <w:rsid w:val="00567F7E"/>
    <w:rsid w:val="00570625"/>
    <w:rsid w:val="00571317"/>
    <w:rsid w:val="00572368"/>
    <w:rsid w:val="0057378C"/>
    <w:rsid w:val="00575241"/>
    <w:rsid w:val="005772A2"/>
    <w:rsid w:val="005801A7"/>
    <w:rsid w:val="00581A75"/>
    <w:rsid w:val="00581C1B"/>
    <w:rsid w:val="0058325D"/>
    <w:rsid w:val="00583612"/>
    <w:rsid w:val="005837BA"/>
    <w:rsid w:val="005837C7"/>
    <w:rsid w:val="00583B62"/>
    <w:rsid w:val="005841E2"/>
    <w:rsid w:val="00585763"/>
    <w:rsid w:val="005865DD"/>
    <w:rsid w:val="005870D5"/>
    <w:rsid w:val="00587673"/>
    <w:rsid w:val="00591221"/>
    <w:rsid w:val="00591367"/>
    <w:rsid w:val="0059163C"/>
    <w:rsid w:val="00591817"/>
    <w:rsid w:val="00591840"/>
    <w:rsid w:val="00592656"/>
    <w:rsid w:val="00593256"/>
    <w:rsid w:val="00594AA6"/>
    <w:rsid w:val="00594E6A"/>
    <w:rsid w:val="00595D64"/>
    <w:rsid w:val="005963FC"/>
    <w:rsid w:val="00597995"/>
    <w:rsid w:val="00597CB4"/>
    <w:rsid w:val="005A07CA"/>
    <w:rsid w:val="005A0B37"/>
    <w:rsid w:val="005A1CBB"/>
    <w:rsid w:val="005A2185"/>
    <w:rsid w:val="005A3022"/>
    <w:rsid w:val="005A31D8"/>
    <w:rsid w:val="005A3F37"/>
    <w:rsid w:val="005A51ED"/>
    <w:rsid w:val="005A6731"/>
    <w:rsid w:val="005A7196"/>
    <w:rsid w:val="005B103F"/>
    <w:rsid w:val="005B11FE"/>
    <w:rsid w:val="005B2582"/>
    <w:rsid w:val="005B3771"/>
    <w:rsid w:val="005B3B7C"/>
    <w:rsid w:val="005B418E"/>
    <w:rsid w:val="005B524F"/>
    <w:rsid w:val="005B691A"/>
    <w:rsid w:val="005B6C30"/>
    <w:rsid w:val="005B7185"/>
    <w:rsid w:val="005B7B6E"/>
    <w:rsid w:val="005C3B06"/>
    <w:rsid w:val="005C4487"/>
    <w:rsid w:val="005C64C8"/>
    <w:rsid w:val="005C77A1"/>
    <w:rsid w:val="005D154D"/>
    <w:rsid w:val="005D29B8"/>
    <w:rsid w:val="005D3F07"/>
    <w:rsid w:val="005D5B4D"/>
    <w:rsid w:val="005D5CB6"/>
    <w:rsid w:val="005D61D3"/>
    <w:rsid w:val="005D70F3"/>
    <w:rsid w:val="005D7331"/>
    <w:rsid w:val="005D799C"/>
    <w:rsid w:val="005D7A9E"/>
    <w:rsid w:val="005E058D"/>
    <w:rsid w:val="005E09FC"/>
    <w:rsid w:val="005E0A70"/>
    <w:rsid w:val="005E143B"/>
    <w:rsid w:val="005E18AD"/>
    <w:rsid w:val="005E322D"/>
    <w:rsid w:val="005E4235"/>
    <w:rsid w:val="005E527F"/>
    <w:rsid w:val="005E53E4"/>
    <w:rsid w:val="005E540F"/>
    <w:rsid w:val="005E6089"/>
    <w:rsid w:val="005E7F77"/>
    <w:rsid w:val="005F013E"/>
    <w:rsid w:val="005F0580"/>
    <w:rsid w:val="005F091E"/>
    <w:rsid w:val="005F0F15"/>
    <w:rsid w:val="005F14E2"/>
    <w:rsid w:val="005F20B0"/>
    <w:rsid w:val="005F37A4"/>
    <w:rsid w:val="005F4877"/>
    <w:rsid w:val="005F5D2E"/>
    <w:rsid w:val="005F6287"/>
    <w:rsid w:val="005F6348"/>
    <w:rsid w:val="005F6C18"/>
    <w:rsid w:val="005F7A35"/>
    <w:rsid w:val="006006A0"/>
    <w:rsid w:val="0060125E"/>
    <w:rsid w:val="006015F5"/>
    <w:rsid w:val="00601928"/>
    <w:rsid w:val="006022EC"/>
    <w:rsid w:val="00603E24"/>
    <w:rsid w:val="006049BB"/>
    <w:rsid w:val="00607148"/>
    <w:rsid w:val="00610927"/>
    <w:rsid w:val="00611217"/>
    <w:rsid w:val="006119C5"/>
    <w:rsid w:val="00612C7B"/>
    <w:rsid w:val="00612D6B"/>
    <w:rsid w:val="00613088"/>
    <w:rsid w:val="00613847"/>
    <w:rsid w:val="00613EAC"/>
    <w:rsid w:val="006149CC"/>
    <w:rsid w:val="006149FB"/>
    <w:rsid w:val="00615868"/>
    <w:rsid w:val="00616157"/>
    <w:rsid w:val="006162D6"/>
    <w:rsid w:val="00616BAB"/>
    <w:rsid w:val="00620F19"/>
    <w:rsid w:val="00621028"/>
    <w:rsid w:val="00621306"/>
    <w:rsid w:val="00625058"/>
    <w:rsid w:val="0062641A"/>
    <w:rsid w:val="00626869"/>
    <w:rsid w:val="00626AA8"/>
    <w:rsid w:val="00627594"/>
    <w:rsid w:val="00627DA7"/>
    <w:rsid w:val="00630DC2"/>
    <w:rsid w:val="00630EE5"/>
    <w:rsid w:val="00630FED"/>
    <w:rsid w:val="0063226C"/>
    <w:rsid w:val="006333A2"/>
    <w:rsid w:val="00633445"/>
    <w:rsid w:val="006345E0"/>
    <w:rsid w:val="006352BE"/>
    <w:rsid w:val="00636E34"/>
    <w:rsid w:val="00641A1B"/>
    <w:rsid w:val="00642756"/>
    <w:rsid w:val="00642CAB"/>
    <w:rsid w:val="006431B5"/>
    <w:rsid w:val="006439BF"/>
    <w:rsid w:val="006441C4"/>
    <w:rsid w:val="00645031"/>
    <w:rsid w:val="00645D45"/>
    <w:rsid w:val="00646631"/>
    <w:rsid w:val="00647C1B"/>
    <w:rsid w:val="00651C87"/>
    <w:rsid w:val="00653E20"/>
    <w:rsid w:val="00654061"/>
    <w:rsid w:val="00654B48"/>
    <w:rsid w:val="00656089"/>
    <w:rsid w:val="00657243"/>
    <w:rsid w:val="006574A4"/>
    <w:rsid w:val="00657639"/>
    <w:rsid w:val="0065767F"/>
    <w:rsid w:val="00657D7E"/>
    <w:rsid w:val="006610C9"/>
    <w:rsid w:val="00664E79"/>
    <w:rsid w:val="0066664B"/>
    <w:rsid w:val="00666917"/>
    <w:rsid w:val="00666996"/>
    <w:rsid w:val="00666BB1"/>
    <w:rsid w:val="00666FD6"/>
    <w:rsid w:val="00667111"/>
    <w:rsid w:val="00667D60"/>
    <w:rsid w:val="006700B7"/>
    <w:rsid w:val="006700C9"/>
    <w:rsid w:val="00670D08"/>
    <w:rsid w:val="00672110"/>
    <w:rsid w:val="006727F6"/>
    <w:rsid w:val="006745FA"/>
    <w:rsid w:val="006755F3"/>
    <w:rsid w:val="00675BA7"/>
    <w:rsid w:val="00676044"/>
    <w:rsid w:val="00676AD0"/>
    <w:rsid w:val="00677380"/>
    <w:rsid w:val="006775CD"/>
    <w:rsid w:val="006802FD"/>
    <w:rsid w:val="00680571"/>
    <w:rsid w:val="00680A90"/>
    <w:rsid w:val="00681723"/>
    <w:rsid w:val="00681F67"/>
    <w:rsid w:val="00682F87"/>
    <w:rsid w:val="00683117"/>
    <w:rsid w:val="006832EB"/>
    <w:rsid w:val="00683626"/>
    <w:rsid w:val="00683B85"/>
    <w:rsid w:val="006843AE"/>
    <w:rsid w:val="006852F3"/>
    <w:rsid w:val="00685ADB"/>
    <w:rsid w:val="00685DE5"/>
    <w:rsid w:val="006913B7"/>
    <w:rsid w:val="00691D2A"/>
    <w:rsid w:val="00692B42"/>
    <w:rsid w:val="00692BD2"/>
    <w:rsid w:val="006944C4"/>
    <w:rsid w:val="0069492E"/>
    <w:rsid w:val="00694C99"/>
    <w:rsid w:val="0069660A"/>
    <w:rsid w:val="00697F08"/>
    <w:rsid w:val="006A0020"/>
    <w:rsid w:val="006A0365"/>
    <w:rsid w:val="006A13F6"/>
    <w:rsid w:val="006A1DAA"/>
    <w:rsid w:val="006A24CE"/>
    <w:rsid w:val="006A3A8B"/>
    <w:rsid w:val="006B0464"/>
    <w:rsid w:val="006B0F3A"/>
    <w:rsid w:val="006B1FDC"/>
    <w:rsid w:val="006B2590"/>
    <w:rsid w:val="006B2BCC"/>
    <w:rsid w:val="006B2EC3"/>
    <w:rsid w:val="006B36F6"/>
    <w:rsid w:val="006B381B"/>
    <w:rsid w:val="006B45C0"/>
    <w:rsid w:val="006B4E59"/>
    <w:rsid w:val="006B5027"/>
    <w:rsid w:val="006B57B2"/>
    <w:rsid w:val="006B7547"/>
    <w:rsid w:val="006B7609"/>
    <w:rsid w:val="006C021F"/>
    <w:rsid w:val="006C06F4"/>
    <w:rsid w:val="006C1D2A"/>
    <w:rsid w:val="006C2142"/>
    <w:rsid w:val="006C360A"/>
    <w:rsid w:val="006C3824"/>
    <w:rsid w:val="006C46D7"/>
    <w:rsid w:val="006C4805"/>
    <w:rsid w:val="006C4AAF"/>
    <w:rsid w:val="006C6F94"/>
    <w:rsid w:val="006C70C9"/>
    <w:rsid w:val="006C7794"/>
    <w:rsid w:val="006D051A"/>
    <w:rsid w:val="006D0FB3"/>
    <w:rsid w:val="006D5672"/>
    <w:rsid w:val="006D5B3E"/>
    <w:rsid w:val="006D6156"/>
    <w:rsid w:val="006D70CD"/>
    <w:rsid w:val="006D73E0"/>
    <w:rsid w:val="006D763F"/>
    <w:rsid w:val="006D7D63"/>
    <w:rsid w:val="006D7E1D"/>
    <w:rsid w:val="006D7E39"/>
    <w:rsid w:val="006E00AC"/>
    <w:rsid w:val="006E1DA2"/>
    <w:rsid w:val="006E2964"/>
    <w:rsid w:val="006E2E07"/>
    <w:rsid w:val="006E3311"/>
    <w:rsid w:val="006E4807"/>
    <w:rsid w:val="006E5083"/>
    <w:rsid w:val="006E5D50"/>
    <w:rsid w:val="006E691D"/>
    <w:rsid w:val="006E6E08"/>
    <w:rsid w:val="006F18B3"/>
    <w:rsid w:val="006F1EA5"/>
    <w:rsid w:val="006F3B99"/>
    <w:rsid w:val="006F408D"/>
    <w:rsid w:val="006F5FED"/>
    <w:rsid w:val="006F7051"/>
    <w:rsid w:val="006F706C"/>
    <w:rsid w:val="006F71FB"/>
    <w:rsid w:val="006F7539"/>
    <w:rsid w:val="006F7BE2"/>
    <w:rsid w:val="00700825"/>
    <w:rsid w:val="00700E6A"/>
    <w:rsid w:val="007016A5"/>
    <w:rsid w:val="00702326"/>
    <w:rsid w:val="00703140"/>
    <w:rsid w:val="007036F4"/>
    <w:rsid w:val="00703882"/>
    <w:rsid w:val="007039C8"/>
    <w:rsid w:val="00703FA3"/>
    <w:rsid w:val="00704197"/>
    <w:rsid w:val="00705724"/>
    <w:rsid w:val="00705A6B"/>
    <w:rsid w:val="00705B6F"/>
    <w:rsid w:val="00705CBD"/>
    <w:rsid w:val="00706016"/>
    <w:rsid w:val="007060F7"/>
    <w:rsid w:val="00706C34"/>
    <w:rsid w:val="00707276"/>
    <w:rsid w:val="0070750C"/>
    <w:rsid w:val="0070756A"/>
    <w:rsid w:val="00707743"/>
    <w:rsid w:val="00707B64"/>
    <w:rsid w:val="007105BA"/>
    <w:rsid w:val="00711275"/>
    <w:rsid w:val="00711C62"/>
    <w:rsid w:val="00712158"/>
    <w:rsid w:val="007129B8"/>
    <w:rsid w:val="00713608"/>
    <w:rsid w:val="00713E7A"/>
    <w:rsid w:val="007144FB"/>
    <w:rsid w:val="00714F58"/>
    <w:rsid w:val="0071594F"/>
    <w:rsid w:val="007161BE"/>
    <w:rsid w:val="00721132"/>
    <w:rsid w:val="0072161D"/>
    <w:rsid w:val="00723180"/>
    <w:rsid w:val="007233DA"/>
    <w:rsid w:val="00723820"/>
    <w:rsid w:val="00724E55"/>
    <w:rsid w:val="007252EB"/>
    <w:rsid w:val="00726E07"/>
    <w:rsid w:val="0072748E"/>
    <w:rsid w:val="00730690"/>
    <w:rsid w:val="0073227E"/>
    <w:rsid w:val="0073398E"/>
    <w:rsid w:val="00733B69"/>
    <w:rsid w:val="0073448B"/>
    <w:rsid w:val="00734D43"/>
    <w:rsid w:val="00734EEB"/>
    <w:rsid w:val="00735422"/>
    <w:rsid w:val="00736217"/>
    <w:rsid w:val="00736888"/>
    <w:rsid w:val="00737915"/>
    <w:rsid w:val="00740025"/>
    <w:rsid w:val="00741224"/>
    <w:rsid w:val="007420CD"/>
    <w:rsid w:val="00742101"/>
    <w:rsid w:val="00743AF8"/>
    <w:rsid w:val="00743D16"/>
    <w:rsid w:val="00744142"/>
    <w:rsid w:val="00744941"/>
    <w:rsid w:val="00745950"/>
    <w:rsid w:val="007467F9"/>
    <w:rsid w:val="00746ACE"/>
    <w:rsid w:val="00747E12"/>
    <w:rsid w:val="0075021F"/>
    <w:rsid w:val="00750A2B"/>
    <w:rsid w:val="00750F0E"/>
    <w:rsid w:val="00751342"/>
    <w:rsid w:val="00751806"/>
    <w:rsid w:val="00752BA0"/>
    <w:rsid w:val="007537C7"/>
    <w:rsid w:val="007538A7"/>
    <w:rsid w:val="007539FA"/>
    <w:rsid w:val="00753C70"/>
    <w:rsid w:val="00754119"/>
    <w:rsid w:val="007552D7"/>
    <w:rsid w:val="00755347"/>
    <w:rsid w:val="00755407"/>
    <w:rsid w:val="0075575A"/>
    <w:rsid w:val="007559A4"/>
    <w:rsid w:val="007563CD"/>
    <w:rsid w:val="00756A11"/>
    <w:rsid w:val="00756CC3"/>
    <w:rsid w:val="00756D92"/>
    <w:rsid w:val="00756FE7"/>
    <w:rsid w:val="00757011"/>
    <w:rsid w:val="007574EF"/>
    <w:rsid w:val="00757738"/>
    <w:rsid w:val="007603D7"/>
    <w:rsid w:val="0076081A"/>
    <w:rsid w:val="00760AF3"/>
    <w:rsid w:val="00761CFF"/>
    <w:rsid w:val="007624F7"/>
    <w:rsid w:val="00763962"/>
    <w:rsid w:val="00763AC8"/>
    <w:rsid w:val="0076449A"/>
    <w:rsid w:val="007653FB"/>
    <w:rsid w:val="007654DE"/>
    <w:rsid w:val="00765AD1"/>
    <w:rsid w:val="00766BD4"/>
    <w:rsid w:val="00766D9F"/>
    <w:rsid w:val="00770673"/>
    <w:rsid w:val="00771847"/>
    <w:rsid w:val="007719AD"/>
    <w:rsid w:val="00771BE7"/>
    <w:rsid w:val="0077327E"/>
    <w:rsid w:val="00773A53"/>
    <w:rsid w:val="00773EEE"/>
    <w:rsid w:val="00774C8C"/>
    <w:rsid w:val="00774D8E"/>
    <w:rsid w:val="007750AB"/>
    <w:rsid w:val="00775762"/>
    <w:rsid w:val="00776552"/>
    <w:rsid w:val="00776B55"/>
    <w:rsid w:val="00777604"/>
    <w:rsid w:val="00780B24"/>
    <w:rsid w:val="00782143"/>
    <w:rsid w:val="007822B1"/>
    <w:rsid w:val="007834D2"/>
    <w:rsid w:val="00785E49"/>
    <w:rsid w:val="00785F9F"/>
    <w:rsid w:val="00786CBA"/>
    <w:rsid w:val="00786F7C"/>
    <w:rsid w:val="007877B9"/>
    <w:rsid w:val="00792417"/>
    <w:rsid w:val="007946FA"/>
    <w:rsid w:val="0079581F"/>
    <w:rsid w:val="007959F8"/>
    <w:rsid w:val="00795F35"/>
    <w:rsid w:val="0079600E"/>
    <w:rsid w:val="007A0624"/>
    <w:rsid w:val="007A06D9"/>
    <w:rsid w:val="007A0C1F"/>
    <w:rsid w:val="007A1D64"/>
    <w:rsid w:val="007A2018"/>
    <w:rsid w:val="007A205E"/>
    <w:rsid w:val="007A2194"/>
    <w:rsid w:val="007A2210"/>
    <w:rsid w:val="007A2562"/>
    <w:rsid w:val="007A3216"/>
    <w:rsid w:val="007A565D"/>
    <w:rsid w:val="007A5A82"/>
    <w:rsid w:val="007A5F5A"/>
    <w:rsid w:val="007A675D"/>
    <w:rsid w:val="007A6CD3"/>
    <w:rsid w:val="007B071B"/>
    <w:rsid w:val="007B14E3"/>
    <w:rsid w:val="007B20B6"/>
    <w:rsid w:val="007B3474"/>
    <w:rsid w:val="007B485A"/>
    <w:rsid w:val="007B54B8"/>
    <w:rsid w:val="007B6610"/>
    <w:rsid w:val="007B7064"/>
    <w:rsid w:val="007B7CE2"/>
    <w:rsid w:val="007C026A"/>
    <w:rsid w:val="007C268A"/>
    <w:rsid w:val="007C27FC"/>
    <w:rsid w:val="007C3898"/>
    <w:rsid w:val="007C3907"/>
    <w:rsid w:val="007C4332"/>
    <w:rsid w:val="007C4C65"/>
    <w:rsid w:val="007C4F30"/>
    <w:rsid w:val="007C501F"/>
    <w:rsid w:val="007C57C3"/>
    <w:rsid w:val="007C61B4"/>
    <w:rsid w:val="007C6CDD"/>
    <w:rsid w:val="007C776D"/>
    <w:rsid w:val="007D003B"/>
    <w:rsid w:val="007D0AC5"/>
    <w:rsid w:val="007D22BC"/>
    <w:rsid w:val="007D245E"/>
    <w:rsid w:val="007D4AF2"/>
    <w:rsid w:val="007D4BEB"/>
    <w:rsid w:val="007D5877"/>
    <w:rsid w:val="007E23AD"/>
    <w:rsid w:val="007E2A15"/>
    <w:rsid w:val="007E2A6F"/>
    <w:rsid w:val="007E2F65"/>
    <w:rsid w:val="007E4036"/>
    <w:rsid w:val="007E440A"/>
    <w:rsid w:val="007E48EE"/>
    <w:rsid w:val="007E7941"/>
    <w:rsid w:val="007E7AC0"/>
    <w:rsid w:val="007F068B"/>
    <w:rsid w:val="007F2DBF"/>
    <w:rsid w:val="007F32DE"/>
    <w:rsid w:val="007F3621"/>
    <w:rsid w:val="007F3C4C"/>
    <w:rsid w:val="007F3EB0"/>
    <w:rsid w:val="007F5A6E"/>
    <w:rsid w:val="007F5BE5"/>
    <w:rsid w:val="007F5D96"/>
    <w:rsid w:val="007F74C2"/>
    <w:rsid w:val="007F78EA"/>
    <w:rsid w:val="007F7C45"/>
    <w:rsid w:val="007F7F97"/>
    <w:rsid w:val="007F7FC2"/>
    <w:rsid w:val="0080029B"/>
    <w:rsid w:val="00800E9D"/>
    <w:rsid w:val="00800EB0"/>
    <w:rsid w:val="00801B67"/>
    <w:rsid w:val="00801F6D"/>
    <w:rsid w:val="00802C87"/>
    <w:rsid w:val="00802EF4"/>
    <w:rsid w:val="00803041"/>
    <w:rsid w:val="00806C02"/>
    <w:rsid w:val="0080753B"/>
    <w:rsid w:val="00810E2C"/>
    <w:rsid w:val="00811844"/>
    <w:rsid w:val="00811950"/>
    <w:rsid w:val="00811B06"/>
    <w:rsid w:val="00814AF0"/>
    <w:rsid w:val="00814C43"/>
    <w:rsid w:val="0081502D"/>
    <w:rsid w:val="00815143"/>
    <w:rsid w:val="00815571"/>
    <w:rsid w:val="00815E76"/>
    <w:rsid w:val="008163BC"/>
    <w:rsid w:val="00816AE4"/>
    <w:rsid w:val="00817EBF"/>
    <w:rsid w:val="008202B0"/>
    <w:rsid w:val="00820982"/>
    <w:rsid w:val="00820CF6"/>
    <w:rsid w:val="00820E32"/>
    <w:rsid w:val="0082125C"/>
    <w:rsid w:val="008215A6"/>
    <w:rsid w:val="00822374"/>
    <w:rsid w:val="008228CB"/>
    <w:rsid w:val="0082297B"/>
    <w:rsid w:val="00823522"/>
    <w:rsid w:val="0082437C"/>
    <w:rsid w:val="00824DCF"/>
    <w:rsid w:val="00827C37"/>
    <w:rsid w:val="00831349"/>
    <w:rsid w:val="0083147B"/>
    <w:rsid w:val="00832608"/>
    <w:rsid w:val="00832B27"/>
    <w:rsid w:val="00832FBC"/>
    <w:rsid w:val="008330E4"/>
    <w:rsid w:val="00833606"/>
    <w:rsid w:val="0083362D"/>
    <w:rsid w:val="00834754"/>
    <w:rsid w:val="00835099"/>
    <w:rsid w:val="00835EBE"/>
    <w:rsid w:val="0083675E"/>
    <w:rsid w:val="008367C9"/>
    <w:rsid w:val="0084052D"/>
    <w:rsid w:val="008418DB"/>
    <w:rsid w:val="00842106"/>
    <w:rsid w:val="0084220A"/>
    <w:rsid w:val="008443E7"/>
    <w:rsid w:val="00844C86"/>
    <w:rsid w:val="00844E02"/>
    <w:rsid w:val="008451B7"/>
    <w:rsid w:val="008453D0"/>
    <w:rsid w:val="00845F76"/>
    <w:rsid w:val="0084621E"/>
    <w:rsid w:val="008464ED"/>
    <w:rsid w:val="008467E8"/>
    <w:rsid w:val="008470B7"/>
    <w:rsid w:val="00847873"/>
    <w:rsid w:val="0085043E"/>
    <w:rsid w:val="00850691"/>
    <w:rsid w:val="00850739"/>
    <w:rsid w:val="00850D4B"/>
    <w:rsid w:val="00851194"/>
    <w:rsid w:val="00851FBD"/>
    <w:rsid w:val="0085352C"/>
    <w:rsid w:val="00853DA2"/>
    <w:rsid w:val="00854722"/>
    <w:rsid w:val="0085508C"/>
    <w:rsid w:val="00855271"/>
    <w:rsid w:val="008567DF"/>
    <w:rsid w:val="00856A39"/>
    <w:rsid w:val="00856C2F"/>
    <w:rsid w:val="00857194"/>
    <w:rsid w:val="00857D09"/>
    <w:rsid w:val="008617FE"/>
    <w:rsid w:val="0086192C"/>
    <w:rsid w:val="0086252F"/>
    <w:rsid w:val="00863692"/>
    <w:rsid w:val="00866645"/>
    <w:rsid w:val="00867FD3"/>
    <w:rsid w:val="008701B0"/>
    <w:rsid w:val="0087053D"/>
    <w:rsid w:val="00870AC0"/>
    <w:rsid w:val="00870AD6"/>
    <w:rsid w:val="008711F2"/>
    <w:rsid w:val="0087144D"/>
    <w:rsid w:val="00871532"/>
    <w:rsid w:val="008719A2"/>
    <w:rsid w:val="00873AA2"/>
    <w:rsid w:val="00876237"/>
    <w:rsid w:val="008767D2"/>
    <w:rsid w:val="008767F4"/>
    <w:rsid w:val="00876BE1"/>
    <w:rsid w:val="00877841"/>
    <w:rsid w:val="0088149F"/>
    <w:rsid w:val="008815BB"/>
    <w:rsid w:val="00881BAC"/>
    <w:rsid w:val="00881EB5"/>
    <w:rsid w:val="008837A9"/>
    <w:rsid w:val="00883866"/>
    <w:rsid w:val="0088406F"/>
    <w:rsid w:val="00884278"/>
    <w:rsid w:val="008848CC"/>
    <w:rsid w:val="00885000"/>
    <w:rsid w:val="00885E51"/>
    <w:rsid w:val="008865F6"/>
    <w:rsid w:val="0088684B"/>
    <w:rsid w:val="00886BAB"/>
    <w:rsid w:val="00887B5C"/>
    <w:rsid w:val="00887B70"/>
    <w:rsid w:val="0089025D"/>
    <w:rsid w:val="008902BD"/>
    <w:rsid w:val="00890CC4"/>
    <w:rsid w:val="00890D27"/>
    <w:rsid w:val="00891D8A"/>
    <w:rsid w:val="00891F6C"/>
    <w:rsid w:val="00892832"/>
    <w:rsid w:val="00893309"/>
    <w:rsid w:val="008936C7"/>
    <w:rsid w:val="00893F47"/>
    <w:rsid w:val="0089606D"/>
    <w:rsid w:val="00896188"/>
    <w:rsid w:val="00896BF6"/>
    <w:rsid w:val="008A0AE1"/>
    <w:rsid w:val="008A1556"/>
    <w:rsid w:val="008A20D2"/>
    <w:rsid w:val="008A3DFA"/>
    <w:rsid w:val="008A4441"/>
    <w:rsid w:val="008A46D6"/>
    <w:rsid w:val="008A5DA5"/>
    <w:rsid w:val="008A717D"/>
    <w:rsid w:val="008B14B2"/>
    <w:rsid w:val="008B2038"/>
    <w:rsid w:val="008B2514"/>
    <w:rsid w:val="008B2B74"/>
    <w:rsid w:val="008B30FC"/>
    <w:rsid w:val="008B35CD"/>
    <w:rsid w:val="008B5EB1"/>
    <w:rsid w:val="008B642C"/>
    <w:rsid w:val="008B6E3D"/>
    <w:rsid w:val="008B7493"/>
    <w:rsid w:val="008C01C1"/>
    <w:rsid w:val="008C03E0"/>
    <w:rsid w:val="008C105F"/>
    <w:rsid w:val="008C15A0"/>
    <w:rsid w:val="008C205D"/>
    <w:rsid w:val="008C2843"/>
    <w:rsid w:val="008C2A19"/>
    <w:rsid w:val="008C2A2A"/>
    <w:rsid w:val="008C3A8A"/>
    <w:rsid w:val="008C3F88"/>
    <w:rsid w:val="008C48A4"/>
    <w:rsid w:val="008C5BF9"/>
    <w:rsid w:val="008C63EA"/>
    <w:rsid w:val="008C717A"/>
    <w:rsid w:val="008D0555"/>
    <w:rsid w:val="008D1664"/>
    <w:rsid w:val="008D17DE"/>
    <w:rsid w:val="008D1806"/>
    <w:rsid w:val="008D1835"/>
    <w:rsid w:val="008D2230"/>
    <w:rsid w:val="008D239B"/>
    <w:rsid w:val="008D2C6B"/>
    <w:rsid w:val="008D412A"/>
    <w:rsid w:val="008D42D0"/>
    <w:rsid w:val="008D4D8D"/>
    <w:rsid w:val="008D4E0C"/>
    <w:rsid w:val="008D5314"/>
    <w:rsid w:val="008D6FF4"/>
    <w:rsid w:val="008D7468"/>
    <w:rsid w:val="008E0A46"/>
    <w:rsid w:val="008E0A76"/>
    <w:rsid w:val="008E1143"/>
    <w:rsid w:val="008E317B"/>
    <w:rsid w:val="008E3408"/>
    <w:rsid w:val="008E6E22"/>
    <w:rsid w:val="008F010A"/>
    <w:rsid w:val="008F085C"/>
    <w:rsid w:val="008F0CC0"/>
    <w:rsid w:val="008F0DDE"/>
    <w:rsid w:val="008F15DA"/>
    <w:rsid w:val="008F196A"/>
    <w:rsid w:val="008F24DB"/>
    <w:rsid w:val="008F3B92"/>
    <w:rsid w:val="008F3F38"/>
    <w:rsid w:val="008F452A"/>
    <w:rsid w:val="008F494C"/>
    <w:rsid w:val="008F4B1B"/>
    <w:rsid w:val="008F53CD"/>
    <w:rsid w:val="008F56A0"/>
    <w:rsid w:val="008F5D72"/>
    <w:rsid w:val="008F64F7"/>
    <w:rsid w:val="008F6BA6"/>
    <w:rsid w:val="008F6BDA"/>
    <w:rsid w:val="008F6C9E"/>
    <w:rsid w:val="008F73EA"/>
    <w:rsid w:val="008F78FB"/>
    <w:rsid w:val="00900098"/>
    <w:rsid w:val="009005C1"/>
    <w:rsid w:val="00901531"/>
    <w:rsid w:val="00901606"/>
    <w:rsid w:val="00902860"/>
    <w:rsid w:val="00903D1A"/>
    <w:rsid w:val="00903F93"/>
    <w:rsid w:val="0090431F"/>
    <w:rsid w:val="00904B28"/>
    <w:rsid w:val="0090599E"/>
    <w:rsid w:val="00905C94"/>
    <w:rsid w:val="009078D8"/>
    <w:rsid w:val="00910F81"/>
    <w:rsid w:val="00911455"/>
    <w:rsid w:val="009133BA"/>
    <w:rsid w:val="00913B90"/>
    <w:rsid w:val="0091557A"/>
    <w:rsid w:val="00915B42"/>
    <w:rsid w:val="009170E2"/>
    <w:rsid w:val="00917A24"/>
    <w:rsid w:val="00917DEA"/>
    <w:rsid w:val="009207F9"/>
    <w:rsid w:val="00920CF5"/>
    <w:rsid w:val="0092186D"/>
    <w:rsid w:val="00922DA5"/>
    <w:rsid w:val="0092342E"/>
    <w:rsid w:val="0092503A"/>
    <w:rsid w:val="00925BF8"/>
    <w:rsid w:val="00926F5E"/>
    <w:rsid w:val="00927AC0"/>
    <w:rsid w:val="00931A3D"/>
    <w:rsid w:val="0093216F"/>
    <w:rsid w:val="0093284F"/>
    <w:rsid w:val="00933575"/>
    <w:rsid w:val="009338D5"/>
    <w:rsid w:val="0093414F"/>
    <w:rsid w:val="00935063"/>
    <w:rsid w:val="00935B95"/>
    <w:rsid w:val="00936085"/>
    <w:rsid w:val="00936AA5"/>
    <w:rsid w:val="00940A1E"/>
    <w:rsid w:val="009416DD"/>
    <w:rsid w:val="00941B1F"/>
    <w:rsid w:val="00942487"/>
    <w:rsid w:val="00942B9F"/>
    <w:rsid w:val="00942F2F"/>
    <w:rsid w:val="00943092"/>
    <w:rsid w:val="0094379C"/>
    <w:rsid w:val="00944F06"/>
    <w:rsid w:val="00946034"/>
    <w:rsid w:val="009462BA"/>
    <w:rsid w:val="00946EB5"/>
    <w:rsid w:val="009473E5"/>
    <w:rsid w:val="00947943"/>
    <w:rsid w:val="00947B5B"/>
    <w:rsid w:val="00947C96"/>
    <w:rsid w:val="0095017E"/>
    <w:rsid w:val="009501B6"/>
    <w:rsid w:val="009504D0"/>
    <w:rsid w:val="009509BD"/>
    <w:rsid w:val="00950C24"/>
    <w:rsid w:val="00951C32"/>
    <w:rsid w:val="00952A6B"/>
    <w:rsid w:val="00952E84"/>
    <w:rsid w:val="009534C7"/>
    <w:rsid w:val="00955EE0"/>
    <w:rsid w:val="0095671E"/>
    <w:rsid w:val="00957CFD"/>
    <w:rsid w:val="009609FC"/>
    <w:rsid w:val="00962AD7"/>
    <w:rsid w:val="0096462F"/>
    <w:rsid w:val="00965AD5"/>
    <w:rsid w:val="00965D25"/>
    <w:rsid w:val="0096654D"/>
    <w:rsid w:val="00967FDC"/>
    <w:rsid w:val="0097113E"/>
    <w:rsid w:val="009716F4"/>
    <w:rsid w:val="009732CA"/>
    <w:rsid w:val="00974170"/>
    <w:rsid w:val="0097583A"/>
    <w:rsid w:val="00975CA4"/>
    <w:rsid w:val="0097651D"/>
    <w:rsid w:val="00976C61"/>
    <w:rsid w:val="00977041"/>
    <w:rsid w:val="0098032A"/>
    <w:rsid w:val="0098180F"/>
    <w:rsid w:val="0098208B"/>
    <w:rsid w:val="00983A13"/>
    <w:rsid w:val="009863CC"/>
    <w:rsid w:val="00986740"/>
    <w:rsid w:val="00986904"/>
    <w:rsid w:val="00987270"/>
    <w:rsid w:val="00987E4D"/>
    <w:rsid w:val="00990975"/>
    <w:rsid w:val="00990C8E"/>
    <w:rsid w:val="00991026"/>
    <w:rsid w:val="00991236"/>
    <w:rsid w:val="00991909"/>
    <w:rsid w:val="00992155"/>
    <w:rsid w:val="00993A60"/>
    <w:rsid w:val="00993C4E"/>
    <w:rsid w:val="00993D39"/>
    <w:rsid w:val="009942EF"/>
    <w:rsid w:val="00994C9F"/>
    <w:rsid w:val="00995EBC"/>
    <w:rsid w:val="00997129"/>
    <w:rsid w:val="009A09FC"/>
    <w:rsid w:val="009A148A"/>
    <w:rsid w:val="009A1690"/>
    <w:rsid w:val="009A1951"/>
    <w:rsid w:val="009A264C"/>
    <w:rsid w:val="009A2809"/>
    <w:rsid w:val="009A31FF"/>
    <w:rsid w:val="009A3279"/>
    <w:rsid w:val="009A336E"/>
    <w:rsid w:val="009A612E"/>
    <w:rsid w:val="009A6141"/>
    <w:rsid w:val="009A7586"/>
    <w:rsid w:val="009B0FDD"/>
    <w:rsid w:val="009B289B"/>
    <w:rsid w:val="009B2CAF"/>
    <w:rsid w:val="009B2EA5"/>
    <w:rsid w:val="009B39DC"/>
    <w:rsid w:val="009B5F9F"/>
    <w:rsid w:val="009B60EB"/>
    <w:rsid w:val="009B6653"/>
    <w:rsid w:val="009B6696"/>
    <w:rsid w:val="009B66EB"/>
    <w:rsid w:val="009B7415"/>
    <w:rsid w:val="009C0919"/>
    <w:rsid w:val="009C1335"/>
    <w:rsid w:val="009C17EB"/>
    <w:rsid w:val="009C19BE"/>
    <w:rsid w:val="009C1EC0"/>
    <w:rsid w:val="009C35EB"/>
    <w:rsid w:val="009C409E"/>
    <w:rsid w:val="009C42B4"/>
    <w:rsid w:val="009C4779"/>
    <w:rsid w:val="009D130B"/>
    <w:rsid w:val="009D20E9"/>
    <w:rsid w:val="009D2EDF"/>
    <w:rsid w:val="009D32BF"/>
    <w:rsid w:val="009D46C7"/>
    <w:rsid w:val="009D4A2A"/>
    <w:rsid w:val="009D612E"/>
    <w:rsid w:val="009D6FE5"/>
    <w:rsid w:val="009D7670"/>
    <w:rsid w:val="009D7935"/>
    <w:rsid w:val="009E0E40"/>
    <w:rsid w:val="009E1313"/>
    <w:rsid w:val="009E1E33"/>
    <w:rsid w:val="009E38FE"/>
    <w:rsid w:val="009E39C7"/>
    <w:rsid w:val="009E3EFF"/>
    <w:rsid w:val="009E5033"/>
    <w:rsid w:val="009E60B3"/>
    <w:rsid w:val="009E7EF6"/>
    <w:rsid w:val="009F0DF8"/>
    <w:rsid w:val="009F2464"/>
    <w:rsid w:val="009F2924"/>
    <w:rsid w:val="009F3152"/>
    <w:rsid w:val="009F3A5C"/>
    <w:rsid w:val="009F3C2D"/>
    <w:rsid w:val="009F5473"/>
    <w:rsid w:val="009F55D5"/>
    <w:rsid w:val="009F75FC"/>
    <w:rsid w:val="009F7EB8"/>
    <w:rsid w:val="00A01B94"/>
    <w:rsid w:val="00A0308A"/>
    <w:rsid w:val="00A03271"/>
    <w:rsid w:val="00A03BA0"/>
    <w:rsid w:val="00A06586"/>
    <w:rsid w:val="00A06FA5"/>
    <w:rsid w:val="00A0716F"/>
    <w:rsid w:val="00A07D82"/>
    <w:rsid w:val="00A07EA2"/>
    <w:rsid w:val="00A10966"/>
    <w:rsid w:val="00A10DBB"/>
    <w:rsid w:val="00A11DF5"/>
    <w:rsid w:val="00A12092"/>
    <w:rsid w:val="00A127F8"/>
    <w:rsid w:val="00A13149"/>
    <w:rsid w:val="00A132C3"/>
    <w:rsid w:val="00A15732"/>
    <w:rsid w:val="00A16340"/>
    <w:rsid w:val="00A17122"/>
    <w:rsid w:val="00A175D0"/>
    <w:rsid w:val="00A178EA"/>
    <w:rsid w:val="00A22F27"/>
    <w:rsid w:val="00A230CD"/>
    <w:rsid w:val="00A231ED"/>
    <w:rsid w:val="00A2337F"/>
    <w:rsid w:val="00A23B22"/>
    <w:rsid w:val="00A23FC3"/>
    <w:rsid w:val="00A259CA"/>
    <w:rsid w:val="00A25A90"/>
    <w:rsid w:val="00A25DDC"/>
    <w:rsid w:val="00A2655E"/>
    <w:rsid w:val="00A26678"/>
    <w:rsid w:val="00A26A2D"/>
    <w:rsid w:val="00A270E6"/>
    <w:rsid w:val="00A27BF5"/>
    <w:rsid w:val="00A30E55"/>
    <w:rsid w:val="00A30FCD"/>
    <w:rsid w:val="00A321EA"/>
    <w:rsid w:val="00A3375B"/>
    <w:rsid w:val="00A34D34"/>
    <w:rsid w:val="00A35874"/>
    <w:rsid w:val="00A35A74"/>
    <w:rsid w:val="00A360DF"/>
    <w:rsid w:val="00A366A8"/>
    <w:rsid w:val="00A36ABE"/>
    <w:rsid w:val="00A3767C"/>
    <w:rsid w:val="00A37885"/>
    <w:rsid w:val="00A37C2D"/>
    <w:rsid w:val="00A4001C"/>
    <w:rsid w:val="00A41443"/>
    <w:rsid w:val="00A43996"/>
    <w:rsid w:val="00A44971"/>
    <w:rsid w:val="00A44CFA"/>
    <w:rsid w:val="00A454D6"/>
    <w:rsid w:val="00A47A44"/>
    <w:rsid w:val="00A52443"/>
    <w:rsid w:val="00A53C29"/>
    <w:rsid w:val="00A540FB"/>
    <w:rsid w:val="00A5501C"/>
    <w:rsid w:val="00A5505B"/>
    <w:rsid w:val="00A55C6C"/>
    <w:rsid w:val="00A563F8"/>
    <w:rsid w:val="00A56B01"/>
    <w:rsid w:val="00A56DBE"/>
    <w:rsid w:val="00A56E85"/>
    <w:rsid w:val="00A579C8"/>
    <w:rsid w:val="00A57AEC"/>
    <w:rsid w:val="00A60B63"/>
    <w:rsid w:val="00A63017"/>
    <w:rsid w:val="00A63373"/>
    <w:rsid w:val="00A63DD8"/>
    <w:rsid w:val="00A64F06"/>
    <w:rsid w:val="00A65605"/>
    <w:rsid w:val="00A66798"/>
    <w:rsid w:val="00A66D6D"/>
    <w:rsid w:val="00A67301"/>
    <w:rsid w:val="00A6751E"/>
    <w:rsid w:val="00A67E72"/>
    <w:rsid w:val="00A67EA0"/>
    <w:rsid w:val="00A70C5C"/>
    <w:rsid w:val="00A71059"/>
    <w:rsid w:val="00A720AD"/>
    <w:rsid w:val="00A722B8"/>
    <w:rsid w:val="00A72A6F"/>
    <w:rsid w:val="00A732C7"/>
    <w:rsid w:val="00A736FD"/>
    <w:rsid w:val="00A73DDC"/>
    <w:rsid w:val="00A76603"/>
    <w:rsid w:val="00A76814"/>
    <w:rsid w:val="00A7736F"/>
    <w:rsid w:val="00A804AE"/>
    <w:rsid w:val="00A80864"/>
    <w:rsid w:val="00A809FE"/>
    <w:rsid w:val="00A842B1"/>
    <w:rsid w:val="00A84AD3"/>
    <w:rsid w:val="00A8629A"/>
    <w:rsid w:val="00A86F01"/>
    <w:rsid w:val="00A9043B"/>
    <w:rsid w:val="00A909C3"/>
    <w:rsid w:val="00A914EA"/>
    <w:rsid w:val="00A91DD8"/>
    <w:rsid w:val="00A926B6"/>
    <w:rsid w:val="00A94842"/>
    <w:rsid w:val="00A94DAC"/>
    <w:rsid w:val="00A9571A"/>
    <w:rsid w:val="00A965F2"/>
    <w:rsid w:val="00A96F0D"/>
    <w:rsid w:val="00AA0512"/>
    <w:rsid w:val="00AA0C42"/>
    <w:rsid w:val="00AA0E0E"/>
    <w:rsid w:val="00AA0F6B"/>
    <w:rsid w:val="00AA41D1"/>
    <w:rsid w:val="00AA47A6"/>
    <w:rsid w:val="00AA4B8E"/>
    <w:rsid w:val="00AA4E0F"/>
    <w:rsid w:val="00AA5CB7"/>
    <w:rsid w:val="00AA5E31"/>
    <w:rsid w:val="00AB3753"/>
    <w:rsid w:val="00AB553E"/>
    <w:rsid w:val="00AB556D"/>
    <w:rsid w:val="00AB5617"/>
    <w:rsid w:val="00AB5677"/>
    <w:rsid w:val="00AB5ED0"/>
    <w:rsid w:val="00AC015A"/>
    <w:rsid w:val="00AC157E"/>
    <w:rsid w:val="00AC1A34"/>
    <w:rsid w:val="00AC1FB6"/>
    <w:rsid w:val="00AC25A9"/>
    <w:rsid w:val="00AC2AC1"/>
    <w:rsid w:val="00AC2BBC"/>
    <w:rsid w:val="00AC31AD"/>
    <w:rsid w:val="00AC3F69"/>
    <w:rsid w:val="00AC50F7"/>
    <w:rsid w:val="00AC5C6C"/>
    <w:rsid w:val="00AC5CB9"/>
    <w:rsid w:val="00AC7BE5"/>
    <w:rsid w:val="00AC7E0B"/>
    <w:rsid w:val="00AD0214"/>
    <w:rsid w:val="00AD0CC0"/>
    <w:rsid w:val="00AD13F1"/>
    <w:rsid w:val="00AD15CA"/>
    <w:rsid w:val="00AD2CF5"/>
    <w:rsid w:val="00AD361B"/>
    <w:rsid w:val="00AD381A"/>
    <w:rsid w:val="00AD38DB"/>
    <w:rsid w:val="00AD416F"/>
    <w:rsid w:val="00AD47D2"/>
    <w:rsid w:val="00AD5338"/>
    <w:rsid w:val="00AD556D"/>
    <w:rsid w:val="00AD6D7E"/>
    <w:rsid w:val="00AE0355"/>
    <w:rsid w:val="00AE137B"/>
    <w:rsid w:val="00AE30A3"/>
    <w:rsid w:val="00AE3ACE"/>
    <w:rsid w:val="00AE4791"/>
    <w:rsid w:val="00AE66B2"/>
    <w:rsid w:val="00AE699A"/>
    <w:rsid w:val="00AE7597"/>
    <w:rsid w:val="00AF00DD"/>
    <w:rsid w:val="00AF09DD"/>
    <w:rsid w:val="00AF14F2"/>
    <w:rsid w:val="00AF1797"/>
    <w:rsid w:val="00AF243D"/>
    <w:rsid w:val="00AF24B8"/>
    <w:rsid w:val="00AF2F54"/>
    <w:rsid w:val="00AF34DA"/>
    <w:rsid w:val="00AF490D"/>
    <w:rsid w:val="00AF55D4"/>
    <w:rsid w:val="00AF5775"/>
    <w:rsid w:val="00AF639B"/>
    <w:rsid w:val="00AF6DBD"/>
    <w:rsid w:val="00AF7AC6"/>
    <w:rsid w:val="00B0084E"/>
    <w:rsid w:val="00B00B08"/>
    <w:rsid w:val="00B00E54"/>
    <w:rsid w:val="00B0128B"/>
    <w:rsid w:val="00B016B0"/>
    <w:rsid w:val="00B01895"/>
    <w:rsid w:val="00B0232E"/>
    <w:rsid w:val="00B034A7"/>
    <w:rsid w:val="00B036CC"/>
    <w:rsid w:val="00B03E5A"/>
    <w:rsid w:val="00B04590"/>
    <w:rsid w:val="00B051C8"/>
    <w:rsid w:val="00B057B6"/>
    <w:rsid w:val="00B065BE"/>
    <w:rsid w:val="00B0756C"/>
    <w:rsid w:val="00B075B7"/>
    <w:rsid w:val="00B07B6A"/>
    <w:rsid w:val="00B07F7D"/>
    <w:rsid w:val="00B103AE"/>
    <w:rsid w:val="00B104BF"/>
    <w:rsid w:val="00B10E23"/>
    <w:rsid w:val="00B11D61"/>
    <w:rsid w:val="00B11FD9"/>
    <w:rsid w:val="00B1241C"/>
    <w:rsid w:val="00B13017"/>
    <w:rsid w:val="00B137C3"/>
    <w:rsid w:val="00B14D5D"/>
    <w:rsid w:val="00B169FE"/>
    <w:rsid w:val="00B20AD6"/>
    <w:rsid w:val="00B2106C"/>
    <w:rsid w:val="00B21ED8"/>
    <w:rsid w:val="00B225A4"/>
    <w:rsid w:val="00B2280F"/>
    <w:rsid w:val="00B23F52"/>
    <w:rsid w:val="00B243EC"/>
    <w:rsid w:val="00B24CAD"/>
    <w:rsid w:val="00B256E9"/>
    <w:rsid w:val="00B27014"/>
    <w:rsid w:val="00B2798B"/>
    <w:rsid w:val="00B30AAD"/>
    <w:rsid w:val="00B31F1A"/>
    <w:rsid w:val="00B3246D"/>
    <w:rsid w:val="00B32AE9"/>
    <w:rsid w:val="00B33B16"/>
    <w:rsid w:val="00B33C91"/>
    <w:rsid w:val="00B33CE2"/>
    <w:rsid w:val="00B34D44"/>
    <w:rsid w:val="00B3525F"/>
    <w:rsid w:val="00B36539"/>
    <w:rsid w:val="00B41BBD"/>
    <w:rsid w:val="00B4201B"/>
    <w:rsid w:val="00B42987"/>
    <w:rsid w:val="00B42D1B"/>
    <w:rsid w:val="00B44131"/>
    <w:rsid w:val="00B44434"/>
    <w:rsid w:val="00B44731"/>
    <w:rsid w:val="00B44A91"/>
    <w:rsid w:val="00B4639C"/>
    <w:rsid w:val="00B46E9F"/>
    <w:rsid w:val="00B50095"/>
    <w:rsid w:val="00B505F9"/>
    <w:rsid w:val="00B50EE3"/>
    <w:rsid w:val="00B50F2E"/>
    <w:rsid w:val="00B514C2"/>
    <w:rsid w:val="00B519D3"/>
    <w:rsid w:val="00B533FF"/>
    <w:rsid w:val="00B54623"/>
    <w:rsid w:val="00B54816"/>
    <w:rsid w:val="00B54837"/>
    <w:rsid w:val="00B55A60"/>
    <w:rsid w:val="00B615E6"/>
    <w:rsid w:val="00B63CD3"/>
    <w:rsid w:val="00B6418C"/>
    <w:rsid w:val="00B64194"/>
    <w:rsid w:val="00B64558"/>
    <w:rsid w:val="00B6467C"/>
    <w:rsid w:val="00B64DF0"/>
    <w:rsid w:val="00B7300B"/>
    <w:rsid w:val="00B7373E"/>
    <w:rsid w:val="00B74084"/>
    <w:rsid w:val="00B75363"/>
    <w:rsid w:val="00B755C1"/>
    <w:rsid w:val="00B77B1C"/>
    <w:rsid w:val="00B77F42"/>
    <w:rsid w:val="00B80992"/>
    <w:rsid w:val="00B80E7F"/>
    <w:rsid w:val="00B82DC6"/>
    <w:rsid w:val="00B82F0E"/>
    <w:rsid w:val="00B8382E"/>
    <w:rsid w:val="00B85751"/>
    <w:rsid w:val="00B85909"/>
    <w:rsid w:val="00B85F3B"/>
    <w:rsid w:val="00B86D13"/>
    <w:rsid w:val="00B875FE"/>
    <w:rsid w:val="00B876FF"/>
    <w:rsid w:val="00B9010D"/>
    <w:rsid w:val="00B90AC6"/>
    <w:rsid w:val="00B90BE5"/>
    <w:rsid w:val="00B90E9F"/>
    <w:rsid w:val="00B9292F"/>
    <w:rsid w:val="00B93114"/>
    <w:rsid w:val="00B93ADE"/>
    <w:rsid w:val="00B94C49"/>
    <w:rsid w:val="00B95E7F"/>
    <w:rsid w:val="00B95F83"/>
    <w:rsid w:val="00B96090"/>
    <w:rsid w:val="00B96BF2"/>
    <w:rsid w:val="00B96F10"/>
    <w:rsid w:val="00B97779"/>
    <w:rsid w:val="00B97B69"/>
    <w:rsid w:val="00BA1544"/>
    <w:rsid w:val="00BA183A"/>
    <w:rsid w:val="00BA1985"/>
    <w:rsid w:val="00BA2533"/>
    <w:rsid w:val="00BA2E2A"/>
    <w:rsid w:val="00BA3AE2"/>
    <w:rsid w:val="00BA48A6"/>
    <w:rsid w:val="00BA5059"/>
    <w:rsid w:val="00BA56B0"/>
    <w:rsid w:val="00BA56E3"/>
    <w:rsid w:val="00BA705C"/>
    <w:rsid w:val="00BA7352"/>
    <w:rsid w:val="00BA7CB4"/>
    <w:rsid w:val="00BA7D06"/>
    <w:rsid w:val="00BB1698"/>
    <w:rsid w:val="00BB1A70"/>
    <w:rsid w:val="00BB3CC1"/>
    <w:rsid w:val="00BB3DA9"/>
    <w:rsid w:val="00BB43F2"/>
    <w:rsid w:val="00BB5B84"/>
    <w:rsid w:val="00BB7B46"/>
    <w:rsid w:val="00BB7D3B"/>
    <w:rsid w:val="00BC0F49"/>
    <w:rsid w:val="00BC10DC"/>
    <w:rsid w:val="00BC271C"/>
    <w:rsid w:val="00BC2AB1"/>
    <w:rsid w:val="00BC40D0"/>
    <w:rsid w:val="00BC4D98"/>
    <w:rsid w:val="00BC60B8"/>
    <w:rsid w:val="00BC6837"/>
    <w:rsid w:val="00BC6D71"/>
    <w:rsid w:val="00BC7D3D"/>
    <w:rsid w:val="00BC7F03"/>
    <w:rsid w:val="00BD1BA1"/>
    <w:rsid w:val="00BD24E4"/>
    <w:rsid w:val="00BD26C6"/>
    <w:rsid w:val="00BD2864"/>
    <w:rsid w:val="00BD2E64"/>
    <w:rsid w:val="00BD2FBC"/>
    <w:rsid w:val="00BD35D5"/>
    <w:rsid w:val="00BD3862"/>
    <w:rsid w:val="00BD3E9D"/>
    <w:rsid w:val="00BD4C59"/>
    <w:rsid w:val="00BD5F23"/>
    <w:rsid w:val="00BD772F"/>
    <w:rsid w:val="00BD7FBB"/>
    <w:rsid w:val="00BE042C"/>
    <w:rsid w:val="00BE05E9"/>
    <w:rsid w:val="00BE0F3B"/>
    <w:rsid w:val="00BE1855"/>
    <w:rsid w:val="00BE23B2"/>
    <w:rsid w:val="00BE380C"/>
    <w:rsid w:val="00BE38FB"/>
    <w:rsid w:val="00BE4645"/>
    <w:rsid w:val="00BE46E3"/>
    <w:rsid w:val="00BE5AD6"/>
    <w:rsid w:val="00BE6A5B"/>
    <w:rsid w:val="00BE70E3"/>
    <w:rsid w:val="00BE75BE"/>
    <w:rsid w:val="00BE75FD"/>
    <w:rsid w:val="00BE7CAE"/>
    <w:rsid w:val="00BF0C4D"/>
    <w:rsid w:val="00BF0EEF"/>
    <w:rsid w:val="00BF106A"/>
    <w:rsid w:val="00BF1365"/>
    <w:rsid w:val="00BF1AA5"/>
    <w:rsid w:val="00BF2431"/>
    <w:rsid w:val="00BF27D0"/>
    <w:rsid w:val="00BF2ABC"/>
    <w:rsid w:val="00BF349D"/>
    <w:rsid w:val="00BF3761"/>
    <w:rsid w:val="00BF4701"/>
    <w:rsid w:val="00BF53B7"/>
    <w:rsid w:val="00BF5865"/>
    <w:rsid w:val="00BF6169"/>
    <w:rsid w:val="00BF633F"/>
    <w:rsid w:val="00BF7423"/>
    <w:rsid w:val="00BF7978"/>
    <w:rsid w:val="00BF7CF3"/>
    <w:rsid w:val="00C00DD6"/>
    <w:rsid w:val="00C01138"/>
    <w:rsid w:val="00C02F3C"/>
    <w:rsid w:val="00C0369F"/>
    <w:rsid w:val="00C069C7"/>
    <w:rsid w:val="00C077A6"/>
    <w:rsid w:val="00C100A5"/>
    <w:rsid w:val="00C11C8E"/>
    <w:rsid w:val="00C12261"/>
    <w:rsid w:val="00C14BBB"/>
    <w:rsid w:val="00C14E9A"/>
    <w:rsid w:val="00C14F61"/>
    <w:rsid w:val="00C16542"/>
    <w:rsid w:val="00C171D1"/>
    <w:rsid w:val="00C17944"/>
    <w:rsid w:val="00C17E85"/>
    <w:rsid w:val="00C20463"/>
    <w:rsid w:val="00C22EEA"/>
    <w:rsid w:val="00C230F3"/>
    <w:rsid w:val="00C24072"/>
    <w:rsid w:val="00C257E1"/>
    <w:rsid w:val="00C26981"/>
    <w:rsid w:val="00C3126F"/>
    <w:rsid w:val="00C3220E"/>
    <w:rsid w:val="00C32F38"/>
    <w:rsid w:val="00C345AA"/>
    <w:rsid w:val="00C346D6"/>
    <w:rsid w:val="00C36960"/>
    <w:rsid w:val="00C37019"/>
    <w:rsid w:val="00C372A8"/>
    <w:rsid w:val="00C37377"/>
    <w:rsid w:val="00C4096B"/>
    <w:rsid w:val="00C4114B"/>
    <w:rsid w:val="00C41335"/>
    <w:rsid w:val="00C4162B"/>
    <w:rsid w:val="00C419AC"/>
    <w:rsid w:val="00C41B8F"/>
    <w:rsid w:val="00C430E1"/>
    <w:rsid w:val="00C45FD6"/>
    <w:rsid w:val="00C46AD3"/>
    <w:rsid w:val="00C46F69"/>
    <w:rsid w:val="00C47314"/>
    <w:rsid w:val="00C47640"/>
    <w:rsid w:val="00C47C7B"/>
    <w:rsid w:val="00C50396"/>
    <w:rsid w:val="00C506BC"/>
    <w:rsid w:val="00C50E2E"/>
    <w:rsid w:val="00C52B55"/>
    <w:rsid w:val="00C5424C"/>
    <w:rsid w:val="00C55414"/>
    <w:rsid w:val="00C55FE3"/>
    <w:rsid w:val="00C57354"/>
    <w:rsid w:val="00C60F35"/>
    <w:rsid w:val="00C60F73"/>
    <w:rsid w:val="00C61710"/>
    <w:rsid w:val="00C617E4"/>
    <w:rsid w:val="00C61F4D"/>
    <w:rsid w:val="00C62517"/>
    <w:rsid w:val="00C62E16"/>
    <w:rsid w:val="00C6371D"/>
    <w:rsid w:val="00C639AD"/>
    <w:rsid w:val="00C64026"/>
    <w:rsid w:val="00C6416C"/>
    <w:rsid w:val="00C64FEC"/>
    <w:rsid w:val="00C66A9B"/>
    <w:rsid w:val="00C66A9D"/>
    <w:rsid w:val="00C6727E"/>
    <w:rsid w:val="00C70077"/>
    <w:rsid w:val="00C7067C"/>
    <w:rsid w:val="00C72AE3"/>
    <w:rsid w:val="00C737D2"/>
    <w:rsid w:val="00C74A99"/>
    <w:rsid w:val="00C76664"/>
    <w:rsid w:val="00C76FB1"/>
    <w:rsid w:val="00C8084E"/>
    <w:rsid w:val="00C8237B"/>
    <w:rsid w:val="00C82BC4"/>
    <w:rsid w:val="00C83355"/>
    <w:rsid w:val="00C83381"/>
    <w:rsid w:val="00C85E9D"/>
    <w:rsid w:val="00C85F93"/>
    <w:rsid w:val="00C8794F"/>
    <w:rsid w:val="00C911CB"/>
    <w:rsid w:val="00C913DE"/>
    <w:rsid w:val="00C916CD"/>
    <w:rsid w:val="00C92545"/>
    <w:rsid w:val="00C9286A"/>
    <w:rsid w:val="00C9317E"/>
    <w:rsid w:val="00C93479"/>
    <w:rsid w:val="00C9535F"/>
    <w:rsid w:val="00C965C3"/>
    <w:rsid w:val="00C96824"/>
    <w:rsid w:val="00CA11A8"/>
    <w:rsid w:val="00CA12A1"/>
    <w:rsid w:val="00CA13AB"/>
    <w:rsid w:val="00CA151A"/>
    <w:rsid w:val="00CA246B"/>
    <w:rsid w:val="00CA34C1"/>
    <w:rsid w:val="00CA4B77"/>
    <w:rsid w:val="00CA55C2"/>
    <w:rsid w:val="00CA5EF2"/>
    <w:rsid w:val="00CA5F13"/>
    <w:rsid w:val="00CA682E"/>
    <w:rsid w:val="00CB095A"/>
    <w:rsid w:val="00CB11A3"/>
    <w:rsid w:val="00CB1833"/>
    <w:rsid w:val="00CB217D"/>
    <w:rsid w:val="00CB2619"/>
    <w:rsid w:val="00CB2B3C"/>
    <w:rsid w:val="00CB3447"/>
    <w:rsid w:val="00CB4231"/>
    <w:rsid w:val="00CB49D0"/>
    <w:rsid w:val="00CB51B9"/>
    <w:rsid w:val="00CB5CE3"/>
    <w:rsid w:val="00CB5D03"/>
    <w:rsid w:val="00CB633A"/>
    <w:rsid w:val="00CB7BF3"/>
    <w:rsid w:val="00CB7D93"/>
    <w:rsid w:val="00CB7F32"/>
    <w:rsid w:val="00CC0250"/>
    <w:rsid w:val="00CC10E4"/>
    <w:rsid w:val="00CC1838"/>
    <w:rsid w:val="00CC1A41"/>
    <w:rsid w:val="00CC26F3"/>
    <w:rsid w:val="00CC2F10"/>
    <w:rsid w:val="00CC360E"/>
    <w:rsid w:val="00CC491D"/>
    <w:rsid w:val="00CC4BED"/>
    <w:rsid w:val="00CC541D"/>
    <w:rsid w:val="00CC5460"/>
    <w:rsid w:val="00CC557E"/>
    <w:rsid w:val="00CC5F29"/>
    <w:rsid w:val="00CC7E6E"/>
    <w:rsid w:val="00CD0088"/>
    <w:rsid w:val="00CD02B6"/>
    <w:rsid w:val="00CD063D"/>
    <w:rsid w:val="00CD09C2"/>
    <w:rsid w:val="00CD1559"/>
    <w:rsid w:val="00CD159F"/>
    <w:rsid w:val="00CD18AE"/>
    <w:rsid w:val="00CD1C81"/>
    <w:rsid w:val="00CD1E77"/>
    <w:rsid w:val="00CD3F15"/>
    <w:rsid w:val="00CD4C81"/>
    <w:rsid w:val="00CD4F53"/>
    <w:rsid w:val="00CD6096"/>
    <w:rsid w:val="00CD6494"/>
    <w:rsid w:val="00CD691C"/>
    <w:rsid w:val="00CD694F"/>
    <w:rsid w:val="00CD6EBB"/>
    <w:rsid w:val="00CD76D4"/>
    <w:rsid w:val="00CD7BB6"/>
    <w:rsid w:val="00CE0165"/>
    <w:rsid w:val="00CE088B"/>
    <w:rsid w:val="00CE09FE"/>
    <w:rsid w:val="00CE1A85"/>
    <w:rsid w:val="00CE1BBE"/>
    <w:rsid w:val="00CE2040"/>
    <w:rsid w:val="00CE2B75"/>
    <w:rsid w:val="00CE45D3"/>
    <w:rsid w:val="00CE492C"/>
    <w:rsid w:val="00CE4E64"/>
    <w:rsid w:val="00CE5BBA"/>
    <w:rsid w:val="00CE7420"/>
    <w:rsid w:val="00CF005F"/>
    <w:rsid w:val="00CF076A"/>
    <w:rsid w:val="00CF17DE"/>
    <w:rsid w:val="00CF206B"/>
    <w:rsid w:val="00CF355B"/>
    <w:rsid w:val="00CF3F1D"/>
    <w:rsid w:val="00CF3F2E"/>
    <w:rsid w:val="00CF4160"/>
    <w:rsid w:val="00CF525F"/>
    <w:rsid w:val="00CF5B1B"/>
    <w:rsid w:val="00CF5D6F"/>
    <w:rsid w:val="00CF6E33"/>
    <w:rsid w:val="00CF6E95"/>
    <w:rsid w:val="00CF71C8"/>
    <w:rsid w:val="00D004E1"/>
    <w:rsid w:val="00D02A97"/>
    <w:rsid w:val="00D02D0C"/>
    <w:rsid w:val="00D02EC1"/>
    <w:rsid w:val="00D0349C"/>
    <w:rsid w:val="00D037D5"/>
    <w:rsid w:val="00D04040"/>
    <w:rsid w:val="00D04973"/>
    <w:rsid w:val="00D05094"/>
    <w:rsid w:val="00D053D8"/>
    <w:rsid w:val="00D0611C"/>
    <w:rsid w:val="00D06157"/>
    <w:rsid w:val="00D0647B"/>
    <w:rsid w:val="00D0661A"/>
    <w:rsid w:val="00D10F62"/>
    <w:rsid w:val="00D1120D"/>
    <w:rsid w:val="00D11773"/>
    <w:rsid w:val="00D13C0E"/>
    <w:rsid w:val="00D13C59"/>
    <w:rsid w:val="00D15299"/>
    <w:rsid w:val="00D1550B"/>
    <w:rsid w:val="00D15A5B"/>
    <w:rsid w:val="00D163D3"/>
    <w:rsid w:val="00D16B0D"/>
    <w:rsid w:val="00D211F7"/>
    <w:rsid w:val="00D2148F"/>
    <w:rsid w:val="00D21516"/>
    <w:rsid w:val="00D2200F"/>
    <w:rsid w:val="00D2220B"/>
    <w:rsid w:val="00D22525"/>
    <w:rsid w:val="00D24DEE"/>
    <w:rsid w:val="00D27203"/>
    <w:rsid w:val="00D273EA"/>
    <w:rsid w:val="00D275A5"/>
    <w:rsid w:val="00D27921"/>
    <w:rsid w:val="00D27B0C"/>
    <w:rsid w:val="00D31222"/>
    <w:rsid w:val="00D31B4A"/>
    <w:rsid w:val="00D3244D"/>
    <w:rsid w:val="00D3248A"/>
    <w:rsid w:val="00D32BA0"/>
    <w:rsid w:val="00D332E3"/>
    <w:rsid w:val="00D34419"/>
    <w:rsid w:val="00D35640"/>
    <w:rsid w:val="00D37EC0"/>
    <w:rsid w:val="00D4012D"/>
    <w:rsid w:val="00D4080B"/>
    <w:rsid w:val="00D40E30"/>
    <w:rsid w:val="00D41C7C"/>
    <w:rsid w:val="00D42D20"/>
    <w:rsid w:val="00D4334D"/>
    <w:rsid w:val="00D43A06"/>
    <w:rsid w:val="00D43BFA"/>
    <w:rsid w:val="00D43E6C"/>
    <w:rsid w:val="00D44282"/>
    <w:rsid w:val="00D44E70"/>
    <w:rsid w:val="00D45529"/>
    <w:rsid w:val="00D4581C"/>
    <w:rsid w:val="00D46185"/>
    <w:rsid w:val="00D46206"/>
    <w:rsid w:val="00D466E5"/>
    <w:rsid w:val="00D46841"/>
    <w:rsid w:val="00D470BE"/>
    <w:rsid w:val="00D47114"/>
    <w:rsid w:val="00D50E16"/>
    <w:rsid w:val="00D51A0F"/>
    <w:rsid w:val="00D51AC6"/>
    <w:rsid w:val="00D5237B"/>
    <w:rsid w:val="00D53306"/>
    <w:rsid w:val="00D54910"/>
    <w:rsid w:val="00D5628E"/>
    <w:rsid w:val="00D56844"/>
    <w:rsid w:val="00D56B15"/>
    <w:rsid w:val="00D577C2"/>
    <w:rsid w:val="00D57802"/>
    <w:rsid w:val="00D57C18"/>
    <w:rsid w:val="00D60593"/>
    <w:rsid w:val="00D60694"/>
    <w:rsid w:val="00D6088A"/>
    <w:rsid w:val="00D6089C"/>
    <w:rsid w:val="00D61F0E"/>
    <w:rsid w:val="00D6297A"/>
    <w:rsid w:val="00D62F4E"/>
    <w:rsid w:val="00D62FB1"/>
    <w:rsid w:val="00D633CB"/>
    <w:rsid w:val="00D658F0"/>
    <w:rsid w:val="00D65A73"/>
    <w:rsid w:val="00D662ED"/>
    <w:rsid w:val="00D663B9"/>
    <w:rsid w:val="00D6704C"/>
    <w:rsid w:val="00D67AF1"/>
    <w:rsid w:val="00D70041"/>
    <w:rsid w:val="00D706C2"/>
    <w:rsid w:val="00D7098A"/>
    <w:rsid w:val="00D70A2D"/>
    <w:rsid w:val="00D70B73"/>
    <w:rsid w:val="00D70EBE"/>
    <w:rsid w:val="00D71B37"/>
    <w:rsid w:val="00D7201B"/>
    <w:rsid w:val="00D7210A"/>
    <w:rsid w:val="00D74DD1"/>
    <w:rsid w:val="00D7527A"/>
    <w:rsid w:val="00D758F1"/>
    <w:rsid w:val="00D76388"/>
    <w:rsid w:val="00D768FC"/>
    <w:rsid w:val="00D81246"/>
    <w:rsid w:val="00D831C5"/>
    <w:rsid w:val="00D83619"/>
    <w:rsid w:val="00D83FDF"/>
    <w:rsid w:val="00D85672"/>
    <w:rsid w:val="00D86CB6"/>
    <w:rsid w:val="00D86DB0"/>
    <w:rsid w:val="00D876AD"/>
    <w:rsid w:val="00D87B22"/>
    <w:rsid w:val="00D87EE6"/>
    <w:rsid w:val="00D90BC6"/>
    <w:rsid w:val="00D910E1"/>
    <w:rsid w:val="00D91721"/>
    <w:rsid w:val="00D91788"/>
    <w:rsid w:val="00D923B5"/>
    <w:rsid w:val="00D9361D"/>
    <w:rsid w:val="00D93A3A"/>
    <w:rsid w:val="00D94026"/>
    <w:rsid w:val="00D94730"/>
    <w:rsid w:val="00D947B1"/>
    <w:rsid w:val="00D9675E"/>
    <w:rsid w:val="00D96FAE"/>
    <w:rsid w:val="00D97490"/>
    <w:rsid w:val="00D97A42"/>
    <w:rsid w:val="00DA052A"/>
    <w:rsid w:val="00DA0E94"/>
    <w:rsid w:val="00DA16B6"/>
    <w:rsid w:val="00DA45C1"/>
    <w:rsid w:val="00DA4C58"/>
    <w:rsid w:val="00DA50B2"/>
    <w:rsid w:val="00DA51DF"/>
    <w:rsid w:val="00DA5EE0"/>
    <w:rsid w:val="00DA764E"/>
    <w:rsid w:val="00DB0200"/>
    <w:rsid w:val="00DB0EDB"/>
    <w:rsid w:val="00DB11B1"/>
    <w:rsid w:val="00DB1745"/>
    <w:rsid w:val="00DB1988"/>
    <w:rsid w:val="00DB20CC"/>
    <w:rsid w:val="00DB308D"/>
    <w:rsid w:val="00DB3AFD"/>
    <w:rsid w:val="00DB3EC0"/>
    <w:rsid w:val="00DB4BDF"/>
    <w:rsid w:val="00DB5A47"/>
    <w:rsid w:val="00DB5B81"/>
    <w:rsid w:val="00DB7C3D"/>
    <w:rsid w:val="00DB7F11"/>
    <w:rsid w:val="00DB7F88"/>
    <w:rsid w:val="00DC0A1E"/>
    <w:rsid w:val="00DC0F07"/>
    <w:rsid w:val="00DC0F10"/>
    <w:rsid w:val="00DC0F38"/>
    <w:rsid w:val="00DC10AF"/>
    <w:rsid w:val="00DC179C"/>
    <w:rsid w:val="00DC1AFF"/>
    <w:rsid w:val="00DC1B6C"/>
    <w:rsid w:val="00DC3ECD"/>
    <w:rsid w:val="00DC53CD"/>
    <w:rsid w:val="00DC5A6C"/>
    <w:rsid w:val="00DC5CE2"/>
    <w:rsid w:val="00DC653C"/>
    <w:rsid w:val="00DC6AE6"/>
    <w:rsid w:val="00DC7526"/>
    <w:rsid w:val="00DC76A4"/>
    <w:rsid w:val="00DC7BF4"/>
    <w:rsid w:val="00DD04D8"/>
    <w:rsid w:val="00DD1F0C"/>
    <w:rsid w:val="00DD2B91"/>
    <w:rsid w:val="00DD2EF8"/>
    <w:rsid w:val="00DD3C63"/>
    <w:rsid w:val="00DD3ED8"/>
    <w:rsid w:val="00DD4FBD"/>
    <w:rsid w:val="00DE09CB"/>
    <w:rsid w:val="00DE13F1"/>
    <w:rsid w:val="00DE362C"/>
    <w:rsid w:val="00DE3CDE"/>
    <w:rsid w:val="00DE41E3"/>
    <w:rsid w:val="00DE434B"/>
    <w:rsid w:val="00DE4A60"/>
    <w:rsid w:val="00DE4B51"/>
    <w:rsid w:val="00DE74C8"/>
    <w:rsid w:val="00DE7566"/>
    <w:rsid w:val="00DE7C41"/>
    <w:rsid w:val="00DF06A2"/>
    <w:rsid w:val="00DF1BD7"/>
    <w:rsid w:val="00DF2728"/>
    <w:rsid w:val="00DF2DF4"/>
    <w:rsid w:val="00DF44EF"/>
    <w:rsid w:val="00DF4B01"/>
    <w:rsid w:val="00DF5F1D"/>
    <w:rsid w:val="00DF633C"/>
    <w:rsid w:val="00DF6971"/>
    <w:rsid w:val="00E0056B"/>
    <w:rsid w:val="00E00F97"/>
    <w:rsid w:val="00E01180"/>
    <w:rsid w:val="00E01A1A"/>
    <w:rsid w:val="00E024A9"/>
    <w:rsid w:val="00E02C1B"/>
    <w:rsid w:val="00E02DB6"/>
    <w:rsid w:val="00E03258"/>
    <w:rsid w:val="00E04530"/>
    <w:rsid w:val="00E05DE0"/>
    <w:rsid w:val="00E0609C"/>
    <w:rsid w:val="00E061BD"/>
    <w:rsid w:val="00E06F28"/>
    <w:rsid w:val="00E10977"/>
    <w:rsid w:val="00E1188B"/>
    <w:rsid w:val="00E11993"/>
    <w:rsid w:val="00E11E4A"/>
    <w:rsid w:val="00E122E8"/>
    <w:rsid w:val="00E12E8D"/>
    <w:rsid w:val="00E13080"/>
    <w:rsid w:val="00E14242"/>
    <w:rsid w:val="00E145D9"/>
    <w:rsid w:val="00E14BAC"/>
    <w:rsid w:val="00E14E3C"/>
    <w:rsid w:val="00E1628D"/>
    <w:rsid w:val="00E16DCD"/>
    <w:rsid w:val="00E17F8F"/>
    <w:rsid w:val="00E23536"/>
    <w:rsid w:val="00E241EB"/>
    <w:rsid w:val="00E248C6"/>
    <w:rsid w:val="00E2590C"/>
    <w:rsid w:val="00E27578"/>
    <w:rsid w:val="00E27EEA"/>
    <w:rsid w:val="00E301A9"/>
    <w:rsid w:val="00E306DA"/>
    <w:rsid w:val="00E30FF0"/>
    <w:rsid w:val="00E321EB"/>
    <w:rsid w:val="00E34A24"/>
    <w:rsid w:val="00E350BF"/>
    <w:rsid w:val="00E36070"/>
    <w:rsid w:val="00E376BC"/>
    <w:rsid w:val="00E37E66"/>
    <w:rsid w:val="00E41123"/>
    <w:rsid w:val="00E41888"/>
    <w:rsid w:val="00E41F49"/>
    <w:rsid w:val="00E424BB"/>
    <w:rsid w:val="00E429D1"/>
    <w:rsid w:val="00E439FE"/>
    <w:rsid w:val="00E43DDF"/>
    <w:rsid w:val="00E44DBC"/>
    <w:rsid w:val="00E4527B"/>
    <w:rsid w:val="00E462EF"/>
    <w:rsid w:val="00E500A9"/>
    <w:rsid w:val="00E512C8"/>
    <w:rsid w:val="00E525C9"/>
    <w:rsid w:val="00E5283B"/>
    <w:rsid w:val="00E5394D"/>
    <w:rsid w:val="00E539FA"/>
    <w:rsid w:val="00E53A1B"/>
    <w:rsid w:val="00E54A43"/>
    <w:rsid w:val="00E55B4C"/>
    <w:rsid w:val="00E57A40"/>
    <w:rsid w:val="00E618A3"/>
    <w:rsid w:val="00E6215A"/>
    <w:rsid w:val="00E6337A"/>
    <w:rsid w:val="00E63BB1"/>
    <w:rsid w:val="00E64395"/>
    <w:rsid w:val="00E64955"/>
    <w:rsid w:val="00E65ECF"/>
    <w:rsid w:val="00E66C4F"/>
    <w:rsid w:val="00E671B1"/>
    <w:rsid w:val="00E7038C"/>
    <w:rsid w:val="00E70658"/>
    <w:rsid w:val="00E70D7C"/>
    <w:rsid w:val="00E712D5"/>
    <w:rsid w:val="00E71D0F"/>
    <w:rsid w:val="00E7446D"/>
    <w:rsid w:val="00E744D7"/>
    <w:rsid w:val="00E75652"/>
    <w:rsid w:val="00E75C57"/>
    <w:rsid w:val="00E7633B"/>
    <w:rsid w:val="00E76F9F"/>
    <w:rsid w:val="00E770AE"/>
    <w:rsid w:val="00E77607"/>
    <w:rsid w:val="00E80C9D"/>
    <w:rsid w:val="00E82520"/>
    <w:rsid w:val="00E8376E"/>
    <w:rsid w:val="00E83B7B"/>
    <w:rsid w:val="00E840DB"/>
    <w:rsid w:val="00E84C6F"/>
    <w:rsid w:val="00E851B7"/>
    <w:rsid w:val="00E900EF"/>
    <w:rsid w:val="00E90872"/>
    <w:rsid w:val="00E923CB"/>
    <w:rsid w:val="00E941FC"/>
    <w:rsid w:val="00E94242"/>
    <w:rsid w:val="00E94452"/>
    <w:rsid w:val="00E94670"/>
    <w:rsid w:val="00E95210"/>
    <w:rsid w:val="00E955E6"/>
    <w:rsid w:val="00E96D19"/>
    <w:rsid w:val="00E979BE"/>
    <w:rsid w:val="00EA0721"/>
    <w:rsid w:val="00EA0E86"/>
    <w:rsid w:val="00EA1437"/>
    <w:rsid w:val="00EA2C5B"/>
    <w:rsid w:val="00EA36EE"/>
    <w:rsid w:val="00EA3C15"/>
    <w:rsid w:val="00EA435C"/>
    <w:rsid w:val="00EA4450"/>
    <w:rsid w:val="00EA61F6"/>
    <w:rsid w:val="00EA7667"/>
    <w:rsid w:val="00EA7F01"/>
    <w:rsid w:val="00EB16E7"/>
    <w:rsid w:val="00EB286A"/>
    <w:rsid w:val="00EB2EDF"/>
    <w:rsid w:val="00EB41E7"/>
    <w:rsid w:val="00EB58BA"/>
    <w:rsid w:val="00EB5C18"/>
    <w:rsid w:val="00EB5D50"/>
    <w:rsid w:val="00EB6161"/>
    <w:rsid w:val="00EB688F"/>
    <w:rsid w:val="00EB6B42"/>
    <w:rsid w:val="00EB6FA1"/>
    <w:rsid w:val="00EC0C57"/>
    <w:rsid w:val="00EC16B3"/>
    <w:rsid w:val="00EC2BF4"/>
    <w:rsid w:val="00EC36D4"/>
    <w:rsid w:val="00EC3C0F"/>
    <w:rsid w:val="00EC401B"/>
    <w:rsid w:val="00EC411B"/>
    <w:rsid w:val="00EC4C8D"/>
    <w:rsid w:val="00EC56A7"/>
    <w:rsid w:val="00EC5E13"/>
    <w:rsid w:val="00EC74F0"/>
    <w:rsid w:val="00EC7ADD"/>
    <w:rsid w:val="00EC7F71"/>
    <w:rsid w:val="00ED0769"/>
    <w:rsid w:val="00ED0D0F"/>
    <w:rsid w:val="00ED1F57"/>
    <w:rsid w:val="00ED2316"/>
    <w:rsid w:val="00ED2470"/>
    <w:rsid w:val="00ED35E2"/>
    <w:rsid w:val="00ED3648"/>
    <w:rsid w:val="00ED3BC0"/>
    <w:rsid w:val="00ED454D"/>
    <w:rsid w:val="00ED65E1"/>
    <w:rsid w:val="00ED7464"/>
    <w:rsid w:val="00ED7CFE"/>
    <w:rsid w:val="00EE0C8D"/>
    <w:rsid w:val="00EE1C21"/>
    <w:rsid w:val="00EE1CE6"/>
    <w:rsid w:val="00EE24D2"/>
    <w:rsid w:val="00EE2880"/>
    <w:rsid w:val="00EE3702"/>
    <w:rsid w:val="00EE37A4"/>
    <w:rsid w:val="00EE3810"/>
    <w:rsid w:val="00EE3E0F"/>
    <w:rsid w:val="00EE5007"/>
    <w:rsid w:val="00EE52DE"/>
    <w:rsid w:val="00EE5612"/>
    <w:rsid w:val="00EE5E88"/>
    <w:rsid w:val="00EE647C"/>
    <w:rsid w:val="00EE688A"/>
    <w:rsid w:val="00EE6C4C"/>
    <w:rsid w:val="00EF2BA2"/>
    <w:rsid w:val="00EF2F71"/>
    <w:rsid w:val="00EF3728"/>
    <w:rsid w:val="00EF4C98"/>
    <w:rsid w:val="00EF5CD4"/>
    <w:rsid w:val="00EF67A3"/>
    <w:rsid w:val="00EF6B9F"/>
    <w:rsid w:val="00EF71C7"/>
    <w:rsid w:val="00EF7A34"/>
    <w:rsid w:val="00EF7CD0"/>
    <w:rsid w:val="00F001F8"/>
    <w:rsid w:val="00F0278E"/>
    <w:rsid w:val="00F027E2"/>
    <w:rsid w:val="00F03884"/>
    <w:rsid w:val="00F0409E"/>
    <w:rsid w:val="00F04330"/>
    <w:rsid w:val="00F04AF2"/>
    <w:rsid w:val="00F04CEF"/>
    <w:rsid w:val="00F04FCB"/>
    <w:rsid w:val="00F05445"/>
    <w:rsid w:val="00F064A5"/>
    <w:rsid w:val="00F06B6F"/>
    <w:rsid w:val="00F072BE"/>
    <w:rsid w:val="00F07801"/>
    <w:rsid w:val="00F11594"/>
    <w:rsid w:val="00F116DF"/>
    <w:rsid w:val="00F1197B"/>
    <w:rsid w:val="00F12A14"/>
    <w:rsid w:val="00F1340B"/>
    <w:rsid w:val="00F13471"/>
    <w:rsid w:val="00F13767"/>
    <w:rsid w:val="00F138AB"/>
    <w:rsid w:val="00F145B4"/>
    <w:rsid w:val="00F15D71"/>
    <w:rsid w:val="00F16606"/>
    <w:rsid w:val="00F16910"/>
    <w:rsid w:val="00F16FCA"/>
    <w:rsid w:val="00F1787B"/>
    <w:rsid w:val="00F17E9E"/>
    <w:rsid w:val="00F2056B"/>
    <w:rsid w:val="00F22D5F"/>
    <w:rsid w:val="00F2385C"/>
    <w:rsid w:val="00F251C8"/>
    <w:rsid w:val="00F25EAF"/>
    <w:rsid w:val="00F2626A"/>
    <w:rsid w:val="00F26E07"/>
    <w:rsid w:val="00F27079"/>
    <w:rsid w:val="00F30F93"/>
    <w:rsid w:val="00F3221F"/>
    <w:rsid w:val="00F32D60"/>
    <w:rsid w:val="00F32DC3"/>
    <w:rsid w:val="00F33128"/>
    <w:rsid w:val="00F33554"/>
    <w:rsid w:val="00F33F3C"/>
    <w:rsid w:val="00F348FB"/>
    <w:rsid w:val="00F34BC0"/>
    <w:rsid w:val="00F35B47"/>
    <w:rsid w:val="00F366DD"/>
    <w:rsid w:val="00F4019E"/>
    <w:rsid w:val="00F408C8"/>
    <w:rsid w:val="00F41648"/>
    <w:rsid w:val="00F42B9A"/>
    <w:rsid w:val="00F42F24"/>
    <w:rsid w:val="00F43091"/>
    <w:rsid w:val="00F43119"/>
    <w:rsid w:val="00F441C3"/>
    <w:rsid w:val="00F44B33"/>
    <w:rsid w:val="00F44F8B"/>
    <w:rsid w:val="00F450CC"/>
    <w:rsid w:val="00F461B9"/>
    <w:rsid w:val="00F46712"/>
    <w:rsid w:val="00F46DEF"/>
    <w:rsid w:val="00F50221"/>
    <w:rsid w:val="00F50DDB"/>
    <w:rsid w:val="00F51C75"/>
    <w:rsid w:val="00F53005"/>
    <w:rsid w:val="00F53679"/>
    <w:rsid w:val="00F53816"/>
    <w:rsid w:val="00F54163"/>
    <w:rsid w:val="00F54A01"/>
    <w:rsid w:val="00F555FE"/>
    <w:rsid w:val="00F55703"/>
    <w:rsid w:val="00F55DE6"/>
    <w:rsid w:val="00F55E8F"/>
    <w:rsid w:val="00F57208"/>
    <w:rsid w:val="00F614C4"/>
    <w:rsid w:val="00F6160B"/>
    <w:rsid w:val="00F6231A"/>
    <w:rsid w:val="00F626AA"/>
    <w:rsid w:val="00F6271F"/>
    <w:rsid w:val="00F62912"/>
    <w:rsid w:val="00F6329B"/>
    <w:rsid w:val="00F63597"/>
    <w:rsid w:val="00F64ACC"/>
    <w:rsid w:val="00F67253"/>
    <w:rsid w:val="00F7090C"/>
    <w:rsid w:val="00F7182E"/>
    <w:rsid w:val="00F71BEF"/>
    <w:rsid w:val="00F726E4"/>
    <w:rsid w:val="00F73740"/>
    <w:rsid w:val="00F73868"/>
    <w:rsid w:val="00F73F01"/>
    <w:rsid w:val="00F741E3"/>
    <w:rsid w:val="00F7421B"/>
    <w:rsid w:val="00F74F48"/>
    <w:rsid w:val="00F75A5D"/>
    <w:rsid w:val="00F75C65"/>
    <w:rsid w:val="00F762DE"/>
    <w:rsid w:val="00F7643F"/>
    <w:rsid w:val="00F76877"/>
    <w:rsid w:val="00F768D3"/>
    <w:rsid w:val="00F77190"/>
    <w:rsid w:val="00F7784C"/>
    <w:rsid w:val="00F8092F"/>
    <w:rsid w:val="00F80E9B"/>
    <w:rsid w:val="00F8108E"/>
    <w:rsid w:val="00F811E8"/>
    <w:rsid w:val="00F82772"/>
    <w:rsid w:val="00F8312C"/>
    <w:rsid w:val="00F84469"/>
    <w:rsid w:val="00F8470E"/>
    <w:rsid w:val="00F85BAD"/>
    <w:rsid w:val="00F85CC1"/>
    <w:rsid w:val="00F86204"/>
    <w:rsid w:val="00F866A6"/>
    <w:rsid w:val="00F87385"/>
    <w:rsid w:val="00F87925"/>
    <w:rsid w:val="00F879EB"/>
    <w:rsid w:val="00F87BA7"/>
    <w:rsid w:val="00F87C19"/>
    <w:rsid w:val="00F90687"/>
    <w:rsid w:val="00F90F5A"/>
    <w:rsid w:val="00F923BB"/>
    <w:rsid w:val="00F92A7B"/>
    <w:rsid w:val="00F93121"/>
    <w:rsid w:val="00F93EBC"/>
    <w:rsid w:val="00F95507"/>
    <w:rsid w:val="00F95A04"/>
    <w:rsid w:val="00F95E28"/>
    <w:rsid w:val="00F9604C"/>
    <w:rsid w:val="00F9640A"/>
    <w:rsid w:val="00F979BC"/>
    <w:rsid w:val="00F97A0E"/>
    <w:rsid w:val="00FA0AAE"/>
    <w:rsid w:val="00FA0C0C"/>
    <w:rsid w:val="00FA166A"/>
    <w:rsid w:val="00FA2361"/>
    <w:rsid w:val="00FA2C0C"/>
    <w:rsid w:val="00FA4701"/>
    <w:rsid w:val="00FA5034"/>
    <w:rsid w:val="00FA716D"/>
    <w:rsid w:val="00FA7932"/>
    <w:rsid w:val="00FB0D0E"/>
    <w:rsid w:val="00FB167F"/>
    <w:rsid w:val="00FB6833"/>
    <w:rsid w:val="00FB7B63"/>
    <w:rsid w:val="00FB7EDB"/>
    <w:rsid w:val="00FC14D7"/>
    <w:rsid w:val="00FC262A"/>
    <w:rsid w:val="00FC2C77"/>
    <w:rsid w:val="00FC37CE"/>
    <w:rsid w:val="00FC481A"/>
    <w:rsid w:val="00FC5CDD"/>
    <w:rsid w:val="00FC73CB"/>
    <w:rsid w:val="00FC78CB"/>
    <w:rsid w:val="00FC7CED"/>
    <w:rsid w:val="00FD1546"/>
    <w:rsid w:val="00FD286B"/>
    <w:rsid w:val="00FD3227"/>
    <w:rsid w:val="00FD34F0"/>
    <w:rsid w:val="00FE0E21"/>
    <w:rsid w:val="00FE204E"/>
    <w:rsid w:val="00FE2644"/>
    <w:rsid w:val="00FE2C1B"/>
    <w:rsid w:val="00FE3219"/>
    <w:rsid w:val="00FE3B37"/>
    <w:rsid w:val="00FE4514"/>
    <w:rsid w:val="00FE4D60"/>
    <w:rsid w:val="00FE52DB"/>
    <w:rsid w:val="00FE5CB3"/>
    <w:rsid w:val="00FE60D8"/>
    <w:rsid w:val="00FE6918"/>
    <w:rsid w:val="00FE6D87"/>
    <w:rsid w:val="00FE7268"/>
    <w:rsid w:val="00FE7877"/>
    <w:rsid w:val="00FF0109"/>
    <w:rsid w:val="00FF0886"/>
    <w:rsid w:val="00FF159E"/>
    <w:rsid w:val="00FF3891"/>
    <w:rsid w:val="00FF4121"/>
    <w:rsid w:val="00FF468E"/>
    <w:rsid w:val="00FF65FC"/>
    <w:rsid w:val="00FF6606"/>
    <w:rsid w:val="00FF683A"/>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4">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qFormat="1"/>
    <w:lsdException w:name="header" w:uiPriority="99"/>
    <w:lsdException w:name="footer" w:uiPriority="99"/>
    <w:lsdException w:name="caption" w:semiHidden="1" w:unhideWhenUsed="1" w:qFormat="1"/>
    <w:lsdException w:name="footnote reference" w:uiPriority="99"/>
    <w:lsdException w:name="macro"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B172F"/>
    <w:pPr>
      <w:jc w:val="both"/>
    </w:pPr>
    <w:rPr>
      <w:rFonts w:ascii="Verdana" w:hAnsi="Verdana"/>
      <w:color w:val="333333"/>
      <w:szCs w:val="24"/>
    </w:rPr>
  </w:style>
  <w:style w:type="paragraph" w:styleId="Heading1">
    <w:name w:val="heading 1"/>
    <w:basedOn w:val="Normal"/>
    <w:next w:val="Normal"/>
    <w:link w:val="Heading1Char"/>
    <w:qFormat/>
    <w:rsid w:val="006F3B99"/>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6F3B99"/>
    <w:pPr>
      <w:keepNext/>
      <w:spacing w:before="240" w:after="60"/>
      <w:outlineLvl w:val="1"/>
    </w:pPr>
    <w:rPr>
      <w:rFonts w:cs="Arial"/>
      <w:bCs/>
      <w:iCs/>
      <w:color w:val="0070C0"/>
      <w:sz w:val="28"/>
      <w:szCs w:val="28"/>
    </w:rPr>
  </w:style>
  <w:style w:type="paragraph" w:styleId="Heading3">
    <w:name w:val="heading 3"/>
    <w:basedOn w:val="Normal"/>
    <w:next w:val="BodyText"/>
    <w:qFormat/>
    <w:rsid w:val="006F3B9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6F3B99"/>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t,o"/>
    <w:basedOn w:val="Normal"/>
    <w:link w:val="FootnoteTextChar"/>
    <w:uiPriority w:val="99"/>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6F3B99"/>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link w:val="tabletextChar"/>
    <w:autoRedefine/>
    <w:rsid w:val="00BF5865"/>
    <w:pPr>
      <w:keepLines/>
      <w:widowControl w:val="0"/>
      <w:contextualSpacing/>
    </w:pPr>
    <w:rPr>
      <w:bCs/>
      <w:color w:val="auto"/>
      <w:szCs w:val="20"/>
      <w:lang w:val="fr-FR"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6F3B99"/>
    <w:pPr>
      <w:spacing w:before="120" w:after="180"/>
      <w:jc w:val="left"/>
    </w:pPr>
    <w:rPr>
      <w:color w:val="00B0F0"/>
      <w:sz w:val="22"/>
    </w:rPr>
  </w:style>
  <w:style w:type="character" w:customStyle="1" w:styleId="SubtitleChar">
    <w:name w:val="Subtitle Char"/>
    <w:link w:val="Subtitle"/>
    <w:rsid w:val="006F3B99"/>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otnoteReference">
    <w:name w:val="footnote reference"/>
    <w:uiPriority w:val="99"/>
    <w:rsid w:val="009416DD"/>
    <w:rPr>
      <w:rFonts w:cs="Times New Roman"/>
      <w:vertAlign w:val="superscript"/>
    </w:rPr>
  </w:style>
  <w:style w:type="paragraph" w:styleId="ListBullet4">
    <w:name w:val="List Bullet 4"/>
    <w:basedOn w:val="Normal"/>
    <w:rsid w:val="009416DD"/>
    <w:pPr>
      <w:tabs>
        <w:tab w:val="num" w:pos="1209"/>
      </w:tabs>
      <w:spacing w:after="120"/>
      <w:ind w:left="1209" w:hanging="360"/>
    </w:pPr>
    <w:rPr>
      <w:color w:val="auto"/>
      <w:lang w:eastAsia="en-US"/>
    </w:rPr>
  </w:style>
  <w:style w:type="numbering" w:customStyle="1" w:styleId="BulletedListFirstLevel">
    <w:name w:val="Bulleted List First Level"/>
    <w:rsid w:val="009416DD"/>
    <w:pPr>
      <w:numPr>
        <w:numId w:val="11"/>
      </w:numPr>
    </w:pPr>
  </w:style>
  <w:style w:type="character" w:customStyle="1" w:styleId="HyperlinkBold">
    <w:name w:val="Hyperlink Bold"/>
    <w:rsid w:val="009416DD"/>
    <w:rPr>
      <w:b/>
      <w:color w:val="0000FF"/>
      <w:u w:val="single"/>
    </w:rPr>
  </w:style>
  <w:style w:type="character" w:styleId="FollowedHyperlink">
    <w:name w:val="FollowedHyperlink"/>
    <w:rsid w:val="009416DD"/>
    <w:rPr>
      <w:color w:val="954F72"/>
      <w:u w:val="single"/>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uiPriority w:val="99"/>
    <w:rsid w:val="00D5628E"/>
    <w:rPr>
      <w:rFonts w:ascii="Verdana" w:hAnsi="Verdana"/>
      <w:color w:val="333333"/>
    </w:rPr>
  </w:style>
  <w:style w:type="paragraph" w:customStyle="1" w:styleId="headingtitlesbottomspace">
    <w:name w:val="heading titles bottom space"/>
    <w:basedOn w:val="Normal"/>
    <w:uiPriority w:val="99"/>
    <w:semiHidden/>
    <w:rsid w:val="00D5628E"/>
    <w:pPr>
      <w:spacing w:before="120" w:after="120"/>
      <w:ind w:left="720"/>
      <w:jc w:val="left"/>
    </w:pPr>
    <w:rPr>
      <w:color w:val="auto"/>
      <w:lang w:eastAsia="en-US"/>
    </w:rPr>
  </w:style>
  <w:style w:type="paragraph" w:customStyle="1" w:styleId="align-justify">
    <w:name w:val="align-justify"/>
    <w:basedOn w:val="Normal"/>
    <w:rsid w:val="00844E02"/>
    <w:pPr>
      <w:spacing w:before="100" w:beforeAutospacing="1" w:after="100" w:afterAutospacing="1"/>
    </w:pPr>
    <w:rPr>
      <w:rFonts w:ascii="Times New Roman" w:hAnsi="Times New Roman"/>
      <w:color w:val="auto"/>
      <w:sz w:val="24"/>
      <w:lang w:val="sl-SI" w:eastAsia="sl-SI"/>
    </w:rPr>
  </w:style>
  <w:style w:type="paragraph" w:customStyle="1" w:styleId="HEAD1">
    <w:name w:val="HEAD 1"/>
    <w:basedOn w:val="Heading3"/>
    <w:next w:val="Normal"/>
    <w:link w:val="HEAD1Char"/>
    <w:autoRedefine/>
    <w:rsid w:val="00850D4B"/>
    <w:pPr>
      <w:spacing w:before="360" w:after="360"/>
      <w:ind w:left="426" w:hanging="432"/>
      <w:jc w:val="left"/>
    </w:pPr>
    <w:rPr>
      <w:rFonts w:cs="Times New Roman"/>
      <w:b/>
      <w:bCs w:val="0"/>
      <w:i w:val="0"/>
      <w:color w:val="E0AD2C"/>
      <w:szCs w:val="24"/>
      <w:lang w:val="en-US" w:eastAsia="en-US"/>
    </w:rPr>
  </w:style>
  <w:style w:type="character" w:customStyle="1" w:styleId="HEAD1Char">
    <w:name w:val="HEAD 1 Char"/>
    <w:link w:val="HEAD1"/>
    <w:locked/>
    <w:rsid w:val="00850D4B"/>
    <w:rPr>
      <w:rFonts w:ascii="Verdana" w:hAnsi="Verdana"/>
      <w:b/>
      <w:color w:val="E0AD2C"/>
      <w:sz w:val="24"/>
      <w:szCs w:val="24"/>
      <w:lang w:val="en-US" w:eastAsia="en-US"/>
    </w:rPr>
  </w:style>
  <w:style w:type="paragraph" w:styleId="Title">
    <w:name w:val="Title"/>
    <w:basedOn w:val="Normal"/>
    <w:next w:val="Normal"/>
    <w:link w:val="TitleChar"/>
    <w:qFormat/>
    <w:rsid w:val="008F6C9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F6C9E"/>
    <w:rPr>
      <w:rFonts w:ascii="Calibri Light" w:eastAsia="Times New Roman" w:hAnsi="Calibri Light" w:cs="Times New Roman"/>
      <w:b/>
      <w:bCs/>
      <w:color w:val="333333"/>
      <w:kern w:val="28"/>
      <w:sz w:val="32"/>
      <w:szCs w:val="32"/>
    </w:rPr>
  </w:style>
  <w:style w:type="character" w:customStyle="1" w:styleId="hps">
    <w:name w:val="hps"/>
    <w:uiPriority w:val="99"/>
    <w:rsid w:val="00D0647B"/>
    <w:rPr>
      <w:rFonts w:cs="Times New Roman"/>
    </w:rPr>
  </w:style>
  <w:style w:type="paragraph" w:customStyle="1" w:styleId="Default">
    <w:name w:val="Default"/>
    <w:rsid w:val="002A2D8D"/>
    <w:pPr>
      <w:autoSpaceDE w:val="0"/>
      <w:autoSpaceDN w:val="0"/>
      <w:adjustRightInd w:val="0"/>
    </w:pPr>
    <w:rPr>
      <w:rFonts w:ascii="Tahoma" w:hAnsi="Tahoma" w:cs="Tahoma"/>
      <w:color w:val="000000"/>
      <w:sz w:val="24"/>
      <w:szCs w:val="24"/>
    </w:rPr>
  </w:style>
  <w:style w:type="paragraph" w:styleId="MacroText">
    <w:name w:val="macro"/>
    <w:link w:val="MacroTextChar"/>
    <w:uiPriority w:val="99"/>
    <w:rsid w:val="004C5E56"/>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cs="Courier New"/>
      <w:color w:val="414141"/>
      <w:lang w:val="en-US" w:eastAsia="en-US"/>
    </w:rPr>
  </w:style>
  <w:style w:type="character" w:customStyle="1" w:styleId="MacroTextChar">
    <w:name w:val="Macro Text Char"/>
    <w:link w:val="MacroText"/>
    <w:uiPriority w:val="99"/>
    <w:rsid w:val="004C5E56"/>
    <w:rPr>
      <w:rFonts w:ascii="Courier New" w:hAnsi="Courier New" w:cs="Courier New"/>
      <w:color w:val="414141"/>
      <w:lang w:val="en-US" w:eastAsia="en-US"/>
    </w:rPr>
  </w:style>
  <w:style w:type="character" w:customStyle="1" w:styleId="ListParagraphChar1">
    <w:name w:val="List Paragraph Char1"/>
    <w:uiPriority w:val="34"/>
    <w:rsid w:val="00005401"/>
    <w:rPr>
      <w:rFonts w:ascii="Verdana" w:eastAsia="Arial" w:hAnsi="Verdana" w:cs="Times New Roman"/>
      <w:sz w:val="20"/>
      <w:lang w:val="en-GB"/>
    </w:rPr>
  </w:style>
  <w:style w:type="character" w:customStyle="1" w:styleId="hpsatn">
    <w:name w:val="hps atn"/>
    <w:uiPriority w:val="99"/>
    <w:rsid w:val="003422CE"/>
    <w:rPr>
      <w:rFonts w:cs="Times New Roman"/>
    </w:rPr>
  </w:style>
  <w:style w:type="character" w:customStyle="1" w:styleId="tabletextChar">
    <w:name w:val="table text Char"/>
    <w:link w:val="tabletext"/>
    <w:locked/>
    <w:rsid w:val="00625058"/>
    <w:rPr>
      <w:rFonts w:ascii="Verdana" w:hAnsi="Verdana"/>
      <w:bCs/>
      <w:lang w:val="fr-FR" w:eastAsia="el-GR"/>
    </w:rPr>
  </w:style>
  <w:style w:type="character" w:customStyle="1" w:styleId="Hyperlinkitalic">
    <w:name w:val="Hyperlink italic"/>
    <w:uiPriority w:val="99"/>
    <w:rsid w:val="001A1A4C"/>
    <w:rPr>
      <w:i/>
      <w:color w:val="0000FF"/>
      <w:u w:val="single"/>
      <w:lang w:val="en-GB"/>
    </w:rPr>
  </w:style>
  <w:style w:type="character" w:customStyle="1" w:styleId="tlid-translation">
    <w:name w:val="tlid-translation"/>
    <w:rsid w:val="00D91788"/>
  </w:style>
  <w:style w:type="paragraph" w:styleId="NoSpacing">
    <w:name w:val="No Spacing"/>
    <w:uiPriority w:val="1"/>
    <w:qFormat/>
    <w:rsid w:val="009534C7"/>
    <w:rPr>
      <w:rFonts w:ascii="Arial" w:hAnsi="Arial"/>
      <w:color w:val="000000"/>
      <w:sz w:val="19"/>
      <w:lang w:eastAsia="fr-FR"/>
    </w:rPr>
  </w:style>
  <w:style w:type="character" w:customStyle="1" w:styleId="normaltextrun">
    <w:name w:val="normaltextrun"/>
    <w:rsid w:val="00270757"/>
  </w:style>
  <w:style w:type="character" w:customStyle="1" w:styleId="eop">
    <w:name w:val="eop"/>
    <w:rsid w:val="00270757"/>
  </w:style>
  <w:style w:type="paragraph" w:styleId="NormalWeb">
    <w:name w:val="Normal (Web)"/>
    <w:basedOn w:val="Normal"/>
    <w:uiPriority w:val="99"/>
    <w:unhideWhenUsed/>
    <w:rsid w:val="00CD18AE"/>
    <w:pPr>
      <w:spacing w:after="150"/>
      <w:jc w:val="left"/>
    </w:pPr>
    <w:rPr>
      <w:rFonts w:ascii="Times New Roman" w:hAnsi="Times New Roman"/>
      <w:color w:val="auto"/>
      <w:sz w:val="24"/>
      <w:lang w:val="sl-SI" w:eastAsia="sl-SI"/>
    </w:rPr>
  </w:style>
  <w:style w:type="paragraph" w:customStyle="1" w:styleId="paragraph">
    <w:name w:val="paragraph"/>
    <w:basedOn w:val="Normal"/>
    <w:rsid w:val="0004495D"/>
    <w:pPr>
      <w:spacing w:before="100" w:beforeAutospacing="1" w:after="100" w:afterAutospacing="1"/>
      <w:jc w:val="left"/>
    </w:pPr>
    <w:rPr>
      <w:rFonts w:ascii="Times New Roman" w:hAnsi="Times New Roman"/>
      <w:color w:val="auto"/>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6625">
      <w:bodyDiv w:val="1"/>
      <w:marLeft w:val="0"/>
      <w:marRight w:val="0"/>
      <w:marTop w:val="0"/>
      <w:marBottom w:val="0"/>
      <w:divBdr>
        <w:top w:val="none" w:sz="0" w:space="0" w:color="auto"/>
        <w:left w:val="none" w:sz="0" w:space="0" w:color="auto"/>
        <w:bottom w:val="none" w:sz="0" w:space="0" w:color="auto"/>
        <w:right w:val="none" w:sz="0" w:space="0" w:color="auto"/>
      </w:divBdr>
    </w:div>
    <w:div w:id="62535757">
      <w:bodyDiv w:val="1"/>
      <w:marLeft w:val="0"/>
      <w:marRight w:val="0"/>
      <w:marTop w:val="0"/>
      <w:marBottom w:val="0"/>
      <w:divBdr>
        <w:top w:val="none" w:sz="0" w:space="0" w:color="auto"/>
        <w:left w:val="none" w:sz="0" w:space="0" w:color="auto"/>
        <w:bottom w:val="none" w:sz="0" w:space="0" w:color="auto"/>
        <w:right w:val="none" w:sz="0" w:space="0" w:color="auto"/>
      </w:divBdr>
    </w:div>
    <w:div w:id="221411107">
      <w:bodyDiv w:val="1"/>
      <w:marLeft w:val="0"/>
      <w:marRight w:val="0"/>
      <w:marTop w:val="0"/>
      <w:marBottom w:val="0"/>
      <w:divBdr>
        <w:top w:val="none" w:sz="0" w:space="0" w:color="auto"/>
        <w:left w:val="none" w:sz="0" w:space="0" w:color="auto"/>
        <w:bottom w:val="none" w:sz="0" w:space="0" w:color="auto"/>
        <w:right w:val="none" w:sz="0" w:space="0" w:color="auto"/>
      </w:divBdr>
    </w:div>
    <w:div w:id="263346676">
      <w:bodyDiv w:val="1"/>
      <w:marLeft w:val="0"/>
      <w:marRight w:val="0"/>
      <w:marTop w:val="0"/>
      <w:marBottom w:val="0"/>
      <w:divBdr>
        <w:top w:val="none" w:sz="0" w:space="0" w:color="auto"/>
        <w:left w:val="none" w:sz="0" w:space="0" w:color="auto"/>
        <w:bottom w:val="none" w:sz="0" w:space="0" w:color="auto"/>
        <w:right w:val="none" w:sz="0" w:space="0" w:color="auto"/>
      </w:divBdr>
    </w:div>
    <w:div w:id="309596842">
      <w:bodyDiv w:val="1"/>
      <w:marLeft w:val="0"/>
      <w:marRight w:val="0"/>
      <w:marTop w:val="0"/>
      <w:marBottom w:val="0"/>
      <w:divBdr>
        <w:top w:val="none" w:sz="0" w:space="0" w:color="auto"/>
        <w:left w:val="none" w:sz="0" w:space="0" w:color="auto"/>
        <w:bottom w:val="none" w:sz="0" w:space="0" w:color="auto"/>
        <w:right w:val="none" w:sz="0" w:space="0" w:color="auto"/>
      </w:divBdr>
    </w:div>
    <w:div w:id="521089051">
      <w:bodyDiv w:val="1"/>
      <w:marLeft w:val="0"/>
      <w:marRight w:val="0"/>
      <w:marTop w:val="0"/>
      <w:marBottom w:val="0"/>
      <w:divBdr>
        <w:top w:val="none" w:sz="0" w:space="0" w:color="auto"/>
        <w:left w:val="none" w:sz="0" w:space="0" w:color="auto"/>
        <w:bottom w:val="none" w:sz="0" w:space="0" w:color="auto"/>
        <w:right w:val="none" w:sz="0" w:space="0" w:color="auto"/>
      </w:divBdr>
    </w:div>
    <w:div w:id="613052167">
      <w:bodyDiv w:val="1"/>
      <w:marLeft w:val="0"/>
      <w:marRight w:val="0"/>
      <w:marTop w:val="0"/>
      <w:marBottom w:val="0"/>
      <w:divBdr>
        <w:top w:val="none" w:sz="0" w:space="0" w:color="auto"/>
        <w:left w:val="none" w:sz="0" w:space="0" w:color="auto"/>
        <w:bottom w:val="none" w:sz="0" w:space="0" w:color="auto"/>
        <w:right w:val="none" w:sz="0" w:space="0" w:color="auto"/>
      </w:divBdr>
    </w:div>
    <w:div w:id="616570574">
      <w:bodyDiv w:val="1"/>
      <w:marLeft w:val="0"/>
      <w:marRight w:val="0"/>
      <w:marTop w:val="0"/>
      <w:marBottom w:val="0"/>
      <w:divBdr>
        <w:top w:val="none" w:sz="0" w:space="0" w:color="auto"/>
        <w:left w:val="none" w:sz="0" w:space="0" w:color="auto"/>
        <w:bottom w:val="none" w:sz="0" w:space="0" w:color="auto"/>
        <w:right w:val="none" w:sz="0" w:space="0" w:color="auto"/>
      </w:divBdr>
    </w:div>
    <w:div w:id="648705020">
      <w:bodyDiv w:val="1"/>
      <w:marLeft w:val="0"/>
      <w:marRight w:val="0"/>
      <w:marTop w:val="0"/>
      <w:marBottom w:val="0"/>
      <w:divBdr>
        <w:top w:val="none" w:sz="0" w:space="0" w:color="auto"/>
        <w:left w:val="none" w:sz="0" w:space="0" w:color="auto"/>
        <w:bottom w:val="none" w:sz="0" w:space="0" w:color="auto"/>
        <w:right w:val="none" w:sz="0" w:space="0" w:color="auto"/>
      </w:divBdr>
    </w:div>
    <w:div w:id="709450831">
      <w:bodyDiv w:val="1"/>
      <w:marLeft w:val="0"/>
      <w:marRight w:val="0"/>
      <w:marTop w:val="0"/>
      <w:marBottom w:val="0"/>
      <w:divBdr>
        <w:top w:val="none" w:sz="0" w:space="0" w:color="auto"/>
        <w:left w:val="none" w:sz="0" w:space="0" w:color="auto"/>
        <w:bottom w:val="none" w:sz="0" w:space="0" w:color="auto"/>
        <w:right w:val="none" w:sz="0" w:space="0" w:color="auto"/>
      </w:divBdr>
    </w:div>
    <w:div w:id="741633913">
      <w:bodyDiv w:val="1"/>
      <w:marLeft w:val="0"/>
      <w:marRight w:val="0"/>
      <w:marTop w:val="0"/>
      <w:marBottom w:val="0"/>
      <w:divBdr>
        <w:top w:val="none" w:sz="0" w:space="0" w:color="auto"/>
        <w:left w:val="none" w:sz="0" w:space="0" w:color="auto"/>
        <w:bottom w:val="none" w:sz="0" w:space="0" w:color="auto"/>
        <w:right w:val="none" w:sz="0" w:space="0" w:color="auto"/>
      </w:divBdr>
    </w:div>
    <w:div w:id="761337702">
      <w:bodyDiv w:val="1"/>
      <w:marLeft w:val="0"/>
      <w:marRight w:val="0"/>
      <w:marTop w:val="0"/>
      <w:marBottom w:val="0"/>
      <w:divBdr>
        <w:top w:val="none" w:sz="0" w:space="0" w:color="auto"/>
        <w:left w:val="none" w:sz="0" w:space="0" w:color="auto"/>
        <w:bottom w:val="none" w:sz="0" w:space="0" w:color="auto"/>
        <w:right w:val="none" w:sz="0" w:space="0" w:color="auto"/>
      </w:divBdr>
      <w:divsChild>
        <w:div w:id="1322004464">
          <w:marLeft w:val="0"/>
          <w:marRight w:val="0"/>
          <w:marTop w:val="0"/>
          <w:marBottom w:val="0"/>
          <w:divBdr>
            <w:top w:val="none" w:sz="0" w:space="0" w:color="auto"/>
            <w:left w:val="none" w:sz="0" w:space="0" w:color="auto"/>
            <w:bottom w:val="none" w:sz="0" w:space="0" w:color="auto"/>
            <w:right w:val="none" w:sz="0" w:space="0" w:color="auto"/>
          </w:divBdr>
          <w:divsChild>
            <w:div w:id="1584989957">
              <w:marLeft w:val="0"/>
              <w:marRight w:val="0"/>
              <w:marTop w:val="0"/>
              <w:marBottom w:val="0"/>
              <w:divBdr>
                <w:top w:val="none" w:sz="0" w:space="0" w:color="auto"/>
                <w:left w:val="none" w:sz="0" w:space="0" w:color="auto"/>
                <w:bottom w:val="none" w:sz="0" w:space="0" w:color="auto"/>
                <w:right w:val="none" w:sz="0" w:space="0" w:color="auto"/>
              </w:divBdr>
            </w:div>
            <w:div w:id="1676415317">
              <w:marLeft w:val="0"/>
              <w:marRight w:val="0"/>
              <w:marTop w:val="0"/>
              <w:marBottom w:val="0"/>
              <w:divBdr>
                <w:top w:val="none" w:sz="0" w:space="0" w:color="auto"/>
                <w:left w:val="none" w:sz="0" w:space="0" w:color="auto"/>
                <w:bottom w:val="none" w:sz="0" w:space="0" w:color="auto"/>
                <w:right w:val="none" w:sz="0" w:space="0" w:color="auto"/>
              </w:divBdr>
            </w:div>
            <w:div w:id="998113746">
              <w:marLeft w:val="0"/>
              <w:marRight w:val="0"/>
              <w:marTop w:val="0"/>
              <w:marBottom w:val="0"/>
              <w:divBdr>
                <w:top w:val="none" w:sz="0" w:space="0" w:color="auto"/>
                <w:left w:val="none" w:sz="0" w:space="0" w:color="auto"/>
                <w:bottom w:val="none" w:sz="0" w:space="0" w:color="auto"/>
                <w:right w:val="none" w:sz="0" w:space="0" w:color="auto"/>
              </w:divBdr>
            </w:div>
          </w:divsChild>
        </w:div>
        <w:div w:id="1702246702">
          <w:marLeft w:val="0"/>
          <w:marRight w:val="0"/>
          <w:marTop w:val="0"/>
          <w:marBottom w:val="0"/>
          <w:divBdr>
            <w:top w:val="none" w:sz="0" w:space="0" w:color="auto"/>
            <w:left w:val="none" w:sz="0" w:space="0" w:color="auto"/>
            <w:bottom w:val="none" w:sz="0" w:space="0" w:color="auto"/>
            <w:right w:val="none" w:sz="0" w:space="0" w:color="auto"/>
          </w:divBdr>
          <w:divsChild>
            <w:div w:id="20082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
    <w:div w:id="841627857">
      <w:bodyDiv w:val="1"/>
      <w:marLeft w:val="0"/>
      <w:marRight w:val="0"/>
      <w:marTop w:val="0"/>
      <w:marBottom w:val="0"/>
      <w:divBdr>
        <w:top w:val="none" w:sz="0" w:space="0" w:color="auto"/>
        <w:left w:val="none" w:sz="0" w:space="0" w:color="auto"/>
        <w:bottom w:val="none" w:sz="0" w:space="0" w:color="auto"/>
        <w:right w:val="none" w:sz="0" w:space="0" w:color="auto"/>
      </w:divBdr>
    </w:div>
    <w:div w:id="995573795">
      <w:bodyDiv w:val="1"/>
      <w:marLeft w:val="0"/>
      <w:marRight w:val="0"/>
      <w:marTop w:val="0"/>
      <w:marBottom w:val="0"/>
      <w:divBdr>
        <w:top w:val="none" w:sz="0" w:space="0" w:color="auto"/>
        <w:left w:val="none" w:sz="0" w:space="0" w:color="auto"/>
        <w:bottom w:val="none" w:sz="0" w:space="0" w:color="auto"/>
        <w:right w:val="none" w:sz="0" w:space="0" w:color="auto"/>
      </w:divBdr>
    </w:div>
    <w:div w:id="1125928438">
      <w:bodyDiv w:val="1"/>
      <w:marLeft w:val="0"/>
      <w:marRight w:val="0"/>
      <w:marTop w:val="0"/>
      <w:marBottom w:val="0"/>
      <w:divBdr>
        <w:top w:val="none" w:sz="0" w:space="0" w:color="auto"/>
        <w:left w:val="none" w:sz="0" w:space="0" w:color="auto"/>
        <w:bottom w:val="none" w:sz="0" w:space="0" w:color="auto"/>
        <w:right w:val="none" w:sz="0" w:space="0" w:color="auto"/>
      </w:divBdr>
    </w:div>
    <w:div w:id="1154027811">
      <w:bodyDiv w:val="1"/>
      <w:marLeft w:val="0"/>
      <w:marRight w:val="0"/>
      <w:marTop w:val="0"/>
      <w:marBottom w:val="0"/>
      <w:divBdr>
        <w:top w:val="none" w:sz="0" w:space="0" w:color="auto"/>
        <w:left w:val="none" w:sz="0" w:space="0" w:color="auto"/>
        <w:bottom w:val="none" w:sz="0" w:space="0" w:color="auto"/>
        <w:right w:val="none" w:sz="0" w:space="0" w:color="auto"/>
      </w:divBdr>
    </w:div>
    <w:div w:id="1155415278">
      <w:bodyDiv w:val="1"/>
      <w:marLeft w:val="0"/>
      <w:marRight w:val="0"/>
      <w:marTop w:val="0"/>
      <w:marBottom w:val="0"/>
      <w:divBdr>
        <w:top w:val="none" w:sz="0" w:space="0" w:color="auto"/>
        <w:left w:val="none" w:sz="0" w:space="0" w:color="auto"/>
        <w:bottom w:val="none" w:sz="0" w:space="0" w:color="auto"/>
        <w:right w:val="none" w:sz="0" w:space="0" w:color="auto"/>
      </w:divBdr>
    </w:div>
    <w:div w:id="1261833430">
      <w:bodyDiv w:val="1"/>
      <w:marLeft w:val="0"/>
      <w:marRight w:val="0"/>
      <w:marTop w:val="0"/>
      <w:marBottom w:val="0"/>
      <w:divBdr>
        <w:top w:val="none" w:sz="0" w:space="0" w:color="auto"/>
        <w:left w:val="none" w:sz="0" w:space="0" w:color="auto"/>
        <w:bottom w:val="none" w:sz="0" w:space="0" w:color="auto"/>
        <w:right w:val="none" w:sz="0" w:space="0" w:color="auto"/>
      </w:divBdr>
    </w:div>
    <w:div w:id="1335255385">
      <w:bodyDiv w:val="1"/>
      <w:marLeft w:val="0"/>
      <w:marRight w:val="0"/>
      <w:marTop w:val="0"/>
      <w:marBottom w:val="0"/>
      <w:divBdr>
        <w:top w:val="none" w:sz="0" w:space="0" w:color="auto"/>
        <w:left w:val="none" w:sz="0" w:space="0" w:color="auto"/>
        <w:bottom w:val="none" w:sz="0" w:space="0" w:color="auto"/>
        <w:right w:val="none" w:sz="0" w:space="0" w:color="auto"/>
      </w:divBdr>
    </w:div>
    <w:div w:id="1364864658">
      <w:bodyDiv w:val="1"/>
      <w:marLeft w:val="0"/>
      <w:marRight w:val="0"/>
      <w:marTop w:val="0"/>
      <w:marBottom w:val="0"/>
      <w:divBdr>
        <w:top w:val="none" w:sz="0" w:space="0" w:color="auto"/>
        <w:left w:val="none" w:sz="0" w:space="0" w:color="auto"/>
        <w:bottom w:val="none" w:sz="0" w:space="0" w:color="auto"/>
        <w:right w:val="none" w:sz="0" w:space="0" w:color="auto"/>
      </w:divBdr>
    </w:div>
    <w:div w:id="1365903587">
      <w:bodyDiv w:val="1"/>
      <w:marLeft w:val="0"/>
      <w:marRight w:val="0"/>
      <w:marTop w:val="0"/>
      <w:marBottom w:val="0"/>
      <w:divBdr>
        <w:top w:val="none" w:sz="0" w:space="0" w:color="auto"/>
        <w:left w:val="none" w:sz="0" w:space="0" w:color="auto"/>
        <w:bottom w:val="none" w:sz="0" w:space="0" w:color="auto"/>
        <w:right w:val="none" w:sz="0" w:space="0" w:color="auto"/>
      </w:divBdr>
    </w:div>
    <w:div w:id="1395351964">
      <w:bodyDiv w:val="1"/>
      <w:marLeft w:val="0"/>
      <w:marRight w:val="0"/>
      <w:marTop w:val="0"/>
      <w:marBottom w:val="0"/>
      <w:divBdr>
        <w:top w:val="none" w:sz="0" w:space="0" w:color="auto"/>
        <w:left w:val="none" w:sz="0" w:space="0" w:color="auto"/>
        <w:bottom w:val="none" w:sz="0" w:space="0" w:color="auto"/>
        <w:right w:val="none" w:sz="0" w:space="0" w:color="auto"/>
      </w:divBdr>
    </w:div>
    <w:div w:id="1421677194">
      <w:bodyDiv w:val="1"/>
      <w:marLeft w:val="0"/>
      <w:marRight w:val="0"/>
      <w:marTop w:val="0"/>
      <w:marBottom w:val="0"/>
      <w:divBdr>
        <w:top w:val="none" w:sz="0" w:space="0" w:color="auto"/>
        <w:left w:val="none" w:sz="0" w:space="0" w:color="auto"/>
        <w:bottom w:val="none" w:sz="0" w:space="0" w:color="auto"/>
        <w:right w:val="none" w:sz="0" w:space="0" w:color="auto"/>
      </w:divBdr>
    </w:div>
    <w:div w:id="1441603649">
      <w:bodyDiv w:val="1"/>
      <w:marLeft w:val="0"/>
      <w:marRight w:val="0"/>
      <w:marTop w:val="0"/>
      <w:marBottom w:val="0"/>
      <w:divBdr>
        <w:top w:val="none" w:sz="0" w:space="0" w:color="auto"/>
        <w:left w:val="none" w:sz="0" w:space="0" w:color="auto"/>
        <w:bottom w:val="none" w:sz="0" w:space="0" w:color="auto"/>
        <w:right w:val="none" w:sz="0" w:space="0" w:color="auto"/>
      </w:divBdr>
    </w:div>
    <w:div w:id="1507793055">
      <w:bodyDiv w:val="1"/>
      <w:marLeft w:val="0"/>
      <w:marRight w:val="0"/>
      <w:marTop w:val="0"/>
      <w:marBottom w:val="0"/>
      <w:divBdr>
        <w:top w:val="none" w:sz="0" w:space="0" w:color="auto"/>
        <w:left w:val="none" w:sz="0" w:space="0" w:color="auto"/>
        <w:bottom w:val="none" w:sz="0" w:space="0" w:color="auto"/>
        <w:right w:val="none" w:sz="0" w:space="0" w:color="auto"/>
      </w:divBdr>
    </w:div>
    <w:div w:id="1640380921">
      <w:bodyDiv w:val="1"/>
      <w:marLeft w:val="0"/>
      <w:marRight w:val="0"/>
      <w:marTop w:val="0"/>
      <w:marBottom w:val="0"/>
      <w:divBdr>
        <w:top w:val="none" w:sz="0" w:space="0" w:color="auto"/>
        <w:left w:val="none" w:sz="0" w:space="0" w:color="auto"/>
        <w:bottom w:val="none" w:sz="0" w:space="0" w:color="auto"/>
        <w:right w:val="none" w:sz="0" w:space="0" w:color="auto"/>
      </w:divBdr>
    </w:div>
    <w:div w:id="1652368885">
      <w:bodyDiv w:val="1"/>
      <w:marLeft w:val="0"/>
      <w:marRight w:val="0"/>
      <w:marTop w:val="0"/>
      <w:marBottom w:val="0"/>
      <w:divBdr>
        <w:top w:val="none" w:sz="0" w:space="0" w:color="auto"/>
        <w:left w:val="none" w:sz="0" w:space="0" w:color="auto"/>
        <w:bottom w:val="none" w:sz="0" w:space="0" w:color="auto"/>
        <w:right w:val="none" w:sz="0" w:space="0" w:color="auto"/>
      </w:divBdr>
    </w:div>
    <w:div w:id="1707019326">
      <w:bodyDiv w:val="1"/>
      <w:marLeft w:val="0"/>
      <w:marRight w:val="0"/>
      <w:marTop w:val="0"/>
      <w:marBottom w:val="0"/>
      <w:divBdr>
        <w:top w:val="none" w:sz="0" w:space="0" w:color="auto"/>
        <w:left w:val="none" w:sz="0" w:space="0" w:color="auto"/>
        <w:bottom w:val="none" w:sz="0" w:space="0" w:color="auto"/>
        <w:right w:val="none" w:sz="0" w:space="0" w:color="auto"/>
      </w:divBdr>
    </w:div>
    <w:div w:id="1747679897">
      <w:bodyDiv w:val="1"/>
      <w:marLeft w:val="0"/>
      <w:marRight w:val="0"/>
      <w:marTop w:val="0"/>
      <w:marBottom w:val="0"/>
      <w:divBdr>
        <w:top w:val="none" w:sz="0" w:space="0" w:color="auto"/>
        <w:left w:val="none" w:sz="0" w:space="0" w:color="auto"/>
        <w:bottom w:val="none" w:sz="0" w:space="0" w:color="auto"/>
        <w:right w:val="none" w:sz="0" w:space="0" w:color="auto"/>
      </w:divBdr>
    </w:div>
    <w:div w:id="1879314657">
      <w:bodyDiv w:val="1"/>
      <w:marLeft w:val="0"/>
      <w:marRight w:val="0"/>
      <w:marTop w:val="0"/>
      <w:marBottom w:val="0"/>
      <w:divBdr>
        <w:top w:val="none" w:sz="0" w:space="0" w:color="auto"/>
        <w:left w:val="none" w:sz="0" w:space="0" w:color="auto"/>
        <w:bottom w:val="none" w:sz="0" w:space="0" w:color="auto"/>
        <w:right w:val="none" w:sz="0" w:space="0" w:color="auto"/>
      </w:divBdr>
    </w:div>
    <w:div w:id="1891188290">
      <w:bodyDiv w:val="1"/>
      <w:marLeft w:val="0"/>
      <w:marRight w:val="0"/>
      <w:marTop w:val="0"/>
      <w:marBottom w:val="0"/>
      <w:divBdr>
        <w:top w:val="none" w:sz="0" w:space="0" w:color="auto"/>
        <w:left w:val="none" w:sz="0" w:space="0" w:color="auto"/>
        <w:bottom w:val="none" w:sz="0" w:space="0" w:color="auto"/>
        <w:right w:val="none" w:sz="0" w:space="0" w:color="auto"/>
      </w:divBdr>
    </w:div>
    <w:div w:id="1927686577">
      <w:bodyDiv w:val="1"/>
      <w:marLeft w:val="0"/>
      <w:marRight w:val="0"/>
      <w:marTop w:val="0"/>
      <w:marBottom w:val="0"/>
      <w:divBdr>
        <w:top w:val="none" w:sz="0" w:space="0" w:color="auto"/>
        <w:left w:val="none" w:sz="0" w:space="0" w:color="auto"/>
        <w:bottom w:val="none" w:sz="0" w:space="0" w:color="auto"/>
        <w:right w:val="none" w:sz="0" w:space="0" w:color="auto"/>
      </w:divBdr>
    </w:div>
    <w:div w:id="2117290934">
      <w:bodyDiv w:val="1"/>
      <w:marLeft w:val="0"/>
      <w:marRight w:val="0"/>
      <w:marTop w:val="0"/>
      <w:marBottom w:val="0"/>
      <w:divBdr>
        <w:top w:val="none" w:sz="0" w:space="0" w:color="auto"/>
        <w:left w:val="none" w:sz="0" w:space="0" w:color="auto"/>
        <w:bottom w:val="none" w:sz="0" w:space="0" w:color="auto"/>
        <w:right w:val="none" w:sz="0" w:space="0" w:color="auto"/>
      </w:divBdr>
    </w:div>
    <w:div w:id="213729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odisce.si/javne_knjige/zemljiska_knjiga/" TargetMode="External"/><Relationship Id="rId21" Type="http://schemas.openxmlformats.org/officeDocument/2006/relationships/hyperlink" Target="http://appsso.eurostat.ec.europa.eu/nui/show.do?dataset=isoc_bde15ei&amp;lang=en" TargetMode="External"/><Relationship Id="rId42" Type="http://schemas.openxmlformats.org/officeDocument/2006/relationships/hyperlink" Target="http://www.pisrs.si/Pis.web/pregledPredpisa?sop=2018-01-1351" TargetMode="External"/><Relationship Id="rId63" Type="http://schemas.openxmlformats.org/officeDocument/2006/relationships/hyperlink" Target="https://eur-lex.europa.eu/legal-content/EN/TXT/?uri=CELEX:32016R0679" TargetMode="External"/><Relationship Id="rId84" Type="http://schemas.openxmlformats.org/officeDocument/2006/relationships/hyperlink" Target="https://ejn.gov.si/en/" TargetMode="External"/><Relationship Id="rId138" Type="http://schemas.openxmlformats.org/officeDocument/2006/relationships/hyperlink" Target="http://nio.gov.si/nio/" TargetMode="External"/><Relationship Id="rId159" Type="http://schemas.openxmlformats.org/officeDocument/2006/relationships/hyperlink" Target="https://ejn.gov.si/statist.html" TargetMode="External"/><Relationship Id="rId170" Type="http://schemas.openxmlformats.org/officeDocument/2006/relationships/hyperlink" Target="http://www.uppd.gov.si/en/" TargetMode="External"/><Relationship Id="rId191" Type="http://schemas.openxmlformats.org/officeDocument/2006/relationships/hyperlink" Target="http://www.mddsz.gov.si/" TargetMode="External"/><Relationship Id="rId205" Type="http://schemas.openxmlformats.org/officeDocument/2006/relationships/hyperlink" Target="http://e-uprava.gov.si/storitve/epodaljsanje" TargetMode="External"/><Relationship Id="rId226" Type="http://schemas.openxmlformats.org/officeDocument/2006/relationships/hyperlink" Target="https://zvem.ezdrav.si/domov" TargetMode="External"/><Relationship Id="rId247" Type="http://schemas.openxmlformats.org/officeDocument/2006/relationships/hyperlink" Target="http://www.uil-sipo.si/sipo/office/tools/home/" TargetMode="External"/><Relationship Id="rId107" Type="http://schemas.openxmlformats.org/officeDocument/2006/relationships/hyperlink" Target="http://www.gsv.gov.si/en/" TargetMode="External"/><Relationship Id="rId268" Type="http://schemas.openxmlformats.org/officeDocument/2006/relationships/hyperlink" Target="http://www.mddsz.gov.si/en/" TargetMode="External"/><Relationship Id="rId289" Type="http://schemas.openxmlformats.org/officeDocument/2006/relationships/hyperlink" Target="https://lu.wavestone.com/en/" TargetMode="External"/><Relationship Id="rId11" Type="http://schemas.openxmlformats.org/officeDocument/2006/relationships/image" Target="media/image1.jpeg"/><Relationship Id="rId32" Type="http://schemas.openxmlformats.org/officeDocument/2006/relationships/hyperlink" Target="http://www.mju.gov.si/fileadmin/mju.gov.si/pageuploads/DID/Informacijska_druzba/pdf/DSI_2020_3-2016_pic1.pdf" TargetMode="External"/><Relationship Id="rId53" Type="http://schemas.openxmlformats.org/officeDocument/2006/relationships/hyperlink" Target="http://www.pisrs.si/Pis.web/pregledPredpisa?id=ZAKO7087" TargetMode="External"/><Relationship Id="rId74" Type="http://schemas.openxmlformats.org/officeDocument/2006/relationships/hyperlink" Target="http://www.pisrs.si/Pis.web/pregledPredpisa?id=PRAV10752" TargetMode="External"/><Relationship Id="rId128" Type="http://schemas.openxmlformats.org/officeDocument/2006/relationships/hyperlink" Target="http://e-uprava.gov.si/" TargetMode="External"/><Relationship Id="rId149" Type="http://schemas.openxmlformats.org/officeDocument/2006/relationships/hyperlink" Target="http://nio.gov.si/nio/asset/interoperabilnostna+komponenta+pladenj-368?lang=en" TargetMode="External"/><Relationship Id="rId5" Type="http://schemas.openxmlformats.org/officeDocument/2006/relationships/numbering" Target="numbering.xml"/><Relationship Id="rId95" Type="http://schemas.openxmlformats.org/officeDocument/2006/relationships/hyperlink" Target="mailto:gp.mju@gov.si" TargetMode="External"/><Relationship Id="rId160" Type="http://schemas.openxmlformats.org/officeDocument/2006/relationships/hyperlink" Target="http://eur-lex.europa.eu/legal-content/EN/ALL/?uri=CELEX:32014L0055" TargetMode="External"/><Relationship Id="rId181" Type="http://schemas.openxmlformats.org/officeDocument/2006/relationships/hyperlink" Target="https://e-justice.europa.eu/content_criminal_records-95-en.do" TargetMode="External"/><Relationship Id="rId216" Type="http://schemas.openxmlformats.org/officeDocument/2006/relationships/hyperlink" Target="http://www.ctk.uni-lj.si/" TargetMode="External"/><Relationship Id="rId237" Type="http://schemas.openxmlformats.org/officeDocument/2006/relationships/hyperlink" Target="https://e-uprava.gov.si/" TargetMode="External"/><Relationship Id="rId258" Type="http://schemas.openxmlformats.org/officeDocument/2006/relationships/hyperlink" Target="http://www.pisrs.si/Pis.web/" TargetMode="External"/><Relationship Id="rId279" Type="http://schemas.openxmlformats.org/officeDocument/2006/relationships/hyperlink" Target="http://www.mp.gov.si/en/" TargetMode="Externa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nio.gov.si/nio/asset/zakon+o+dostopnosti+spletisc+in+mobilnih+aplikacij+zdsma?lang=en" TargetMode="External"/><Relationship Id="rId64" Type="http://schemas.openxmlformats.org/officeDocument/2006/relationships/hyperlink" Target="http://www.uradni-list.si/1/objava.jsp?urlurid=20074690" TargetMode="External"/><Relationship Id="rId118" Type="http://schemas.openxmlformats.org/officeDocument/2006/relationships/hyperlink" Target="http://www.rs-rs.si/en/" TargetMode="External"/><Relationship Id="rId139" Type="http://schemas.openxmlformats.org/officeDocument/2006/relationships/hyperlink" Target="http://nio.gov.si/nio/" TargetMode="External"/><Relationship Id="rId290" Type="http://schemas.openxmlformats.org/officeDocument/2006/relationships/hyperlink" Target="https://ec.europa.eu/isa2/home_en" TargetMode="External"/><Relationship Id="rId85" Type="http://schemas.openxmlformats.org/officeDocument/2006/relationships/hyperlink" Target="http://www.djn.mju.gov.si/resources/files/Sistem_javnega_narocanja/ZPVPJN/ZPVPJN_ang_julij_18.pdf" TargetMode="External"/><Relationship Id="rId150" Type="http://schemas.openxmlformats.org/officeDocument/2006/relationships/hyperlink" Target="http://nio.gov.si/nio/asset/interoperabilnostna+komponenta+iomodul-369?lang=en" TargetMode="External"/><Relationship Id="rId171" Type="http://schemas.openxmlformats.org/officeDocument/2006/relationships/hyperlink" Target="http://www.fu.gov.si/fileadmin/Internet/Davki_in_druge_dajatve/Podrocja/Dohodnina/Dohodek_iz_dejavnosti/Opis/GB_Podrobnejsi_opis_3_izdaja_Brosura_za_sobodajalce_-_fizicne_osebe.docx" TargetMode="External"/><Relationship Id="rId192" Type="http://schemas.openxmlformats.org/officeDocument/2006/relationships/hyperlink" Target="http://www.pisrs.si/Pis.web/" TargetMode="External"/><Relationship Id="rId206" Type="http://schemas.openxmlformats.org/officeDocument/2006/relationships/hyperlink" Target="http://e-uprava.gov.si/" TargetMode="External"/><Relationship Id="rId227" Type="http://schemas.openxmlformats.org/officeDocument/2006/relationships/hyperlink" Target="http://www.zzzs.si/cakdobe" TargetMode="External"/><Relationship Id="rId248" Type="http://schemas.openxmlformats.org/officeDocument/2006/relationships/hyperlink" Target="http://evem.gov.si/" TargetMode="External"/><Relationship Id="rId269" Type="http://schemas.openxmlformats.org/officeDocument/2006/relationships/hyperlink" Target="https://digiplace.sharepoint.com/sites/WAB-EUROPEANCOMMISSION-ABCIVNIFOFOLLOWUP-OFR17-59354/Documents%20partages/D05.03%20Digital%20government%20factsheets%202019/Country%20Progress/Slovenia/evem.gov.si" TargetMode="External"/><Relationship Id="rId12" Type="http://schemas.openxmlformats.org/officeDocument/2006/relationships/image" Target="media/image2.png"/><Relationship Id="rId33" Type="http://schemas.openxmlformats.org/officeDocument/2006/relationships/hyperlink" Target="http://www.mju.gov.si/nc/en/media_room/news/article/1328/6505/" TargetMode="External"/><Relationship Id="rId108" Type="http://schemas.openxmlformats.org/officeDocument/2006/relationships/hyperlink" Target="https://eng.gzs.si/vsebina/About-Us/Organisation/Branch-Associations-and-Regional-Chambers/Branch-Associations" TargetMode="External"/><Relationship Id="rId129" Type="http://schemas.openxmlformats.org/officeDocument/2006/relationships/hyperlink" Target="http://nio.gov.si/nio/asset/centralni+sistem+za+streznisko+epodpisovanje+sices?lang=en" TargetMode="External"/><Relationship Id="rId280" Type="http://schemas.openxmlformats.org/officeDocument/2006/relationships/hyperlink" Target="https://www.ip-rs.si/en/" TargetMode="External"/><Relationship Id="rId54" Type="http://schemas.openxmlformats.org/officeDocument/2006/relationships/hyperlink" Target="http://www.uradni-list.si/1/objava.jsp?sop=2016-01-0994" TargetMode="External"/><Relationship Id="rId75" Type="http://schemas.openxmlformats.org/officeDocument/2006/relationships/hyperlink" Target="http://www.pisrs.si/Pis.web/pregledPredpisa?id=ZAKO1708" TargetMode="External"/><Relationship Id="rId96" Type="http://schemas.openxmlformats.org/officeDocument/2006/relationships/hyperlink" Target="http://www.mju.gov.si/en/about_the_ministry/leadership/" TargetMode="External"/><Relationship Id="rId140" Type="http://schemas.openxmlformats.org/officeDocument/2006/relationships/hyperlink" Target="http://edavki.durs.si/OpenPortal/Pages/StartPage/StartPage.aspx" TargetMode="External"/><Relationship Id="rId161" Type="http://schemas.openxmlformats.org/officeDocument/2006/relationships/hyperlink" Target="https://www.cep.si/eslog-2-0-published/" TargetMode="External"/><Relationship Id="rId182" Type="http://schemas.openxmlformats.org/officeDocument/2006/relationships/hyperlink" Target="http://eulis.eu/" TargetMode="External"/><Relationship Id="rId217" Type="http://schemas.openxmlformats.org/officeDocument/2006/relationships/hyperlink" Target="https://www.uni-lj.si/eng/" TargetMode="External"/><Relationship Id="rId6" Type="http://schemas.openxmlformats.org/officeDocument/2006/relationships/styles" Target="styles.xml"/><Relationship Id="rId238" Type="http://schemas.openxmlformats.org/officeDocument/2006/relationships/hyperlink" Target="https://www.euprava.gov.rs/" TargetMode="External"/><Relationship Id="rId259" Type="http://schemas.openxmlformats.org/officeDocument/2006/relationships/hyperlink" Target="https://edavki.durs.si/" TargetMode="External"/><Relationship Id="rId23" Type="http://schemas.openxmlformats.org/officeDocument/2006/relationships/hyperlink" Target="https://ec.europa.eu/digital-single-market/en/news/egovernment-benchmark-2018-digital-efforts-european-countries-are-visibly-paying" TargetMode="External"/><Relationship Id="rId119" Type="http://schemas.openxmlformats.org/officeDocument/2006/relationships/hyperlink" Target="https://www.ip-rs.si/en/publications/publications-and-guidelines/" TargetMode="External"/><Relationship Id="rId270" Type="http://schemas.openxmlformats.org/officeDocument/2006/relationships/hyperlink" Target="http://www.mirs.gov.si/en/" TargetMode="External"/><Relationship Id="rId291" Type="http://schemas.openxmlformats.org/officeDocument/2006/relationships/hyperlink" Target="mailto:isa2@ec.europa.eu" TargetMode="External"/><Relationship Id="rId44" Type="http://schemas.openxmlformats.org/officeDocument/2006/relationships/hyperlink" Target="http://www2.fu.uni-lj.si/mediawiki/index.php?title=Zak:GAPA" TargetMode="External"/><Relationship Id="rId65" Type="http://schemas.openxmlformats.org/officeDocument/2006/relationships/hyperlink" Target="http://www.uradni-list.si/1/objava.jsp?urlurid=20074690" TargetMode="External"/><Relationship Id="rId86" Type="http://schemas.openxmlformats.org/officeDocument/2006/relationships/hyperlink" Target="http://www.mju.gov.si/en/" TargetMode="External"/><Relationship Id="rId130" Type="http://schemas.openxmlformats.org/officeDocument/2006/relationships/hyperlink" Target="http://evem.gov.si/evem/drzavljani/zacetna.evem" TargetMode="External"/><Relationship Id="rId151" Type="http://schemas.openxmlformats.org/officeDocument/2006/relationships/hyperlink" Target="http://nio.gov.si/nio/asset/interoperabilnostna+komponenta+asinhroni+modul-370?lang=en" TargetMode="External"/><Relationship Id="rId172" Type="http://schemas.openxmlformats.org/officeDocument/2006/relationships/hyperlink" Target="http://www.fu.gov.si/fileadmin/Internet/Davki_in_druge_dajatve/Podrocja/Dohodnina/Dohodek_iz_dejavnosti/Opis/GB_Podrobnejsi_opis_3_izdaja_Brosura_za_sobodajalce_-_fizicne_osebe.docx" TargetMode="External"/><Relationship Id="rId193" Type="http://schemas.openxmlformats.org/officeDocument/2006/relationships/hyperlink" Target="http://www.ess.gov.si/" TargetMode="External"/><Relationship Id="rId207" Type="http://schemas.openxmlformats.org/officeDocument/2006/relationships/hyperlink" Target="https://e-uprava.gov.si/podrocja/vloge/vloga.html?id=870" TargetMode="External"/><Relationship Id="rId228" Type="http://schemas.openxmlformats.org/officeDocument/2006/relationships/hyperlink" Target="http://www.zzzs.si/" TargetMode="External"/><Relationship Id="rId249" Type="http://schemas.openxmlformats.org/officeDocument/2006/relationships/hyperlink" Target="http://eugo.gov.si/en/about-the-portal/" TargetMode="External"/><Relationship Id="rId13" Type="http://schemas.openxmlformats.org/officeDocument/2006/relationships/hyperlink" Target="https://ec.europa.eu/eurostat/data/database" TargetMode="External"/><Relationship Id="rId109" Type="http://schemas.openxmlformats.org/officeDocument/2006/relationships/hyperlink" Target="https://digiplace.sharepoint.com/sites/WAB-EUROPEANCOMMISSION-ABCIVNIFOFOLLOWUP-OFR17-59354/Documents%20partages/D05.03%20Digital%20government%20factsheets%202019/Country%20Progress/Slovenia/digitalna.si" TargetMode="External"/><Relationship Id="rId260" Type="http://schemas.openxmlformats.org/officeDocument/2006/relationships/hyperlink" Target="http://english.ess.gov.si/eures" TargetMode="External"/><Relationship Id="rId281" Type="http://schemas.openxmlformats.org/officeDocument/2006/relationships/hyperlink" Target="https://www.cert.si/en/" TargetMode="External"/><Relationship Id="rId34" Type="http://schemas.openxmlformats.org/officeDocument/2006/relationships/hyperlink" Target="http://nio.gov.si/nio/asset/strategija+upravljanja+semanticne+interoperabilnosti?lang=en" TargetMode="External"/><Relationship Id="rId55" Type="http://schemas.openxmlformats.org/officeDocument/2006/relationships/hyperlink" Target="http://www.mju.gov.si/en/media_room/news/article/12447/7539/" TargetMode="External"/><Relationship Id="rId76" Type="http://schemas.openxmlformats.org/officeDocument/2006/relationships/hyperlink" Target="http://www.pisrs.si/Pis.web/pregledPredpisa?id=ZAKO4555" TargetMode="External"/><Relationship Id="rId97" Type="http://schemas.openxmlformats.org/officeDocument/2006/relationships/image" Target="media/image9.jpeg"/><Relationship Id="rId120" Type="http://schemas.openxmlformats.org/officeDocument/2006/relationships/hyperlink" Target="https://www.ip-rs.si/en/" TargetMode="External"/><Relationship Id="rId141" Type="http://schemas.openxmlformats.org/officeDocument/2006/relationships/hyperlink" Target="http://edavki.durs.si/OpenPortal/Pages/StartPage/StartPage.aspx" TargetMode="External"/><Relationship Id="rId7" Type="http://schemas.openxmlformats.org/officeDocument/2006/relationships/settings" Target="settings.xml"/><Relationship Id="rId71" Type="http://schemas.openxmlformats.org/officeDocument/2006/relationships/hyperlink" Target="http://www.pisrs.si/Pis.web/pregledPredpisa?id=ZAKO3603" TargetMode="External"/><Relationship Id="rId92" Type="http://schemas.openxmlformats.org/officeDocument/2006/relationships/hyperlink" Target="http://www.mju.gov.si/en/" TargetMode="External"/><Relationship Id="rId162" Type="http://schemas.openxmlformats.org/officeDocument/2006/relationships/hyperlink" Target="https://eur-lex.europa.eu/legal-content/EN/TXT/?uri=CELEX%3A32014L0055" TargetMode="External"/><Relationship Id="rId183" Type="http://schemas.openxmlformats.org/officeDocument/2006/relationships/hyperlink" Target="https://europa.eu/youreurope/citizens/index_en.htm" TargetMode="External"/><Relationship Id="rId213" Type="http://schemas.openxmlformats.org/officeDocument/2006/relationships/hyperlink" Target="http://upravneenote.gov.si/" TargetMode="External"/><Relationship Id="rId218" Type="http://schemas.openxmlformats.org/officeDocument/2006/relationships/hyperlink" Target="http://portal.evs.gov.si/prijava/?locale=en" TargetMode="External"/><Relationship Id="rId234" Type="http://schemas.openxmlformats.org/officeDocument/2006/relationships/hyperlink" Target="https://e-uprava.gov.si/" TargetMode="External"/><Relationship Id="rId239" Type="http://schemas.openxmlformats.org/officeDocument/2006/relationships/hyperlink" Target="http://www.mp.gov.si/en/" TargetMode="External"/><Relationship Id="rId2" Type="http://schemas.openxmlformats.org/officeDocument/2006/relationships/customXml" Target="../customXml/item2.xml"/><Relationship Id="rId29" Type="http://schemas.openxmlformats.org/officeDocument/2006/relationships/hyperlink" Target="http://nio.gov.si/nio/asset/zakon+o+informacijski+varnosti+zinfv?lang=en" TargetMode="External"/><Relationship Id="rId250" Type="http://schemas.openxmlformats.org/officeDocument/2006/relationships/hyperlink" Target="https://edavki.durs.si/" TargetMode="External"/><Relationship Id="rId255" Type="http://schemas.openxmlformats.org/officeDocument/2006/relationships/hyperlink" Target="http://ejn.gov.si/" TargetMode="External"/><Relationship Id="rId271" Type="http://schemas.openxmlformats.org/officeDocument/2006/relationships/hyperlink" Target="http://www.uk.gov.si/si/delovna_podrocja/reach/" TargetMode="External"/><Relationship Id="rId276" Type="http://schemas.openxmlformats.org/officeDocument/2006/relationships/hyperlink" Target="http://intrastat-surs.gov.si/" TargetMode="External"/><Relationship Id="rId292" Type="http://schemas.openxmlformats.org/officeDocument/2006/relationships/image" Target="media/image16.png"/><Relationship Id="rId297" Type="http://schemas.openxmlformats.org/officeDocument/2006/relationships/fontTable" Target="fontTable.xml"/><Relationship Id="rId24" Type="http://schemas.openxmlformats.org/officeDocument/2006/relationships/image" Target="media/image7.png"/><Relationship Id="rId40" Type="http://schemas.openxmlformats.org/officeDocument/2006/relationships/hyperlink" Target="http://www.sloveniatimes.com/govt-adopts-action-plan-to-implement-blockchain-technology" TargetMode="External"/><Relationship Id="rId45" Type="http://schemas.openxmlformats.org/officeDocument/2006/relationships/hyperlink" Target="http://www2.fu.uni-lj.si/mediawiki/index.php?title=Zak:GAPA" TargetMode="External"/><Relationship Id="rId66" Type="http://schemas.openxmlformats.org/officeDocument/2006/relationships/hyperlink" Target="http://eur-lex.europa.eu/LexUriServ/LexUriServ.do?uri=CELEX:31995L0046:EN:HTML" TargetMode="External"/><Relationship Id="rId87" Type="http://schemas.openxmlformats.org/officeDocument/2006/relationships/hyperlink" Target="https://www.ujp.gov.si/dokumenti/dokument.asp?id=295" TargetMode="External"/><Relationship Id="rId110" Type="http://schemas.openxmlformats.org/officeDocument/2006/relationships/hyperlink" Target="https://dihslovenia.si/en/about-us/" TargetMode="External"/><Relationship Id="rId115" Type="http://schemas.openxmlformats.org/officeDocument/2006/relationships/hyperlink" Target="https://www.ajpes.si/Registri/Poslovni_register/Splosno" TargetMode="External"/><Relationship Id="rId131" Type="http://schemas.openxmlformats.org/officeDocument/2006/relationships/hyperlink" Target="http://www.gov.si" TargetMode="External"/><Relationship Id="rId136" Type="http://schemas.openxmlformats.org/officeDocument/2006/relationships/hyperlink" Target="http://www.stopbirokraciji.si/en/home/" TargetMode="External"/><Relationship Id="rId157" Type="http://schemas.openxmlformats.org/officeDocument/2006/relationships/hyperlink" Target="https://www.enarocanje.si/" TargetMode="External"/><Relationship Id="rId178" Type="http://schemas.openxmlformats.org/officeDocument/2006/relationships/hyperlink" Target="https://e-register.gzs.si/GzsRpe/viewspublic/companySearch.xhtml" TargetMode="External"/><Relationship Id="rId61" Type="http://schemas.openxmlformats.org/officeDocument/2006/relationships/hyperlink" Target="https://eur-lex.europa.eu/eli/dir/2016/1148/oj" TargetMode="External"/><Relationship Id="rId82" Type="http://schemas.openxmlformats.org/officeDocument/2006/relationships/hyperlink" Target="http://www.djn.mju.gov.si/resources/files/Sistem_javnega_narocanja/ZJN-3A_anj_nov2018.pdf" TargetMode="External"/><Relationship Id="rId152" Type="http://schemas.openxmlformats.org/officeDocument/2006/relationships/hyperlink" Target="http://sicas.gov.si" TargetMode="External"/><Relationship Id="rId173" Type="http://schemas.openxmlformats.org/officeDocument/2006/relationships/hyperlink" Target="http://www.genis.si/genisweb/MainControler?template=pageb&amp;id=07AE7F2ED499C561C125742E00178CC5" TargetMode="External"/><Relationship Id="rId194" Type="http://schemas.openxmlformats.org/officeDocument/2006/relationships/hyperlink" Target="http://e-uprava.gov.si/storitve/pridobiVlogo.esju?id=1274" TargetMode="External"/><Relationship Id="rId199" Type="http://schemas.openxmlformats.org/officeDocument/2006/relationships/hyperlink" Target="http://www.mnz.gov.si/" TargetMode="External"/><Relationship Id="rId203" Type="http://schemas.openxmlformats.org/officeDocument/2006/relationships/hyperlink" Target="http://e-uprava.gov.si/" TargetMode="External"/><Relationship Id="rId208" Type="http://schemas.openxmlformats.org/officeDocument/2006/relationships/hyperlink" Target="https://www.euprava.gov.rs/" TargetMode="External"/><Relationship Id="rId229" Type="http://schemas.openxmlformats.org/officeDocument/2006/relationships/hyperlink" Target="https://enarocanje.ezdrav.si" TargetMode="External"/><Relationship Id="rId19" Type="http://schemas.openxmlformats.org/officeDocument/2006/relationships/image" Target="media/image5.emf"/><Relationship Id="rId224" Type="http://schemas.openxmlformats.org/officeDocument/2006/relationships/hyperlink" Target="http://www.ctk.uni-lj.si/" TargetMode="External"/><Relationship Id="rId240" Type="http://schemas.openxmlformats.org/officeDocument/2006/relationships/hyperlink" Target="https://e-justice.europa.eu/content_adapting_rights_in_rem-486-sl.do" TargetMode="External"/><Relationship Id="rId245" Type="http://schemas.openxmlformats.org/officeDocument/2006/relationships/hyperlink" Target="https://www.epc.si/pages/en/about-us/ecc-slovenia.php" TargetMode="External"/><Relationship Id="rId261" Type="http://schemas.openxmlformats.org/officeDocument/2006/relationships/hyperlink" Target="http://zemljevid.najdi.si/search_maps.jsp?q=Ministrstvo+za+delo%2C+dru%C5%BEino+in+socialne+zadeve%2C+Kotnikova+28%2C+Ljubljana&amp;hpage=my&amp;offset=0&amp;selfld=0&amp;acnum=10&amp;foxsbar=page" TargetMode="External"/><Relationship Id="rId266" Type="http://schemas.openxmlformats.org/officeDocument/2006/relationships/hyperlink" Target="http://zemljevid.najdi.si/search_maps.jsp?q=Ministrstvo+za+delo%2C+dru%C5%BEino+in+socialne+zadeve%2C+Kotnikova+28%2C+Ljubljana&amp;hpage=my&amp;offset=0&amp;selfld=0&amp;acnum=10&amp;foxsbar=page" TargetMode="External"/><Relationship Id="rId287" Type="http://schemas.openxmlformats.org/officeDocument/2006/relationships/footer" Target="footer3.xml"/><Relationship Id="rId14" Type="http://schemas.openxmlformats.org/officeDocument/2006/relationships/hyperlink" Target="http://ec.europa.eu/eurostat/data/database" TargetMode="External"/><Relationship Id="rId30" Type="http://schemas.openxmlformats.org/officeDocument/2006/relationships/hyperlink" Target="http://sicas.gov.si" TargetMode="External"/><Relationship Id="rId35" Type="http://schemas.openxmlformats.org/officeDocument/2006/relationships/hyperlink" Target="http://www.vlada.si/teme_in_projekti/projektna_pisarna/p4_reorganizacija_informatike_v_drzavni_upravi/" TargetMode="External"/><Relationship Id="rId56" Type="http://schemas.openxmlformats.org/officeDocument/2006/relationships/hyperlink" Target="https://www.ip-rs.si/en/" TargetMode="External"/><Relationship Id="rId77" Type="http://schemas.openxmlformats.org/officeDocument/2006/relationships/hyperlink" Target="http://www.pisrs.si/Pis.web/pregledPredpisa?id=NAVO623" TargetMode="External"/><Relationship Id="rId100" Type="http://schemas.openxmlformats.org/officeDocument/2006/relationships/hyperlink" Target="http://www.mju.gov.si/en/about_the_ministry/leadership/" TargetMode="External"/><Relationship Id="rId105" Type="http://schemas.openxmlformats.org/officeDocument/2006/relationships/hyperlink" Target="http://www.mju.gov.si/en/" TargetMode="External"/><Relationship Id="rId126" Type="http://schemas.openxmlformats.org/officeDocument/2006/relationships/hyperlink" Target="http://www.ezdrav.si/zvem/" TargetMode="External"/><Relationship Id="rId147" Type="http://schemas.openxmlformats.org/officeDocument/2006/relationships/hyperlink" Target="http://www.euportal.si/en" TargetMode="External"/><Relationship Id="rId168" Type="http://schemas.openxmlformats.org/officeDocument/2006/relationships/hyperlink" Target="https://www.ajpes.si/Doc/AJPES/Dogodki/AJPES_Padova_Predstavitev20170712.pdf" TargetMode="External"/><Relationship Id="rId282"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ip-rs.si/en/legislation/access-to-public-information-act/" TargetMode="External"/><Relationship Id="rId72" Type="http://schemas.openxmlformats.org/officeDocument/2006/relationships/hyperlink" Target="http://www.pisrs.si/Pis.web/pregledPredpisa?id=PRAV10437" TargetMode="External"/><Relationship Id="rId93" Type="http://schemas.openxmlformats.org/officeDocument/2006/relationships/image" Target="media/image8.jpeg"/><Relationship Id="rId98" Type="http://schemas.openxmlformats.org/officeDocument/2006/relationships/image" Target="http://www.mju.gov.si/fileadmin/_processed_/c/d/csm_DSC09498_60a5ef39f1.jpg" TargetMode="External"/><Relationship Id="rId121" Type="http://schemas.openxmlformats.org/officeDocument/2006/relationships/hyperlink" Target="http://www.mju.gov.si/en/" TargetMode="External"/><Relationship Id="rId142" Type="http://schemas.openxmlformats.org/officeDocument/2006/relationships/hyperlink" Target="https://edavki.durs.si/EdavkiPortal/OpenPortal/CommonPages/Opdynp/PageA.aspx" TargetMode="External"/><Relationship Id="rId163" Type="http://schemas.openxmlformats.org/officeDocument/2006/relationships/hyperlink" Target="https://www.ujp.gov.si/dokumenti/dokument.asp?id=295" TargetMode="External"/><Relationship Id="rId184" Type="http://schemas.openxmlformats.org/officeDocument/2006/relationships/hyperlink" Target="http://upravneenote.gov.si/" TargetMode="External"/><Relationship Id="rId189" Type="http://schemas.openxmlformats.org/officeDocument/2006/relationships/hyperlink" Target="http://pub.lex-localis.info/index.php/LexLocalis/article/view/11.3.213-235%282013%29/0" TargetMode="External"/><Relationship Id="rId219" Type="http://schemas.openxmlformats.org/officeDocument/2006/relationships/hyperlink" Target="http://www.mizs.gov.si/" TargetMode="External"/><Relationship Id="rId3" Type="http://schemas.openxmlformats.org/officeDocument/2006/relationships/customXml" Target="../customXml/item3.xml"/><Relationship Id="rId214" Type="http://schemas.openxmlformats.org/officeDocument/2006/relationships/hyperlink" Target="http://www.dvk-rs.si/index.php/en/where-and-how-to-vote/voting-from-abroad" TargetMode="External"/><Relationship Id="rId230" Type="http://schemas.openxmlformats.org/officeDocument/2006/relationships/hyperlink" Target="https://cakalnedobe.ezdrav.si" TargetMode="External"/><Relationship Id="rId235" Type="http://schemas.openxmlformats.org/officeDocument/2006/relationships/hyperlink" Target="https://e-uprava.gov.si/" TargetMode="External"/><Relationship Id="rId251" Type="http://schemas.openxmlformats.org/officeDocument/2006/relationships/hyperlink" Target="https://edavki.durs.si/" TargetMode="External"/><Relationship Id="rId256" Type="http://schemas.openxmlformats.org/officeDocument/2006/relationships/hyperlink" Target="http://ejn.gov.si/" TargetMode="External"/><Relationship Id="rId277" Type="http://schemas.openxmlformats.org/officeDocument/2006/relationships/hyperlink" Target="http://www.startup.si/en-us" TargetMode="External"/><Relationship Id="rId298" Type="http://schemas.openxmlformats.org/officeDocument/2006/relationships/theme" Target="theme/theme1.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www.uradni-list.si/1/objava.jsp?urlid=2006105&amp;stevilka=4487" TargetMode="External"/><Relationship Id="rId67" Type="http://schemas.openxmlformats.org/officeDocument/2006/relationships/hyperlink" Target="http://www.pisrs.si/Pis.web/pregledPredpisa?id=PRAV8582" TargetMode="External"/><Relationship Id="rId116" Type="http://schemas.openxmlformats.org/officeDocument/2006/relationships/hyperlink" Target="https://e-uprava.gov.si/javne-evidence/motorna-vozila.html" TargetMode="External"/><Relationship Id="rId137" Type="http://schemas.openxmlformats.org/officeDocument/2006/relationships/hyperlink" Target="https://www.youtube.com/watch?v=cE4DkYB1BBU" TargetMode="External"/><Relationship Id="rId158" Type="http://schemas.openxmlformats.org/officeDocument/2006/relationships/hyperlink" Target="https://ejn.gov.si/" TargetMode="External"/><Relationship Id="rId272" Type="http://schemas.openxmlformats.org/officeDocument/2006/relationships/hyperlink" Target="http://www.mop.gov.si/" TargetMode="External"/><Relationship Id="rId293" Type="http://schemas.openxmlformats.org/officeDocument/2006/relationships/hyperlink" Target="https://twitter.com/EU_ISA2" TargetMode="External"/><Relationship Id="rId20" Type="http://schemas.openxmlformats.org/officeDocument/2006/relationships/image" Target="media/image6.emf"/><Relationship Id="rId41" Type="http://schemas.openxmlformats.org/officeDocument/2006/relationships/hyperlink" Target="http://www.pisrs.si/Pis.web/pregledPredpisa?id=ZAKO7718" TargetMode="External"/><Relationship Id="rId62" Type="http://schemas.openxmlformats.org/officeDocument/2006/relationships/hyperlink" Target="http://nio.gov.si/nio/asset/zakon+o+informacijski+varnosti+zinfv?lang=en" TargetMode="External"/><Relationship Id="rId83" Type="http://schemas.openxmlformats.org/officeDocument/2006/relationships/hyperlink" Target="https://www.enarocanje.si/" TargetMode="External"/><Relationship Id="rId88" Type="http://schemas.openxmlformats.org/officeDocument/2006/relationships/hyperlink" Target="http://www.pisrs.si/Pis.web/pregledPredpisa?id=ZAKO5770" TargetMode="External"/><Relationship Id="rId111" Type="http://schemas.openxmlformats.org/officeDocument/2006/relationships/hyperlink" Target="http://ecrp.gov.si/" TargetMode="External"/><Relationship Id="rId132" Type="http://schemas.openxmlformats.org/officeDocument/2006/relationships/hyperlink" Target="http://eugo.gov.si/" TargetMode="External"/><Relationship Id="rId153" Type="http://schemas.openxmlformats.org/officeDocument/2006/relationships/hyperlink" Target="http://sicas.gov.si" TargetMode="External"/><Relationship Id="rId174" Type="http://schemas.openxmlformats.org/officeDocument/2006/relationships/hyperlink" Target="http://www.mk.gov.si/en/" TargetMode="External"/><Relationship Id="rId179" Type="http://schemas.openxmlformats.org/officeDocument/2006/relationships/hyperlink" Target="http://www.gu.gov.si/en/services/free_access_database/" TargetMode="External"/><Relationship Id="rId195" Type="http://schemas.openxmlformats.org/officeDocument/2006/relationships/hyperlink" Target="https://edavki.durs.si/" TargetMode="External"/><Relationship Id="rId209" Type="http://schemas.openxmlformats.org/officeDocument/2006/relationships/hyperlink" Target="http://e-uprava.gov.si/storitve/pridobiVlogo.esju?id=1459" TargetMode="External"/><Relationship Id="rId190" Type="http://schemas.openxmlformats.org/officeDocument/2006/relationships/hyperlink" Target="http://www.ess.gov.si/" TargetMode="External"/><Relationship Id="rId204" Type="http://schemas.openxmlformats.org/officeDocument/2006/relationships/hyperlink" Target="https://www.zav-zdruzenje.si/en/" TargetMode="External"/><Relationship Id="rId220" Type="http://schemas.openxmlformats.org/officeDocument/2006/relationships/hyperlink" Target="http://www.ess.gov.si/mladi" TargetMode="External"/><Relationship Id="rId225" Type="http://schemas.openxmlformats.org/officeDocument/2006/relationships/hyperlink" Target="http://www.zavod-voluntariat.si/?lang=en" TargetMode="External"/><Relationship Id="rId241" Type="http://schemas.openxmlformats.org/officeDocument/2006/relationships/hyperlink" Target="http://www.arhiv.uvp.gov.si/si/javne_sluzbe/svetovanje_potrosnikom/index.html" TargetMode="External"/><Relationship Id="rId246" Type="http://schemas.openxmlformats.org/officeDocument/2006/relationships/hyperlink" Target="https://europa.eu/youreurope/business/index_en.htm" TargetMode="External"/><Relationship Id="rId267" Type="http://schemas.openxmlformats.org/officeDocument/2006/relationships/hyperlink" Target="http://zemljevid.najdi.si/search_maps.jsp?q=Ministrstvo+za+delo%2C+dru%C5%BEino+in+socialne+zadeve%2C+Kotnikova+28%2C+Ljubljana&amp;hpage=my&amp;offset=0&amp;selfld=0&amp;acnum=10&amp;foxsbar=page" TargetMode="External"/><Relationship Id="rId288" Type="http://schemas.openxmlformats.org/officeDocument/2006/relationships/image" Target="media/image15.png"/><Relationship Id="rId15" Type="http://schemas.openxmlformats.org/officeDocument/2006/relationships/image" Target="media/image3.emf"/><Relationship Id="rId36" Type="http://schemas.openxmlformats.org/officeDocument/2006/relationships/hyperlink" Target="http://www.uvtp.gov.si/fileadmin/uvtp.gov.si/pageuploads/Cyber_Security_Strategy_Slovenia.pdf" TargetMode="External"/><Relationship Id="rId57" Type="http://schemas.openxmlformats.org/officeDocument/2006/relationships/hyperlink" Target="http://www.sodisce.si/usrs/" TargetMode="External"/><Relationship Id="rId106" Type="http://schemas.openxmlformats.org/officeDocument/2006/relationships/hyperlink" Target="http://www.mju.gov.si/en/areas_of_work/information_society/" TargetMode="External"/><Relationship Id="rId127" Type="http://schemas.openxmlformats.org/officeDocument/2006/relationships/hyperlink" Target="http://www.e-prostor.gov.si/" TargetMode="External"/><Relationship Id="rId262" Type="http://schemas.openxmlformats.org/officeDocument/2006/relationships/hyperlink" Target="http://zemljevid.najdi.si/search_maps.jsp?q=Ministrstvo+za+delo%2C+dru%C5%BEino+in+socialne+zadeve%2C+Kotnikova+28%2C+Ljubljana&amp;hpage=my&amp;offset=0&amp;selfld=0&amp;acnum=10&amp;foxsbar=page" TargetMode="External"/><Relationship Id="rId283"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hyperlink" Target="https://www.si-trust.gov.si/sl/si-pass/mobilna-identiteta/" TargetMode="External"/><Relationship Id="rId52" Type="http://schemas.openxmlformats.org/officeDocument/2006/relationships/hyperlink" Target="http://www.pisrs.si/Pis.web/pregledPredpisa?id=ZAKO7087" TargetMode="External"/><Relationship Id="rId73" Type="http://schemas.openxmlformats.org/officeDocument/2006/relationships/hyperlink" Target="http://www.pisrs.si/Pis.web/pregledPredpisa?id=ODRE818" TargetMode="External"/><Relationship Id="rId78" Type="http://schemas.openxmlformats.org/officeDocument/2006/relationships/hyperlink" Target="http://www.pisrs.si/Pis.web/pregledPredpisa?id=URED224" TargetMode="External"/><Relationship Id="rId94" Type="http://schemas.openxmlformats.org/officeDocument/2006/relationships/image" Target="https://www.strankalms.si/wp-content/uploads/2018/04/Rudi-Medved.jpg" TargetMode="External"/><Relationship Id="rId99" Type="http://schemas.openxmlformats.org/officeDocument/2006/relationships/hyperlink" Target="mailto:gp.mju@gov.si" TargetMode="External"/><Relationship Id="rId101" Type="http://schemas.openxmlformats.org/officeDocument/2006/relationships/image" Target="media/image10.jpeg"/><Relationship Id="rId122" Type="http://schemas.openxmlformats.org/officeDocument/2006/relationships/hyperlink" Target="http://www.rs-rs.si/en/" TargetMode="External"/><Relationship Id="rId143" Type="http://schemas.openxmlformats.org/officeDocument/2006/relationships/hyperlink" Target="http://www.ujp.gov.si/" TargetMode="External"/><Relationship Id="rId148" Type="http://schemas.openxmlformats.org/officeDocument/2006/relationships/hyperlink" Target="http://znet.ezdrav.si/" TargetMode="External"/><Relationship Id="rId164" Type="http://schemas.openxmlformats.org/officeDocument/2006/relationships/hyperlink" Target="https://www.mbills.si/" TargetMode="External"/><Relationship Id="rId169" Type="http://schemas.openxmlformats.org/officeDocument/2006/relationships/hyperlink" Target="https://www.schoenherr.si/beneficial-ownership-register-bor-in-slovenia/" TargetMode="External"/><Relationship Id="rId185" Type="http://schemas.openxmlformats.org/officeDocument/2006/relationships/hyperlink" Target="http://www.mnz.gov.si/"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eucaris.net/" TargetMode="External"/><Relationship Id="rId210" Type="http://schemas.openxmlformats.org/officeDocument/2006/relationships/hyperlink" Target="http://upravneenote.gov.si/" TargetMode="External"/><Relationship Id="rId215" Type="http://schemas.openxmlformats.org/officeDocument/2006/relationships/hyperlink" Target="http://cobiss.izum.si/" TargetMode="External"/><Relationship Id="rId236" Type="http://schemas.openxmlformats.org/officeDocument/2006/relationships/hyperlink" Target="http://www.mddsz.gov.si/" TargetMode="External"/><Relationship Id="rId257" Type="http://schemas.openxmlformats.org/officeDocument/2006/relationships/hyperlink" Target="https://www.enarocanje.si/" TargetMode="External"/><Relationship Id="rId278" Type="http://schemas.openxmlformats.org/officeDocument/2006/relationships/hyperlink" Target="http://www.ess.gov.si/mladi" TargetMode="External"/><Relationship Id="rId26" Type="http://schemas.openxmlformats.org/officeDocument/2006/relationships/hyperlink" Target="http://www.mju.gov.si/nc/en/media_room/news/article/1328/6505/" TargetMode="External"/><Relationship Id="rId231" Type="http://schemas.openxmlformats.org/officeDocument/2006/relationships/hyperlink" Target="http://www.zzzs.si/" TargetMode="External"/><Relationship Id="rId252" Type="http://schemas.openxmlformats.org/officeDocument/2006/relationships/hyperlink" Target="https://edavki.durs.si/" TargetMode="External"/><Relationship Id="rId273" Type="http://schemas.openxmlformats.org/officeDocument/2006/relationships/hyperlink" Target="https://e-uprava.gov.si/" TargetMode="External"/><Relationship Id="rId294" Type="http://schemas.openxmlformats.org/officeDocument/2006/relationships/hyperlink" Target="https://twitter.com/Joinup_eu" TargetMode="External"/><Relationship Id="rId47" Type="http://schemas.openxmlformats.org/officeDocument/2006/relationships/hyperlink" Target="http://www.uradni-list.si/1/objava.jsp?urlid=2007126&amp;stevilka=6415" TargetMode="External"/><Relationship Id="rId68" Type="http://schemas.openxmlformats.org/officeDocument/2006/relationships/hyperlink" Target="http://www.pisrs.si/Pis.web/pregledPredpisa?id=URED4247" TargetMode="External"/><Relationship Id="rId89" Type="http://schemas.openxmlformats.org/officeDocument/2006/relationships/hyperlink" Target="http://www.vlada.si/en/media_room/government_press_releases/press_release/article/167th_regular_session_of_the_government_of_the_republic_of_slovenia_60969/" TargetMode="External"/><Relationship Id="rId112" Type="http://schemas.openxmlformats.org/officeDocument/2006/relationships/hyperlink" Target="http://www.fu.gov.si/en/taxes_and_other_duties/work_with_us/entry_into_the_tax_register_and_tax_number/" TargetMode="External"/><Relationship Id="rId133" Type="http://schemas.openxmlformats.org/officeDocument/2006/relationships/hyperlink" Target="http://eugo.gov.si/" TargetMode="External"/><Relationship Id="rId154" Type="http://schemas.openxmlformats.org/officeDocument/2006/relationships/hyperlink" Target="http://sicas.gov.si" TargetMode="External"/><Relationship Id="rId175" Type="http://schemas.openxmlformats.org/officeDocument/2006/relationships/hyperlink" Target="https://rmsn.ekultura.sigov.si/razvid_cerkva/default/admin" TargetMode="External"/><Relationship Id="rId196" Type="http://schemas.openxmlformats.org/officeDocument/2006/relationships/hyperlink" Target="http://www.mzi.gov.si/si/" TargetMode="External"/><Relationship Id="rId200" Type="http://schemas.openxmlformats.org/officeDocument/2006/relationships/hyperlink" Target="http://e-uprava.gov.si/" TargetMode="External"/><Relationship Id="rId16" Type="http://schemas.openxmlformats.org/officeDocument/2006/relationships/image" Target="media/image4.emf"/><Relationship Id="rId221" Type="http://schemas.openxmlformats.org/officeDocument/2006/relationships/hyperlink" Target="http://www.mgrt.gov.si/en/" TargetMode="External"/><Relationship Id="rId242" Type="http://schemas.openxmlformats.org/officeDocument/2006/relationships/hyperlink" Target="https://www.zps.si/" TargetMode="External"/><Relationship Id="rId263" Type="http://schemas.openxmlformats.org/officeDocument/2006/relationships/hyperlink" Target="http://www.mddsz.gov.si/en/" TargetMode="External"/><Relationship Id="rId284" Type="http://schemas.openxmlformats.org/officeDocument/2006/relationships/footer" Target="footer1.xml"/><Relationship Id="rId37" Type="http://schemas.openxmlformats.org/officeDocument/2006/relationships/hyperlink" Target="http://cdr.eionet.europa.eu/si/eu/inspire/reporting/envvzw_dq/INSPIRE_REPORT_2016_Slovenia.doc/manage_document" TargetMode="External"/><Relationship Id="rId58" Type="http://schemas.openxmlformats.org/officeDocument/2006/relationships/hyperlink" Target="http://eur-lex.europa.eu/legal-content/EN/ALL/?uri=CELEX%3A31993L0093" TargetMode="External"/><Relationship Id="rId79" Type="http://schemas.openxmlformats.org/officeDocument/2006/relationships/hyperlink" Target="http://www.pisrs.si/Pis.web/pregledPredpisa?id=ZAKO5791" TargetMode="External"/><Relationship Id="rId102" Type="http://schemas.openxmlformats.org/officeDocument/2006/relationships/image" Target="https://www.fdv.uni-lj.si/images/zaposleni/uros-svete.jpg?sfvrsn=4" TargetMode="External"/><Relationship Id="rId123" Type="http://schemas.openxmlformats.org/officeDocument/2006/relationships/hyperlink" Target="http://www.geoportal.gov.si/eng/" TargetMode="External"/><Relationship Id="rId144" Type="http://schemas.openxmlformats.org/officeDocument/2006/relationships/hyperlink" Target="http://www.ujp.gov.si/" TargetMode="External"/><Relationship Id="rId90" Type="http://schemas.openxmlformats.org/officeDocument/2006/relationships/hyperlink" Target="http://www.mz.gov.si/fileadmin/mz.gov.si/pageuploads/eZdravje/predstavitev/N_eHealth_eng.pdf" TargetMode="External"/><Relationship Id="rId165" Type="http://schemas.openxmlformats.org/officeDocument/2006/relationships/hyperlink" Target="https://en.wikipedia.org/wiki/Knowledge" TargetMode="External"/><Relationship Id="rId186" Type="http://schemas.openxmlformats.org/officeDocument/2006/relationships/hyperlink" Target="http://upravneenote.gov.si/" TargetMode="External"/><Relationship Id="rId211" Type="http://schemas.openxmlformats.org/officeDocument/2006/relationships/hyperlink" Target="http://www.mnz.gov.si/" TargetMode="External"/><Relationship Id="rId232" Type="http://schemas.openxmlformats.org/officeDocument/2006/relationships/hyperlink" Target="https://e-uprava.gov.si/" TargetMode="External"/><Relationship Id="rId253" Type="http://schemas.openxmlformats.org/officeDocument/2006/relationships/hyperlink" Target="https://ecarina.carina.gov.si/" TargetMode="External"/><Relationship Id="rId274" Type="http://schemas.openxmlformats.org/officeDocument/2006/relationships/hyperlink" Target="https://e-uprava.gov.si/" TargetMode="External"/><Relationship Id="rId295" Type="http://schemas.openxmlformats.org/officeDocument/2006/relationships/image" Target="media/image17.emf"/><Relationship Id="rId27" Type="http://schemas.openxmlformats.org/officeDocument/2006/relationships/hyperlink" Target="http://nio.gov.si/nio/asset/strategija+upravljanja+semanticne+interoperabilnosti?lang=en" TargetMode="External"/><Relationship Id="rId48" Type="http://schemas.openxmlformats.org/officeDocument/2006/relationships/hyperlink" Target="http://www.uradni-list.si/1/objava.jsp?urlid=200865&amp;stevilka=2816" TargetMode="External"/><Relationship Id="rId69" Type="http://schemas.openxmlformats.org/officeDocument/2006/relationships/hyperlink" Target="http://www.pisrs.si/Pis.web/pregledPredpisa?id=TARI114" TargetMode="External"/><Relationship Id="rId113" Type="http://schemas.openxmlformats.org/officeDocument/2006/relationships/hyperlink" Target="http://www.e-prostor.gov.si/zbirke-prostorskih-podatkov/nepremicnine/register-prostorskih-enot/" TargetMode="External"/><Relationship Id="rId134" Type="http://schemas.openxmlformats.org/officeDocument/2006/relationships/hyperlink" Target="http://www.stopbirokraciji.si/en/home/" TargetMode="External"/><Relationship Id="rId80" Type="http://schemas.openxmlformats.org/officeDocument/2006/relationships/hyperlink" Target="http://www.pisrs.si/Pis.web/pregledPredpisa?id=PRAV10486" TargetMode="External"/><Relationship Id="rId155" Type="http://schemas.openxmlformats.org/officeDocument/2006/relationships/hyperlink" Target="https://www.si-trust.gov.si/en/si-pass/mobile-identity-smspass/" TargetMode="External"/><Relationship Id="rId176" Type="http://schemas.openxmlformats.org/officeDocument/2006/relationships/hyperlink" Target="http://www.mk.gov.si/en/" TargetMode="External"/><Relationship Id="rId197" Type="http://schemas.openxmlformats.org/officeDocument/2006/relationships/hyperlink" Target="https://e-uprava.gov.si/" TargetMode="External"/><Relationship Id="rId201" Type="http://schemas.openxmlformats.org/officeDocument/2006/relationships/hyperlink" Target="http://upravneenote.gov.si/" TargetMode="External"/><Relationship Id="rId222" Type="http://schemas.openxmlformats.org/officeDocument/2006/relationships/hyperlink" Target="http://www.euraxess.si/en/" TargetMode="External"/><Relationship Id="rId243" Type="http://schemas.openxmlformats.org/officeDocument/2006/relationships/hyperlink" Target="http://epc.si/pages/si/domov.php" TargetMode="External"/><Relationship Id="rId264" Type="http://schemas.openxmlformats.org/officeDocument/2006/relationships/hyperlink" Target="http://www.mzi.gov.si/en/" TargetMode="External"/><Relationship Id="rId285" Type="http://schemas.openxmlformats.org/officeDocument/2006/relationships/footer" Target="footer2.xml"/><Relationship Id="rId17" Type="http://schemas.openxmlformats.org/officeDocument/2006/relationships/hyperlink" Target="http://appsso.eurostat.ec.europa.eu/nui/show.do?dataset=isoc_bde15ei&amp;lang=en" TargetMode="External"/><Relationship Id="rId38" Type="http://schemas.openxmlformats.org/officeDocument/2006/relationships/hyperlink" Target="http://nio.gov.si/nio/vstopna.nio?lang=en" TargetMode="External"/><Relationship Id="rId59" Type="http://schemas.openxmlformats.org/officeDocument/2006/relationships/hyperlink" Target="http://eur-lex.europa.eu/legal-content/EN/TXT/?qid=1518451626252&amp;uri=CELEX:32014R0910" TargetMode="External"/><Relationship Id="rId103" Type="http://schemas.openxmlformats.org/officeDocument/2006/relationships/hyperlink" Target="mailto:gp.mju@gov.si" TargetMode="External"/><Relationship Id="rId124" Type="http://schemas.openxmlformats.org/officeDocument/2006/relationships/hyperlink" Target="https://podatki.gov.si/" TargetMode="External"/><Relationship Id="rId70" Type="http://schemas.openxmlformats.org/officeDocument/2006/relationships/hyperlink" Target="http://www.pisrs.si/Pis.web/pregledPredpisa?id=NAVO838" TargetMode="External"/><Relationship Id="rId91" Type="http://schemas.openxmlformats.org/officeDocument/2006/relationships/hyperlink" Target="http://www.akos-rs.si/files/ZVDAGAA.pdf" TargetMode="External"/><Relationship Id="rId145" Type="http://schemas.openxmlformats.org/officeDocument/2006/relationships/hyperlink" Target="http://www.vlada.si/delo_vlade/" TargetMode="External"/><Relationship Id="rId166" Type="http://schemas.openxmlformats.org/officeDocument/2006/relationships/hyperlink" Target="https://ec.europa.eu/inea/en/connecting-europe-facility/cef-telecom/2018-eu-ia-0032" TargetMode="External"/><Relationship Id="rId187" Type="http://schemas.openxmlformats.org/officeDocument/2006/relationships/hyperlink" Target="https://e-uprava.gov.si/podrocja/potovanja-vizumi/potovanja-informacije.html" TargetMode="External"/><Relationship Id="rId1" Type="http://schemas.openxmlformats.org/officeDocument/2006/relationships/customXml" Target="../customXml/item1.xml"/><Relationship Id="rId212" Type="http://schemas.openxmlformats.org/officeDocument/2006/relationships/hyperlink" Target="http://e-uprava.gov.si/" TargetMode="External"/><Relationship Id="rId233" Type="http://schemas.openxmlformats.org/officeDocument/2006/relationships/hyperlink" Target="https://e-uprava.gov.si/" TargetMode="External"/><Relationship Id="rId254" Type="http://schemas.openxmlformats.org/officeDocument/2006/relationships/hyperlink" Target="http://www.fu.gov.si/en/customs/work_with_us/e_customs/" TargetMode="External"/><Relationship Id="rId28" Type="http://schemas.openxmlformats.org/officeDocument/2006/relationships/hyperlink" Target="https://eur-lex.europa.eu/eli/dir/2016/1148/oj" TargetMode="External"/><Relationship Id="rId49" Type="http://schemas.openxmlformats.org/officeDocument/2006/relationships/hyperlink" Target="http://www.uradni-list.si/1/objava.jsp?urlid=20108&amp;stevilka=251" TargetMode="External"/><Relationship Id="rId114" Type="http://schemas.openxmlformats.org/officeDocument/2006/relationships/hyperlink" Target="http://www.e-prostor.gov.si/zbirke-prostorskih-podatkov/nepremicnine/register-nepremicnin/" TargetMode="External"/><Relationship Id="rId275" Type="http://schemas.openxmlformats.org/officeDocument/2006/relationships/hyperlink" Target="http://www.stat.si/" TargetMode="External"/><Relationship Id="rId296" Type="http://schemas.openxmlformats.org/officeDocument/2006/relationships/hyperlink" Target="https://www.linkedin.com/in/isa2programme" TargetMode="External"/><Relationship Id="rId60" Type="http://schemas.openxmlformats.org/officeDocument/2006/relationships/hyperlink" Target="http://www.mju.gov.si/en/" TargetMode="External"/><Relationship Id="rId81" Type="http://schemas.openxmlformats.org/officeDocument/2006/relationships/hyperlink" Target="http://www.djn.mju.gov.si/resources/files/Predpisi/ZJN-3_ang_prevod.pdf" TargetMode="External"/><Relationship Id="rId135" Type="http://schemas.openxmlformats.org/officeDocument/2006/relationships/hyperlink" Target="http://www.stopbirokraciji.si/en/home/" TargetMode="External"/><Relationship Id="rId156" Type="http://schemas.openxmlformats.org/officeDocument/2006/relationships/hyperlink" Target="http://nio.gov.si/nio/asset/centralni+avtentikacijski+sistem+sicas?lang=en" TargetMode="External"/><Relationship Id="rId177" Type="http://schemas.openxmlformats.org/officeDocument/2006/relationships/hyperlink" Target="https://rmsn.ekultura.gov.si/" TargetMode="External"/><Relationship Id="rId198" Type="http://schemas.openxmlformats.org/officeDocument/2006/relationships/hyperlink" Target="http://upravneenote.gov.si/" TargetMode="External"/><Relationship Id="rId202" Type="http://schemas.openxmlformats.org/officeDocument/2006/relationships/hyperlink" Target="http://www.mnz.gov.si/" TargetMode="External"/><Relationship Id="rId223" Type="http://schemas.openxmlformats.org/officeDocument/2006/relationships/hyperlink" Target="http://cobiss.izum.si/" TargetMode="External"/><Relationship Id="rId244" Type="http://schemas.openxmlformats.org/officeDocument/2006/relationships/hyperlink" Target="https://www.epc.si/pages/en/about-us/consumer-assistance.php"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nio.gov.si/nio/asset/strategija+upravljanja+semanticne+interoperabilnosti?lang=en" TargetMode="External"/><Relationship Id="rId265" Type="http://schemas.openxmlformats.org/officeDocument/2006/relationships/hyperlink" Target="https://digiplace.sharepoint.com/sites/WAB-EUROPEANCOMMISSION-ABCIVNIFOFOLLOWUP-OFR17-59354/Documents%20partages/D05.03%20Digital%20government%20factsheets%202019/Country%20Progress/Slovenia/evem.gov.si" TargetMode="External"/><Relationship Id="rId286" Type="http://schemas.openxmlformats.org/officeDocument/2006/relationships/header" Target="header3.xml"/><Relationship Id="rId50" Type="http://schemas.openxmlformats.org/officeDocument/2006/relationships/hyperlink" Target="http://www.uradni-list.si/1/objava.jsp?urlid=201382&amp;stevilka=3034" TargetMode="External"/><Relationship Id="rId104" Type="http://schemas.openxmlformats.org/officeDocument/2006/relationships/hyperlink" Target="http://www.mju.gov.si/en/about_the_ministry/leadership/" TargetMode="External"/><Relationship Id="rId125" Type="http://schemas.openxmlformats.org/officeDocument/2006/relationships/hyperlink" Target="https://ejn.gov.si/" TargetMode="External"/><Relationship Id="rId146" Type="http://schemas.openxmlformats.org/officeDocument/2006/relationships/hyperlink" Target="http://www.vlada.si/delo_vlade/" TargetMode="External"/><Relationship Id="rId167" Type="http://schemas.openxmlformats.org/officeDocument/2006/relationships/hyperlink" Target="https://www.toop.eu/" TargetMode="External"/><Relationship Id="rId188" Type="http://schemas.openxmlformats.org/officeDocument/2006/relationships/hyperlink" Target="http://www.mzi.gov.si/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46e480a-b990-4709-9368-7cc8f9ecf0d6">
      <UserInfo>
        <DisplayName>VOSSOT Solène</DisplayName>
        <AccountId>23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D4314C5B-DE6B-43B6-B817-BEB185A164EF}"/>
</file>

<file path=customXml/itemProps3.xml><?xml version="1.0" encoding="utf-8"?>
<ds:datastoreItem xmlns:ds="http://schemas.openxmlformats.org/officeDocument/2006/customXml" ds:itemID="{0057D429-4214-4F6C-9CC2-1E6C8F0B0088}">
  <ds:schemaRefs>
    <ds:schemaRef ds:uri="http://purl.org/dc/terms/"/>
    <ds:schemaRef ds:uri="http://schemas.microsoft.com/office/infopath/2007/PartnerControls"/>
    <ds:schemaRef ds:uri="http://schemas.microsoft.com/office/2006/documentManagement/types"/>
    <ds:schemaRef ds:uri="http://www.w3.org/XML/1998/namespace"/>
    <ds:schemaRef ds:uri="http://schemas.microsoft.com/office/2006/metadata/properties"/>
    <ds:schemaRef ds:uri="http://purl.org/dc/elements/1.1/"/>
    <ds:schemaRef ds:uri="14e74e3b-dee4-43c8-8b26-f73bcabf902e"/>
    <ds:schemaRef ds:uri="d46e480a-b990-4709-9368-7cc8f9ecf0d6"/>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D89AF6BB-2F5F-42E5-9872-244E3BE58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138</TotalTime>
  <Pages>51</Pages>
  <Words>20826</Words>
  <Characters>118713</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Digital Government Factsheet Slovenia</vt:lpstr>
    </vt:vector>
  </TitlesOfParts>
  <Company>European Commission</Company>
  <LinksUpToDate>false</LinksUpToDate>
  <CharactersWithSpaces>139261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Slovenia</dc:title>
  <dc:subject/>
  <dc:creator>MORISI Davide (COMM-EXT)</dc:creator>
  <cp:keywords/>
  <cp:lastModifiedBy>KUDZMANAITE Barbora (EXT)</cp:lastModifiedBy>
  <cp:revision>54</cp:revision>
  <cp:lastPrinted>2019-07-10T14:44:00Z</cp:lastPrinted>
  <dcterms:created xsi:type="dcterms:W3CDTF">2019-07-02T12:49:00Z</dcterms:created>
  <dcterms:modified xsi:type="dcterms:W3CDTF">2019-07-10T14:45:00Z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9216">
    <vt:lpwstr>105</vt:lpwstr>
  </property>
  <property fmtid="{D5CDD505-2E9C-101B-9397-08002B2CF9AE}" pid="8" name="AuthorIds_UIVersion_11776">
    <vt:lpwstr>377</vt:lpwstr>
  </property>
</Properties>
</file>