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58788" w14:textId="47844296" w:rsidR="000B0E45" w:rsidRPr="009F63B9" w:rsidRDefault="00512D59">
      <w:pPr>
        <w:rPr>
          <w:lang w:val="en-GB"/>
        </w:rPr>
      </w:pPr>
      <w:r>
        <w:rPr>
          <w:lang w:val="en-GB"/>
        </w:rPr>
        <w:pict w14:anchorId="64987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101" type="#_x0000_t75" alt="montenegro-375305_1920" style="position:absolute;left:0;text-align:left;margin-left:-84.5pt;margin-top:17.95pt;width:595.3pt;height:444.4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2" o:title="montenegro-375305_1920"/>
          </v:shape>
        </w:pict>
      </w:r>
      <w:r>
        <w:rPr>
          <w:lang w:val="en-GB"/>
        </w:rPr>
        <w:pict w14:anchorId="3C061857">
          <v:shape id="Picture 9" o:spid="_x0000_s1100" type="#_x0000_t75" alt="LOGO CE_Vertical_EN_quadri_HR" style="position:absolute;left:0;text-align:left;margin-left:140.8pt;margin-top:-60.2pt;width:159.05pt;height:110.75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3" o:title="LOGO CE_Vertical_EN_quadri_HR"/>
          </v:shape>
        </w:pict>
      </w:r>
    </w:p>
    <w:p w14:paraId="631D24AD" w14:textId="77777777" w:rsidR="00CD6EBB" w:rsidRPr="009F63B9" w:rsidRDefault="00CD6EBB">
      <w:pPr>
        <w:rPr>
          <w:lang w:val="en-GB"/>
        </w:rPr>
      </w:pPr>
    </w:p>
    <w:p w14:paraId="7014EA7E" w14:textId="77777777" w:rsidR="00CD6EBB" w:rsidRPr="009F63B9" w:rsidRDefault="00CD6EBB">
      <w:pPr>
        <w:rPr>
          <w:lang w:val="en-GB"/>
        </w:rPr>
      </w:pPr>
    </w:p>
    <w:p w14:paraId="6D74E852" w14:textId="77777777" w:rsidR="00CD6EBB" w:rsidRPr="009F63B9" w:rsidRDefault="00CD6EBB">
      <w:pPr>
        <w:rPr>
          <w:lang w:val="en-GB"/>
        </w:rPr>
      </w:pPr>
    </w:p>
    <w:p w14:paraId="39017811" w14:textId="77777777" w:rsidR="00CD6EBB" w:rsidRPr="009F63B9" w:rsidRDefault="00CD6EBB">
      <w:pPr>
        <w:rPr>
          <w:lang w:val="en-GB"/>
        </w:rPr>
      </w:pPr>
    </w:p>
    <w:p w14:paraId="0867FBC5" w14:textId="77777777" w:rsidR="00CD6EBB" w:rsidRPr="009F63B9" w:rsidRDefault="00CD6EBB">
      <w:pPr>
        <w:rPr>
          <w:lang w:val="en-GB"/>
        </w:rPr>
      </w:pPr>
    </w:p>
    <w:p w14:paraId="18327502" w14:textId="77777777" w:rsidR="00CD6EBB" w:rsidRPr="009F63B9" w:rsidRDefault="00CD6EBB">
      <w:pPr>
        <w:rPr>
          <w:lang w:val="en-GB"/>
        </w:rPr>
      </w:pPr>
    </w:p>
    <w:p w14:paraId="62BF894B" w14:textId="77777777" w:rsidR="00CD6EBB" w:rsidRPr="009F63B9" w:rsidRDefault="00CD6EBB">
      <w:pPr>
        <w:rPr>
          <w:lang w:val="en-GB"/>
        </w:rPr>
      </w:pPr>
    </w:p>
    <w:p w14:paraId="6902EB98" w14:textId="77777777" w:rsidR="00CD6EBB" w:rsidRPr="009F63B9" w:rsidRDefault="00CD6EBB">
      <w:pPr>
        <w:rPr>
          <w:lang w:val="en-GB"/>
        </w:rPr>
      </w:pPr>
    </w:p>
    <w:p w14:paraId="30150EE5" w14:textId="77777777" w:rsidR="00BE75BE" w:rsidRPr="009F63B9" w:rsidRDefault="00BE75BE">
      <w:pPr>
        <w:rPr>
          <w:lang w:val="en-GB"/>
        </w:rPr>
      </w:pPr>
    </w:p>
    <w:p w14:paraId="32E93784" w14:textId="77777777" w:rsidR="00B41BBD" w:rsidRPr="009F63B9" w:rsidRDefault="00B41BBD">
      <w:pPr>
        <w:rPr>
          <w:lang w:val="en-GB"/>
        </w:rPr>
      </w:pPr>
    </w:p>
    <w:p w14:paraId="38039201" w14:textId="77777777" w:rsidR="00B41BBD" w:rsidRPr="009F63B9" w:rsidRDefault="00B41BBD">
      <w:pPr>
        <w:rPr>
          <w:lang w:val="en-GB"/>
        </w:rPr>
      </w:pPr>
    </w:p>
    <w:p w14:paraId="7C04FC0A" w14:textId="77777777" w:rsidR="00B41BBD" w:rsidRPr="009F63B9" w:rsidRDefault="00B41BBD">
      <w:pPr>
        <w:rPr>
          <w:lang w:val="en-GB"/>
        </w:rPr>
      </w:pPr>
    </w:p>
    <w:p w14:paraId="6645F701" w14:textId="77777777" w:rsidR="00B41BBD" w:rsidRPr="009F63B9" w:rsidRDefault="00B41BBD">
      <w:pPr>
        <w:rPr>
          <w:lang w:val="en-GB"/>
        </w:rPr>
      </w:pPr>
    </w:p>
    <w:p w14:paraId="2521C672" w14:textId="77777777" w:rsidR="00B41BBD" w:rsidRPr="009F63B9" w:rsidRDefault="00B41BBD">
      <w:pPr>
        <w:rPr>
          <w:lang w:val="en-GB"/>
        </w:rPr>
      </w:pPr>
    </w:p>
    <w:p w14:paraId="1BC6B82B" w14:textId="77777777" w:rsidR="00B41BBD" w:rsidRPr="009F63B9" w:rsidRDefault="00B41BBD">
      <w:pPr>
        <w:rPr>
          <w:lang w:val="en-GB"/>
        </w:rPr>
      </w:pPr>
    </w:p>
    <w:p w14:paraId="3193F84D" w14:textId="77777777" w:rsidR="00B41BBD" w:rsidRPr="009F63B9" w:rsidRDefault="00B41BBD">
      <w:pPr>
        <w:rPr>
          <w:lang w:val="en-GB"/>
        </w:rPr>
      </w:pPr>
    </w:p>
    <w:p w14:paraId="14A98209" w14:textId="77777777" w:rsidR="00B41BBD" w:rsidRPr="009F63B9" w:rsidRDefault="00B41BBD">
      <w:pPr>
        <w:rPr>
          <w:lang w:val="en-GB"/>
        </w:rPr>
      </w:pPr>
    </w:p>
    <w:p w14:paraId="45EE4180" w14:textId="77777777" w:rsidR="00B41BBD" w:rsidRPr="009F63B9" w:rsidRDefault="00B41BBD">
      <w:pPr>
        <w:rPr>
          <w:lang w:val="en-GB"/>
        </w:rPr>
      </w:pPr>
    </w:p>
    <w:p w14:paraId="6053A81C" w14:textId="77777777" w:rsidR="00B41BBD" w:rsidRPr="009F63B9" w:rsidRDefault="00B41BBD">
      <w:pPr>
        <w:rPr>
          <w:lang w:val="en-GB"/>
        </w:rPr>
      </w:pPr>
    </w:p>
    <w:p w14:paraId="0465277F" w14:textId="77777777" w:rsidR="00CD6EBB" w:rsidRPr="009F63B9" w:rsidRDefault="00CD6EBB">
      <w:pPr>
        <w:rPr>
          <w:lang w:val="en-GB"/>
        </w:rPr>
      </w:pPr>
    </w:p>
    <w:p w14:paraId="37A8E723" w14:textId="77777777" w:rsidR="00CD6EBB" w:rsidRPr="009F63B9" w:rsidRDefault="00CD6EBB">
      <w:pPr>
        <w:rPr>
          <w:lang w:val="en-GB"/>
        </w:rPr>
      </w:pPr>
    </w:p>
    <w:p w14:paraId="65B805CD" w14:textId="77777777" w:rsidR="00CD6EBB" w:rsidRPr="009F63B9" w:rsidRDefault="00CD6EBB">
      <w:pPr>
        <w:rPr>
          <w:lang w:val="en-GB"/>
        </w:rPr>
      </w:pPr>
    </w:p>
    <w:p w14:paraId="5FC36C60" w14:textId="77777777" w:rsidR="00CD6EBB" w:rsidRPr="009F63B9" w:rsidRDefault="00CD6EBB">
      <w:pPr>
        <w:rPr>
          <w:lang w:val="en-GB"/>
        </w:rPr>
      </w:pPr>
    </w:p>
    <w:p w14:paraId="67219615" w14:textId="10C968E3" w:rsidR="00CD6EBB" w:rsidRPr="009F63B9" w:rsidRDefault="00512D59">
      <w:pPr>
        <w:rPr>
          <w:lang w:val="en-GB"/>
        </w:rPr>
      </w:pPr>
      <w:r>
        <w:rPr>
          <w:lang w:val="en-GB"/>
        </w:rPr>
        <w:pict w14:anchorId="5E8433F0">
          <v:shapetype id="_x0000_t202" coordsize="21600,21600" o:spt="202" path="m,l,21600r21600,l21600,xe">
            <v:stroke joinstyle="miter"/>
            <v:path gradientshapeok="t" o:connecttype="rect"/>
          </v:shapetype>
          <v:shape id="Text Box 360" o:spid="_x0000_s1099" type="#_x0000_t202" style="position:absolute;left:0;text-align:left;margin-left:270.25pt;margin-top:806.15pt;width:69.65pt;height:38.3pt;z-index:1;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" fillcolor="#039" stroked="f" strokeweight=".5pt">
            <v:textbox>
              <w:txbxContent>
                <w:p w14:paraId="5A5C4FA6" w14:textId="77777777" w:rsidR="00493D02" w:rsidRPr="007C077A" w:rsidRDefault="00493D02"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w:r>
    </w:p>
    <w:p w14:paraId="0E87A376" w14:textId="77777777" w:rsidR="00CD6EBB" w:rsidRPr="009F63B9" w:rsidRDefault="00CD6EBB">
      <w:pPr>
        <w:rPr>
          <w:lang w:val="en-GB"/>
        </w:rPr>
      </w:pPr>
    </w:p>
    <w:p w14:paraId="049694B4" w14:textId="77777777" w:rsidR="00CD6EBB" w:rsidRPr="009F63B9" w:rsidRDefault="00CD6EBB">
      <w:pPr>
        <w:rPr>
          <w:lang w:val="en-GB"/>
        </w:rPr>
      </w:pPr>
    </w:p>
    <w:p w14:paraId="1FD35EA9" w14:textId="77777777" w:rsidR="00CD6EBB" w:rsidRPr="009F63B9" w:rsidRDefault="00CD6EBB">
      <w:pPr>
        <w:rPr>
          <w:lang w:val="en-GB"/>
        </w:rPr>
      </w:pPr>
    </w:p>
    <w:p w14:paraId="0AE345C0" w14:textId="77777777" w:rsidR="00CD6EBB" w:rsidRPr="009F63B9" w:rsidRDefault="00CD6EBB">
      <w:pPr>
        <w:rPr>
          <w:lang w:val="en-GB"/>
        </w:rPr>
      </w:pPr>
    </w:p>
    <w:p w14:paraId="4BF78DBF" w14:textId="77777777" w:rsidR="00CD6EBB" w:rsidRPr="009F63B9" w:rsidRDefault="00CD6EBB">
      <w:pPr>
        <w:rPr>
          <w:lang w:val="en-GB"/>
        </w:rPr>
      </w:pPr>
    </w:p>
    <w:p w14:paraId="7305BEA9" w14:textId="77777777" w:rsidR="00CD6EBB" w:rsidRPr="009F63B9" w:rsidRDefault="00CD6EBB">
      <w:pPr>
        <w:rPr>
          <w:lang w:val="en-GB"/>
        </w:rPr>
      </w:pPr>
    </w:p>
    <w:p w14:paraId="3E705746" w14:textId="77777777" w:rsidR="00CD6EBB" w:rsidRPr="009F63B9" w:rsidRDefault="00CD6EBB">
      <w:pPr>
        <w:rPr>
          <w:lang w:val="en-GB"/>
        </w:rPr>
      </w:pPr>
    </w:p>
    <w:p w14:paraId="76D0F843" w14:textId="77777777" w:rsidR="00B41BBD" w:rsidRPr="009F63B9" w:rsidRDefault="00B41BBD">
      <w:pPr>
        <w:rPr>
          <w:lang w:val="en-GB"/>
        </w:rPr>
      </w:pPr>
    </w:p>
    <w:p w14:paraId="49D10864" w14:textId="77777777" w:rsidR="00B41BBD" w:rsidRPr="009F63B9" w:rsidRDefault="00B41BBD">
      <w:pPr>
        <w:rPr>
          <w:lang w:val="en-GB"/>
        </w:rPr>
      </w:pPr>
    </w:p>
    <w:p w14:paraId="733BCD73" w14:textId="77777777" w:rsidR="00B41BBD" w:rsidRPr="009F63B9" w:rsidRDefault="00B41BBD">
      <w:pPr>
        <w:rPr>
          <w:lang w:val="en-GB"/>
        </w:rPr>
      </w:pPr>
    </w:p>
    <w:p w14:paraId="5845AEE9" w14:textId="77777777" w:rsidR="00B41BBD" w:rsidRPr="009F63B9" w:rsidRDefault="00B41BBD">
      <w:pPr>
        <w:rPr>
          <w:lang w:val="en-GB"/>
        </w:rPr>
      </w:pPr>
    </w:p>
    <w:p w14:paraId="1A32C80C" w14:textId="36C9980D" w:rsidR="00284282" w:rsidRPr="009F63B9" w:rsidRDefault="00512D59" w:rsidP="00284282">
      <w:pPr>
        <w:pStyle w:val="Caption"/>
        <w:rPr>
          <w:lang w:val="en-GB"/>
        </w:rPr>
      </w:pPr>
      <w:r>
        <w:rPr>
          <w:lang w:val="en-GB"/>
        </w:rPr>
        <w:pict w14:anchorId="7A1FF366">
          <v:shape id="Picture 33" o:spid="_x0000_s1098" type="#_x0000_t75" style="position:absolute;left:0;text-align:left;margin-left:-61.1pt;margin-top:150pt;width:572.1pt;height:189.2pt;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4" o:title=""/>
          </v:shape>
        </w:pict>
      </w:r>
      <w:r>
        <w:rPr>
          <w:lang w:val="en-GB"/>
        </w:rPr>
        <w:pict w14:anchorId="038643EB">
          <v:shape id="Picture 17" o:spid="_x0000_s1097" type="#_x0000_t75" style="position:absolute;left:0;text-align:left;margin-left:8.3pt;margin-top:628.7pt;width:678.3pt;height:291.15pt;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5" o:title=""/>
          </v:shape>
        </w:pict>
      </w:r>
      <w:r>
        <w:rPr>
          <w:lang w:val="en-GB"/>
        </w:rPr>
        <w:pict w14:anchorId="70981B4A">
          <v:shape id="Picture 16" o:spid="_x0000_s1096" type="#_x0000_t75" style="position:absolute;left:0;text-align:left;margin-left:8.3pt;margin-top:628.7pt;width:678.3pt;height:291.15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5" o:title=""/>
          </v:shape>
        </w:pict>
      </w:r>
      <w:r>
        <w:rPr>
          <w:lang w:val="en-GB"/>
        </w:rPr>
        <w:pict w14:anchorId="4A23A229">
          <v:shape id="Picture 13" o:spid="_x0000_s1095" type="#_x0000_t75" style="position:absolute;left:0;text-align:left;margin-left:8.3pt;margin-top:628.7pt;width:678.3pt;height:291.15pt;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5" o:title=""/>
          </v:shape>
        </w:pict>
      </w:r>
      <w:r>
        <w:rPr>
          <w:lang w:val="en-GB"/>
        </w:rPr>
        <w:pict w14:anchorId="11BF14D4">
          <v:shape id="Text Box 2" o:spid="_x0000_s1094" type="#_x0000_t202" style="position:absolute;left:0;text-align:left;margin-left:214.2pt;margin-top:21.75pt;width:257.75pt;height:177.35pt;z-index: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UT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" filled="f" stroked="f">
            <v:textbox style="mso-fit-shape-to-text:t">
              <w:txbxContent>
                <w:p w14:paraId="1F68C57D" w14:textId="77777777" w:rsidR="00493D02" w:rsidRPr="00416AFE" w:rsidRDefault="00493D02" w:rsidP="00337934">
                  <w:pPr>
                    <w:jc w:val="right"/>
                    <w:rPr>
                      <w:color w:val="0070C0"/>
                      <w:sz w:val="56"/>
                      <w:szCs w:val="40"/>
                    </w:rPr>
                  </w:pPr>
                  <w:r w:rsidRPr="00416AFE">
                    <w:rPr>
                      <w:color w:val="0070C0"/>
                      <w:sz w:val="56"/>
                      <w:szCs w:val="40"/>
                    </w:rPr>
                    <w:t>Digital Government Factsheet 2019</w:t>
                  </w:r>
                </w:p>
                <w:p w14:paraId="116D16D1" w14:textId="77777777" w:rsidR="00493D02" w:rsidRPr="00416AFE" w:rsidRDefault="00493D02" w:rsidP="00337934">
                  <w:pPr>
                    <w:jc w:val="right"/>
                    <w:rPr>
                      <w:color w:val="0070C0"/>
                      <w:sz w:val="56"/>
                      <w:szCs w:val="40"/>
                    </w:rPr>
                  </w:pPr>
                </w:p>
                <w:p w14:paraId="21111191" w14:textId="77777777" w:rsidR="00493D02" w:rsidRPr="001F5794" w:rsidRDefault="00493D02" w:rsidP="00337934">
                  <w:pPr>
                    <w:jc w:val="right"/>
                    <w:rPr>
                      <w:color w:val="002060"/>
                      <w:sz w:val="48"/>
                      <w:szCs w:val="40"/>
                    </w:rPr>
                  </w:pPr>
                  <w:r w:rsidRPr="00A73096">
                    <w:rPr>
                      <w:color w:val="0070C0"/>
                      <w:sz w:val="56"/>
                      <w:szCs w:val="40"/>
                    </w:rPr>
                    <w:t>Montenegro</w:t>
                  </w:r>
                </w:p>
              </w:txbxContent>
            </v:textbox>
            <w10:wrap type="square"/>
          </v:shape>
        </w:pict>
      </w:r>
      <w:r>
        <w:rPr>
          <w:lang w:val="en-GB"/>
        </w:rPr>
        <w:pict w14:anchorId="6BDB52B9">
          <v:shape id="Text Box 6" o:spid="_x0000_s1093" type="#_x0000_t202" style="position:absolute;left:0;text-align:left;margin-left:184.05pt;margin-top:724.9pt;width:69.65pt;height:38.3pt;z-index:-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" fillcolor="#039" stroked="f" strokeweight=".5pt">
            <v:textbox>
              <w:txbxContent>
                <w:p w14:paraId="52887114" w14:textId="77777777" w:rsidR="00493D02" w:rsidRPr="007C077A" w:rsidRDefault="00493D02"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w:r>
      <w:r w:rsidR="00115D67" w:rsidRPr="009F63B9">
        <w:rPr>
          <w:lang w:val="en-GB"/>
        </w:rPr>
        <w:br w:type="page"/>
      </w:r>
      <w:r w:rsidR="00284282" w:rsidRPr="009F63B9">
        <w:rPr>
          <w:lang w:val="en-GB"/>
        </w:rPr>
        <w:lastRenderedPageBreak/>
        <w:t xml:space="preserve"> </w:t>
      </w:r>
    </w:p>
    <w:p w14:paraId="07C59DD3" w14:textId="168CFB91" w:rsidR="00726E07" w:rsidRPr="009F63B9" w:rsidRDefault="00726E07" w:rsidP="00111E71">
      <w:pPr>
        <w:pStyle w:val="Caption"/>
        <w:rPr>
          <w:color w:val="000000"/>
          <w:sz w:val="32"/>
          <w:szCs w:val="32"/>
          <w:lang w:val="en-GB"/>
        </w:rPr>
      </w:pPr>
      <w:r w:rsidRPr="009F63B9">
        <w:rPr>
          <w:color w:val="000000"/>
          <w:sz w:val="32"/>
          <w:szCs w:val="32"/>
          <w:lang w:val="en-GB"/>
        </w:rPr>
        <w:t>Table of Contents</w:t>
      </w:r>
    </w:p>
    <w:p w14:paraId="5FC781F0" w14:textId="77777777" w:rsidR="00D2200F" w:rsidRPr="009F63B9" w:rsidRDefault="00D2200F">
      <w:pPr>
        <w:rPr>
          <w:lang w:val="en-GB"/>
        </w:rPr>
      </w:pPr>
    </w:p>
    <w:p w14:paraId="6B4C5013" w14:textId="31C27DAF" w:rsidR="00520228" w:rsidRPr="009F63B9" w:rsidRDefault="00D2200F" w:rsidP="00520228">
      <w:pPr>
        <w:pStyle w:val="TOC1"/>
        <w:tabs>
          <w:tab w:val="right" w:leader="dot" w:pos="8777"/>
        </w:tabs>
        <w:rPr>
          <w:rFonts w:ascii="Calibri" w:hAnsi="Calibri"/>
          <w:noProof/>
          <w:color w:val="auto"/>
          <w:sz w:val="22"/>
          <w:szCs w:val="22"/>
          <w:lang w:val="en-GB" w:eastAsia="fr-FR"/>
        </w:rPr>
      </w:pPr>
      <w:r w:rsidRPr="009F63B9">
        <w:rPr>
          <w:lang w:val="en-GB"/>
        </w:rPr>
        <w:fldChar w:fldCharType="begin"/>
      </w:r>
      <w:r w:rsidRPr="009F63B9">
        <w:rPr>
          <w:lang w:val="en-GB"/>
        </w:rPr>
        <w:instrText xml:space="preserve"> TOC \o "1-3" \h \z \u </w:instrText>
      </w:r>
      <w:r w:rsidRPr="009F63B9">
        <w:rPr>
          <w:lang w:val="en-GB"/>
        </w:rPr>
        <w:fldChar w:fldCharType="separate"/>
      </w:r>
      <w:hyperlink w:anchor="_Toc1474945" w:history="1">
        <w:r w:rsidR="00520228" w:rsidRPr="009F63B9">
          <w:rPr>
            <w:rStyle w:val="Hyperlink"/>
            <w:noProof/>
            <w:lang w:val="en-GB"/>
          </w:rPr>
          <w:t>Country Profile</w:t>
        </w:r>
        <w:r w:rsidR="00520228" w:rsidRPr="009F63B9">
          <w:rPr>
            <w:noProof/>
            <w:webHidden/>
            <w:lang w:val="en-GB"/>
          </w:rPr>
          <w:tab/>
        </w:r>
        <w:r w:rsidR="00520228" w:rsidRPr="009F63B9">
          <w:rPr>
            <w:noProof/>
            <w:webHidden/>
            <w:lang w:val="en-GB"/>
          </w:rPr>
          <w:fldChar w:fldCharType="begin"/>
        </w:r>
        <w:r w:rsidR="00520228" w:rsidRPr="009F63B9">
          <w:rPr>
            <w:noProof/>
            <w:webHidden/>
            <w:lang w:val="en-GB"/>
          </w:rPr>
          <w:instrText xml:space="preserve"> PAGEREF _Toc1474945 \h </w:instrText>
        </w:r>
        <w:r w:rsidR="00520228" w:rsidRPr="009F63B9">
          <w:rPr>
            <w:noProof/>
            <w:webHidden/>
            <w:lang w:val="en-GB"/>
          </w:rPr>
        </w:r>
        <w:r w:rsidR="00520228" w:rsidRPr="009F63B9">
          <w:rPr>
            <w:noProof/>
            <w:webHidden/>
            <w:lang w:val="en-GB"/>
          </w:rPr>
          <w:fldChar w:fldCharType="separate"/>
        </w:r>
        <w:r w:rsidR="00D73797">
          <w:rPr>
            <w:noProof/>
            <w:webHidden/>
            <w:lang w:val="en-GB"/>
          </w:rPr>
          <w:t>3</w:t>
        </w:r>
        <w:r w:rsidR="00520228" w:rsidRPr="009F63B9">
          <w:rPr>
            <w:noProof/>
            <w:webHidden/>
            <w:lang w:val="en-GB"/>
          </w:rPr>
          <w:fldChar w:fldCharType="end"/>
        </w:r>
      </w:hyperlink>
    </w:p>
    <w:p w14:paraId="69A8DAF1" w14:textId="777EBB71" w:rsidR="00520228" w:rsidRPr="009F63B9" w:rsidRDefault="00557A3B">
      <w:pPr>
        <w:pStyle w:val="TOC1"/>
        <w:tabs>
          <w:tab w:val="right" w:leader="dot" w:pos="8777"/>
        </w:tabs>
        <w:rPr>
          <w:rFonts w:ascii="Calibri" w:hAnsi="Calibri"/>
          <w:noProof/>
          <w:color w:val="auto"/>
          <w:sz w:val="22"/>
          <w:szCs w:val="22"/>
          <w:lang w:val="en-GB" w:eastAsia="fr-FR"/>
        </w:rPr>
      </w:pPr>
      <w:r w:rsidRPr="009F63B9">
        <w:rPr>
          <w:rStyle w:val="Hyperlink"/>
          <w:noProof/>
          <w:color w:val="333333"/>
          <w:lang w:val="en-GB"/>
        </w:rPr>
        <w:t xml:space="preserve">Digital </w:t>
      </w:r>
      <w:hyperlink w:anchor="_Toc1474949" w:history="1">
        <w:r w:rsidR="00520228" w:rsidRPr="009F63B9">
          <w:rPr>
            <w:rStyle w:val="Hyperlink"/>
            <w:noProof/>
            <w:lang w:val="en-GB"/>
          </w:rPr>
          <w:t>Government Highlights</w:t>
        </w:r>
        <w:r w:rsidR="00520228" w:rsidRPr="009F63B9">
          <w:rPr>
            <w:noProof/>
            <w:webHidden/>
            <w:lang w:val="en-GB"/>
          </w:rPr>
          <w:tab/>
        </w:r>
        <w:r w:rsidR="00520228" w:rsidRPr="009F63B9">
          <w:rPr>
            <w:noProof/>
            <w:webHidden/>
            <w:lang w:val="en-GB"/>
          </w:rPr>
          <w:fldChar w:fldCharType="begin"/>
        </w:r>
        <w:r w:rsidR="00520228" w:rsidRPr="009F63B9">
          <w:rPr>
            <w:noProof/>
            <w:webHidden/>
            <w:lang w:val="en-GB"/>
          </w:rPr>
          <w:instrText xml:space="preserve"> PAGEREF _Toc1474949 \h </w:instrText>
        </w:r>
        <w:r w:rsidR="00520228" w:rsidRPr="009F63B9">
          <w:rPr>
            <w:noProof/>
            <w:webHidden/>
            <w:lang w:val="en-GB"/>
          </w:rPr>
        </w:r>
        <w:r w:rsidR="00520228" w:rsidRPr="009F63B9">
          <w:rPr>
            <w:noProof/>
            <w:webHidden/>
            <w:lang w:val="en-GB"/>
          </w:rPr>
          <w:fldChar w:fldCharType="separate"/>
        </w:r>
        <w:r w:rsidR="00D73797">
          <w:rPr>
            <w:noProof/>
            <w:webHidden/>
            <w:lang w:val="en-GB"/>
          </w:rPr>
          <w:t>6</w:t>
        </w:r>
        <w:r w:rsidR="00520228" w:rsidRPr="009F63B9">
          <w:rPr>
            <w:noProof/>
            <w:webHidden/>
            <w:lang w:val="en-GB"/>
          </w:rPr>
          <w:fldChar w:fldCharType="end"/>
        </w:r>
      </w:hyperlink>
    </w:p>
    <w:p w14:paraId="55383E4D" w14:textId="4E1CF411" w:rsidR="00520228" w:rsidRPr="009F63B9" w:rsidRDefault="00512D59" w:rsidP="00520228">
      <w:pPr>
        <w:pStyle w:val="TOC1"/>
        <w:tabs>
          <w:tab w:val="right" w:leader="dot" w:pos="8777"/>
        </w:tabs>
        <w:rPr>
          <w:rFonts w:ascii="Calibri" w:hAnsi="Calibri"/>
          <w:noProof/>
          <w:color w:val="auto"/>
          <w:sz w:val="22"/>
          <w:szCs w:val="22"/>
          <w:lang w:val="en-GB" w:eastAsia="fr-FR"/>
        </w:rPr>
      </w:pPr>
      <w:hyperlink w:anchor="_Toc1474950" w:history="1">
        <w:r w:rsidR="00520228" w:rsidRPr="009F63B9">
          <w:rPr>
            <w:rStyle w:val="Hyperlink"/>
            <w:noProof/>
            <w:lang w:val="en-GB"/>
          </w:rPr>
          <w:t>Digital Government Political Communications</w:t>
        </w:r>
        <w:r w:rsidR="00520228" w:rsidRPr="009F63B9">
          <w:rPr>
            <w:noProof/>
            <w:webHidden/>
            <w:lang w:val="en-GB"/>
          </w:rPr>
          <w:tab/>
        </w:r>
        <w:r w:rsidR="00520228" w:rsidRPr="009F63B9">
          <w:rPr>
            <w:noProof/>
            <w:webHidden/>
            <w:lang w:val="en-GB"/>
          </w:rPr>
          <w:fldChar w:fldCharType="begin"/>
        </w:r>
        <w:r w:rsidR="00520228" w:rsidRPr="009F63B9">
          <w:rPr>
            <w:noProof/>
            <w:webHidden/>
            <w:lang w:val="en-GB"/>
          </w:rPr>
          <w:instrText xml:space="preserve"> PAGEREF _Toc1474950 \h </w:instrText>
        </w:r>
        <w:r w:rsidR="00520228" w:rsidRPr="009F63B9">
          <w:rPr>
            <w:noProof/>
            <w:webHidden/>
            <w:lang w:val="en-GB"/>
          </w:rPr>
        </w:r>
        <w:r w:rsidR="00520228" w:rsidRPr="009F63B9">
          <w:rPr>
            <w:noProof/>
            <w:webHidden/>
            <w:lang w:val="en-GB"/>
          </w:rPr>
          <w:fldChar w:fldCharType="separate"/>
        </w:r>
        <w:r w:rsidR="00D73797">
          <w:rPr>
            <w:noProof/>
            <w:webHidden/>
            <w:lang w:val="en-GB"/>
          </w:rPr>
          <w:t>7</w:t>
        </w:r>
        <w:r w:rsidR="00520228" w:rsidRPr="009F63B9">
          <w:rPr>
            <w:noProof/>
            <w:webHidden/>
            <w:lang w:val="en-GB"/>
          </w:rPr>
          <w:fldChar w:fldCharType="end"/>
        </w:r>
      </w:hyperlink>
    </w:p>
    <w:p w14:paraId="47BA4A5E" w14:textId="7A35E6C9" w:rsidR="00520228" w:rsidRPr="009F63B9" w:rsidRDefault="00512D59" w:rsidP="00520228">
      <w:pPr>
        <w:pStyle w:val="TOC1"/>
        <w:tabs>
          <w:tab w:val="right" w:leader="dot" w:pos="8777"/>
        </w:tabs>
        <w:rPr>
          <w:rFonts w:ascii="Calibri" w:hAnsi="Calibri"/>
          <w:noProof/>
          <w:color w:val="auto"/>
          <w:sz w:val="22"/>
          <w:szCs w:val="22"/>
          <w:lang w:val="en-GB" w:eastAsia="fr-FR"/>
        </w:rPr>
      </w:pPr>
      <w:hyperlink w:anchor="_Toc1474961" w:history="1">
        <w:r w:rsidR="00520228" w:rsidRPr="009F63B9">
          <w:rPr>
            <w:rStyle w:val="Hyperlink"/>
            <w:noProof/>
            <w:lang w:val="en-GB"/>
          </w:rPr>
          <w:t>Digital Government Legislation</w:t>
        </w:r>
        <w:r w:rsidR="00520228" w:rsidRPr="009F63B9">
          <w:rPr>
            <w:noProof/>
            <w:webHidden/>
            <w:lang w:val="en-GB"/>
          </w:rPr>
          <w:tab/>
        </w:r>
        <w:r w:rsidR="00520228" w:rsidRPr="009F63B9">
          <w:rPr>
            <w:noProof/>
            <w:webHidden/>
            <w:lang w:val="en-GB"/>
          </w:rPr>
          <w:fldChar w:fldCharType="begin"/>
        </w:r>
        <w:r w:rsidR="00520228" w:rsidRPr="009F63B9">
          <w:rPr>
            <w:noProof/>
            <w:webHidden/>
            <w:lang w:val="en-GB"/>
          </w:rPr>
          <w:instrText xml:space="preserve"> PAGEREF _Toc1474961 \h </w:instrText>
        </w:r>
        <w:r w:rsidR="00520228" w:rsidRPr="009F63B9">
          <w:rPr>
            <w:noProof/>
            <w:webHidden/>
            <w:lang w:val="en-GB"/>
          </w:rPr>
        </w:r>
        <w:r w:rsidR="00520228" w:rsidRPr="009F63B9">
          <w:rPr>
            <w:noProof/>
            <w:webHidden/>
            <w:lang w:val="en-GB"/>
          </w:rPr>
          <w:fldChar w:fldCharType="separate"/>
        </w:r>
        <w:r w:rsidR="00D73797">
          <w:rPr>
            <w:noProof/>
            <w:webHidden/>
            <w:lang w:val="en-GB"/>
          </w:rPr>
          <w:t>12</w:t>
        </w:r>
        <w:r w:rsidR="00520228" w:rsidRPr="009F63B9">
          <w:rPr>
            <w:noProof/>
            <w:webHidden/>
            <w:lang w:val="en-GB"/>
          </w:rPr>
          <w:fldChar w:fldCharType="end"/>
        </w:r>
      </w:hyperlink>
    </w:p>
    <w:p w14:paraId="62B994FB" w14:textId="37E3E7C4" w:rsidR="00520228" w:rsidRPr="009F63B9" w:rsidRDefault="00512D59" w:rsidP="00520228">
      <w:pPr>
        <w:pStyle w:val="TOC1"/>
        <w:tabs>
          <w:tab w:val="right" w:leader="dot" w:pos="8777"/>
        </w:tabs>
        <w:rPr>
          <w:rFonts w:ascii="Calibri" w:hAnsi="Calibri"/>
          <w:noProof/>
          <w:color w:val="auto"/>
          <w:sz w:val="22"/>
          <w:szCs w:val="22"/>
          <w:lang w:val="en-GB" w:eastAsia="fr-FR"/>
        </w:rPr>
      </w:pPr>
      <w:hyperlink w:anchor="_Toc1474972" w:history="1">
        <w:r w:rsidR="00520228" w:rsidRPr="009F63B9">
          <w:rPr>
            <w:rStyle w:val="Hyperlink"/>
            <w:noProof/>
            <w:lang w:val="en-GB"/>
          </w:rPr>
          <w:t>Digital Government Governance</w:t>
        </w:r>
        <w:r w:rsidR="00520228" w:rsidRPr="009F63B9">
          <w:rPr>
            <w:noProof/>
            <w:webHidden/>
            <w:lang w:val="en-GB"/>
          </w:rPr>
          <w:tab/>
        </w:r>
        <w:r w:rsidR="00520228" w:rsidRPr="009F63B9">
          <w:rPr>
            <w:noProof/>
            <w:webHidden/>
            <w:lang w:val="en-GB"/>
          </w:rPr>
          <w:fldChar w:fldCharType="begin"/>
        </w:r>
        <w:r w:rsidR="00520228" w:rsidRPr="009F63B9">
          <w:rPr>
            <w:noProof/>
            <w:webHidden/>
            <w:lang w:val="en-GB"/>
          </w:rPr>
          <w:instrText xml:space="preserve"> PAGEREF _Toc1474972 \h </w:instrText>
        </w:r>
        <w:r w:rsidR="00520228" w:rsidRPr="009F63B9">
          <w:rPr>
            <w:noProof/>
            <w:webHidden/>
            <w:lang w:val="en-GB"/>
          </w:rPr>
        </w:r>
        <w:r w:rsidR="00520228" w:rsidRPr="009F63B9">
          <w:rPr>
            <w:noProof/>
            <w:webHidden/>
            <w:lang w:val="en-GB"/>
          </w:rPr>
          <w:fldChar w:fldCharType="separate"/>
        </w:r>
        <w:r w:rsidR="00D73797">
          <w:rPr>
            <w:noProof/>
            <w:webHidden/>
            <w:lang w:val="en-GB"/>
          </w:rPr>
          <w:t>16</w:t>
        </w:r>
        <w:r w:rsidR="00520228" w:rsidRPr="009F63B9">
          <w:rPr>
            <w:noProof/>
            <w:webHidden/>
            <w:lang w:val="en-GB"/>
          </w:rPr>
          <w:fldChar w:fldCharType="end"/>
        </w:r>
      </w:hyperlink>
    </w:p>
    <w:p w14:paraId="626FB4CB" w14:textId="3773D85F" w:rsidR="00520228" w:rsidRPr="009F63B9" w:rsidRDefault="00512D59" w:rsidP="00520228">
      <w:pPr>
        <w:pStyle w:val="TOC1"/>
        <w:tabs>
          <w:tab w:val="right" w:leader="dot" w:pos="8777"/>
        </w:tabs>
        <w:rPr>
          <w:rFonts w:ascii="Calibri" w:hAnsi="Calibri"/>
          <w:noProof/>
          <w:color w:val="auto"/>
          <w:sz w:val="22"/>
          <w:szCs w:val="22"/>
          <w:lang w:val="en-GB" w:eastAsia="fr-FR"/>
        </w:rPr>
      </w:pPr>
      <w:hyperlink w:anchor="_Toc1474988" w:history="1">
        <w:r w:rsidR="00520228" w:rsidRPr="009F63B9">
          <w:rPr>
            <w:rStyle w:val="Hyperlink"/>
            <w:noProof/>
            <w:lang w:val="en-GB"/>
          </w:rPr>
          <w:t>Digital Government Infrastructure</w:t>
        </w:r>
        <w:r w:rsidR="00520228" w:rsidRPr="009F63B9">
          <w:rPr>
            <w:noProof/>
            <w:webHidden/>
            <w:lang w:val="en-GB"/>
          </w:rPr>
          <w:tab/>
        </w:r>
        <w:r w:rsidR="00520228" w:rsidRPr="009F63B9">
          <w:rPr>
            <w:noProof/>
            <w:webHidden/>
            <w:lang w:val="en-GB"/>
          </w:rPr>
          <w:fldChar w:fldCharType="begin"/>
        </w:r>
        <w:r w:rsidR="00520228" w:rsidRPr="009F63B9">
          <w:rPr>
            <w:noProof/>
            <w:webHidden/>
            <w:lang w:val="en-GB"/>
          </w:rPr>
          <w:instrText xml:space="preserve"> PAGEREF _Toc1474988 \h </w:instrText>
        </w:r>
        <w:r w:rsidR="00520228" w:rsidRPr="009F63B9">
          <w:rPr>
            <w:noProof/>
            <w:webHidden/>
            <w:lang w:val="en-GB"/>
          </w:rPr>
        </w:r>
        <w:r w:rsidR="00520228" w:rsidRPr="009F63B9">
          <w:rPr>
            <w:noProof/>
            <w:webHidden/>
            <w:lang w:val="en-GB"/>
          </w:rPr>
          <w:fldChar w:fldCharType="separate"/>
        </w:r>
        <w:r w:rsidR="00D73797">
          <w:rPr>
            <w:noProof/>
            <w:webHidden/>
            <w:lang w:val="en-GB"/>
          </w:rPr>
          <w:t>22</w:t>
        </w:r>
        <w:r w:rsidR="00520228" w:rsidRPr="009F63B9">
          <w:rPr>
            <w:noProof/>
            <w:webHidden/>
            <w:lang w:val="en-GB"/>
          </w:rPr>
          <w:fldChar w:fldCharType="end"/>
        </w:r>
      </w:hyperlink>
    </w:p>
    <w:p w14:paraId="7277B44C" w14:textId="2E1B4CFA" w:rsidR="00520228" w:rsidRPr="009F63B9" w:rsidRDefault="00512D59">
      <w:pPr>
        <w:pStyle w:val="TOC1"/>
        <w:tabs>
          <w:tab w:val="right" w:leader="dot" w:pos="8777"/>
        </w:tabs>
        <w:rPr>
          <w:rFonts w:ascii="Calibri" w:hAnsi="Calibri"/>
          <w:noProof/>
          <w:color w:val="auto"/>
          <w:sz w:val="22"/>
          <w:szCs w:val="22"/>
          <w:lang w:val="en-GB" w:eastAsia="fr-FR"/>
        </w:rPr>
      </w:pPr>
      <w:hyperlink w:anchor="_Toc1474999" w:history="1">
        <w:r w:rsidR="00520228" w:rsidRPr="009F63B9">
          <w:rPr>
            <w:rStyle w:val="Hyperlink"/>
            <w:noProof/>
            <w:lang w:val="en-GB"/>
          </w:rPr>
          <w:t>Digital Government Services for Citizens</w:t>
        </w:r>
        <w:r w:rsidR="00520228" w:rsidRPr="009F63B9">
          <w:rPr>
            <w:noProof/>
            <w:webHidden/>
            <w:lang w:val="en-GB"/>
          </w:rPr>
          <w:tab/>
        </w:r>
        <w:r w:rsidR="00520228" w:rsidRPr="009F63B9">
          <w:rPr>
            <w:noProof/>
            <w:webHidden/>
            <w:lang w:val="en-GB"/>
          </w:rPr>
          <w:fldChar w:fldCharType="begin"/>
        </w:r>
        <w:r w:rsidR="00520228" w:rsidRPr="009F63B9">
          <w:rPr>
            <w:noProof/>
            <w:webHidden/>
            <w:lang w:val="en-GB"/>
          </w:rPr>
          <w:instrText xml:space="preserve"> PAGEREF _Toc1474999 \h </w:instrText>
        </w:r>
        <w:r w:rsidR="00520228" w:rsidRPr="009F63B9">
          <w:rPr>
            <w:noProof/>
            <w:webHidden/>
            <w:lang w:val="en-GB"/>
          </w:rPr>
        </w:r>
        <w:r w:rsidR="00520228" w:rsidRPr="009F63B9">
          <w:rPr>
            <w:noProof/>
            <w:webHidden/>
            <w:lang w:val="en-GB"/>
          </w:rPr>
          <w:fldChar w:fldCharType="separate"/>
        </w:r>
        <w:r w:rsidR="00D73797">
          <w:rPr>
            <w:noProof/>
            <w:webHidden/>
            <w:lang w:val="en-GB"/>
          </w:rPr>
          <w:t>27</w:t>
        </w:r>
        <w:r w:rsidR="00520228" w:rsidRPr="009F63B9">
          <w:rPr>
            <w:noProof/>
            <w:webHidden/>
            <w:lang w:val="en-GB"/>
          </w:rPr>
          <w:fldChar w:fldCharType="end"/>
        </w:r>
      </w:hyperlink>
    </w:p>
    <w:p w14:paraId="29A7B73A" w14:textId="0139F3B2" w:rsidR="00520228" w:rsidRPr="009F63B9" w:rsidRDefault="00512D59">
      <w:pPr>
        <w:pStyle w:val="TOC1"/>
        <w:tabs>
          <w:tab w:val="right" w:leader="dot" w:pos="8777"/>
        </w:tabs>
        <w:rPr>
          <w:rFonts w:ascii="Calibri" w:hAnsi="Calibri"/>
          <w:noProof/>
          <w:color w:val="auto"/>
          <w:sz w:val="22"/>
          <w:szCs w:val="22"/>
          <w:lang w:val="en-GB" w:eastAsia="fr-FR"/>
        </w:rPr>
      </w:pPr>
      <w:hyperlink w:anchor="_Toc1475008" w:history="1">
        <w:r w:rsidR="00520228" w:rsidRPr="009F63B9">
          <w:rPr>
            <w:rStyle w:val="Hyperlink"/>
            <w:noProof/>
            <w:lang w:val="en-GB"/>
          </w:rPr>
          <w:t>Digital Government Services for Businesses</w:t>
        </w:r>
        <w:r w:rsidR="00520228" w:rsidRPr="009F63B9">
          <w:rPr>
            <w:noProof/>
            <w:webHidden/>
            <w:lang w:val="en-GB"/>
          </w:rPr>
          <w:tab/>
        </w:r>
        <w:r w:rsidR="00520228" w:rsidRPr="009F63B9">
          <w:rPr>
            <w:noProof/>
            <w:webHidden/>
            <w:lang w:val="en-GB"/>
          </w:rPr>
          <w:fldChar w:fldCharType="begin"/>
        </w:r>
        <w:r w:rsidR="00520228" w:rsidRPr="009F63B9">
          <w:rPr>
            <w:noProof/>
            <w:webHidden/>
            <w:lang w:val="en-GB"/>
          </w:rPr>
          <w:instrText xml:space="preserve"> PAGEREF _Toc1475008 \h </w:instrText>
        </w:r>
        <w:r w:rsidR="00520228" w:rsidRPr="009F63B9">
          <w:rPr>
            <w:noProof/>
            <w:webHidden/>
            <w:lang w:val="en-GB"/>
          </w:rPr>
        </w:r>
        <w:r w:rsidR="00520228" w:rsidRPr="009F63B9">
          <w:rPr>
            <w:noProof/>
            <w:webHidden/>
            <w:lang w:val="en-GB"/>
          </w:rPr>
          <w:fldChar w:fldCharType="separate"/>
        </w:r>
        <w:r w:rsidR="00D73797">
          <w:rPr>
            <w:noProof/>
            <w:webHidden/>
            <w:lang w:val="en-GB"/>
          </w:rPr>
          <w:t>34</w:t>
        </w:r>
        <w:r w:rsidR="00520228" w:rsidRPr="009F63B9">
          <w:rPr>
            <w:noProof/>
            <w:webHidden/>
            <w:lang w:val="en-GB"/>
          </w:rPr>
          <w:fldChar w:fldCharType="end"/>
        </w:r>
      </w:hyperlink>
    </w:p>
    <w:p w14:paraId="4A294426" w14:textId="1A68B64C" w:rsidR="00520228" w:rsidRPr="009F63B9" w:rsidRDefault="00520228">
      <w:pPr>
        <w:pStyle w:val="TOC2"/>
        <w:tabs>
          <w:tab w:val="right" w:leader="dot" w:pos="8777"/>
        </w:tabs>
        <w:rPr>
          <w:rFonts w:ascii="Calibri" w:hAnsi="Calibri"/>
          <w:noProof/>
          <w:color w:val="auto"/>
          <w:sz w:val="22"/>
          <w:szCs w:val="22"/>
          <w:lang w:val="en-GB" w:eastAsia="fr-FR"/>
        </w:rPr>
      </w:pPr>
    </w:p>
    <w:p w14:paraId="28EB92B4" w14:textId="071ACD0D" w:rsidR="00B41BBD" w:rsidRPr="009F63B9" w:rsidRDefault="00D2200F">
      <w:pPr>
        <w:rPr>
          <w:lang w:val="en-GB"/>
        </w:rPr>
      </w:pPr>
      <w:r w:rsidRPr="009F63B9">
        <w:rPr>
          <w:lang w:val="en-GB"/>
        </w:rPr>
        <w:fldChar w:fldCharType="end"/>
      </w:r>
    </w:p>
    <w:p w14:paraId="0CA8AED3" w14:textId="77777777" w:rsidR="00892832" w:rsidRPr="009F63B9" w:rsidRDefault="003730DF" w:rsidP="00892832">
      <w:pPr>
        <w:pStyle w:val="Heading1"/>
        <w:jc w:val="left"/>
        <w:rPr>
          <w:lang w:val="en-GB"/>
        </w:rPr>
      </w:pPr>
      <w:r w:rsidRPr="009F63B9">
        <w:rPr>
          <w:lang w:val="en-GB"/>
        </w:rPr>
        <w:br w:type="page"/>
      </w:r>
      <w:bookmarkStart w:id="0" w:name="_Toc1035574"/>
      <w:bookmarkStart w:id="1" w:name="_Toc1474945"/>
      <w:r w:rsidR="00892832" w:rsidRPr="009F63B9">
        <w:rPr>
          <w:lang w:val="en-GB"/>
        </w:rPr>
        <w:lastRenderedPageBreak/>
        <w:t>Country Profile</w:t>
      </w:r>
      <w:bookmarkEnd w:id="0"/>
      <w:bookmarkEnd w:id="1"/>
      <w:r w:rsidR="00892832" w:rsidRPr="009F63B9">
        <w:rPr>
          <w:lang w:val="en-GB"/>
        </w:rPr>
        <w:t xml:space="preserve"> </w:t>
      </w:r>
    </w:p>
    <w:p w14:paraId="3E479D09" w14:textId="77777777" w:rsidR="00892832" w:rsidRPr="009F63B9" w:rsidRDefault="00892832" w:rsidP="00892832">
      <w:pPr>
        <w:pStyle w:val="Heading2"/>
        <w:rPr>
          <w:lang w:val="en-GB"/>
        </w:rPr>
      </w:pPr>
      <w:bookmarkStart w:id="2" w:name="_Toc1035575"/>
      <w:bookmarkStart w:id="3" w:name="_Toc1474946"/>
      <w:r w:rsidRPr="009F63B9">
        <w:rPr>
          <w:lang w:val="en-GB"/>
        </w:rPr>
        <w:t>Basic data</w:t>
      </w:r>
      <w:bookmarkEnd w:id="2"/>
      <w:bookmarkEnd w:id="3"/>
    </w:p>
    <w:p w14:paraId="5C602794" w14:textId="69B7C61B" w:rsidR="00892832" w:rsidRPr="009F63B9" w:rsidRDefault="62B26A07" w:rsidP="00892832">
      <w:pPr>
        <w:rPr>
          <w:lang w:val="en-GB"/>
        </w:rPr>
      </w:pPr>
      <w:r w:rsidRPr="009F63B9">
        <w:rPr>
          <w:b/>
          <w:lang w:val="en-GB"/>
        </w:rPr>
        <w:t>Population</w:t>
      </w:r>
      <w:r w:rsidRPr="009F63B9">
        <w:rPr>
          <w:lang w:val="en-GB"/>
        </w:rPr>
        <w:t xml:space="preserve">: </w:t>
      </w:r>
      <w:r w:rsidR="009A4DD9" w:rsidRPr="009F63B9">
        <w:rPr>
          <w:lang w:val="en-GB"/>
        </w:rPr>
        <w:t>622</w:t>
      </w:r>
      <w:r w:rsidR="00112B12" w:rsidRPr="009F63B9">
        <w:rPr>
          <w:lang w:val="en-GB"/>
        </w:rPr>
        <w:t xml:space="preserve"> </w:t>
      </w:r>
      <w:r w:rsidR="009A4DD9" w:rsidRPr="009F63B9">
        <w:rPr>
          <w:lang w:val="en-GB"/>
        </w:rPr>
        <w:t>359 inhabitants (2018)</w:t>
      </w:r>
    </w:p>
    <w:p w14:paraId="6FDB3347" w14:textId="4E18C374" w:rsidR="00892832" w:rsidRPr="009F63B9" w:rsidRDefault="62B26A07" w:rsidP="00892832">
      <w:pPr>
        <w:rPr>
          <w:lang w:val="en-GB"/>
        </w:rPr>
      </w:pPr>
      <w:r w:rsidRPr="009F63B9">
        <w:rPr>
          <w:b/>
          <w:lang w:val="en-GB"/>
        </w:rPr>
        <w:t>GDP at market prices</w:t>
      </w:r>
      <w:r w:rsidRPr="009F63B9">
        <w:rPr>
          <w:lang w:val="en-GB"/>
        </w:rPr>
        <w:t xml:space="preserve">: </w:t>
      </w:r>
      <w:r w:rsidR="009A4DD9" w:rsidRPr="009F63B9">
        <w:rPr>
          <w:lang w:val="en-GB"/>
        </w:rPr>
        <w:t>6</w:t>
      </w:r>
      <w:r w:rsidR="00762931">
        <w:rPr>
          <w:lang w:val="en-GB"/>
        </w:rPr>
        <w:t>.</w:t>
      </w:r>
      <w:r w:rsidR="009A4DD9" w:rsidRPr="009F63B9">
        <w:rPr>
          <w:lang w:val="en-GB"/>
        </w:rPr>
        <w:t>9</w:t>
      </w:r>
      <w:r w:rsidR="004D7EA4" w:rsidRPr="009F63B9">
        <w:rPr>
          <w:lang w:val="en-GB"/>
        </w:rPr>
        <w:t>%</w:t>
      </w:r>
    </w:p>
    <w:p w14:paraId="474B14D1" w14:textId="3EA3235B" w:rsidR="00892832" w:rsidRPr="009F63B9" w:rsidRDefault="00892832" w:rsidP="00892832">
      <w:pPr>
        <w:rPr>
          <w:lang w:val="en-GB"/>
        </w:rPr>
      </w:pPr>
      <w:r w:rsidRPr="009F63B9">
        <w:rPr>
          <w:b/>
          <w:lang w:val="en-GB"/>
        </w:rPr>
        <w:t>GDP per inhabitant in PPS (Purchasing Power Standard EU 28=100)</w:t>
      </w:r>
      <w:r w:rsidRPr="009F63B9">
        <w:rPr>
          <w:lang w:val="en-GB"/>
        </w:rPr>
        <w:t xml:space="preserve">: </w:t>
      </w:r>
      <w:r w:rsidR="00B15591" w:rsidRPr="009F63B9">
        <w:rPr>
          <w:lang w:val="en-GB"/>
        </w:rPr>
        <w:t>46 (2017)</w:t>
      </w:r>
    </w:p>
    <w:p w14:paraId="266A70AA" w14:textId="5DCA55ED" w:rsidR="00892832" w:rsidRPr="009F63B9" w:rsidRDefault="00892832" w:rsidP="00892832">
      <w:pPr>
        <w:rPr>
          <w:lang w:val="en-GB"/>
        </w:rPr>
      </w:pPr>
      <w:r w:rsidRPr="009F63B9">
        <w:rPr>
          <w:b/>
          <w:lang w:val="en-GB"/>
        </w:rPr>
        <w:t>GDP growth rate</w:t>
      </w:r>
      <w:r w:rsidRPr="009F63B9">
        <w:rPr>
          <w:lang w:val="en-GB"/>
        </w:rPr>
        <w:t xml:space="preserve">: </w:t>
      </w:r>
      <w:r w:rsidR="00B15591" w:rsidRPr="009F63B9">
        <w:rPr>
          <w:lang w:val="en-GB"/>
        </w:rPr>
        <w:t>4</w:t>
      </w:r>
      <w:r w:rsidR="00112B12" w:rsidRPr="009F63B9">
        <w:rPr>
          <w:lang w:val="en-GB"/>
        </w:rPr>
        <w:t>.</w:t>
      </w:r>
      <w:r w:rsidR="00B15591" w:rsidRPr="009F63B9">
        <w:rPr>
          <w:lang w:val="en-GB"/>
        </w:rPr>
        <w:t>7% (2017)</w:t>
      </w:r>
    </w:p>
    <w:p w14:paraId="6DC09439" w14:textId="307FBD8C" w:rsidR="00892832" w:rsidRPr="009F63B9" w:rsidRDefault="62B26A07" w:rsidP="00892832">
      <w:pPr>
        <w:rPr>
          <w:lang w:val="en-GB"/>
        </w:rPr>
      </w:pPr>
      <w:r w:rsidRPr="009F63B9">
        <w:rPr>
          <w:b/>
          <w:lang w:val="en-GB"/>
        </w:rPr>
        <w:t>Inflation rate</w:t>
      </w:r>
      <w:r w:rsidRPr="009F63B9">
        <w:rPr>
          <w:lang w:val="en-GB"/>
        </w:rPr>
        <w:t xml:space="preserve">: </w:t>
      </w:r>
      <w:r w:rsidR="00F96E89" w:rsidRPr="009F63B9">
        <w:rPr>
          <w:lang w:val="en-GB"/>
        </w:rPr>
        <w:t>2.6%</w:t>
      </w:r>
      <w:r w:rsidR="00EE121D" w:rsidRPr="009F63B9">
        <w:rPr>
          <w:lang w:val="en-GB"/>
        </w:rPr>
        <w:t xml:space="preserve"> (2018)</w:t>
      </w:r>
    </w:p>
    <w:p w14:paraId="7672F873" w14:textId="364F6095" w:rsidR="00892832" w:rsidRPr="009F63B9" w:rsidRDefault="62B26A07" w:rsidP="00892832">
      <w:pPr>
        <w:rPr>
          <w:lang w:val="en-GB"/>
        </w:rPr>
      </w:pPr>
      <w:r w:rsidRPr="009F63B9">
        <w:rPr>
          <w:b/>
          <w:lang w:val="en-GB"/>
        </w:rPr>
        <w:t>Unemployment rate</w:t>
      </w:r>
      <w:r w:rsidRPr="009F63B9">
        <w:rPr>
          <w:lang w:val="en-GB"/>
        </w:rPr>
        <w:t xml:space="preserve">: </w:t>
      </w:r>
      <w:r w:rsidR="00AA2E6D" w:rsidRPr="009F63B9">
        <w:rPr>
          <w:lang w:val="en-GB"/>
        </w:rPr>
        <w:t>16</w:t>
      </w:r>
      <w:r w:rsidR="00112B12" w:rsidRPr="009F63B9">
        <w:rPr>
          <w:lang w:val="en-GB"/>
        </w:rPr>
        <w:t>.</w:t>
      </w:r>
      <w:r w:rsidR="00AA2E6D" w:rsidRPr="009F63B9">
        <w:rPr>
          <w:lang w:val="en-GB"/>
        </w:rPr>
        <w:t>62% (2019)</w:t>
      </w:r>
    </w:p>
    <w:p w14:paraId="33B24CDD" w14:textId="1E38F4CB" w:rsidR="00892832" w:rsidRPr="009F63B9" w:rsidRDefault="62B26A07" w:rsidP="00892832">
      <w:pPr>
        <w:rPr>
          <w:lang w:val="en-GB"/>
        </w:rPr>
      </w:pPr>
      <w:r w:rsidRPr="009F63B9">
        <w:rPr>
          <w:b/>
          <w:lang w:val="en-GB"/>
        </w:rPr>
        <w:t>General government gross debt (Percentage of GDP)</w:t>
      </w:r>
      <w:r w:rsidRPr="009F63B9">
        <w:rPr>
          <w:lang w:val="en-GB"/>
        </w:rPr>
        <w:t xml:space="preserve">: </w:t>
      </w:r>
      <w:r w:rsidR="001F0951" w:rsidRPr="009F63B9">
        <w:rPr>
          <w:lang w:val="en-GB"/>
        </w:rPr>
        <w:t>62</w:t>
      </w:r>
      <w:r w:rsidR="00112B12" w:rsidRPr="009F63B9">
        <w:rPr>
          <w:lang w:val="en-GB"/>
        </w:rPr>
        <w:t>.</w:t>
      </w:r>
      <w:r w:rsidR="001F0951" w:rsidRPr="009F63B9">
        <w:rPr>
          <w:lang w:val="en-GB"/>
        </w:rPr>
        <w:t xml:space="preserve">27% </w:t>
      </w:r>
      <w:r w:rsidR="00784066" w:rsidRPr="009F63B9">
        <w:rPr>
          <w:lang w:val="en-GB"/>
        </w:rPr>
        <w:t>(2018)</w:t>
      </w:r>
    </w:p>
    <w:p w14:paraId="5A3B8224" w14:textId="4C321564" w:rsidR="00892832" w:rsidRPr="009F63B9" w:rsidRDefault="00892832" w:rsidP="00892832">
      <w:pPr>
        <w:rPr>
          <w:lang w:val="en-GB"/>
        </w:rPr>
      </w:pPr>
      <w:r w:rsidRPr="009F63B9">
        <w:rPr>
          <w:b/>
          <w:lang w:val="en-GB"/>
        </w:rPr>
        <w:t>General government deficit/surplus (Percentage of GDP)</w:t>
      </w:r>
      <w:r w:rsidRPr="009F63B9">
        <w:rPr>
          <w:lang w:val="en-GB"/>
        </w:rPr>
        <w:t>:</w:t>
      </w:r>
      <w:r w:rsidR="00195D0E" w:rsidRPr="009F63B9">
        <w:rPr>
          <w:lang w:val="en-GB"/>
        </w:rPr>
        <w:t xml:space="preserve"> 3</w:t>
      </w:r>
      <w:r w:rsidR="00112B12" w:rsidRPr="009F63B9">
        <w:rPr>
          <w:lang w:val="en-GB"/>
        </w:rPr>
        <w:t>.</w:t>
      </w:r>
      <w:r w:rsidR="00195D0E" w:rsidRPr="009F63B9">
        <w:rPr>
          <w:lang w:val="en-GB"/>
        </w:rPr>
        <w:t>6%</w:t>
      </w:r>
      <w:r w:rsidR="008C1608" w:rsidRPr="009F63B9">
        <w:rPr>
          <w:lang w:val="en-GB"/>
        </w:rPr>
        <w:t xml:space="preserve"> deficit</w:t>
      </w:r>
      <w:r w:rsidR="00D06FE1" w:rsidRPr="009F63B9">
        <w:rPr>
          <w:lang w:val="en-GB"/>
        </w:rPr>
        <w:t xml:space="preserve"> </w:t>
      </w:r>
      <w:r w:rsidR="008C1608" w:rsidRPr="009F63B9">
        <w:rPr>
          <w:lang w:val="en-GB"/>
        </w:rPr>
        <w:t>/ 2</w:t>
      </w:r>
      <w:r w:rsidR="00BE7F98" w:rsidRPr="009F63B9">
        <w:rPr>
          <w:lang w:val="en-GB"/>
        </w:rPr>
        <w:t>.</w:t>
      </w:r>
      <w:r w:rsidR="008C1608" w:rsidRPr="009F63B9">
        <w:rPr>
          <w:lang w:val="en-GB"/>
        </w:rPr>
        <w:t>1% surplus</w:t>
      </w:r>
    </w:p>
    <w:p w14:paraId="37FC8056" w14:textId="0CC1C828" w:rsidR="00892832" w:rsidRPr="009F63B9" w:rsidRDefault="62B26A07" w:rsidP="62B26A07">
      <w:pPr>
        <w:rPr>
          <w:vertAlign w:val="superscript"/>
          <w:lang w:val="en-GB"/>
        </w:rPr>
      </w:pPr>
      <w:r w:rsidRPr="009F63B9">
        <w:rPr>
          <w:b/>
          <w:lang w:val="en-GB"/>
        </w:rPr>
        <w:t>Area</w:t>
      </w:r>
      <w:r w:rsidRPr="009F63B9">
        <w:rPr>
          <w:lang w:val="en-GB"/>
        </w:rPr>
        <w:t xml:space="preserve">: </w:t>
      </w:r>
      <w:r w:rsidR="00D3459E" w:rsidRPr="009F63B9">
        <w:rPr>
          <w:lang w:val="en-GB"/>
        </w:rPr>
        <w:t>13 812 km²</w:t>
      </w:r>
    </w:p>
    <w:p w14:paraId="6CD4343D" w14:textId="20F8A266" w:rsidR="00892832" w:rsidRPr="009F63B9" w:rsidRDefault="62B26A07" w:rsidP="00892832">
      <w:pPr>
        <w:rPr>
          <w:lang w:val="en-GB"/>
        </w:rPr>
      </w:pPr>
      <w:r w:rsidRPr="009F63B9">
        <w:rPr>
          <w:b/>
          <w:lang w:val="en-GB"/>
        </w:rPr>
        <w:t>Capital city</w:t>
      </w:r>
      <w:r w:rsidRPr="009F63B9">
        <w:rPr>
          <w:lang w:val="en-GB"/>
        </w:rPr>
        <w:t xml:space="preserve">: </w:t>
      </w:r>
      <w:r w:rsidR="00896175" w:rsidRPr="009F63B9">
        <w:rPr>
          <w:lang w:val="en-GB"/>
        </w:rPr>
        <w:t>Podgorica</w:t>
      </w:r>
    </w:p>
    <w:p w14:paraId="23E4EF90" w14:textId="4EAAB9AF" w:rsidR="00892832" w:rsidRPr="009F63B9" w:rsidRDefault="62B26A07" w:rsidP="00892832">
      <w:pPr>
        <w:rPr>
          <w:lang w:val="en-GB"/>
        </w:rPr>
      </w:pPr>
      <w:r w:rsidRPr="009F63B9">
        <w:rPr>
          <w:b/>
          <w:lang w:val="en-GB"/>
        </w:rPr>
        <w:t>Official language</w:t>
      </w:r>
      <w:r w:rsidRPr="009F63B9">
        <w:rPr>
          <w:lang w:val="en-GB"/>
        </w:rPr>
        <w:t xml:space="preserve">: </w:t>
      </w:r>
      <w:r w:rsidR="00B15591" w:rsidRPr="009F63B9">
        <w:rPr>
          <w:lang w:val="en-GB"/>
        </w:rPr>
        <w:t>Montenegrin</w:t>
      </w:r>
    </w:p>
    <w:p w14:paraId="20C73444" w14:textId="50E9030A" w:rsidR="00892832" w:rsidRPr="009F63B9" w:rsidRDefault="62B26A07" w:rsidP="00892832">
      <w:pPr>
        <w:rPr>
          <w:lang w:val="en-GB"/>
        </w:rPr>
      </w:pPr>
      <w:r w:rsidRPr="009F63B9">
        <w:rPr>
          <w:b/>
          <w:lang w:val="en-GB"/>
        </w:rPr>
        <w:t>Currency</w:t>
      </w:r>
      <w:r w:rsidRPr="009F63B9">
        <w:rPr>
          <w:lang w:val="en-GB"/>
        </w:rPr>
        <w:t xml:space="preserve">: </w:t>
      </w:r>
      <w:r w:rsidR="00B15591" w:rsidRPr="009F63B9">
        <w:rPr>
          <w:lang w:val="en-GB"/>
        </w:rPr>
        <w:t>Euro</w:t>
      </w:r>
    </w:p>
    <w:p w14:paraId="16268441" w14:textId="77777777" w:rsidR="00EE48F1" w:rsidRPr="009F63B9" w:rsidRDefault="00EE48F1" w:rsidP="00892832">
      <w:pPr>
        <w:rPr>
          <w:lang w:val="en-GB"/>
        </w:rPr>
      </w:pPr>
    </w:p>
    <w:p w14:paraId="35B7584E" w14:textId="6FDBD980" w:rsidR="00D06FE1" w:rsidRPr="009F63B9" w:rsidRDefault="62B26A07" w:rsidP="00E37AB5">
      <w:pPr>
        <w:pStyle w:val="BodyText"/>
        <w:rPr>
          <w:lang w:val="en-GB"/>
        </w:rPr>
      </w:pPr>
      <w:r w:rsidRPr="009F63B9">
        <w:rPr>
          <w:sz w:val="18"/>
          <w:lang w:val="en-GB"/>
        </w:rPr>
        <w:t>Source</w:t>
      </w:r>
      <w:r w:rsidR="00B15591" w:rsidRPr="009F63B9">
        <w:rPr>
          <w:sz w:val="18"/>
          <w:lang w:val="en-GB"/>
        </w:rPr>
        <w:t>s</w:t>
      </w:r>
      <w:r w:rsidRPr="009F63B9">
        <w:rPr>
          <w:sz w:val="18"/>
          <w:lang w:val="en-GB"/>
        </w:rPr>
        <w:t xml:space="preserve">: </w:t>
      </w:r>
      <w:hyperlink r:id="rId16" w:history="1">
        <w:r w:rsidR="00621B1D" w:rsidRPr="009F63B9">
          <w:rPr>
            <w:rStyle w:val="Hyperlink"/>
            <w:sz w:val="18"/>
            <w:lang w:val="en-GB"/>
          </w:rPr>
          <w:t>Eurostat</w:t>
        </w:r>
      </w:hyperlink>
      <w:r w:rsidR="00C1319E" w:rsidRPr="009F63B9">
        <w:rPr>
          <w:rStyle w:val="Hyperlink"/>
          <w:sz w:val="18"/>
          <w:lang w:val="en-GB"/>
        </w:rPr>
        <w:t xml:space="preserve">, </w:t>
      </w:r>
      <w:hyperlink r:id="rId17" w:history="1">
        <w:r w:rsidR="00C1319E" w:rsidRPr="009F63B9">
          <w:rPr>
            <w:rStyle w:val="Hyperlink"/>
            <w:sz w:val="18"/>
            <w:lang w:val="en-GB"/>
          </w:rPr>
          <w:t>Monstat</w:t>
        </w:r>
      </w:hyperlink>
      <w:r w:rsidR="00670D34" w:rsidRPr="009F63B9">
        <w:rPr>
          <w:rStyle w:val="Hyperlink"/>
          <w:sz w:val="18"/>
          <w:lang w:val="en-GB"/>
        </w:rPr>
        <w:t xml:space="preserve">, </w:t>
      </w:r>
      <w:hyperlink r:id="rId18" w:history="1">
        <w:r w:rsidR="00670D34" w:rsidRPr="009F63B9">
          <w:rPr>
            <w:rStyle w:val="Hyperlink"/>
            <w:sz w:val="18"/>
            <w:lang w:val="en-GB"/>
          </w:rPr>
          <w:t>ZZZCG</w:t>
        </w:r>
      </w:hyperlink>
      <w:r w:rsidR="005503B6" w:rsidRPr="009F63B9">
        <w:rPr>
          <w:rStyle w:val="Hyperlink"/>
          <w:sz w:val="18"/>
          <w:lang w:val="en-GB"/>
        </w:rPr>
        <w:t xml:space="preserve">, </w:t>
      </w:r>
      <w:hyperlink r:id="rId19" w:history="1">
        <w:r w:rsidR="005503B6" w:rsidRPr="009F63B9">
          <w:rPr>
            <w:rStyle w:val="Hyperlink"/>
            <w:sz w:val="18"/>
            <w:lang w:val="en-GB"/>
          </w:rPr>
          <w:t>Ministry of Finance</w:t>
        </w:r>
      </w:hyperlink>
      <w:r w:rsidR="00621B1D" w:rsidRPr="009F63B9">
        <w:rPr>
          <w:sz w:val="18"/>
          <w:lang w:val="en-GB"/>
        </w:rPr>
        <w:t xml:space="preserve"> (last update:</w:t>
      </w:r>
      <w:r w:rsidR="00D06FE1" w:rsidRPr="009F63B9">
        <w:rPr>
          <w:sz w:val="18"/>
          <w:lang w:val="en-GB"/>
        </w:rPr>
        <w:t>10</w:t>
      </w:r>
      <w:r w:rsidR="00621B1D" w:rsidRPr="009F63B9">
        <w:rPr>
          <w:sz w:val="18"/>
          <w:lang w:val="en-GB"/>
        </w:rPr>
        <w:t xml:space="preserve"> </w:t>
      </w:r>
      <w:r w:rsidR="00D06FE1" w:rsidRPr="009F63B9">
        <w:rPr>
          <w:sz w:val="18"/>
          <w:lang w:val="en-GB"/>
        </w:rPr>
        <w:t>June</w:t>
      </w:r>
      <w:r w:rsidR="00621B1D" w:rsidRPr="009F63B9">
        <w:rPr>
          <w:sz w:val="18"/>
          <w:lang w:val="en-GB"/>
        </w:rPr>
        <w:t xml:space="preserve"> 2019</w:t>
      </w:r>
      <w:r w:rsidR="00D8316E" w:rsidRPr="009F63B9">
        <w:rPr>
          <w:sz w:val="18"/>
          <w:lang w:val="en-GB"/>
        </w:rPr>
        <w:t>)</w:t>
      </w:r>
    </w:p>
    <w:p w14:paraId="4C051138" w14:textId="238130E3" w:rsidR="00892832" w:rsidRPr="009F63B9" w:rsidRDefault="00D06FE1" w:rsidP="003356B8">
      <w:pPr>
        <w:pStyle w:val="Heading2"/>
        <w:tabs>
          <w:tab w:val="left" w:pos="2826"/>
        </w:tabs>
        <w:rPr>
          <w:lang w:val="en-GB"/>
        </w:rPr>
      </w:pPr>
      <w:r w:rsidRPr="009F63B9">
        <w:rPr>
          <w:b/>
          <w:sz w:val="18"/>
          <w:lang w:val="en-GB"/>
        </w:rPr>
        <w:br w:type="page"/>
      </w:r>
      <w:bookmarkStart w:id="4" w:name="_Toc1035576"/>
      <w:bookmarkStart w:id="5" w:name="_Toc1474947"/>
      <w:r w:rsidR="00E75C57" w:rsidRPr="009F63B9">
        <w:rPr>
          <w:lang w:val="en-GB"/>
        </w:rPr>
        <w:lastRenderedPageBreak/>
        <w:t xml:space="preserve">Digital Government </w:t>
      </w:r>
      <w:r w:rsidR="00892832" w:rsidRPr="009F63B9">
        <w:rPr>
          <w:lang w:val="en-GB"/>
        </w:rPr>
        <w:t>Indicators</w:t>
      </w:r>
      <w:bookmarkEnd w:id="4"/>
      <w:bookmarkEnd w:id="5"/>
    </w:p>
    <w:p w14:paraId="3A62F980" w14:textId="66F24424" w:rsidR="007102DD" w:rsidRPr="009F63B9" w:rsidRDefault="007102DD" w:rsidP="007102DD">
      <w:pPr>
        <w:rPr>
          <w:lang w:val="en-GB"/>
        </w:rPr>
      </w:pPr>
      <w:bookmarkStart w:id="6" w:name="_Hlk6991564"/>
      <w:bookmarkStart w:id="7" w:name="_Hlk7014997"/>
      <w:bookmarkStart w:id="8" w:name="_Hlk7185582"/>
      <w:r w:rsidRPr="009F63B9">
        <w:rPr>
          <w:lang w:val="en-GB"/>
        </w:rPr>
        <w:t xml:space="preserve">The following graphs present data for the latest </w:t>
      </w:r>
      <w:r w:rsidR="00FE7532" w:rsidRPr="009F63B9">
        <w:rPr>
          <w:lang w:val="en-GB"/>
        </w:rPr>
        <w:t xml:space="preserve">Digital </w:t>
      </w:r>
      <w:r w:rsidRPr="009F63B9">
        <w:rPr>
          <w:lang w:val="en-GB"/>
        </w:rPr>
        <w:t xml:space="preserve">Government Indicators for </w:t>
      </w:r>
      <w:r w:rsidR="006B4D73" w:rsidRPr="009F63B9">
        <w:rPr>
          <w:lang w:val="en-GB"/>
        </w:rPr>
        <w:t>Montenegro</w:t>
      </w:r>
      <w:r w:rsidRPr="009F63B9">
        <w:rPr>
          <w:lang w:val="en-GB"/>
        </w:rPr>
        <w:t xml:space="preserve"> compared to the EU average. Statistical indicators in this section reflect those of </w:t>
      </w:r>
      <w:hyperlink r:id="rId20" w:history="1">
        <w:r w:rsidRPr="009F63B9">
          <w:rPr>
            <w:rStyle w:val="Hyperlink"/>
            <w:lang w:val="en-GB"/>
          </w:rPr>
          <w:t>Eurostat</w:t>
        </w:r>
      </w:hyperlink>
      <w:r w:rsidRPr="009F63B9">
        <w:rPr>
          <w:lang w:val="en-GB"/>
        </w:rPr>
        <w:t xml:space="preserve"> at the time the Edition is being prepared.</w:t>
      </w:r>
    </w:p>
    <w:bookmarkEnd w:id="6"/>
    <w:p w14:paraId="020A6E48" w14:textId="77777777" w:rsidR="007102DD" w:rsidRPr="009F63B9" w:rsidRDefault="007102DD" w:rsidP="007102DD">
      <w:pPr>
        <w:rPr>
          <w:lang w:val="en-GB"/>
        </w:rPr>
      </w:pPr>
    </w:p>
    <w:tbl>
      <w:tblPr>
        <w:tblW w:w="9298" w:type="dxa"/>
        <w:tblLayout w:type="fixed"/>
        <w:tblLook w:val="04A0" w:firstRow="1" w:lastRow="0" w:firstColumn="1" w:lastColumn="0" w:noHBand="0" w:noVBand="1"/>
      </w:tblPr>
      <w:tblGrid>
        <w:gridCol w:w="4649"/>
        <w:gridCol w:w="4649"/>
      </w:tblGrid>
      <w:tr w:rsidR="007102DD" w:rsidRPr="00194B39" w14:paraId="50DC02DA" w14:textId="77777777" w:rsidTr="00D957DE">
        <w:tc>
          <w:tcPr>
            <w:tcW w:w="4649" w:type="dxa"/>
            <w:shd w:val="clear" w:color="auto" w:fill="auto"/>
          </w:tcPr>
          <w:p w14:paraId="65357E45" w14:textId="14773621" w:rsidR="007102DD" w:rsidRPr="00F82D7F" w:rsidRDefault="007102DD" w:rsidP="00D957DE">
            <w:pPr>
              <w:jc w:val="center"/>
              <w:rPr>
                <w:rStyle w:val="Strong"/>
                <w:b w:val="0"/>
                <w:lang w:val="en-GB"/>
              </w:rPr>
            </w:pPr>
            <w:r w:rsidRPr="00F82D7F">
              <w:rPr>
                <w:rStyle w:val="Strong"/>
                <w:b w:val="0"/>
                <w:lang w:val="en-GB"/>
              </w:rPr>
              <w:br w:type="page"/>
              <w:t xml:space="preserve">Percentage of individuals using the internet for interacting with public authorities in </w:t>
            </w:r>
            <w:r w:rsidR="009C0505" w:rsidRPr="00F82D7F">
              <w:rPr>
                <w:rStyle w:val="Strong"/>
                <w:b w:val="0"/>
                <w:lang w:val="en-GB"/>
              </w:rPr>
              <w:t>Montenegro</w:t>
            </w:r>
          </w:p>
          <w:p w14:paraId="503A0D29" w14:textId="77777777" w:rsidR="007102DD" w:rsidRPr="00F82D7F" w:rsidRDefault="007102DD" w:rsidP="00D957DE">
            <w:pPr>
              <w:jc w:val="center"/>
              <w:rPr>
                <w:rStyle w:val="Strong"/>
                <w:b w:val="0"/>
                <w:lang w:val="en-GB"/>
              </w:rPr>
            </w:pPr>
          </w:p>
        </w:tc>
        <w:tc>
          <w:tcPr>
            <w:tcW w:w="4649" w:type="dxa"/>
            <w:shd w:val="clear" w:color="auto" w:fill="auto"/>
          </w:tcPr>
          <w:p w14:paraId="5E17C48B" w14:textId="77275208" w:rsidR="007102DD" w:rsidRPr="00F82D7F" w:rsidRDefault="007102DD" w:rsidP="00D957DE">
            <w:pPr>
              <w:jc w:val="center"/>
              <w:rPr>
                <w:rStyle w:val="Strong"/>
                <w:b w:val="0"/>
                <w:lang w:val="en-GB"/>
              </w:rPr>
            </w:pPr>
            <w:r w:rsidRPr="00F82D7F">
              <w:rPr>
                <w:rStyle w:val="Strong"/>
                <w:b w:val="0"/>
                <w:lang w:val="en-GB"/>
              </w:rPr>
              <w:t xml:space="preserve">Percentage of individuals using the internet for obtaining information from public authorities in </w:t>
            </w:r>
            <w:r w:rsidR="009C0505" w:rsidRPr="00F82D7F">
              <w:rPr>
                <w:rStyle w:val="Strong"/>
                <w:b w:val="0"/>
                <w:lang w:val="en-GB"/>
              </w:rPr>
              <w:t>Montenegro</w:t>
            </w:r>
          </w:p>
        </w:tc>
      </w:tr>
      <w:tr w:rsidR="007102DD" w:rsidRPr="009F63B9" w14:paraId="5F8DCF47" w14:textId="77777777" w:rsidTr="00D957DE">
        <w:trPr>
          <w:trHeight w:val="3529"/>
        </w:trPr>
        <w:tc>
          <w:tcPr>
            <w:tcW w:w="4649" w:type="dxa"/>
            <w:shd w:val="clear" w:color="auto" w:fill="auto"/>
            <w:vAlign w:val="center"/>
          </w:tcPr>
          <w:p w14:paraId="236656CA" w14:textId="658373DE" w:rsidR="007102DD" w:rsidRPr="009F63B9" w:rsidRDefault="00194B39" w:rsidP="00D957DE">
            <w:pPr>
              <w:rPr>
                <w:lang w:val="en-GB"/>
              </w:rPr>
            </w:pPr>
            <w:r>
              <w:rPr>
                <w:lang w:val="en-GB"/>
              </w:rPr>
              <w:pict w14:anchorId="5BDE4956">
                <v:shape id="_x0000_i1025" type="#_x0000_t75" style="width:221.8pt;height:154pt">
                  <v:imagedata r:id="rId21" o:title=""/>
                </v:shape>
              </w:pict>
            </w:r>
          </w:p>
        </w:tc>
        <w:tc>
          <w:tcPr>
            <w:tcW w:w="4649" w:type="dxa"/>
            <w:shd w:val="clear" w:color="auto" w:fill="auto"/>
            <w:vAlign w:val="center"/>
          </w:tcPr>
          <w:p w14:paraId="281C44F2" w14:textId="4D650C41" w:rsidR="007102DD" w:rsidRPr="009F63B9" w:rsidRDefault="00194B39" w:rsidP="00D957DE">
            <w:pPr>
              <w:rPr>
                <w:lang w:val="en-GB"/>
              </w:rPr>
            </w:pPr>
            <w:r>
              <w:rPr>
                <w:lang w:val="en-GB"/>
              </w:rPr>
              <w:pict w14:anchorId="11D0C37E">
                <v:shape id="_x0000_i1026" type="#_x0000_t75" style="width:221.8pt;height:154pt">
                  <v:imagedata r:id="rId22" o:title=""/>
                </v:shape>
              </w:pict>
            </w:r>
          </w:p>
        </w:tc>
      </w:tr>
      <w:tr w:rsidR="007102DD" w:rsidRPr="009F63B9" w14:paraId="010DC5AF" w14:textId="77777777" w:rsidTr="00D957DE">
        <w:tc>
          <w:tcPr>
            <w:tcW w:w="4649" w:type="dxa"/>
            <w:shd w:val="clear" w:color="auto" w:fill="auto"/>
          </w:tcPr>
          <w:p w14:paraId="5E55CF0D" w14:textId="77777777" w:rsidR="007102DD" w:rsidRPr="009F63B9" w:rsidRDefault="007102DD" w:rsidP="001758CB">
            <w:pPr>
              <w:jc w:val="center"/>
              <w:rPr>
                <w:sz w:val="16"/>
                <w:szCs w:val="16"/>
                <w:lang w:val="en-GB"/>
              </w:rPr>
            </w:pPr>
            <w:r w:rsidRPr="009F63B9">
              <w:rPr>
                <w:sz w:val="16"/>
                <w:szCs w:val="16"/>
                <w:lang w:val="en-GB"/>
              </w:rPr>
              <w:t xml:space="preserve">Source: </w:t>
            </w:r>
            <w:hyperlink r:id="rId23" w:history="1">
              <w:r w:rsidRPr="009F63B9">
                <w:rPr>
                  <w:rStyle w:val="Hyperlink"/>
                  <w:sz w:val="16"/>
                  <w:szCs w:val="16"/>
                  <w:lang w:val="en-GB"/>
                </w:rPr>
                <w:t>Eurostat Information Society Indicators</w:t>
              </w:r>
            </w:hyperlink>
          </w:p>
        </w:tc>
        <w:tc>
          <w:tcPr>
            <w:tcW w:w="4649" w:type="dxa"/>
            <w:shd w:val="clear" w:color="auto" w:fill="auto"/>
          </w:tcPr>
          <w:p w14:paraId="1CF51405" w14:textId="77777777" w:rsidR="007102DD" w:rsidRPr="009F63B9" w:rsidRDefault="007102DD" w:rsidP="001758CB">
            <w:pPr>
              <w:jc w:val="center"/>
              <w:rPr>
                <w:sz w:val="16"/>
                <w:szCs w:val="16"/>
                <w:lang w:val="en-GB"/>
              </w:rPr>
            </w:pPr>
            <w:r w:rsidRPr="009F63B9">
              <w:rPr>
                <w:sz w:val="16"/>
                <w:szCs w:val="16"/>
                <w:lang w:val="en-GB"/>
              </w:rPr>
              <w:t xml:space="preserve">Source: </w:t>
            </w:r>
            <w:hyperlink r:id="rId24" w:history="1">
              <w:r w:rsidRPr="009F63B9">
                <w:rPr>
                  <w:rStyle w:val="Hyperlink"/>
                  <w:sz w:val="16"/>
                  <w:szCs w:val="16"/>
                  <w:lang w:val="en-GB"/>
                </w:rPr>
                <w:t>Eurostat Information Society Indicators</w:t>
              </w:r>
            </w:hyperlink>
          </w:p>
        </w:tc>
      </w:tr>
      <w:tr w:rsidR="007102DD" w:rsidRPr="00194B39" w14:paraId="24125E3B" w14:textId="77777777" w:rsidTr="00D957DE">
        <w:trPr>
          <w:trHeight w:val="1357"/>
        </w:trPr>
        <w:tc>
          <w:tcPr>
            <w:tcW w:w="4649" w:type="dxa"/>
            <w:shd w:val="clear" w:color="auto" w:fill="auto"/>
          </w:tcPr>
          <w:p w14:paraId="08657117" w14:textId="77777777" w:rsidR="007102DD" w:rsidRPr="00F82D7F" w:rsidRDefault="007102DD" w:rsidP="00D957DE">
            <w:pPr>
              <w:rPr>
                <w:rStyle w:val="Strong"/>
                <w:b w:val="0"/>
                <w:lang w:val="en-GB"/>
              </w:rPr>
            </w:pPr>
          </w:p>
          <w:p w14:paraId="36B040C5" w14:textId="77777777" w:rsidR="007102DD" w:rsidRPr="00F82D7F" w:rsidRDefault="007102DD" w:rsidP="00D957DE">
            <w:pPr>
              <w:rPr>
                <w:rStyle w:val="Strong"/>
                <w:b w:val="0"/>
                <w:lang w:val="en-GB"/>
              </w:rPr>
            </w:pPr>
          </w:p>
          <w:p w14:paraId="22B19A80" w14:textId="57935AB5" w:rsidR="007102DD" w:rsidRPr="00F82D7F" w:rsidRDefault="007102DD" w:rsidP="00D957DE">
            <w:pPr>
              <w:jc w:val="center"/>
              <w:rPr>
                <w:rStyle w:val="Strong"/>
                <w:b w:val="0"/>
                <w:lang w:val="en-GB"/>
              </w:rPr>
            </w:pPr>
            <w:r w:rsidRPr="00F82D7F">
              <w:rPr>
                <w:rStyle w:val="Strong"/>
                <w:b w:val="0"/>
                <w:lang w:val="en-GB"/>
              </w:rPr>
              <w:t xml:space="preserve">Percentage of individuals using the internet for downloading official forms from public authorities in </w:t>
            </w:r>
            <w:r w:rsidR="009C0505" w:rsidRPr="00F82D7F">
              <w:rPr>
                <w:rStyle w:val="Strong"/>
                <w:b w:val="0"/>
                <w:lang w:val="en-GB"/>
              </w:rPr>
              <w:t>Montenegro</w:t>
            </w:r>
          </w:p>
          <w:p w14:paraId="1280E2E4" w14:textId="77777777" w:rsidR="007102DD" w:rsidRPr="00F82D7F" w:rsidRDefault="007102DD" w:rsidP="00D957DE">
            <w:pPr>
              <w:jc w:val="center"/>
              <w:rPr>
                <w:rStyle w:val="Strong"/>
                <w:b w:val="0"/>
                <w:lang w:val="en-GB"/>
              </w:rPr>
            </w:pPr>
          </w:p>
        </w:tc>
        <w:tc>
          <w:tcPr>
            <w:tcW w:w="4649" w:type="dxa"/>
            <w:shd w:val="clear" w:color="auto" w:fill="auto"/>
          </w:tcPr>
          <w:p w14:paraId="758CF5C1" w14:textId="77777777" w:rsidR="007102DD" w:rsidRPr="00F82D7F" w:rsidRDefault="007102DD" w:rsidP="00D957DE">
            <w:pPr>
              <w:tabs>
                <w:tab w:val="left" w:pos="1755"/>
              </w:tabs>
              <w:rPr>
                <w:rStyle w:val="Strong"/>
                <w:b w:val="0"/>
                <w:lang w:val="en-GB"/>
              </w:rPr>
            </w:pPr>
          </w:p>
          <w:p w14:paraId="3BBCDE68" w14:textId="77777777" w:rsidR="007102DD" w:rsidRPr="00F82D7F" w:rsidRDefault="007102DD" w:rsidP="00D957DE">
            <w:pPr>
              <w:tabs>
                <w:tab w:val="left" w:pos="1755"/>
              </w:tabs>
              <w:rPr>
                <w:rStyle w:val="Strong"/>
                <w:b w:val="0"/>
                <w:lang w:val="en-GB"/>
              </w:rPr>
            </w:pPr>
          </w:p>
          <w:p w14:paraId="57AD07D5" w14:textId="4F658D74" w:rsidR="007102DD" w:rsidRPr="00F82D7F" w:rsidRDefault="007102DD" w:rsidP="00D957DE">
            <w:pPr>
              <w:jc w:val="center"/>
              <w:rPr>
                <w:rStyle w:val="Strong"/>
                <w:b w:val="0"/>
                <w:lang w:val="en-GB"/>
              </w:rPr>
            </w:pPr>
            <w:r w:rsidRPr="00F82D7F">
              <w:rPr>
                <w:rStyle w:val="Strong"/>
                <w:b w:val="0"/>
                <w:lang w:val="en-GB"/>
              </w:rPr>
              <w:t xml:space="preserve">Percentage of individuals using the internet for sending filled forms to public authorities in </w:t>
            </w:r>
            <w:r w:rsidR="009C0505" w:rsidRPr="00F82D7F">
              <w:rPr>
                <w:rStyle w:val="Strong"/>
                <w:b w:val="0"/>
                <w:lang w:val="en-GB"/>
              </w:rPr>
              <w:t>Montenegro</w:t>
            </w:r>
          </w:p>
        </w:tc>
      </w:tr>
      <w:tr w:rsidR="007102DD" w:rsidRPr="009F63B9" w14:paraId="001B229E" w14:textId="77777777" w:rsidTr="00D957DE">
        <w:tc>
          <w:tcPr>
            <w:tcW w:w="4649" w:type="dxa"/>
            <w:shd w:val="clear" w:color="auto" w:fill="auto"/>
            <w:vAlign w:val="center"/>
          </w:tcPr>
          <w:p w14:paraId="6FB5CDD4" w14:textId="4ABA028E" w:rsidR="007102DD" w:rsidRPr="009F63B9" w:rsidRDefault="00194B39" w:rsidP="00D957DE">
            <w:pPr>
              <w:rPr>
                <w:lang w:val="en-GB"/>
              </w:rPr>
            </w:pPr>
            <w:r>
              <w:rPr>
                <w:lang w:val="en-GB"/>
              </w:rPr>
              <w:pict w14:anchorId="35DF6BD3">
                <v:shape id="_x0000_i1027" type="#_x0000_t75" style="width:221.8pt;height:154pt">
                  <v:imagedata r:id="rId25" o:title=""/>
                </v:shape>
              </w:pict>
            </w:r>
          </w:p>
        </w:tc>
        <w:tc>
          <w:tcPr>
            <w:tcW w:w="4649" w:type="dxa"/>
            <w:shd w:val="clear" w:color="auto" w:fill="auto"/>
            <w:vAlign w:val="center"/>
          </w:tcPr>
          <w:p w14:paraId="2CA63A66" w14:textId="789CAC2B" w:rsidR="007102DD" w:rsidRPr="009F63B9" w:rsidRDefault="00194B39" w:rsidP="00D957DE">
            <w:pPr>
              <w:rPr>
                <w:lang w:val="en-GB"/>
              </w:rPr>
            </w:pPr>
            <w:r>
              <w:rPr>
                <w:lang w:val="en-GB"/>
              </w:rPr>
              <w:pict w14:anchorId="192A69C7">
                <v:shape id="_x0000_i1028" type="#_x0000_t75" style="width:221.8pt;height:154pt">
                  <v:imagedata r:id="rId26" o:title=""/>
                </v:shape>
              </w:pict>
            </w:r>
          </w:p>
        </w:tc>
      </w:tr>
      <w:tr w:rsidR="007102DD" w:rsidRPr="009F63B9" w14:paraId="480AC8FC" w14:textId="77777777" w:rsidTr="00D957DE">
        <w:tc>
          <w:tcPr>
            <w:tcW w:w="4649" w:type="dxa"/>
            <w:shd w:val="clear" w:color="auto" w:fill="auto"/>
          </w:tcPr>
          <w:p w14:paraId="3E3C194B" w14:textId="77777777" w:rsidR="00194B39" w:rsidRDefault="00194B39" w:rsidP="001758CB">
            <w:pPr>
              <w:jc w:val="center"/>
              <w:rPr>
                <w:sz w:val="16"/>
                <w:szCs w:val="16"/>
                <w:lang w:val="en-GB"/>
              </w:rPr>
            </w:pPr>
          </w:p>
          <w:p w14:paraId="2C0BA66C" w14:textId="773819A0" w:rsidR="007102DD" w:rsidRPr="009F63B9" w:rsidRDefault="007102DD" w:rsidP="001758CB">
            <w:pPr>
              <w:jc w:val="center"/>
              <w:rPr>
                <w:sz w:val="16"/>
                <w:szCs w:val="16"/>
                <w:lang w:val="en-GB"/>
              </w:rPr>
            </w:pPr>
            <w:r w:rsidRPr="009F63B9">
              <w:rPr>
                <w:sz w:val="16"/>
                <w:szCs w:val="16"/>
                <w:lang w:val="en-GB"/>
              </w:rPr>
              <w:t xml:space="preserve">Source: </w:t>
            </w:r>
            <w:hyperlink r:id="rId27" w:history="1">
              <w:r w:rsidRPr="009F63B9">
                <w:rPr>
                  <w:rStyle w:val="Hyperlink"/>
                  <w:sz w:val="16"/>
                  <w:szCs w:val="16"/>
                  <w:lang w:val="en-GB"/>
                </w:rPr>
                <w:t>Eurostat Information Society Indicators</w:t>
              </w:r>
            </w:hyperlink>
          </w:p>
        </w:tc>
        <w:tc>
          <w:tcPr>
            <w:tcW w:w="4649" w:type="dxa"/>
            <w:shd w:val="clear" w:color="auto" w:fill="auto"/>
          </w:tcPr>
          <w:p w14:paraId="688E9D48" w14:textId="77777777" w:rsidR="00194B39" w:rsidRDefault="00194B39" w:rsidP="001758CB">
            <w:pPr>
              <w:jc w:val="center"/>
              <w:rPr>
                <w:sz w:val="16"/>
                <w:szCs w:val="16"/>
                <w:lang w:val="en-GB"/>
              </w:rPr>
            </w:pPr>
          </w:p>
          <w:p w14:paraId="55FC385A" w14:textId="22A329FD" w:rsidR="007102DD" w:rsidRPr="009F63B9" w:rsidRDefault="007102DD" w:rsidP="001758CB">
            <w:pPr>
              <w:jc w:val="center"/>
              <w:rPr>
                <w:sz w:val="16"/>
                <w:szCs w:val="16"/>
                <w:lang w:val="en-GB"/>
              </w:rPr>
            </w:pPr>
            <w:r w:rsidRPr="009F63B9">
              <w:rPr>
                <w:sz w:val="16"/>
                <w:szCs w:val="16"/>
                <w:lang w:val="en-GB"/>
              </w:rPr>
              <w:t xml:space="preserve">Source: </w:t>
            </w:r>
            <w:hyperlink r:id="rId28" w:history="1">
              <w:r w:rsidRPr="009F63B9">
                <w:rPr>
                  <w:rStyle w:val="Hyperlink"/>
                  <w:sz w:val="16"/>
                  <w:szCs w:val="16"/>
                  <w:lang w:val="en-GB"/>
                </w:rPr>
                <w:t>Eurostat Information Society Indicators</w:t>
              </w:r>
            </w:hyperlink>
          </w:p>
        </w:tc>
      </w:tr>
      <w:bookmarkEnd w:id="7"/>
    </w:tbl>
    <w:p w14:paraId="57107414" w14:textId="3D61BED8" w:rsidR="00892832" w:rsidRPr="009F63B9" w:rsidRDefault="00892832" w:rsidP="00892832">
      <w:pPr>
        <w:tabs>
          <w:tab w:val="left" w:pos="1095"/>
        </w:tabs>
        <w:rPr>
          <w:lang w:val="en-GB"/>
        </w:rPr>
      </w:pPr>
    </w:p>
    <w:bookmarkEnd w:id="8"/>
    <w:p w14:paraId="2D420C64" w14:textId="6ABBE21E" w:rsidR="00892832" w:rsidRPr="009F63B9" w:rsidRDefault="00892832" w:rsidP="00892832">
      <w:pPr>
        <w:pStyle w:val="Heading2"/>
        <w:rPr>
          <w:lang w:val="en-GB"/>
        </w:rPr>
      </w:pPr>
      <w:r w:rsidRPr="009F63B9">
        <w:rPr>
          <w:lang w:val="en-GB"/>
        </w:rPr>
        <w:br w:type="page"/>
      </w:r>
      <w:bookmarkStart w:id="9" w:name="_Toc1035577"/>
      <w:bookmarkStart w:id="10" w:name="_Toc1474948"/>
      <w:r w:rsidR="00E75C57" w:rsidRPr="009F63B9">
        <w:rPr>
          <w:lang w:val="en-GB"/>
        </w:rPr>
        <w:lastRenderedPageBreak/>
        <w:t>Digital Government</w:t>
      </w:r>
      <w:r w:rsidRPr="009F63B9">
        <w:rPr>
          <w:lang w:val="en-GB"/>
        </w:rPr>
        <w:t xml:space="preserve"> State of Play</w:t>
      </w:r>
      <w:bookmarkEnd w:id="9"/>
      <w:bookmarkEnd w:id="10"/>
      <w:r w:rsidRPr="009F63B9">
        <w:rPr>
          <w:lang w:val="en-GB"/>
        </w:rPr>
        <w:t xml:space="preserve"> </w:t>
      </w:r>
    </w:p>
    <w:p w14:paraId="2A7F2250" w14:textId="77777777" w:rsidR="00C60C93" w:rsidRPr="009F63B9" w:rsidRDefault="00C60C93" w:rsidP="00C60C93">
      <w:pPr>
        <w:rPr>
          <w:bCs/>
          <w:lang w:val="en-GB"/>
        </w:rPr>
      </w:pPr>
      <w:bookmarkStart w:id="11" w:name="_Hlk6991425"/>
      <w:bookmarkStart w:id="12" w:name="_Hlk7015058"/>
      <w:bookmarkStart w:id="13" w:name="_Hlk7185675"/>
      <w:r w:rsidRPr="009F63B9">
        <w:rPr>
          <w:bCs/>
          <w:lang w:val="en-GB"/>
        </w:rPr>
        <w:t xml:space="preserve">The graph below is the result of the latest </w:t>
      </w:r>
      <w:hyperlink r:id="rId29" w:history="1">
        <w:r w:rsidRPr="009F63B9">
          <w:rPr>
            <w:rStyle w:val="Hyperlink"/>
            <w:bCs/>
            <w:lang w:val="en-GB"/>
          </w:rPr>
          <w:t>eGovernment Benchmark</w:t>
        </w:r>
      </w:hyperlink>
      <w:r w:rsidRPr="009F63B9">
        <w:rPr>
          <w:bCs/>
          <w:lang w:val="en-GB"/>
        </w:rPr>
        <w:t xml:space="preserve"> report, which monitors the development of eGovernment in Europe, based on specific indicators. These indicators are clustered within four main top-level benchmarks:</w:t>
      </w:r>
    </w:p>
    <w:p w14:paraId="6A54133A" w14:textId="77777777" w:rsidR="00C60C93" w:rsidRPr="009F63B9" w:rsidRDefault="00C60C93" w:rsidP="006F648F">
      <w:pPr>
        <w:pStyle w:val="ListParagraph"/>
      </w:pPr>
      <w:r w:rsidRPr="009F63B9">
        <w:rPr>
          <w:b/>
        </w:rPr>
        <w:t>User Centricity</w:t>
      </w:r>
      <w:r w:rsidRPr="009F63B9">
        <w:t xml:space="preserve"> – indicates to what extent (information about) a service is provided online and how this is perceived.</w:t>
      </w:r>
    </w:p>
    <w:p w14:paraId="367292CE" w14:textId="245D206C" w:rsidR="00C60C93" w:rsidRPr="009F63B9" w:rsidRDefault="00C60C93" w:rsidP="006F648F">
      <w:pPr>
        <w:pStyle w:val="ListParagraph"/>
      </w:pPr>
      <w:r w:rsidRPr="009F63B9">
        <w:rPr>
          <w:b/>
        </w:rPr>
        <w:t>Transparency</w:t>
      </w:r>
      <w:r w:rsidR="007102DD" w:rsidRPr="009F63B9">
        <w:rPr>
          <w:b/>
        </w:rPr>
        <w:t xml:space="preserve"> </w:t>
      </w:r>
      <w:r w:rsidRPr="009F63B9">
        <w:t xml:space="preserve">– indicates to what extent governments </w:t>
      </w:r>
      <w:r w:rsidR="00112B12" w:rsidRPr="009F63B9">
        <w:t>are</w:t>
      </w:r>
      <w:r w:rsidRPr="009F63B9">
        <w:t xml:space="preserve"> transparent regarding: i) their own responsibilities and performance, ii) the process of service delivery and iii) personal data involved.</w:t>
      </w:r>
    </w:p>
    <w:p w14:paraId="6476B08A" w14:textId="77777777" w:rsidR="00C60C93" w:rsidRPr="009F63B9" w:rsidRDefault="00C60C93" w:rsidP="006F648F">
      <w:pPr>
        <w:pStyle w:val="ListParagraph"/>
      </w:pPr>
      <w:r w:rsidRPr="009F63B9">
        <w:rPr>
          <w:b/>
        </w:rPr>
        <w:t>Cross-Border Mobility</w:t>
      </w:r>
      <w:r w:rsidRPr="009F63B9">
        <w:t xml:space="preserve"> – indicates to what extent EU citizens and businesses can use online services in another country.</w:t>
      </w:r>
    </w:p>
    <w:p w14:paraId="385F97D1" w14:textId="77777777" w:rsidR="00C60C93" w:rsidRPr="009F63B9" w:rsidRDefault="00C60C93" w:rsidP="006F648F">
      <w:pPr>
        <w:pStyle w:val="ListParagraph"/>
      </w:pPr>
      <w:r w:rsidRPr="009F63B9">
        <w:rPr>
          <w:b/>
        </w:rPr>
        <w:t>Key Enablers</w:t>
      </w:r>
      <w:r w:rsidRPr="009F63B9">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bookmarkEnd w:id="11"/>
    <w:p w14:paraId="061B3DF9" w14:textId="04B3A69D" w:rsidR="00FB4F80" w:rsidRPr="009F63B9" w:rsidRDefault="006A4E09" w:rsidP="00166297">
      <w:pPr>
        <w:rPr>
          <w:bCs/>
          <w:lang w:val="en-GB"/>
        </w:rPr>
      </w:pPr>
      <w:r w:rsidRPr="009F63B9">
        <w:rPr>
          <w:bCs/>
          <w:lang w:val="en-GB"/>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7B0B861C" w14:textId="77777777" w:rsidR="006A4E09" w:rsidRPr="009F63B9" w:rsidRDefault="006A4E09" w:rsidP="00166297">
      <w:pPr>
        <w:rPr>
          <w:lang w:val="en-GB"/>
        </w:rPr>
      </w:pPr>
    </w:p>
    <w:p w14:paraId="6023E426" w14:textId="295FFDDC" w:rsidR="00FB4F80" w:rsidRPr="009F63B9" w:rsidRDefault="00194B39" w:rsidP="00166297">
      <w:pPr>
        <w:rPr>
          <w:lang w:val="en-GB"/>
        </w:rPr>
      </w:pPr>
      <w:r>
        <w:rPr>
          <w:lang w:val="en-GB" w:eastAsia="en-US"/>
        </w:rPr>
        <w:pict w14:anchorId="29D69D5F">
          <v:shape id="Picture 1" o:spid="_x0000_i1029" type="#_x0000_t75" style="width:438.95pt;height:353.45pt;visibility:visible;mso-wrap-style:square">
            <v:imagedata r:id="rId30" o:title=""/>
          </v:shape>
        </w:pict>
      </w:r>
    </w:p>
    <w:p w14:paraId="41C9B774" w14:textId="77777777" w:rsidR="00FB4F80" w:rsidRPr="009F63B9" w:rsidRDefault="00FB4F80" w:rsidP="00FB4F80">
      <w:pPr>
        <w:jc w:val="center"/>
        <w:rPr>
          <w:sz w:val="22"/>
          <w:lang w:val="en-GB"/>
        </w:rPr>
      </w:pPr>
      <w:r w:rsidRPr="009F63B9">
        <w:rPr>
          <w:sz w:val="18"/>
          <w:szCs w:val="16"/>
          <w:lang w:val="en-GB"/>
        </w:rPr>
        <w:t xml:space="preserve">Source: </w:t>
      </w:r>
      <w:hyperlink r:id="rId31" w:history="1">
        <w:r w:rsidRPr="009F63B9">
          <w:rPr>
            <w:rStyle w:val="Hyperlink"/>
            <w:sz w:val="18"/>
            <w:szCs w:val="16"/>
            <w:lang w:val="en-GB"/>
          </w:rPr>
          <w:t xml:space="preserve">eGovernment Benchmark Report 2018 Country Factsheet </w:t>
        </w:r>
      </w:hyperlink>
    </w:p>
    <w:p w14:paraId="25EABEBD" w14:textId="3D81401A" w:rsidR="003730DF" w:rsidRPr="009F63B9" w:rsidRDefault="00E75C57" w:rsidP="00C92164">
      <w:pPr>
        <w:pStyle w:val="Heading1"/>
        <w:rPr>
          <w:lang w:val="en-GB"/>
        </w:rPr>
      </w:pPr>
      <w:bookmarkStart w:id="14" w:name="_Toc1474949"/>
      <w:bookmarkEnd w:id="12"/>
      <w:bookmarkEnd w:id="13"/>
      <w:r w:rsidRPr="009F63B9">
        <w:rPr>
          <w:lang w:val="en-GB"/>
        </w:rPr>
        <w:lastRenderedPageBreak/>
        <w:t xml:space="preserve">Digital </w:t>
      </w:r>
      <w:r w:rsidR="003730DF" w:rsidRPr="009F63B9">
        <w:rPr>
          <w:lang w:val="en-GB"/>
        </w:rPr>
        <w:t>Government Highlights</w:t>
      </w:r>
      <w:bookmarkEnd w:id="14"/>
    </w:p>
    <w:p w14:paraId="2C42FE94" w14:textId="39D0765E" w:rsidR="00663E5F" w:rsidRPr="009F63B9" w:rsidRDefault="00663E5F" w:rsidP="008F6B76">
      <w:pPr>
        <w:pStyle w:val="Subtitle"/>
        <w:rPr>
          <w:lang w:val="en-GB"/>
        </w:rPr>
      </w:pPr>
      <w:r w:rsidRPr="009F63B9">
        <w:rPr>
          <w:lang w:val="en-GB"/>
        </w:rPr>
        <w:t>Digital Government Political Highlights</w:t>
      </w:r>
    </w:p>
    <w:p w14:paraId="0D59BF61" w14:textId="5FDD3B31" w:rsidR="001E0E4C" w:rsidRPr="009F63B9" w:rsidRDefault="003A2B88" w:rsidP="006F648F">
      <w:pPr>
        <w:pStyle w:val="ListParagraph"/>
      </w:pPr>
      <w:r w:rsidRPr="009F63B9">
        <w:t xml:space="preserve">The </w:t>
      </w:r>
      <w:hyperlink r:id="rId32" w:history="1">
        <w:r w:rsidRPr="009F63B9">
          <w:rPr>
            <w:rStyle w:val="Hyperlink"/>
          </w:rPr>
          <w:t>National Action Plan for Implementation Initiative for Open Government Partnership 2018-2020</w:t>
        </w:r>
      </w:hyperlink>
      <w:r w:rsidRPr="009F63B9">
        <w:t xml:space="preserve"> focuses on various commitments such as </w:t>
      </w:r>
      <w:r w:rsidR="00340130" w:rsidRPr="009F63B9">
        <w:t>public participation and access to information.</w:t>
      </w:r>
    </w:p>
    <w:p w14:paraId="4534A942" w14:textId="23B18F4D" w:rsidR="00340130" w:rsidRPr="009F63B9" w:rsidRDefault="00C034D0" w:rsidP="006F648F">
      <w:pPr>
        <w:pStyle w:val="ListParagraph"/>
        <w:rPr>
          <w:rStyle w:val="Hyperlink"/>
          <w:color w:val="333333"/>
        </w:rPr>
      </w:pPr>
      <w:r w:rsidRPr="009F63B9">
        <w:t xml:space="preserve">The </w:t>
      </w:r>
      <w:hyperlink r:id="rId33" w:history="1">
        <w:r w:rsidRPr="009F63B9">
          <w:rPr>
            <w:rStyle w:val="Hyperlink"/>
          </w:rPr>
          <w:t>Cyber Security Strategy for Montenegro 2018-2021</w:t>
        </w:r>
      </w:hyperlink>
      <w:r w:rsidR="00A967A2" w:rsidRPr="009F63B9">
        <w:rPr>
          <w:rStyle w:val="Hyperlink"/>
        </w:rPr>
        <w:t xml:space="preserve"> </w:t>
      </w:r>
      <w:r w:rsidR="00A967A2" w:rsidRPr="009F63B9">
        <w:rPr>
          <w:rStyle w:val="Hyperlink"/>
          <w:color w:val="333333"/>
        </w:rPr>
        <w:t>was adopted to</w:t>
      </w:r>
      <w:r w:rsidR="00A45578" w:rsidRPr="009F63B9">
        <w:rPr>
          <w:rStyle w:val="Hyperlink"/>
          <w:color w:val="333333"/>
        </w:rPr>
        <w:t xml:space="preserve"> enhance data protection, and strengthen cooperation.</w:t>
      </w:r>
    </w:p>
    <w:p w14:paraId="6F3A50A8" w14:textId="3A56BF71" w:rsidR="006609FD" w:rsidRPr="009F63B9" w:rsidRDefault="006609FD" w:rsidP="006F648F">
      <w:pPr>
        <w:pStyle w:val="ListParagraph"/>
      </w:pPr>
      <w:r w:rsidRPr="009F63B9">
        <w:t>One of the priority strategic areas within the health system at the national level</w:t>
      </w:r>
      <w:r w:rsidR="00112B12" w:rsidRPr="009F63B9">
        <w:t xml:space="preserve">, </w:t>
      </w:r>
      <w:r w:rsidRPr="009F63B9">
        <w:t xml:space="preserve">the </w:t>
      </w:r>
      <w:hyperlink r:id="rId34" w:history="1">
        <w:r w:rsidR="006B1AD9" w:rsidRPr="009F63B9">
          <w:rPr>
            <w:rStyle w:val="Hyperlink"/>
          </w:rPr>
          <w:t>Strategy for Development of Integrated Health Information System and e-Health 2018-2023</w:t>
        </w:r>
      </w:hyperlink>
      <w:r w:rsidR="00112B12" w:rsidRPr="009F63B9">
        <w:t>, was</w:t>
      </w:r>
      <w:r w:rsidRPr="009F63B9">
        <w:t xml:space="preserve"> </w:t>
      </w:r>
      <w:r w:rsidR="00112B12" w:rsidRPr="009F63B9">
        <w:t>the</w:t>
      </w:r>
      <w:r w:rsidRPr="009F63B9">
        <w:t xml:space="preserve"> development and improvement </w:t>
      </w:r>
      <w:r w:rsidR="00112B12" w:rsidRPr="009F63B9">
        <w:t xml:space="preserve">in an </w:t>
      </w:r>
      <w:r w:rsidRPr="009F63B9">
        <w:t xml:space="preserve">integral </w:t>
      </w:r>
      <w:r w:rsidR="00112B12" w:rsidRPr="009F63B9">
        <w:t>eH</w:t>
      </w:r>
      <w:r w:rsidRPr="009F63B9">
        <w:t>ealth information system.</w:t>
      </w:r>
    </w:p>
    <w:p w14:paraId="1A424DA0" w14:textId="10D5D8B2" w:rsidR="00D976AA" w:rsidRPr="009F63B9" w:rsidRDefault="00D976AA" w:rsidP="006F648F">
      <w:pPr>
        <w:pStyle w:val="ListParagraph"/>
      </w:pPr>
      <w:r w:rsidRPr="009F63B9">
        <w:t xml:space="preserve">The </w:t>
      </w:r>
      <w:hyperlink r:id="rId35" w:history="1">
        <w:r w:rsidRPr="009F63B9">
          <w:rPr>
            <w:rStyle w:val="Hyperlink"/>
          </w:rPr>
          <w:t>Strategy of Smart Specialisation for Montenegro 2018-2024</w:t>
        </w:r>
      </w:hyperlink>
      <w:r w:rsidRPr="009F63B9">
        <w:t xml:space="preserve"> follows three key strategic directions: healthier, sustainable, modernised and digitised Montenegro.</w:t>
      </w:r>
    </w:p>
    <w:p w14:paraId="4FD72502" w14:textId="2CF11784" w:rsidR="00663E5F" w:rsidRPr="009F63B9" w:rsidRDefault="00663E5F" w:rsidP="00D976AA">
      <w:pPr>
        <w:pStyle w:val="Subtitle"/>
        <w:rPr>
          <w:lang w:val="en-GB"/>
        </w:rPr>
      </w:pPr>
      <w:r w:rsidRPr="009F63B9">
        <w:rPr>
          <w:lang w:val="en-GB"/>
        </w:rPr>
        <w:t>Digital Government Legislation</w:t>
      </w:r>
    </w:p>
    <w:p w14:paraId="2C1B6D4B" w14:textId="2CFB1CC1" w:rsidR="00A44CAE" w:rsidRPr="009F63B9" w:rsidRDefault="00A44CAE" w:rsidP="00A44CAE">
      <w:pPr>
        <w:rPr>
          <w:lang w:val="en-GB"/>
        </w:rPr>
      </w:pPr>
      <w:r w:rsidRPr="009F63B9">
        <w:rPr>
          <w:lang w:val="en-GB"/>
        </w:rPr>
        <w:t>The Rulebook on eID and Open Data (2018) prescribe</w:t>
      </w:r>
      <w:r w:rsidR="00112B12" w:rsidRPr="009F63B9">
        <w:rPr>
          <w:lang w:val="en-GB"/>
        </w:rPr>
        <w:t>d</w:t>
      </w:r>
      <w:r w:rsidRPr="009F63B9">
        <w:rPr>
          <w:lang w:val="en-GB"/>
        </w:rPr>
        <w:t xml:space="preserve"> the manner of publishing information in open data</w:t>
      </w:r>
      <w:r w:rsidR="003D6128" w:rsidRPr="009F63B9">
        <w:rPr>
          <w:lang w:val="en-GB"/>
        </w:rPr>
        <w:t>.</w:t>
      </w:r>
    </w:p>
    <w:p w14:paraId="4474B0BF" w14:textId="6241D200" w:rsidR="00663E5F" w:rsidRPr="009F63B9" w:rsidRDefault="00663E5F" w:rsidP="00A82C81">
      <w:pPr>
        <w:pStyle w:val="Subtitle"/>
        <w:rPr>
          <w:lang w:val="en-GB"/>
        </w:rPr>
      </w:pPr>
      <w:r w:rsidRPr="009F63B9">
        <w:rPr>
          <w:lang w:val="en-GB"/>
        </w:rPr>
        <w:t>Digital Government Governance</w:t>
      </w:r>
    </w:p>
    <w:p w14:paraId="1222384C" w14:textId="388AF5A0" w:rsidR="001E0E4C" w:rsidRPr="009F63B9" w:rsidRDefault="00A82C81" w:rsidP="001E0E4C">
      <w:pPr>
        <w:rPr>
          <w:lang w:val="en-GB"/>
        </w:rPr>
      </w:pPr>
      <w:r w:rsidRPr="009F63B9">
        <w:rPr>
          <w:lang w:val="en-GB"/>
        </w:rPr>
        <w:t xml:space="preserve">There </w:t>
      </w:r>
      <w:r w:rsidR="00112B12" w:rsidRPr="009F63B9">
        <w:rPr>
          <w:lang w:val="en-GB"/>
        </w:rPr>
        <w:t>were</w:t>
      </w:r>
      <w:r w:rsidR="00412F6E" w:rsidRPr="009F63B9">
        <w:rPr>
          <w:lang w:val="en-GB"/>
        </w:rPr>
        <w:t xml:space="preserve"> no new </w:t>
      </w:r>
      <w:r w:rsidR="00E62BF8" w:rsidRPr="009F63B9">
        <w:rPr>
          <w:lang w:val="en-GB"/>
        </w:rPr>
        <w:t xml:space="preserve">digital government </w:t>
      </w:r>
      <w:r w:rsidR="00412F6E" w:rsidRPr="009F63B9">
        <w:rPr>
          <w:lang w:val="en-GB"/>
        </w:rPr>
        <w:t xml:space="preserve">organisations </w:t>
      </w:r>
      <w:r w:rsidR="00E62BF8" w:rsidRPr="009F63B9">
        <w:rPr>
          <w:lang w:val="en-GB"/>
        </w:rPr>
        <w:t xml:space="preserve">in Montenegro </w:t>
      </w:r>
      <w:r w:rsidR="00412F6E" w:rsidRPr="009F63B9">
        <w:rPr>
          <w:lang w:val="en-GB"/>
        </w:rPr>
        <w:t>in 2018.</w:t>
      </w:r>
    </w:p>
    <w:p w14:paraId="72396312" w14:textId="46BD55C0" w:rsidR="00663E5F" w:rsidRPr="009F63B9" w:rsidRDefault="00663E5F" w:rsidP="007723B5">
      <w:pPr>
        <w:pStyle w:val="Subtitle"/>
        <w:rPr>
          <w:lang w:val="en-GB"/>
        </w:rPr>
      </w:pPr>
      <w:r w:rsidRPr="009F63B9">
        <w:rPr>
          <w:lang w:val="en-GB"/>
        </w:rPr>
        <w:t>Digital Government Infrastructure</w:t>
      </w:r>
    </w:p>
    <w:p w14:paraId="509857D5" w14:textId="45FDC8FA" w:rsidR="001E0E4C" w:rsidRPr="009F63B9" w:rsidRDefault="002B490A" w:rsidP="001E0E4C">
      <w:pPr>
        <w:rPr>
          <w:lang w:val="en-GB"/>
        </w:rPr>
      </w:pPr>
      <w:r w:rsidRPr="009F63B9">
        <w:rPr>
          <w:lang w:val="en-GB"/>
        </w:rPr>
        <w:t xml:space="preserve">The following digital government infrastructure </w:t>
      </w:r>
      <w:r w:rsidR="00112B12" w:rsidRPr="009F63B9">
        <w:rPr>
          <w:lang w:val="en-GB"/>
        </w:rPr>
        <w:t xml:space="preserve">initiatives </w:t>
      </w:r>
      <w:r w:rsidR="00986B3A" w:rsidRPr="009F63B9">
        <w:rPr>
          <w:lang w:val="en-GB"/>
        </w:rPr>
        <w:t>were</w:t>
      </w:r>
      <w:r w:rsidRPr="009F63B9">
        <w:rPr>
          <w:lang w:val="en-GB"/>
        </w:rPr>
        <w:t xml:space="preserve"> implemented in 2018 and </w:t>
      </w:r>
      <w:r w:rsidR="00112B12" w:rsidRPr="009F63B9">
        <w:rPr>
          <w:lang w:val="en-GB"/>
        </w:rPr>
        <w:t xml:space="preserve">early </w:t>
      </w:r>
      <w:r w:rsidRPr="009F63B9">
        <w:rPr>
          <w:lang w:val="en-GB"/>
        </w:rPr>
        <w:t>2019:</w:t>
      </w:r>
    </w:p>
    <w:p w14:paraId="6224B784" w14:textId="30FE5BF3" w:rsidR="002B490A" w:rsidRPr="009F63B9" w:rsidRDefault="002B490A" w:rsidP="006F648F">
      <w:pPr>
        <w:pStyle w:val="ListParagraph"/>
      </w:pPr>
      <w:r w:rsidRPr="009F63B9">
        <w:t>The Open Data Portal;</w:t>
      </w:r>
    </w:p>
    <w:p w14:paraId="291A384B" w14:textId="7C33415A" w:rsidR="002B490A" w:rsidRPr="009F63B9" w:rsidRDefault="002B490A" w:rsidP="006F648F">
      <w:pPr>
        <w:pStyle w:val="ListParagraph"/>
      </w:pPr>
      <w:r w:rsidRPr="009F63B9">
        <w:t>eLicences for Businesses on the eGovernment Portal;</w:t>
      </w:r>
    </w:p>
    <w:p w14:paraId="555F121B" w14:textId="3DB02018" w:rsidR="002B490A" w:rsidRPr="009F63B9" w:rsidRDefault="00986B3A" w:rsidP="006F648F">
      <w:pPr>
        <w:pStyle w:val="ListParagraph"/>
      </w:pPr>
      <w:r w:rsidRPr="009F63B9">
        <w:t>Enhanced versions of the eParticipation portal and the Citizen’s Voice ePetition.</w:t>
      </w:r>
    </w:p>
    <w:p w14:paraId="38085483" w14:textId="1094E5F5" w:rsidR="00663E5F" w:rsidRPr="009F63B9" w:rsidRDefault="00663E5F" w:rsidP="007723B5">
      <w:pPr>
        <w:pStyle w:val="Subtitle"/>
        <w:rPr>
          <w:lang w:val="en-GB"/>
        </w:rPr>
      </w:pPr>
      <w:r w:rsidRPr="009F63B9">
        <w:rPr>
          <w:lang w:val="en-GB"/>
        </w:rPr>
        <w:t>Digital Government Services for Citizens and Businesses</w:t>
      </w:r>
    </w:p>
    <w:p w14:paraId="4A84BDF6" w14:textId="5E4702D7" w:rsidR="001E0E4C" w:rsidRPr="009F63B9" w:rsidRDefault="000355D6" w:rsidP="001E0E4C">
      <w:pPr>
        <w:rPr>
          <w:lang w:val="en-GB"/>
        </w:rPr>
      </w:pPr>
      <w:r w:rsidRPr="009F63B9">
        <w:rPr>
          <w:lang w:val="en-GB"/>
        </w:rPr>
        <w:t>In 2018, 315 new services were created on the Montenegro eGovernment Portal.</w:t>
      </w:r>
    </w:p>
    <w:p w14:paraId="671EB91D" w14:textId="1247E61D" w:rsidR="003730DF" w:rsidRPr="009F63B9" w:rsidRDefault="003730DF" w:rsidP="00395540">
      <w:pPr>
        <w:rPr>
          <w:lang w:val="en-GB"/>
        </w:rPr>
      </w:pPr>
    </w:p>
    <w:p w14:paraId="6B539E5B" w14:textId="77777777" w:rsidR="00B42D1B" w:rsidRPr="009F63B9" w:rsidRDefault="00B42D1B" w:rsidP="003730DF">
      <w:pPr>
        <w:rPr>
          <w:lang w:val="en-GB"/>
        </w:rPr>
      </w:pPr>
    </w:p>
    <w:p w14:paraId="20B08D11" w14:textId="77777777" w:rsidR="008F3F38" w:rsidRPr="009F63B9" w:rsidRDefault="008F3F38" w:rsidP="003730DF">
      <w:pPr>
        <w:rPr>
          <w:lang w:val="en-GB"/>
        </w:rPr>
      </w:pPr>
    </w:p>
    <w:p w14:paraId="7973D677" w14:textId="7F260CC3" w:rsidR="008F3F38" w:rsidRPr="009F63B9" w:rsidRDefault="000A7546" w:rsidP="004A41D0">
      <w:pPr>
        <w:pStyle w:val="Heading1"/>
        <w:rPr>
          <w:lang w:val="en-GB"/>
        </w:rPr>
      </w:pPr>
      <w:r w:rsidRPr="009F63B9">
        <w:rPr>
          <w:lang w:val="en-GB"/>
        </w:rPr>
        <w:br w:type="page"/>
      </w:r>
      <w:bookmarkStart w:id="15" w:name="_Toc1474950"/>
      <w:r w:rsidR="003730DF" w:rsidRPr="009F63B9">
        <w:rPr>
          <w:lang w:val="en-GB"/>
        </w:rPr>
        <w:lastRenderedPageBreak/>
        <w:t>Digital Government Political Communications</w:t>
      </w:r>
      <w:bookmarkEnd w:id="15"/>
    </w:p>
    <w:p w14:paraId="6BF77EAD" w14:textId="77777777" w:rsidR="003730DF" w:rsidRPr="009F63B9" w:rsidRDefault="003730DF" w:rsidP="00FE4D60">
      <w:pPr>
        <w:pStyle w:val="Heading2"/>
        <w:rPr>
          <w:lang w:val="en-GB"/>
        </w:rPr>
      </w:pPr>
      <w:bookmarkStart w:id="16" w:name="_Toc1474951"/>
      <w:r w:rsidRPr="009F63B9">
        <w:rPr>
          <w:lang w:val="en-GB"/>
        </w:rPr>
        <w:t>Specific political communications on digital government</w:t>
      </w:r>
      <w:bookmarkEnd w:id="16"/>
    </w:p>
    <w:p w14:paraId="10C39EF9" w14:textId="5C31D561" w:rsidR="008F3F38" w:rsidRPr="009F63B9" w:rsidRDefault="005B5F46" w:rsidP="00C36817">
      <w:pPr>
        <w:pStyle w:val="Subtitle"/>
        <w:rPr>
          <w:lang w:val="en-GB"/>
        </w:rPr>
      </w:pPr>
      <w:r w:rsidRPr="009F63B9">
        <w:rPr>
          <w:lang w:val="en-GB"/>
        </w:rPr>
        <w:t>Strategy for the Information Society Development 2020</w:t>
      </w:r>
    </w:p>
    <w:p w14:paraId="6C41D306" w14:textId="3E91D536" w:rsidR="00001628" w:rsidRPr="009F63B9" w:rsidRDefault="00F3737B" w:rsidP="00001628">
      <w:pPr>
        <w:rPr>
          <w:lang w:val="en-GB"/>
        </w:rPr>
      </w:pPr>
      <w:r w:rsidRPr="009F63B9">
        <w:rPr>
          <w:lang w:val="en-GB"/>
        </w:rPr>
        <w:t xml:space="preserve">The </w:t>
      </w:r>
      <w:hyperlink r:id="rId36" w:history="1">
        <w:r w:rsidRPr="009F63B9">
          <w:rPr>
            <w:rStyle w:val="Hyperlink"/>
            <w:lang w:val="en-GB"/>
          </w:rPr>
          <w:t>Strategy for the Information Society Development 2020</w:t>
        </w:r>
      </w:hyperlink>
      <w:r w:rsidRPr="009F63B9">
        <w:rPr>
          <w:lang w:val="en-GB"/>
        </w:rPr>
        <w:t xml:space="preserve"> outlines the strategic development tools in</w:t>
      </w:r>
      <w:r w:rsidR="00F12BBF" w:rsidRPr="009F63B9">
        <w:rPr>
          <w:lang w:val="en-GB"/>
        </w:rPr>
        <w:t xml:space="preserve"> the</w:t>
      </w:r>
      <w:r w:rsidRPr="009F63B9">
        <w:rPr>
          <w:lang w:val="en-GB"/>
        </w:rPr>
        <w:t xml:space="preserve"> field</w:t>
      </w:r>
      <w:r w:rsidR="00F12BBF" w:rsidRPr="009F63B9">
        <w:rPr>
          <w:lang w:val="en-GB"/>
        </w:rPr>
        <w:t xml:space="preserve"> of information society</w:t>
      </w:r>
      <w:r w:rsidRPr="009F63B9">
        <w:rPr>
          <w:lang w:val="en-GB"/>
        </w:rPr>
        <w:t>, with a view to</w:t>
      </w:r>
      <w:r w:rsidR="00F12BBF" w:rsidRPr="009F63B9">
        <w:rPr>
          <w:lang w:val="en-GB"/>
        </w:rPr>
        <w:t xml:space="preserve"> </w:t>
      </w:r>
      <w:r w:rsidRPr="009F63B9">
        <w:rPr>
          <w:lang w:val="en-GB"/>
        </w:rPr>
        <w:t>reaching the EU standards set out in</w:t>
      </w:r>
      <w:r w:rsidR="00F12BBF" w:rsidRPr="009F63B9">
        <w:rPr>
          <w:lang w:val="en-GB"/>
        </w:rPr>
        <w:t xml:space="preserve"> </w:t>
      </w:r>
      <w:r w:rsidRPr="009F63B9">
        <w:rPr>
          <w:lang w:val="en-GB"/>
        </w:rPr>
        <w:t>the Digital Agenda 2020 and the Digital Single Market Strategy. The document is divided into chapters that</w:t>
      </w:r>
      <w:r w:rsidR="00F12BBF" w:rsidRPr="009F63B9">
        <w:rPr>
          <w:lang w:val="en-GB"/>
        </w:rPr>
        <w:t xml:space="preserve"> </w:t>
      </w:r>
      <w:r w:rsidRPr="009F63B9">
        <w:rPr>
          <w:lang w:val="en-GB"/>
        </w:rPr>
        <w:t>have been identified as the key steps</w:t>
      </w:r>
      <w:r w:rsidR="00F12BBF" w:rsidRPr="009F63B9">
        <w:rPr>
          <w:lang w:val="en-GB"/>
        </w:rPr>
        <w:t xml:space="preserve"> </w:t>
      </w:r>
      <w:r w:rsidRPr="009F63B9">
        <w:rPr>
          <w:lang w:val="en-GB"/>
        </w:rPr>
        <w:t>to achieve the EU standards in this</w:t>
      </w:r>
      <w:r w:rsidR="00F12BBF" w:rsidRPr="009F63B9">
        <w:rPr>
          <w:lang w:val="en-GB"/>
        </w:rPr>
        <w:t xml:space="preserve"> </w:t>
      </w:r>
      <w:r w:rsidRPr="009F63B9">
        <w:rPr>
          <w:lang w:val="en-GB"/>
        </w:rPr>
        <w:t xml:space="preserve">field, namely: </w:t>
      </w:r>
    </w:p>
    <w:p w14:paraId="65F37F4E" w14:textId="438A67B7" w:rsidR="003A1BD6" w:rsidRPr="009F63B9" w:rsidRDefault="003A1BD6" w:rsidP="006F648F">
      <w:pPr>
        <w:pStyle w:val="ListParagraph"/>
      </w:pPr>
      <w:r w:rsidRPr="009F63B9">
        <w:t>Broadband infrastructure</w:t>
      </w:r>
    </w:p>
    <w:p w14:paraId="2FB9C33B" w14:textId="3E80494A" w:rsidR="003A1BD6" w:rsidRPr="009F63B9" w:rsidRDefault="003A1BD6" w:rsidP="006F648F">
      <w:pPr>
        <w:pStyle w:val="ListParagraph"/>
      </w:pPr>
      <w:r w:rsidRPr="009F63B9">
        <w:t>Cyber Security</w:t>
      </w:r>
    </w:p>
    <w:p w14:paraId="5A88768B" w14:textId="1499CF50" w:rsidR="003A1BD6" w:rsidRPr="009F63B9" w:rsidRDefault="003A1BD6" w:rsidP="006F648F">
      <w:pPr>
        <w:pStyle w:val="ListParagraph"/>
      </w:pPr>
      <w:r w:rsidRPr="009F63B9">
        <w:t>Human Capital</w:t>
      </w:r>
    </w:p>
    <w:p w14:paraId="6BB2FE83" w14:textId="77519778" w:rsidR="003A1BD6" w:rsidRPr="009F63B9" w:rsidRDefault="003A1BD6" w:rsidP="006F648F">
      <w:pPr>
        <w:pStyle w:val="ListParagraph"/>
      </w:pPr>
      <w:r w:rsidRPr="009F63B9">
        <w:t>Digital Business</w:t>
      </w:r>
    </w:p>
    <w:p w14:paraId="102CC57E" w14:textId="566EC889" w:rsidR="003A1BD6" w:rsidRPr="009F63B9" w:rsidRDefault="003A1BD6" w:rsidP="006F648F">
      <w:pPr>
        <w:pStyle w:val="ListParagraph"/>
      </w:pPr>
      <w:r w:rsidRPr="009F63B9">
        <w:t>eEducation</w:t>
      </w:r>
    </w:p>
    <w:p w14:paraId="73101C1D" w14:textId="67BBBB88" w:rsidR="003A1BD6" w:rsidRPr="009F63B9" w:rsidRDefault="003A1BD6" w:rsidP="006F648F">
      <w:pPr>
        <w:pStyle w:val="ListParagraph"/>
      </w:pPr>
      <w:r w:rsidRPr="009F63B9">
        <w:t>eHealth</w:t>
      </w:r>
    </w:p>
    <w:p w14:paraId="28163C9B" w14:textId="7A3C1CAA" w:rsidR="003A1BD6" w:rsidRPr="009F63B9" w:rsidRDefault="003A1BD6" w:rsidP="006F648F">
      <w:pPr>
        <w:pStyle w:val="ListParagraph"/>
      </w:pPr>
      <w:r w:rsidRPr="009F63B9">
        <w:t>eInclusion</w:t>
      </w:r>
    </w:p>
    <w:p w14:paraId="6F248D15" w14:textId="12706442" w:rsidR="003A1BD6" w:rsidRPr="009F63B9" w:rsidRDefault="003A1BD6" w:rsidP="006F648F">
      <w:pPr>
        <w:pStyle w:val="ListParagraph"/>
      </w:pPr>
      <w:r w:rsidRPr="009F63B9">
        <w:t>eGovernment</w:t>
      </w:r>
    </w:p>
    <w:p w14:paraId="7CC2EA66" w14:textId="64B697E1" w:rsidR="003A1BD6" w:rsidRPr="009F63B9" w:rsidRDefault="003A1BD6" w:rsidP="006F648F">
      <w:pPr>
        <w:pStyle w:val="ListParagraph"/>
      </w:pPr>
      <w:r w:rsidRPr="009F63B9">
        <w:t>Research, innovation and development</w:t>
      </w:r>
    </w:p>
    <w:p w14:paraId="4BED91E4" w14:textId="7BA1EF4C" w:rsidR="00001628" w:rsidRPr="009F63B9" w:rsidRDefault="00436CD1" w:rsidP="00436CD1">
      <w:pPr>
        <w:rPr>
          <w:lang w:val="en-GB"/>
        </w:rPr>
      </w:pPr>
      <w:r w:rsidRPr="009F63B9">
        <w:rPr>
          <w:lang w:val="en-GB"/>
        </w:rPr>
        <w:t>The Strategy aims to provide for the growth of the ICT sector, through the realisation of the strategic development priorities, thus ensuring broader use of the ICT in all sectors and encouraging economic growth in general.</w:t>
      </w:r>
    </w:p>
    <w:p w14:paraId="26936472" w14:textId="3FAD9A95" w:rsidR="00C36817" w:rsidRPr="009F63B9" w:rsidRDefault="00C36817" w:rsidP="00C36817">
      <w:pPr>
        <w:pStyle w:val="Subtitle"/>
        <w:rPr>
          <w:lang w:val="en-GB"/>
        </w:rPr>
      </w:pPr>
      <w:r w:rsidRPr="009F63B9">
        <w:rPr>
          <w:lang w:val="en-GB"/>
        </w:rPr>
        <w:t>Strategy Reform of Public Administration</w:t>
      </w:r>
      <w:r w:rsidR="00D17567" w:rsidRPr="009F63B9">
        <w:rPr>
          <w:lang w:val="en-GB"/>
        </w:rPr>
        <w:t xml:space="preserve"> 2016-2020</w:t>
      </w:r>
    </w:p>
    <w:p w14:paraId="3BB66E21" w14:textId="0E663BFC" w:rsidR="000A7546" w:rsidRPr="009F63B9" w:rsidRDefault="00D17567" w:rsidP="00D17567">
      <w:pPr>
        <w:rPr>
          <w:lang w:val="en-GB"/>
        </w:rPr>
      </w:pPr>
      <w:r w:rsidRPr="009F63B9">
        <w:rPr>
          <w:lang w:val="en-GB"/>
        </w:rPr>
        <w:t xml:space="preserve">The </w:t>
      </w:r>
      <w:hyperlink r:id="rId37" w:history="1">
        <w:r w:rsidRPr="009F63B9">
          <w:rPr>
            <w:rStyle w:val="Hyperlink"/>
            <w:lang w:val="en-GB"/>
          </w:rPr>
          <w:t>Strategy Reform of Public Administration 2016-2020</w:t>
        </w:r>
      </w:hyperlink>
      <w:r w:rsidRPr="009F63B9">
        <w:rPr>
          <w:lang w:val="en-GB"/>
        </w:rPr>
        <w:t xml:space="preserve"> encompasses the entire public</w:t>
      </w:r>
      <w:r w:rsidR="00A46D63" w:rsidRPr="009F63B9">
        <w:rPr>
          <w:lang w:val="en-GB"/>
        </w:rPr>
        <w:t xml:space="preserve"> </w:t>
      </w:r>
      <w:r w:rsidRPr="009F63B9">
        <w:rPr>
          <w:lang w:val="en-GB"/>
        </w:rPr>
        <w:t>administration system which, in Montenegro, includes state administration, local self</w:t>
      </w:r>
      <w:r w:rsidR="00A46D63" w:rsidRPr="009F63B9">
        <w:rPr>
          <w:lang w:val="en-GB"/>
        </w:rPr>
        <w:t>-</w:t>
      </w:r>
      <w:r w:rsidRPr="009F63B9">
        <w:rPr>
          <w:lang w:val="en-GB"/>
        </w:rPr>
        <w:t>government and organisations with public powers (organisations with their own legal</w:t>
      </w:r>
      <w:r w:rsidR="00A46D63" w:rsidRPr="009F63B9">
        <w:rPr>
          <w:lang w:val="en-GB"/>
        </w:rPr>
        <w:t xml:space="preserve"> </w:t>
      </w:r>
      <w:r w:rsidRPr="009F63B9">
        <w:rPr>
          <w:lang w:val="en-GB"/>
        </w:rPr>
        <w:t>personality performing specific administrative tasks conferred upon them by the Law</w:t>
      </w:r>
      <w:r w:rsidR="00A46D63" w:rsidRPr="009F63B9">
        <w:rPr>
          <w:lang w:val="en-GB"/>
        </w:rPr>
        <w:t xml:space="preserve"> </w:t>
      </w:r>
      <w:r w:rsidRPr="009F63B9">
        <w:rPr>
          <w:lang w:val="en-GB"/>
        </w:rPr>
        <w:t>or according to the Law).</w:t>
      </w:r>
    </w:p>
    <w:p w14:paraId="3343F7D0" w14:textId="0317F251" w:rsidR="00FB353A" w:rsidRPr="009F63B9" w:rsidRDefault="00FB353A" w:rsidP="00FB353A">
      <w:pPr>
        <w:rPr>
          <w:lang w:val="en-GB"/>
        </w:rPr>
      </w:pPr>
      <w:r w:rsidRPr="009F63B9">
        <w:rPr>
          <w:lang w:val="en-GB"/>
        </w:rPr>
        <w:t xml:space="preserve">The general objective of reform activities by 2020 is the creation of </w:t>
      </w:r>
      <w:r w:rsidR="005938D3" w:rsidRPr="009F63B9">
        <w:rPr>
          <w:lang w:val="en-GB"/>
        </w:rPr>
        <w:t xml:space="preserve">an </w:t>
      </w:r>
      <w:r w:rsidRPr="009F63B9">
        <w:rPr>
          <w:lang w:val="en-GB"/>
        </w:rPr>
        <w:t>efficient and</w:t>
      </w:r>
      <w:r w:rsidR="005938D3" w:rsidRPr="009F63B9">
        <w:rPr>
          <w:lang w:val="en-GB"/>
        </w:rPr>
        <w:t xml:space="preserve"> </w:t>
      </w:r>
      <w:r w:rsidRPr="009F63B9">
        <w:rPr>
          <w:lang w:val="en-GB"/>
        </w:rPr>
        <w:t>service-oriented public administration, characteri</w:t>
      </w:r>
      <w:r w:rsidR="005938D3" w:rsidRPr="009F63B9">
        <w:rPr>
          <w:lang w:val="en-GB"/>
        </w:rPr>
        <w:t>s</w:t>
      </w:r>
      <w:r w:rsidRPr="009F63B9">
        <w:rPr>
          <w:lang w:val="en-GB"/>
        </w:rPr>
        <w:t>ed by the increase of citizens’ trust</w:t>
      </w:r>
      <w:r w:rsidR="005938D3" w:rsidRPr="009F63B9">
        <w:rPr>
          <w:lang w:val="en-GB"/>
        </w:rPr>
        <w:t xml:space="preserve"> </w:t>
      </w:r>
      <w:r w:rsidRPr="009F63B9">
        <w:rPr>
          <w:lang w:val="en-GB"/>
        </w:rPr>
        <w:t>and its performance.</w:t>
      </w:r>
    </w:p>
    <w:p w14:paraId="27D8D01F" w14:textId="4A006BA8" w:rsidR="002541F8" w:rsidRPr="009F63B9" w:rsidRDefault="00F93B41" w:rsidP="00094872">
      <w:pPr>
        <w:rPr>
          <w:lang w:val="en-GB"/>
        </w:rPr>
      </w:pPr>
      <w:r w:rsidRPr="009F63B9">
        <w:rPr>
          <w:lang w:val="en-GB"/>
        </w:rPr>
        <w:t xml:space="preserve">The document focuses on the selection of priority objectives, the fulfilment of which is expected to contribute significantly to the improvement of public administration in Montenegro. The volume and dynamics of the activities are defined in real terms, taking into consideration the specificities of Montenegro, as a small country with limited capacities at all levels of public administration. Therefore, the administrative apparatus in Montenegro should strive towards a higher degree of efficiency and rationality, in accordance with </w:t>
      </w:r>
      <w:r w:rsidR="00683825" w:rsidRPr="009F63B9">
        <w:rPr>
          <w:lang w:val="en-GB"/>
        </w:rPr>
        <w:t xml:space="preserve">the country’s </w:t>
      </w:r>
      <w:r w:rsidRPr="009F63B9">
        <w:rPr>
          <w:lang w:val="en-GB"/>
        </w:rPr>
        <w:t>demographic and social features.</w:t>
      </w:r>
    </w:p>
    <w:p w14:paraId="341DB2ED" w14:textId="2D019281" w:rsidR="002541F8" w:rsidRPr="009F63B9" w:rsidRDefault="003730DF" w:rsidP="00A76277">
      <w:pPr>
        <w:spacing w:before="240" w:after="60"/>
        <w:rPr>
          <w:rStyle w:val="Heading2Char"/>
          <w:lang w:val="en-GB"/>
        </w:rPr>
      </w:pPr>
      <w:bookmarkStart w:id="17" w:name="_Toc1474952"/>
      <w:r w:rsidRPr="009F63B9">
        <w:rPr>
          <w:rStyle w:val="Heading2Char"/>
          <w:lang w:val="en-GB"/>
        </w:rPr>
        <w:t>Key enablers</w:t>
      </w:r>
      <w:bookmarkEnd w:id="17"/>
    </w:p>
    <w:p w14:paraId="402E90A0" w14:textId="174CD3D6" w:rsidR="003730DF" w:rsidRPr="009F63B9" w:rsidRDefault="003730DF" w:rsidP="00FE4D60">
      <w:pPr>
        <w:pStyle w:val="Heading3"/>
        <w:rPr>
          <w:lang w:val="en-GB"/>
        </w:rPr>
      </w:pPr>
      <w:bookmarkStart w:id="18" w:name="_Toc1474953"/>
      <w:r w:rsidRPr="009F63B9">
        <w:rPr>
          <w:lang w:val="en-GB"/>
        </w:rPr>
        <w:t>Access to public information</w:t>
      </w:r>
      <w:bookmarkEnd w:id="18"/>
    </w:p>
    <w:p w14:paraId="79677847" w14:textId="79CC6680" w:rsidR="004043A8" w:rsidRPr="009F63B9" w:rsidRDefault="00C36817" w:rsidP="00C36817">
      <w:pPr>
        <w:pStyle w:val="Subtitle"/>
        <w:rPr>
          <w:lang w:val="en-GB"/>
        </w:rPr>
      </w:pPr>
      <w:r w:rsidRPr="009F63B9">
        <w:rPr>
          <w:lang w:val="en-GB"/>
        </w:rPr>
        <w:t>National Action Plan for Implementation Initiative for Open Government Partnership 2018-2020</w:t>
      </w:r>
    </w:p>
    <w:p w14:paraId="5F892B0C" w14:textId="02C43F11" w:rsidR="00C2005E" w:rsidRPr="009F63B9" w:rsidRDefault="00C2005E" w:rsidP="00C2005E">
      <w:pPr>
        <w:rPr>
          <w:lang w:val="en-GB"/>
        </w:rPr>
      </w:pPr>
      <w:r w:rsidRPr="009F63B9">
        <w:rPr>
          <w:lang w:val="en-GB"/>
        </w:rPr>
        <w:t xml:space="preserve">The Government of Montenegro is fully committed to the application and promotion of highest professional integrity standards in the civil service. As the coordinator of the overall public administration reform (PAR) process in Montenegro, with practical and value-oriented policies, </w:t>
      </w:r>
      <w:r w:rsidR="00683825" w:rsidRPr="009F63B9">
        <w:rPr>
          <w:lang w:val="en-GB"/>
        </w:rPr>
        <w:t xml:space="preserve">the National Action Plan aims </w:t>
      </w:r>
      <w:r w:rsidRPr="009F63B9">
        <w:rPr>
          <w:lang w:val="en-GB"/>
        </w:rPr>
        <w:t xml:space="preserve">benefit </w:t>
      </w:r>
      <w:r w:rsidR="00683825" w:rsidRPr="009F63B9">
        <w:rPr>
          <w:lang w:val="en-GB"/>
        </w:rPr>
        <w:t xml:space="preserve">the public interest and increase citizens’ </w:t>
      </w:r>
      <w:r w:rsidRPr="009F63B9">
        <w:rPr>
          <w:lang w:val="en-GB"/>
        </w:rPr>
        <w:t>participation in policy-making</w:t>
      </w:r>
      <w:r w:rsidR="00683825" w:rsidRPr="009F63B9">
        <w:rPr>
          <w:lang w:val="en-GB"/>
        </w:rPr>
        <w:t xml:space="preserve">. It seeks to do this </w:t>
      </w:r>
      <w:r w:rsidRPr="009F63B9">
        <w:rPr>
          <w:lang w:val="en-GB"/>
        </w:rPr>
        <w:t xml:space="preserve">by coordinating </w:t>
      </w:r>
      <w:r w:rsidR="00683825" w:rsidRPr="009F63B9">
        <w:rPr>
          <w:lang w:val="en-GB"/>
        </w:rPr>
        <w:lastRenderedPageBreak/>
        <w:t xml:space="preserve">Government </w:t>
      </w:r>
      <w:r w:rsidRPr="009F63B9">
        <w:rPr>
          <w:lang w:val="en-GB"/>
        </w:rPr>
        <w:t>commitments within the OGP initiative</w:t>
      </w:r>
      <w:r w:rsidR="00683825" w:rsidRPr="009F63B9">
        <w:rPr>
          <w:lang w:val="en-GB"/>
        </w:rPr>
        <w:t>:</w:t>
      </w:r>
      <w:r w:rsidRPr="009F63B9">
        <w:rPr>
          <w:lang w:val="en-GB"/>
        </w:rPr>
        <w:t xml:space="preserve"> the Ministry </w:t>
      </w:r>
      <w:r w:rsidR="00683825" w:rsidRPr="009F63B9">
        <w:rPr>
          <w:lang w:val="en-GB"/>
        </w:rPr>
        <w:t>of</w:t>
      </w:r>
      <w:r w:rsidRPr="009F63B9">
        <w:rPr>
          <w:lang w:val="en-GB"/>
        </w:rPr>
        <w:t xml:space="preserve"> Public Administration (MPA) invests additional efforts to make </w:t>
      </w:r>
      <w:r w:rsidR="00683825" w:rsidRPr="009F63B9">
        <w:rPr>
          <w:lang w:val="en-GB"/>
        </w:rPr>
        <w:t xml:space="preserve">the official </w:t>
      </w:r>
      <w:r w:rsidRPr="009F63B9">
        <w:rPr>
          <w:lang w:val="en-GB"/>
        </w:rPr>
        <w:t>commitment visible at the national and local levels through tangible measures and attainable goals.</w:t>
      </w:r>
    </w:p>
    <w:p w14:paraId="2C4545A6" w14:textId="614B3C9F" w:rsidR="00C2005E" w:rsidRPr="009F63B9" w:rsidRDefault="00C2005E" w:rsidP="00C2005E">
      <w:pPr>
        <w:rPr>
          <w:lang w:val="en-GB"/>
        </w:rPr>
      </w:pPr>
      <w:r w:rsidRPr="009F63B9">
        <w:rPr>
          <w:lang w:val="en-GB"/>
        </w:rPr>
        <w:t xml:space="preserve">The efforts within the framework of the </w:t>
      </w:r>
      <w:hyperlink r:id="rId38" w:history="1">
        <w:r w:rsidR="005D36BD" w:rsidRPr="009F63B9">
          <w:rPr>
            <w:rStyle w:val="Hyperlink"/>
            <w:lang w:val="en-GB"/>
          </w:rPr>
          <w:t>National Action Plan for Implementation Initiative for Open Government Partnership 2018-2020</w:t>
        </w:r>
      </w:hyperlink>
      <w:r w:rsidRPr="009F63B9">
        <w:rPr>
          <w:lang w:val="en-GB"/>
        </w:rPr>
        <w:t xml:space="preserve"> will focus on five key commitments as follows:</w:t>
      </w:r>
    </w:p>
    <w:p w14:paraId="788DC66C" w14:textId="31CBAD85" w:rsidR="00C2005E" w:rsidRPr="009F63B9" w:rsidRDefault="00C2005E" w:rsidP="006F648F">
      <w:pPr>
        <w:pStyle w:val="ListParagraph"/>
      </w:pPr>
      <w:r w:rsidRPr="009F63B9">
        <w:t>Enhanced public services;</w:t>
      </w:r>
    </w:p>
    <w:p w14:paraId="72020442" w14:textId="099F1FC0" w:rsidR="00C2005E" w:rsidRPr="009F63B9" w:rsidRDefault="00C2005E" w:rsidP="006F648F">
      <w:pPr>
        <w:pStyle w:val="ListParagraph"/>
      </w:pPr>
      <w:r w:rsidRPr="009F63B9">
        <w:t>Public participation;</w:t>
      </w:r>
    </w:p>
    <w:p w14:paraId="526A4EE3" w14:textId="36B4BE94" w:rsidR="00C2005E" w:rsidRPr="009F63B9" w:rsidRDefault="00C2005E" w:rsidP="006F648F">
      <w:pPr>
        <w:pStyle w:val="ListParagraph"/>
      </w:pPr>
      <w:r w:rsidRPr="009F63B9">
        <w:t>Improved public integrity;</w:t>
      </w:r>
    </w:p>
    <w:p w14:paraId="53613E7E" w14:textId="6BA60C60" w:rsidR="00C2005E" w:rsidRPr="009F63B9" w:rsidRDefault="00C2005E" w:rsidP="006F648F">
      <w:pPr>
        <w:pStyle w:val="ListParagraph"/>
      </w:pPr>
      <w:r w:rsidRPr="009F63B9">
        <w:t>More efficient resource management; and</w:t>
      </w:r>
    </w:p>
    <w:p w14:paraId="31852553" w14:textId="667AB394" w:rsidR="00C36817" w:rsidRPr="009F63B9" w:rsidRDefault="00C2005E" w:rsidP="006F648F">
      <w:pPr>
        <w:pStyle w:val="ListParagraph"/>
      </w:pPr>
      <w:r w:rsidRPr="009F63B9">
        <w:t>Access to information.</w:t>
      </w:r>
    </w:p>
    <w:p w14:paraId="20D82E07" w14:textId="38B5F241" w:rsidR="003730DF" w:rsidRPr="009F63B9" w:rsidRDefault="003730DF" w:rsidP="00FE4D60">
      <w:pPr>
        <w:pStyle w:val="Heading3"/>
        <w:rPr>
          <w:lang w:val="en-GB"/>
        </w:rPr>
      </w:pPr>
      <w:bookmarkStart w:id="19" w:name="_Toc1474954"/>
      <w:r w:rsidRPr="009F63B9">
        <w:rPr>
          <w:lang w:val="en-GB"/>
        </w:rPr>
        <w:t>eID and Trust Services</w:t>
      </w:r>
      <w:bookmarkEnd w:id="19"/>
    </w:p>
    <w:p w14:paraId="5C099E96" w14:textId="77777777" w:rsidR="00921CF3" w:rsidRPr="009F63B9" w:rsidRDefault="00921CF3" w:rsidP="00921CF3">
      <w:pPr>
        <w:pStyle w:val="Subtitle"/>
        <w:rPr>
          <w:lang w:val="en-GB"/>
        </w:rPr>
      </w:pPr>
      <w:r w:rsidRPr="009F63B9">
        <w:rPr>
          <w:lang w:val="en-GB"/>
        </w:rPr>
        <w:t>Strategy Reform of Public Administration 2016-2020</w:t>
      </w:r>
    </w:p>
    <w:p w14:paraId="0823B521" w14:textId="3DB4140A" w:rsidR="008F3F38" w:rsidRPr="009F63B9" w:rsidRDefault="00921CF3" w:rsidP="00EC4394">
      <w:pPr>
        <w:pStyle w:val="BodyText"/>
        <w:rPr>
          <w:rFonts w:cs="Arial"/>
          <w:b/>
          <w:i/>
          <w:color w:val="263673"/>
          <w:sz w:val="22"/>
          <w:szCs w:val="28"/>
          <w:lang w:val="en-GB" w:eastAsia="en-GB"/>
        </w:rPr>
      </w:pPr>
      <w:r w:rsidRPr="009F63B9">
        <w:rPr>
          <w:lang w:val="en-GB"/>
        </w:rPr>
        <w:t>In Montenegro, there</w:t>
      </w:r>
      <w:r w:rsidR="003D6ACE" w:rsidRPr="009F63B9">
        <w:rPr>
          <w:lang w:val="en-GB"/>
        </w:rPr>
        <w:t xml:space="preserve"> is no specific strategy regarding eID and Trust </w:t>
      </w:r>
      <w:r w:rsidR="00322B97" w:rsidRPr="009F63B9">
        <w:rPr>
          <w:lang w:val="en-GB"/>
        </w:rPr>
        <w:t>S</w:t>
      </w:r>
      <w:r w:rsidR="003D6ACE" w:rsidRPr="009F63B9">
        <w:rPr>
          <w:lang w:val="en-GB"/>
        </w:rPr>
        <w:t xml:space="preserve">ervices but </w:t>
      </w:r>
      <w:r w:rsidR="00322B97" w:rsidRPr="009F63B9">
        <w:rPr>
          <w:lang w:val="en-GB"/>
        </w:rPr>
        <w:t xml:space="preserve">they are </w:t>
      </w:r>
      <w:r w:rsidR="003D6ACE" w:rsidRPr="009F63B9">
        <w:rPr>
          <w:lang w:val="en-GB"/>
        </w:rPr>
        <w:t>recogni</w:t>
      </w:r>
      <w:r w:rsidR="00322B97" w:rsidRPr="009F63B9">
        <w:rPr>
          <w:lang w:val="en-GB"/>
        </w:rPr>
        <w:t>s</w:t>
      </w:r>
      <w:r w:rsidR="003D6ACE" w:rsidRPr="009F63B9">
        <w:rPr>
          <w:lang w:val="en-GB"/>
        </w:rPr>
        <w:t xml:space="preserve">ed in </w:t>
      </w:r>
      <w:r w:rsidR="00683825" w:rsidRPr="009F63B9">
        <w:rPr>
          <w:lang w:val="en-GB"/>
        </w:rPr>
        <w:t xml:space="preserve">the </w:t>
      </w:r>
      <w:hyperlink r:id="rId39" w:history="1">
        <w:r w:rsidR="003D6ACE" w:rsidRPr="009F63B9">
          <w:rPr>
            <w:rStyle w:val="Hyperlink"/>
            <w:lang w:val="en-GB"/>
          </w:rPr>
          <w:t>Strategy Reform of Public Administration</w:t>
        </w:r>
      </w:hyperlink>
      <w:r w:rsidR="003D6ACE" w:rsidRPr="009F63B9">
        <w:rPr>
          <w:lang w:val="en-GB"/>
        </w:rPr>
        <w:t xml:space="preserve"> as key enabler</w:t>
      </w:r>
      <w:r w:rsidR="00683825" w:rsidRPr="009F63B9">
        <w:rPr>
          <w:lang w:val="en-GB"/>
        </w:rPr>
        <w:t>s</w:t>
      </w:r>
      <w:r w:rsidR="003D6ACE" w:rsidRPr="009F63B9">
        <w:rPr>
          <w:lang w:val="en-GB"/>
        </w:rPr>
        <w:t xml:space="preserve"> for improve</w:t>
      </w:r>
      <w:r w:rsidR="00E41A08" w:rsidRPr="009F63B9">
        <w:rPr>
          <w:lang w:val="en-GB"/>
        </w:rPr>
        <w:t xml:space="preserve">ment of </w:t>
      </w:r>
      <w:r w:rsidR="003D6ACE" w:rsidRPr="009F63B9">
        <w:rPr>
          <w:lang w:val="en-GB"/>
        </w:rPr>
        <w:t xml:space="preserve">service delivery process. </w:t>
      </w:r>
      <w:r w:rsidR="00905B90" w:rsidRPr="009F63B9">
        <w:rPr>
          <w:lang w:val="en-GB"/>
        </w:rPr>
        <w:t>After the adoption of legislation in this area</w:t>
      </w:r>
      <w:r w:rsidR="00322B97" w:rsidRPr="009F63B9">
        <w:rPr>
          <w:lang w:val="en-GB"/>
        </w:rPr>
        <w:t>,</w:t>
      </w:r>
      <w:r w:rsidR="00905B90" w:rsidRPr="009F63B9">
        <w:rPr>
          <w:lang w:val="en-GB"/>
        </w:rPr>
        <w:t xml:space="preserve"> activities </w:t>
      </w:r>
      <w:r w:rsidR="00683825" w:rsidRPr="009F63B9">
        <w:rPr>
          <w:lang w:val="en-GB"/>
        </w:rPr>
        <w:t xml:space="preserve">have been </w:t>
      </w:r>
      <w:r w:rsidR="00905B90" w:rsidRPr="009F63B9">
        <w:rPr>
          <w:lang w:val="en-GB"/>
        </w:rPr>
        <w:t>recogni</w:t>
      </w:r>
      <w:r w:rsidR="00322B97" w:rsidRPr="009F63B9">
        <w:rPr>
          <w:lang w:val="en-GB"/>
        </w:rPr>
        <w:t>s</w:t>
      </w:r>
      <w:r w:rsidR="00905B90" w:rsidRPr="009F63B9">
        <w:rPr>
          <w:lang w:val="en-GB"/>
        </w:rPr>
        <w:t xml:space="preserve">ed in the </w:t>
      </w:r>
      <w:hyperlink r:id="rId40" w:history="1">
        <w:r w:rsidR="00905B90" w:rsidRPr="009F63B9">
          <w:rPr>
            <w:rStyle w:val="Hyperlink"/>
            <w:lang w:val="en-GB"/>
          </w:rPr>
          <w:t xml:space="preserve">Action </w:t>
        </w:r>
        <w:r w:rsidR="001F066C" w:rsidRPr="009F63B9">
          <w:rPr>
            <w:rStyle w:val="Hyperlink"/>
            <w:lang w:val="en-GB"/>
          </w:rPr>
          <w:t>P</w:t>
        </w:r>
        <w:r w:rsidR="00905B90" w:rsidRPr="009F63B9">
          <w:rPr>
            <w:rStyle w:val="Hyperlink"/>
            <w:lang w:val="en-GB"/>
          </w:rPr>
          <w:t>lan for Open Government Partnership</w:t>
        </w:r>
      </w:hyperlink>
      <w:r w:rsidR="00905B90" w:rsidRPr="009F63B9">
        <w:rPr>
          <w:lang w:val="en-GB"/>
        </w:rPr>
        <w:t>.</w:t>
      </w:r>
    </w:p>
    <w:p w14:paraId="348572B5" w14:textId="77777777" w:rsidR="003730DF" w:rsidRPr="009F63B9" w:rsidRDefault="003730DF" w:rsidP="00FE4D60">
      <w:pPr>
        <w:pStyle w:val="Heading3"/>
        <w:rPr>
          <w:lang w:val="en-GB"/>
        </w:rPr>
      </w:pPr>
      <w:bookmarkStart w:id="20" w:name="_Toc1474955"/>
      <w:r w:rsidRPr="009F63B9">
        <w:rPr>
          <w:lang w:val="en-GB"/>
        </w:rPr>
        <w:t>Security aspects related to digital government</w:t>
      </w:r>
      <w:bookmarkEnd w:id="20"/>
    </w:p>
    <w:p w14:paraId="7E8E5068" w14:textId="40C44BD6" w:rsidR="008F3F38" w:rsidRPr="009F63B9" w:rsidRDefault="001B1C67" w:rsidP="001B1C67">
      <w:pPr>
        <w:pStyle w:val="Subtitle"/>
        <w:rPr>
          <w:lang w:val="en-GB"/>
        </w:rPr>
      </w:pPr>
      <w:r w:rsidRPr="009F63B9">
        <w:rPr>
          <w:lang w:val="en-GB"/>
        </w:rPr>
        <w:t>Cyber Security Strategy of Montenegro 2018-2021</w:t>
      </w:r>
    </w:p>
    <w:p w14:paraId="07BBEF64" w14:textId="1DBA276A" w:rsidR="00A9566E" w:rsidRPr="009F63B9" w:rsidRDefault="00A9566E" w:rsidP="00A9566E">
      <w:pPr>
        <w:rPr>
          <w:lang w:val="en-GB"/>
        </w:rPr>
      </w:pPr>
      <w:bookmarkStart w:id="21" w:name="_Toc1474956"/>
      <w:r w:rsidRPr="009F63B9">
        <w:rPr>
          <w:lang w:val="en-GB"/>
        </w:rPr>
        <w:t xml:space="preserve">For the purpose of providing an adequate implementation of the </w:t>
      </w:r>
      <w:hyperlink r:id="rId41" w:history="1">
        <w:r w:rsidRPr="009F63B9">
          <w:rPr>
            <w:rStyle w:val="Hyperlink"/>
            <w:lang w:val="en-GB"/>
          </w:rPr>
          <w:t>Cyber Security Strategy for Montenegro 2018-2021</w:t>
        </w:r>
      </w:hyperlink>
      <w:r w:rsidRPr="009F63B9">
        <w:rPr>
          <w:lang w:val="en-GB"/>
        </w:rPr>
        <w:t xml:space="preserve"> and accompanying action plans, pursuant to Art. 13 para.1 of the Law on Information Security (Official Gazette, No</w:t>
      </w:r>
      <w:r w:rsidR="00AF02E6" w:rsidRPr="009F63B9">
        <w:rPr>
          <w:lang w:val="en-GB"/>
        </w:rPr>
        <w:t>.</w:t>
      </w:r>
      <w:r w:rsidRPr="009F63B9">
        <w:rPr>
          <w:lang w:val="en-GB"/>
        </w:rPr>
        <w:t xml:space="preserve"> 14/10 and</w:t>
      </w:r>
      <w:r w:rsidR="00AF02E6" w:rsidRPr="009F63B9">
        <w:rPr>
          <w:lang w:val="en-GB"/>
        </w:rPr>
        <w:t xml:space="preserve"> No.</w:t>
      </w:r>
      <w:r w:rsidRPr="009F63B9">
        <w:rPr>
          <w:lang w:val="en-GB"/>
        </w:rPr>
        <w:t xml:space="preserve"> 40/16), the Government of Montenegro adopted a Decision on forming the Information Security Council with the task</w:t>
      </w:r>
      <w:r w:rsidR="00683825" w:rsidRPr="009F63B9">
        <w:rPr>
          <w:lang w:val="en-GB"/>
        </w:rPr>
        <w:t xml:space="preserve"> of monitoring</w:t>
      </w:r>
      <w:r w:rsidR="00BE64D0">
        <w:rPr>
          <w:lang w:val="en-GB"/>
        </w:rPr>
        <w:t xml:space="preserve"> </w:t>
      </w:r>
      <w:r w:rsidRPr="009F63B9">
        <w:rPr>
          <w:lang w:val="en-GB"/>
        </w:rPr>
        <w:t xml:space="preserve">the implementation of the Strategy and </w:t>
      </w:r>
      <w:r w:rsidR="00683825" w:rsidRPr="009F63B9">
        <w:rPr>
          <w:lang w:val="en-GB"/>
        </w:rPr>
        <w:t xml:space="preserve">respective </w:t>
      </w:r>
      <w:r w:rsidRPr="009F63B9">
        <w:rPr>
          <w:lang w:val="en-GB"/>
        </w:rPr>
        <w:t xml:space="preserve">action plans. </w:t>
      </w:r>
    </w:p>
    <w:p w14:paraId="0129E472" w14:textId="09B3E51B" w:rsidR="007C3EF0" w:rsidRPr="009F63B9" w:rsidRDefault="007C3EF0" w:rsidP="007C3EF0">
      <w:pPr>
        <w:rPr>
          <w:lang w:val="en-GB"/>
        </w:rPr>
      </w:pPr>
      <w:r w:rsidRPr="009F63B9">
        <w:rPr>
          <w:lang w:val="en-GB"/>
        </w:rPr>
        <w:t>This Strategy identifie</w:t>
      </w:r>
      <w:r w:rsidR="00683825" w:rsidRPr="009F63B9">
        <w:rPr>
          <w:lang w:val="en-GB"/>
        </w:rPr>
        <w:t>d</w:t>
      </w:r>
      <w:r w:rsidRPr="009F63B9">
        <w:rPr>
          <w:lang w:val="en-GB"/>
        </w:rPr>
        <w:t xml:space="preserve"> a total of eight objectives for improving the National Cyber Strategy for Montenegro 2018-2021, namely:</w:t>
      </w:r>
    </w:p>
    <w:p w14:paraId="3F2D880F" w14:textId="38B18607" w:rsidR="007C3EF0" w:rsidRPr="009F63B9" w:rsidRDefault="007C3EF0" w:rsidP="007C3EF0">
      <w:pPr>
        <w:ind w:left="567"/>
        <w:rPr>
          <w:lang w:val="en-GB"/>
        </w:rPr>
      </w:pPr>
      <w:r w:rsidRPr="009F63B9">
        <w:rPr>
          <w:lang w:val="en-GB"/>
        </w:rPr>
        <w:t>1. Reliance on European and Euro-Atlantic concepts</w:t>
      </w:r>
      <w:r w:rsidR="001A53EF">
        <w:rPr>
          <w:lang w:val="en-GB"/>
        </w:rPr>
        <w:t>;</w:t>
      </w:r>
    </w:p>
    <w:p w14:paraId="50C98C74" w14:textId="0DF815A1" w:rsidR="007C3EF0" w:rsidRPr="009F63B9" w:rsidRDefault="007C3EF0" w:rsidP="007C3EF0">
      <w:pPr>
        <w:ind w:left="567"/>
        <w:rPr>
          <w:lang w:val="en-GB"/>
        </w:rPr>
      </w:pPr>
      <w:r w:rsidRPr="009F63B9">
        <w:rPr>
          <w:lang w:val="en-GB"/>
        </w:rPr>
        <w:t xml:space="preserve">2. Strengthening cyber </w:t>
      </w:r>
      <w:r w:rsidR="001A53EF" w:rsidRPr="009F63B9">
        <w:rPr>
          <w:lang w:val="en-GB"/>
        </w:rPr>
        <w:t>defence</w:t>
      </w:r>
      <w:r w:rsidRPr="009F63B9">
        <w:rPr>
          <w:lang w:val="en-GB"/>
        </w:rPr>
        <w:t xml:space="preserve"> capacities</w:t>
      </w:r>
      <w:r w:rsidR="001A53EF">
        <w:rPr>
          <w:lang w:val="en-GB"/>
        </w:rPr>
        <w:t>;</w:t>
      </w:r>
    </w:p>
    <w:p w14:paraId="513FFABE" w14:textId="391F9A0D" w:rsidR="007C3EF0" w:rsidRPr="009F63B9" w:rsidRDefault="007C3EF0" w:rsidP="007C3EF0">
      <w:pPr>
        <w:ind w:left="567"/>
        <w:rPr>
          <w:lang w:val="en-GB"/>
        </w:rPr>
      </w:pPr>
      <w:r w:rsidRPr="009F63B9">
        <w:rPr>
          <w:lang w:val="en-GB"/>
        </w:rPr>
        <w:t>3. Centralisation of cyber expertise and resources</w:t>
      </w:r>
      <w:r w:rsidR="001A53EF">
        <w:rPr>
          <w:lang w:val="en-GB"/>
        </w:rPr>
        <w:t>;</w:t>
      </w:r>
    </w:p>
    <w:p w14:paraId="7F235923" w14:textId="3391F6E0" w:rsidR="007C3EF0" w:rsidRPr="009F63B9" w:rsidRDefault="007C3EF0" w:rsidP="007C3EF0">
      <w:pPr>
        <w:ind w:left="567"/>
        <w:rPr>
          <w:lang w:val="en-GB"/>
        </w:rPr>
      </w:pPr>
      <w:r w:rsidRPr="009F63B9">
        <w:rPr>
          <w:lang w:val="en-GB"/>
        </w:rPr>
        <w:t>4. Strengthening of inter-institutional cooperation</w:t>
      </w:r>
      <w:r w:rsidR="001A53EF">
        <w:rPr>
          <w:lang w:val="en-GB"/>
        </w:rPr>
        <w:t>;</w:t>
      </w:r>
    </w:p>
    <w:p w14:paraId="0A1F99D7" w14:textId="4D32B704" w:rsidR="007C3EF0" w:rsidRPr="009F63B9" w:rsidRDefault="007C3EF0" w:rsidP="007C3EF0">
      <w:pPr>
        <w:ind w:left="567"/>
        <w:rPr>
          <w:lang w:val="en-GB"/>
        </w:rPr>
      </w:pPr>
      <w:r w:rsidRPr="009F63B9">
        <w:rPr>
          <w:lang w:val="en-GB"/>
        </w:rPr>
        <w:t>5. Data protection</w:t>
      </w:r>
      <w:r w:rsidR="001A53EF">
        <w:rPr>
          <w:lang w:val="en-GB"/>
        </w:rPr>
        <w:t>;</w:t>
      </w:r>
    </w:p>
    <w:p w14:paraId="795D85F9" w14:textId="05330256" w:rsidR="007C3EF0" w:rsidRPr="009F63B9" w:rsidRDefault="007C3EF0" w:rsidP="007C3EF0">
      <w:pPr>
        <w:ind w:left="567"/>
        <w:rPr>
          <w:lang w:val="en-GB"/>
        </w:rPr>
      </w:pPr>
      <w:r w:rsidRPr="009F63B9">
        <w:rPr>
          <w:lang w:val="en-GB"/>
        </w:rPr>
        <w:t xml:space="preserve">6. Cyber security </w:t>
      </w:r>
      <w:r w:rsidR="001A53EF">
        <w:rPr>
          <w:lang w:val="en-GB"/>
        </w:rPr>
        <w:t>e</w:t>
      </w:r>
      <w:r w:rsidRPr="009F63B9">
        <w:rPr>
          <w:lang w:val="en-GB"/>
        </w:rPr>
        <w:t>ducation</w:t>
      </w:r>
      <w:r w:rsidR="001A53EF">
        <w:rPr>
          <w:lang w:val="en-GB"/>
        </w:rPr>
        <w:t>;</w:t>
      </w:r>
    </w:p>
    <w:p w14:paraId="04254B25" w14:textId="7A52BF1E" w:rsidR="007C3EF0" w:rsidRPr="009F63B9" w:rsidRDefault="007C3EF0" w:rsidP="007C3EF0">
      <w:pPr>
        <w:ind w:left="567"/>
        <w:rPr>
          <w:lang w:val="en-GB"/>
        </w:rPr>
      </w:pPr>
      <w:r w:rsidRPr="009F63B9">
        <w:rPr>
          <w:lang w:val="en-GB"/>
        </w:rPr>
        <w:t>7. Strengthening partnership between public and private sectors</w:t>
      </w:r>
      <w:r w:rsidR="001A53EF">
        <w:rPr>
          <w:lang w:val="en-GB"/>
        </w:rPr>
        <w:t>;</w:t>
      </w:r>
    </w:p>
    <w:p w14:paraId="65382742" w14:textId="11F81B68" w:rsidR="007C3EF0" w:rsidRPr="009F63B9" w:rsidRDefault="007C3EF0" w:rsidP="007C3EF0">
      <w:pPr>
        <w:ind w:left="567"/>
        <w:rPr>
          <w:lang w:val="en-GB"/>
        </w:rPr>
      </w:pPr>
      <w:r w:rsidRPr="009F63B9">
        <w:rPr>
          <w:lang w:val="en-GB"/>
        </w:rPr>
        <w:t>8. Strengthening regional and international cooperation.</w:t>
      </w:r>
    </w:p>
    <w:p w14:paraId="34AFB100" w14:textId="390F09FE" w:rsidR="003730DF" w:rsidRPr="009F63B9" w:rsidRDefault="003730DF" w:rsidP="00A9566E">
      <w:pPr>
        <w:pStyle w:val="Heading3"/>
        <w:rPr>
          <w:lang w:val="en-GB"/>
        </w:rPr>
      </w:pPr>
      <w:r w:rsidRPr="009F63B9">
        <w:rPr>
          <w:lang w:val="en-GB"/>
        </w:rPr>
        <w:t>Interconnection of base registries</w:t>
      </w:r>
      <w:bookmarkEnd w:id="21"/>
    </w:p>
    <w:p w14:paraId="10FF2CCB" w14:textId="2015274D" w:rsidR="009F47BB" w:rsidRPr="009F63B9" w:rsidRDefault="0089284E" w:rsidP="0089284E">
      <w:pPr>
        <w:pStyle w:val="Subtitle"/>
        <w:rPr>
          <w:lang w:val="en-GB"/>
        </w:rPr>
      </w:pPr>
      <w:r w:rsidRPr="009F63B9">
        <w:rPr>
          <w:lang w:val="en-GB"/>
        </w:rPr>
        <w:t>Interconnection of base registries in various strategies</w:t>
      </w:r>
    </w:p>
    <w:p w14:paraId="0989B5D6" w14:textId="76BF2EA6" w:rsidR="00E41A08" w:rsidRPr="009F63B9" w:rsidRDefault="00E41A08" w:rsidP="0089284E">
      <w:pPr>
        <w:rPr>
          <w:bCs/>
          <w:i/>
          <w:lang w:val="en-GB"/>
        </w:rPr>
      </w:pPr>
      <w:r w:rsidRPr="009F63B9">
        <w:rPr>
          <w:lang w:val="en-GB"/>
        </w:rPr>
        <w:t xml:space="preserve">There is no specific strategy regarding interconnection of base </w:t>
      </w:r>
      <w:r w:rsidR="008D4B43" w:rsidRPr="009F63B9">
        <w:rPr>
          <w:lang w:val="en-GB"/>
        </w:rPr>
        <w:t>registries,</w:t>
      </w:r>
      <w:r w:rsidRPr="009F63B9">
        <w:rPr>
          <w:lang w:val="en-GB"/>
        </w:rPr>
        <w:t xml:space="preserve"> but interoperability is recogni</w:t>
      </w:r>
      <w:r w:rsidR="008D4B43" w:rsidRPr="009F63B9">
        <w:rPr>
          <w:lang w:val="en-GB"/>
        </w:rPr>
        <w:t>s</w:t>
      </w:r>
      <w:r w:rsidRPr="009F63B9">
        <w:rPr>
          <w:lang w:val="en-GB"/>
        </w:rPr>
        <w:t>ed in</w:t>
      </w:r>
      <w:r w:rsidR="008D4B43" w:rsidRPr="009F63B9">
        <w:rPr>
          <w:lang w:val="en-GB"/>
        </w:rPr>
        <w:t xml:space="preserve"> the</w:t>
      </w:r>
      <w:r w:rsidRPr="009F63B9">
        <w:rPr>
          <w:lang w:val="en-GB"/>
        </w:rPr>
        <w:t xml:space="preserve"> </w:t>
      </w:r>
      <w:hyperlink r:id="rId42" w:history="1">
        <w:r w:rsidRPr="009F63B9">
          <w:rPr>
            <w:rStyle w:val="Hyperlink"/>
            <w:lang w:val="en-GB"/>
          </w:rPr>
          <w:t>Strategy Reform of Public Administration</w:t>
        </w:r>
      </w:hyperlink>
      <w:r w:rsidRPr="009F63B9">
        <w:rPr>
          <w:lang w:val="en-GB"/>
        </w:rPr>
        <w:t xml:space="preserve"> and </w:t>
      </w:r>
      <w:hyperlink r:id="rId43" w:history="1">
        <w:r w:rsidRPr="009F63B9">
          <w:rPr>
            <w:rStyle w:val="Hyperlink"/>
            <w:lang w:val="en-GB"/>
          </w:rPr>
          <w:t xml:space="preserve">Strategy for </w:t>
        </w:r>
        <w:r w:rsidR="0089284E" w:rsidRPr="009F63B9">
          <w:rPr>
            <w:rStyle w:val="Hyperlink"/>
            <w:lang w:val="en-GB"/>
          </w:rPr>
          <w:t>D</w:t>
        </w:r>
        <w:r w:rsidRPr="009F63B9">
          <w:rPr>
            <w:rStyle w:val="Hyperlink"/>
            <w:lang w:val="en-GB"/>
          </w:rPr>
          <w:t xml:space="preserve">evelopment of </w:t>
        </w:r>
        <w:r w:rsidR="0089284E" w:rsidRPr="009F63B9">
          <w:rPr>
            <w:rStyle w:val="Hyperlink"/>
            <w:lang w:val="en-GB"/>
          </w:rPr>
          <w:t>I</w:t>
        </w:r>
        <w:r w:rsidRPr="009F63B9">
          <w:rPr>
            <w:rStyle w:val="Hyperlink"/>
            <w:lang w:val="en-GB"/>
          </w:rPr>
          <w:t xml:space="preserve">nformation </w:t>
        </w:r>
        <w:r w:rsidR="0089284E" w:rsidRPr="009F63B9">
          <w:rPr>
            <w:rStyle w:val="Hyperlink"/>
            <w:lang w:val="en-GB"/>
          </w:rPr>
          <w:t>S</w:t>
        </w:r>
        <w:r w:rsidRPr="009F63B9">
          <w:rPr>
            <w:rStyle w:val="Hyperlink"/>
            <w:lang w:val="en-GB"/>
          </w:rPr>
          <w:t>ociety</w:t>
        </w:r>
      </w:hyperlink>
      <w:r w:rsidRPr="009F63B9">
        <w:rPr>
          <w:lang w:val="en-GB"/>
        </w:rPr>
        <w:t>. The necessity of interoperability between base registries and information systems is defined through various activities such as:</w:t>
      </w:r>
    </w:p>
    <w:p w14:paraId="03117909" w14:textId="121BAAD8" w:rsidR="00E41A08" w:rsidRPr="009F63B9" w:rsidRDefault="00E41A08" w:rsidP="006F648F">
      <w:pPr>
        <w:pStyle w:val="ListParagraph"/>
      </w:pPr>
      <w:r w:rsidRPr="009F63B9">
        <w:t>Providing interoperability of the registers and availability of data from the registry of users</w:t>
      </w:r>
      <w:r w:rsidR="008D4B43" w:rsidRPr="009F63B9">
        <w:t>.</w:t>
      </w:r>
    </w:p>
    <w:p w14:paraId="505CFAC7" w14:textId="1F6D8D5E" w:rsidR="00E41A08" w:rsidRPr="009F63B9" w:rsidRDefault="008D4B43" w:rsidP="006F648F">
      <w:pPr>
        <w:pStyle w:val="ListParagraph"/>
      </w:pPr>
      <w:r w:rsidRPr="009F63B9">
        <w:t>C</w:t>
      </w:r>
      <w:r w:rsidR="00E41A08" w:rsidRPr="009F63B9">
        <w:t>onnecting key registers t</w:t>
      </w:r>
      <w:r w:rsidRPr="009F63B9">
        <w:t>h</w:t>
      </w:r>
      <w:r w:rsidR="00E41A08" w:rsidRPr="009F63B9">
        <w:t>rough the interoperability platform</w:t>
      </w:r>
      <w:r w:rsidRPr="009F63B9">
        <w:t>.</w:t>
      </w:r>
      <w:r w:rsidR="00E41A08" w:rsidRPr="009F63B9">
        <w:t xml:space="preserve"> </w:t>
      </w:r>
    </w:p>
    <w:p w14:paraId="76C17966" w14:textId="77777777" w:rsidR="003730DF" w:rsidRPr="009F63B9" w:rsidRDefault="003730DF" w:rsidP="00FE4D60">
      <w:pPr>
        <w:pStyle w:val="Heading3"/>
        <w:rPr>
          <w:lang w:val="en-GB"/>
        </w:rPr>
      </w:pPr>
      <w:bookmarkStart w:id="22" w:name="_Toc1474957"/>
      <w:r w:rsidRPr="009F63B9">
        <w:rPr>
          <w:lang w:val="en-GB"/>
        </w:rPr>
        <w:lastRenderedPageBreak/>
        <w:t>eProcurement</w:t>
      </w:r>
      <w:bookmarkEnd w:id="22"/>
    </w:p>
    <w:p w14:paraId="516E069F" w14:textId="263B64AF" w:rsidR="009F5CDB" w:rsidRPr="009F63B9" w:rsidRDefault="009F5CDB" w:rsidP="00B46E76">
      <w:pPr>
        <w:pStyle w:val="Subtitle"/>
        <w:rPr>
          <w:lang w:val="en-GB"/>
        </w:rPr>
      </w:pPr>
      <w:r w:rsidRPr="009F63B9">
        <w:rPr>
          <w:lang w:val="en-GB"/>
        </w:rPr>
        <w:t>Strategy on Development</w:t>
      </w:r>
      <w:r w:rsidR="00B46E76" w:rsidRPr="009F63B9">
        <w:rPr>
          <w:lang w:val="en-GB"/>
        </w:rPr>
        <w:t xml:space="preserve"> of Public Procurement 2016-2020</w:t>
      </w:r>
    </w:p>
    <w:p w14:paraId="73458CB6" w14:textId="4A6BD78E" w:rsidR="006F66A7" w:rsidRPr="009F63B9" w:rsidRDefault="006F66A7" w:rsidP="006F66A7">
      <w:pPr>
        <w:rPr>
          <w:lang w:val="en-GB"/>
        </w:rPr>
      </w:pPr>
      <w:bookmarkStart w:id="23" w:name="_Toc1474958"/>
      <w:r w:rsidRPr="009F63B9">
        <w:rPr>
          <w:lang w:val="en-GB"/>
        </w:rPr>
        <w:t xml:space="preserve">The main strategic goal of </w:t>
      </w:r>
      <w:hyperlink r:id="rId44" w:history="1">
        <w:r w:rsidRPr="009F63B9">
          <w:rPr>
            <w:rStyle w:val="Hyperlink"/>
            <w:lang w:val="en-GB"/>
          </w:rPr>
          <w:t>introducing electronic public procurement</w:t>
        </w:r>
      </w:hyperlink>
      <w:r w:rsidRPr="009F63B9">
        <w:rPr>
          <w:lang w:val="en-GB"/>
        </w:rPr>
        <w:t xml:space="preserve"> in </w:t>
      </w:r>
      <w:r w:rsidR="006E0F1A" w:rsidRPr="009F63B9">
        <w:rPr>
          <w:lang w:val="en-GB"/>
        </w:rPr>
        <w:t>Montenegro</w:t>
      </w:r>
      <w:r w:rsidRPr="009F63B9">
        <w:rPr>
          <w:lang w:val="en-GB"/>
        </w:rPr>
        <w:t xml:space="preserve"> is, above all, </w:t>
      </w:r>
      <w:r w:rsidR="00683825" w:rsidRPr="009F63B9">
        <w:rPr>
          <w:lang w:val="en-GB"/>
        </w:rPr>
        <w:t xml:space="preserve">to increase </w:t>
      </w:r>
      <w:r w:rsidRPr="009F63B9">
        <w:rPr>
          <w:lang w:val="en-GB"/>
        </w:rPr>
        <w:t xml:space="preserve">transparency and efficiency </w:t>
      </w:r>
      <w:r w:rsidR="00683825" w:rsidRPr="009F63B9">
        <w:rPr>
          <w:lang w:val="en-GB"/>
        </w:rPr>
        <w:t>in the</w:t>
      </w:r>
      <w:r w:rsidRPr="009F63B9">
        <w:rPr>
          <w:lang w:val="en-GB"/>
        </w:rPr>
        <w:t xml:space="preserve"> public procurement</w:t>
      </w:r>
      <w:r w:rsidR="00683825" w:rsidRPr="009F63B9">
        <w:rPr>
          <w:lang w:val="en-GB"/>
        </w:rPr>
        <w:t xml:space="preserve"> system. Also</w:t>
      </w:r>
      <w:r w:rsidR="00836D37" w:rsidRPr="009F63B9">
        <w:rPr>
          <w:lang w:val="en-GB"/>
        </w:rPr>
        <w:t>,</w:t>
      </w:r>
      <w:r w:rsidR="00683825" w:rsidRPr="009F63B9">
        <w:rPr>
          <w:lang w:val="en-GB"/>
        </w:rPr>
        <w:t xml:space="preserve"> to contribute in </w:t>
      </w:r>
      <w:r w:rsidRPr="009F63B9">
        <w:rPr>
          <w:lang w:val="en-GB"/>
        </w:rPr>
        <w:t>the fight against corruption and other irregularities</w:t>
      </w:r>
      <w:r w:rsidR="00683825" w:rsidRPr="009F63B9">
        <w:rPr>
          <w:lang w:val="en-GB"/>
        </w:rPr>
        <w:t>.</w:t>
      </w:r>
      <w:r w:rsidR="00F95377" w:rsidRPr="009F63B9">
        <w:rPr>
          <w:lang w:val="en-GB"/>
        </w:rPr>
        <w:t xml:space="preserve"> There is also the need for</w:t>
      </w:r>
      <w:r w:rsidRPr="009F63B9">
        <w:rPr>
          <w:lang w:val="en-GB"/>
        </w:rPr>
        <w:t xml:space="preserve"> a unified public procurement system </w:t>
      </w:r>
      <w:r w:rsidR="00F95377" w:rsidRPr="009F63B9">
        <w:rPr>
          <w:lang w:val="en-GB"/>
        </w:rPr>
        <w:t xml:space="preserve">that is unified and standardised. </w:t>
      </w:r>
      <w:r w:rsidRPr="009F63B9">
        <w:rPr>
          <w:lang w:val="en-GB"/>
        </w:rPr>
        <w:t>The IPA Project</w:t>
      </w:r>
      <w:r w:rsidR="00F95377" w:rsidRPr="009F63B9">
        <w:rPr>
          <w:lang w:val="en-GB"/>
        </w:rPr>
        <w:t>,</w:t>
      </w:r>
      <w:r w:rsidRPr="009F63B9">
        <w:rPr>
          <w:lang w:val="en-GB"/>
        </w:rPr>
        <w:t xml:space="preserve"> which should result in </w:t>
      </w:r>
      <w:r w:rsidR="00F95377" w:rsidRPr="009F63B9">
        <w:rPr>
          <w:lang w:val="en-GB"/>
        </w:rPr>
        <w:t xml:space="preserve">the </w:t>
      </w:r>
      <w:r w:rsidRPr="009F63B9">
        <w:rPr>
          <w:lang w:val="en-GB"/>
        </w:rPr>
        <w:t>implementation of e</w:t>
      </w:r>
      <w:r w:rsidR="001852A9" w:rsidRPr="009F63B9">
        <w:rPr>
          <w:lang w:val="en-GB"/>
        </w:rPr>
        <w:t>Pr</w:t>
      </w:r>
      <w:r w:rsidRPr="009F63B9">
        <w:rPr>
          <w:lang w:val="en-GB"/>
        </w:rPr>
        <w:t>ocurement</w:t>
      </w:r>
      <w:r w:rsidR="00F95377" w:rsidRPr="009F63B9">
        <w:rPr>
          <w:lang w:val="en-GB"/>
        </w:rPr>
        <w:t>,</w:t>
      </w:r>
      <w:r w:rsidRPr="009F63B9">
        <w:rPr>
          <w:lang w:val="en-GB"/>
        </w:rPr>
        <w:t xml:space="preserve"> will be a major contribut</w:t>
      </w:r>
      <w:r w:rsidR="00F95377" w:rsidRPr="009F63B9">
        <w:rPr>
          <w:lang w:val="en-GB"/>
        </w:rPr>
        <w:t>or</w:t>
      </w:r>
      <w:r w:rsidRPr="009F63B9">
        <w:rPr>
          <w:lang w:val="en-GB"/>
        </w:rPr>
        <w:t xml:space="preserve"> to achieving this goal. It will significantly upgrade the existing and introduce some new functions into the current Montenegrin Public</w:t>
      </w:r>
      <w:r w:rsidR="006E0F1A" w:rsidRPr="009F63B9">
        <w:rPr>
          <w:lang w:val="en-GB"/>
        </w:rPr>
        <w:t xml:space="preserve"> </w:t>
      </w:r>
      <w:r w:rsidRPr="009F63B9">
        <w:rPr>
          <w:lang w:val="en-GB"/>
        </w:rPr>
        <w:t>Procurement Portal</w:t>
      </w:r>
      <w:r w:rsidR="00F95377" w:rsidRPr="009F63B9">
        <w:rPr>
          <w:lang w:val="en-GB"/>
        </w:rPr>
        <w:t xml:space="preserve">. The PPA is </w:t>
      </w:r>
      <w:r w:rsidRPr="009F63B9">
        <w:rPr>
          <w:lang w:val="en-GB"/>
        </w:rPr>
        <w:t xml:space="preserve">a successful platform for </w:t>
      </w:r>
      <w:r w:rsidR="00F95377" w:rsidRPr="009F63B9">
        <w:rPr>
          <w:lang w:val="en-GB"/>
        </w:rPr>
        <w:t xml:space="preserve">the </w:t>
      </w:r>
      <w:r w:rsidRPr="009F63B9">
        <w:rPr>
          <w:lang w:val="en-GB"/>
        </w:rPr>
        <w:t>electronic announcement of tenders and other</w:t>
      </w:r>
      <w:r w:rsidR="006E0F1A" w:rsidRPr="009F63B9">
        <w:rPr>
          <w:lang w:val="en-GB"/>
        </w:rPr>
        <w:t xml:space="preserve"> </w:t>
      </w:r>
      <w:r w:rsidRPr="009F63B9">
        <w:rPr>
          <w:lang w:val="en-GB"/>
        </w:rPr>
        <w:t xml:space="preserve">documents related to public procurement procedure. </w:t>
      </w:r>
    </w:p>
    <w:p w14:paraId="01F78129" w14:textId="64AA45D3" w:rsidR="003730DF" w:rsidRPr="009F63B9" w:rsidRDefault="003730DF" w:rsidP="006F66A7">
      <w:pPr>
        <w:pStyle w:val="Heading2"/>
        <w:rPr>
          <w:lang w:val="en-GB"/>
        </w:rPr>
      </w:pPr>
      <w:r w:rsidRPr="009F63B9">
        <w:rPr>
          <w:lang w:val="en-GB"/>
        </w:rPr>
        <w:t>Domain-specific political communications</w:t>
      </w:r>
      <w:bookmarkEnd w:id="23"/>
    </w:p>
    <w:p w14:paraId="34008F82" w14:textId="18E56636" w:rsidR="00880E49" w:rsidRPr="009F63B9" w:rsidRDefault="00880E49" w:rsidP="00880E49">
      <w:pPr>
        <w:pStyle w:val="Subtitle"/>
        <w:rPr>
          <w:lang w:val="en-GB"/>
        </w:rPr>
      </w:pPr>
      <w:bookmarkStart w:id="24" w:name="_Toc1474959"/>
      <w:r w:rsidRPr="009F63B9">
        <w:rPr>
          <w:lang w:val="en-GB"/>
        </w:rPr>
        <w:t>Strategy for Development of Integrated Health Information System and eHealth 2018-2023</w:t>
      </w:r>
    </w:p>
    <w:p w14:paraId="58B136D5" w14:textId="010B2089" w:rsidR="005A0E63" w:rsidRPr="009F63B9" w:rsidRDefault="00E534C8" w:rsidP="0043061C">
      <w:pPr>
        <w:rPr>
          <w:lang w:val="en-GB"/>
        </w:rPr>
      </w:pPr>
      <w:r w:rsidRPr="009F63B9">
        <w:rPr>
          <w:lang w:val="en-GB"/>
        </w:rPr>
        <w:t>One of the priority strategic areas within the functioning and organi</w:t>
      </w:r>
      <w:r w:rsidR="009E23B6" w:rsidRPr="009F63B9">
        <w:rPr>
          <w:lang w:val="en-GB"/>
        </w:rPr>
        <w:t>s</w:t>
      </w:r>
      <w:r w:rsidRPr="009F63B9">
        <w:rPr>
          <w:lang w:val="en-GB"/>
        </w:rPr>
        <w:t>ation of the health</w:t>
      </w:r>
      <w:r w:rsidR="00F95377" w:rsidRPr="009F63B9">
        <w:rPr>
          <w:lang w:val="en-GB"/>
        </w:rPr>
        <w:t xml:space="preserve">care </w:t>
      </w:r>
      <w:r w:rsidRPr="009F63B9">
        <w:rPr>
          <w:lang w:val="en-GB"/>
        </w:rPr>
        <w:t>system</w:t>
      </w:r>
      <w:r w:rsidR="003C75BF" w:rsidRPr="009F63B9">
        <w:rPr>
          <w:lang w:val="en-GB"/>
        </w:rPr>
        <w:t xml:space="preserve"> </w:t>
      </w:r>
      <w:r w:rsidRPr="009F63B9">
        <w:rPr>
          <w:lang w:val="en-GB"/>
        </w:rPr>
        <w:t>at the national level</w:t>
      </w:r>
      <w:r w:rsidR="009E23B6" w:rsidRPr="009F63B9">
        <w:rPr>
          <w:lang w:val="en-GB"/>
        </w:rPr>
        <w:t xml:space="preserve"> in the </w:t>
      </w:r>
      <w:hyperlink r:id="rId45" w:history="1">
        <w:r w:rsidR="009E23B6" w:rsidRPr="009F63B9">
          <w:rPr>
            <w:rStyle w:val="Hyperlink"/>
            <w:lang w:val="en-GB"/>
          </w:rPr>
          <w:t>Strategy</w:t>
        </w:r>
      </w:hyperlink>
      <w:r w:rsidR="009E23B6" w:rsidRPr="009F63B9">
        <w:rPr>
          <w:lang w:val="en-GB"/>
        </w:rPr>
        <w:t xml:space="preserve"> </w:t>
      </w:r>
      <w:r w:rsidRPr="009F63B9">
        <w:rPr>
          <w:lang w:val="en-GB"/>
        </w:rPr>
        <w:t>is also development and improvement</w:t>
      </w:r>
      <w:r w:rsidR="0043061C" w:rsidRPr="009F63B9">
        <w:rPr>
          <w:lang w:val="en-GB"/>
        </w:rPr>
        <w:t xml:space="preserve"> </w:t>
      </w:r>
      <w:r w:rsidR="00F95377" w:rsidRPr="009F63B9">
        <w:rPr>
          <w:lang w:val="en-GB"/>
        </w:rPr>
        <w:t xml:space="preserve">of an integral eHealth </w:t>
      </w:r>
      <w:r w:rsidRPr="009F63B9">
        <w:rPr>
          <w:lang w:val="en-GB"/>
        </w:rPr>
        <w:t>information system.</w:t>
      </w:r>
      <w:r w:rsidR="005A0E63" w:rsidRPr="009F63B9">
        <w:rPr>
          <w:lang w:val="en-GB"/>
        </w:rPr>
        <w:t xml:space="preserve"> The concept of interoperability and the introduction of e</w:t>
      </w:r>
      <w:r w:rsidR="001A53EF">
        <w:rPr>
          <w:lang w:val="en-GB"/>
        </w:rPr>
        <w:t>S</w:t>
      </w:r>
      <w:r w:rsidR="005A0E63" w:rsidRPr="009F63B9">
        <w:rPr>
          <w:lang w:val="en-GB"/>
        </w:rPr>
        <w:t>ervices potentially support</w:t>
      </w:r>
      <w:r w:rsidR="003C75BF" w:rsidRPr="009F63B9">
        <w:rPr>
          <w:lang w:val="en-GB"/>
        </w:rPr>
        <w:t xml:space="preserve"> </w:t>
      </w:r>
      <w:r w:rsidR="005A0E63" w:rsidRPr="009F63B9">
        <w:rPr>
          <w:lang w:val="en-GB"/>
        </w:rPr>
        <w:t xml:space="preserve">the principle of integration in the process of providing health care and enable </w:t>
      </w:r>
      <w:r w:rsidR="00F95377" w:rsidRPr="009F63B9">
        <w:rPr>
          <w:lang w:val="en-GB"/>
        </w:rPr>
        <w:t xml:space="preserve">a </w:t>
      </w:r>
      <w:r w:rsidR="005A0E63" w:rsidRPr="009F63B9">
        <w:rPr>
          <w:lang w:val="en-GB"/>
        </w:rPr>
        <w:t>timely and</w:t>
      </w:r>
      <w:r w:rsidR="0043061C" w:rsidRPr="009F63B9">
        <w:rPr>
          <w:lang w:val="en-GB"/>
        </w:rPr>
        <w:t xml:space="preserve"> </w:t>
      </w:r>
      <w:r w:rsidR="005A0E63" w:rsidRPr="009F63B9">
        <w:rPr>
          <w:lang w:val="en-GB"/>
        </w:rPr>
        <w:t xml:space="preserve">quality information exchange in health care at the national and international level. </w:t>
      </w:r>
      <w:r w:rsidR="00F95377" w:rsidRPr="009F63B9">
        <w:rPr>
          <w:lang w:val="en-GB"/>
        </w:rPr>
        <w:t>S</w:t>
      </w:r>
      <w:r w:rsidR="005A0E63" w:rsidRPr="009F63B9">
        <w:rPr>
          <w:lang w:val="en-GB"/>
        </w:rPr>
        <w:t>ystem sustainability, control and rational consumption in the health sector are almost</w:t>
      </w:r>
      <w:r w:rsidR="0043061C" w:rsidRPr="009F63B9">
        <w:rPr>
          <w:lang w:val="en-GB"/>
        </w:rPr>
        <w:t xml:space="preserve"> </w:t>
      </w:r>
      <w:r w:rsidR="005A0E63" w:rsidRPr="009F63B9">
        <w:rPr>
          <w:lang w:val="en-GB"/>
        </w:rPr>
        <w:t>impossible without adequate IT support.</w:t>
      </w:r>
      <w:r w:rsidR="00B96C81" w:rsidRPr="009F63B9">
        <w:rPr>
          <w:lang w:val="en-GB"/>
        </w:rPr>
        <w:t xml:space="preserve"> </w:t>
      </w:r>
      <w:r w:rsidR="00F95377" w:rsidRPr="009F63B9">
        <w:rPr>
          <w:lang w:val="en-GB"/>
        </w:rPr>
        <w:t>T</w:t>
      </w:r>
      <w:r w:rsidR="00B96C81" w:rsidRPr="009F63B9">
        <w:rPr>
          <w:lang w:val="en-GB"/>
        </w:rPr>
        <w:t xml:space="preserve">he strategic approach in planning the development of </w:t>
      </w:r>
      <w:r w:rsidR="00F95377" w:rsidRPr="009F63B9">
        <w:rPr>
          <w:lang w:val="en-GB"/>
        </w:rPr>
        <w:t xml:space="preserve">an </w:t>
      </w:r>
      <w:r w:rsidR="00B96C81" w:rsidRPr="009F63B9">
        <w:rPr>
          <w:lang w:val="en-GB"/>
        </w:rPr>
        <w:t>information system in health care is aimed at</w:t>
      </w:r>
      <w:r w:rsidR="0043061C" w:rsidRPr="009F63B9">
        <w:rPr>
          <w:lang w:val="en-GB"/>
        </w:rPr>
        <w:t xml:space="preserve"> </w:t>
      </w:r>
      <w:r w:rsidR="00B96C81" w:rsidRPr="009F63B9">
        <w:rPr>
          <w:lang w:val="en-GB"/>
        </w:rPr>
        <w:t>maximum use of information and communication technology potentials and routing</w:t>
      </w:r>
      <w:r w:rsidR="0043061C" w:rsidRPr="009F63B9">
        <w:rPr>
          <w:lang w:val="en-GB"/>
        </w:rPr>
        <w:t xml:space="preserve"> </w:t>
      </w:r>
      <w:r w:rsidR="00B96C81" w:rsidRPr="009F63B9">
        <w:rPr>
          <w:lang w:val="en-GB"/>
        </w:rPr>
        <w:t>activities of all stakeholders in the health system</w:t>
      </w:r>
      <w:r w:rsidR="00F95377" w:rsidRPr="009F63B9">
        <w:rPr>
          <w:lang w:val="en-GB"/>
        </w:rPr>
        <w:t xml:space="preserve">. This will </w:t>
      </w:r>
      <w:r w:rsidR="00B96C81" w:rsidRPr="009F63B9">
        <w:rPr>
          <w:lang w:val="en-GB"/>
        </w:rPr>
        <w:t xml:space="preserve">contribute to </w:t>
      </w:r>
      <w:r w:rsidR="00F95377" w:rsidRPr="009F63B9">
        <w:rPr>
          <w:lang w:val="en-GB"/>
        </w:rPr>
        <w:t xml:space="preserve">help </w:t>
      </w:r>
      <w:r w:rsidR="00B96C81" w:rsidRPr="009F63B9">
        <w:rPr>
          <w:lang w:val="en-GB"/>
        </w:rPr>
        <w:t>achiev</w:t>
      </w:r>
      <w:r w:rsidR="00F95377" w:rsidRPr="009F63B9">
        <w:rPr>
          <w:lang w:val="en-GB"/>
        </w:rPr>
        <w:t>e</w:t>
      </w:r>
      <w:r w:rsidR="00B96C81" w:rsidRPr="009F63B9">
        <w:rPr>
          <w:lang w:val="en-GB"/>
        </w:rPr>
        <w:t xml:space="preserve"> a clear and concrete vision </w:t>
      </w:r>
      <w:r w:rsidR="00F95377" w:rsidRPr="009F63B9">
        <w:rPr>
          <w:lang w:val="en-GB"/>
        </w:rPr>
        <w:t>for</w:t>
      </w:r>
      <w:r w:rsidR="00B96C81" w:rsidRPr="009F63B9">
        <w:rPr>
          <w:lang w:val="en-GB"/>
        </w:rPr>
        <w:t xml:space="preserve"> the health system, the welfare of citizens, health care</w:t>
      </w:r>
      <w:r w:rsidR="0043061C" w:rsidRPr="009F63B9">
        <w:rPr>
          <w:lang w:val="en-GB"/>
        </w:rPr>
        <w:t xml:space="preserve"> </w:t>
      </w:r>
      <w:r w:rsidR="00B96C81" w:rsidRPr="009F63B9">
        <w:rPr>
          <w:lang w:val="en-GB"/>
        </w:rPr>
        <w:t>workers and society as a whole.</w:t>
      </w:r>
    </w:p>
    <w:p w14:paraId="04266179" w14:textId="55901E05" w:rsidR="00413185" w:rsidRPr="009F63B9" w:rsidRDefault="00413185" w:rsidP="001474DD">
      <w:pPr>
        <w:pStyle w:val="Subtitle"/>
        <w:rPr>
          <w:lang w:val="en-GB"/>
        </w:rPr>
      </w:pPr>
      <w:r w:rsidRPr="009F63B9">
        <w:rPr>
          <w:lang w:val="en-GB"/>
        </w:rPr>
        <w:t xml:space="preserve">Strategy for Development of the Social and Child Protection Systems </w:t>
      </w:r>
    </w:p>
    <w:p w14:paraId="4F761C8C" w14:textId="2A8154CB" w:rsidR="00440F9E" w:rsidRPr="009F63B9" w:rsidRDefault="00413185" w:rsidP="001474DD">
      <w:pPr>
        <w:rPr>
          <w:lang w:val="en-GB"/>
        </w:rPr>
      </w:pPr>
      <w:r w:rsidRPr="009F63B9">
        <w:rPr>
          <w:lang w:val="en-GB"/>
        </w:rPr>
        <w:t xml:space="preserve">The </w:t>
      </w:r>
      <w:hyperlink r:id="rId46" w:history="1">
        <w:r w:rsidRPr="009F63B9">
          <w:rPr>
            <w:rStyle w:val="Hyperlink"/>
            <w:lang w:val="en-GB"/>
          </w:rPr>
          <w:t>Social Welfare Information System</w:t>
        </w:r>
      </w:hyperlink>
      <w:r w:rsidRPr="009F63B9">
        <w:rPr>
          <w:lang w:val="en-GB"/>
        </w:rPr>
        <w:t xml:space="preserve"> (SWIS) is recogni</w:t>
      </w:r>
      <w:r w:rsidR="001474DD" w:rsidRPr="009F63B9">
        <w:rPr>
          <w:lang w:val="en-GB"/>
        </w:rPr>
        <w:t>s</w:t>
      </w:r>
      <w:r w:rsidRPr="009F63B9">
        <w:rPr>
          <w:lang w:val="en-GB"/>
        </w:rPr>
        <w:t xml:space="preserve">ed by the </w:t>
      </w:r>
      <w:hyperlink r:id="rId47" w:history="1">
        <w:r w:rsidRPr="009F63B9">
          <w:rPr>
            <w:rStyle w:val="Hyperlink"/>
            <w:lang w:val="en-GB"/>
          </w:rPr>
          <w:t>Strategy for Development of the Social and Child Protection Systems</w:t>
        </w:r>
      </w:hyperlink>
      <w:r w:rsidRPr="009F63B9">
        <w:rPr>
          <w:lang w:val="en-GB"/>
        </w:rPr>
        <w:t>, for the period from 2018 to 2022.</w:t>
      </w:r>
    </w:p>
    <w:p w14:paraId="01320C8B" w14:textId="088B288A" w:rsidR="00413185" w:rsidRPr="009F63B9" w:rsidRDefault="009153B1" w:rsidP="0048108C">
      <w:pPr>
        <w:rPr>
          <w:lang w:val="en-GB"/>
        </w:rPr>
      </w:pPr>
      <w:r w:rsidRPr="009F63B9">
        <w:rPr>
          <w:lang w:val="en-GB"/>
        </w:rPr>
        <w:t xml:space="preserve">The </w:t>
      </w:r>
      <w:r w:rsidR="00B76892" w:rsidRPr="009F63B9">
        <w:rPr>
          <w:lang w:val="en-GB"/>
        </w:rPr>
        <w:t>SWIS project is a backbone of the social welfare reform process as it enforces the social welfare reform by development of a more efficient, effective and just system of social protection and quality serv</w:t>
      </w:r>
      <w:r w:rsidR="00506219" w:rsidRPr="009F63B9">
        <w:rPr>
          <w:lang w:val="en-GB"/>
        </w:rPr>
        <w:t>ice for the poor and vulnerable</w:t>
      </w:r>
      <w:r w:rsidR="00B76892" w:rsidRPr="009F63B9">
        <w:rPr>
          <w:lang w:val="en-GB"/>
        </w:rPr>
        <w:t>.</w:t>
      </w:r>
    </w:p>
    <w:p w14:paraId="449D9B25" w14:textId="5E61C33A" w:rsidR="00C736B2" w:rsidRPr="009F63B9" w:rsidRDefault="00440F9E" w:rsidP="00C736B2">
      <w:pPr>
        <w:pStyle w:val="Subtitle"/>
        <w:rPr>
          <w:lang w:val="en-GB"/>
        </w:rPr>
      </w:pPr>
      <w:r w:rsidRPr="009F63B9">
        <w:rPr>
          <w:lang w:val="en-GB"/>
        </w:rPr>
        <w:t>I</w:t>
      </w:r>
      <w:r w:rsidR="00C736B2" w:rsidRPr="009F63B9">
        <w:rPr>
          <w:lang w:val="en-GB"/>
        </w:rPr>
        <w:t>nformation-</w:t>
      </w:r>
      <w:r w:rsidRPr="009F63B9">
        <w:rPr>
          <w:lang w:val="en-GB"/>
        </w:rPr>
        <w:t>Communication T</w:t>
      </w:r>
      <w:r w:rsidR="006D2FEE" w:rsidRPr="009F63B9">
        <w:rPr>
          <w:lang w:val="en-GB"/>
        </w:rPr>
        <w:t>e</w:t>
      </w:r>
      <w:r w:rsidR="00F34091" w:rsidRPr="009F63B9">
        <w:rPr>
          <w:lang w:val="en-GB"/>
        </w:rPr>
        <w:t>c</w:t>
      </w:r>
      <w:r w:rsidR="006D2FEE" w:rsidRPr="009F63B9">
        <w:rPr>
          <w:lang w:val="en-GB"/>
        </w:rPr>
        <w:t xml:space="preserve">hnology </w:t>
      </w:r>
      <w:r w:rsidR="00C736B2" w:rsidRPr="009F63B9">
        <w:rPr>
          <w:lang w:val="en-GB"/>
        </w:rPr>
        <w:t xml:space="preserve">Strategy for </w:t>
      </w:r>
      <w:r w:rsidR="006D2FEE" w:rsidRPr="009F63B9">
        <w:rPr>
          <w:lang w:val="en-GB"/>
        </w:rPr>
        <w:t>Ju</w:t>
      </w:r>
      <w:r w:rsidR="00C736B2" w:rsidRPr="009F63B9">
        <w:rPr>
          <w:lang w:val="en-GB"/>
        </w:rPr>
        <w:t>stice S</w:t>
      </w:r>
      <w:r w:rsidR="00F34091" w:rsidRPr="009F63B9">
        <w:rPr>
          <w:lang w:val="en-GB"/>
        </w:rPr>
        <w:t>y</w:t>
      </w:r>
      <w:r w:rsidR="00C736B2" w:rsidRPr="009F63B9">
        <w:rPr>
          <w:lang w:val="en-GB"/>
        </w:rPr>
        <w:t>stem</w:t>
      </w:r>
      <w:r w:rsidRPr="009F63B9">
        <w:rPr>
          <w:lang w:val="en-GB"/>
        </w:rPr>
        <w:t xml:space="preserve"> </w:t>
      </w:r>
    </w:p>
    <w:p w14:paraId="6D55A2BF" w14:textId="389CDCBA" w:rsidR="00F34091" w:rsidRPr="009F63B9" w:rsidRDefault="00EF285B" w:rsidP="00F34091">
      <w:pPr>
        <w:rPr>
          <w:lang w:val="en-GB"/>
        </w:rPr>
      </w:pPr>
      <w:r w:rsidRPr="009F63B9">
        <w:rPr>
          <w:lang w:val="en-GB"/>
        </w:rPr>
        <w:t xml:space="preserve">The adoption of the </w:t>
      </w:r>
      <w:hyperlink r:id="rId48" w:history="1">
        <w:r w:rsidRPr="009F63B9">
          <w:rPr>
            <w:rStyle w:val="Hyperlink"/>
            <w:lang w:val="en-GB"/>
          </w:rPr>
          <w:t>Information-Communication Tech</w:t>
        </w:r>
        <w:r w:rsidR="00CE2DBC" w:rsidRPr="009F63B9">
          <w:rPr>
            <w:rStyle w:val="Hyperlink"/>
            <w:lang w:val="en-GB"/>
          </w:rPr>
          <w:t>nologies Strategy for Justice Sy</w:t>
        </w:r>
        <w:r w:rsidRPr="009F63B9">
          <w:rPr>
            <w:rStyle w:val="Hyperlink"/>
            <w:lang w:val="en-GB"/>
          </w:rPr>
          <w:t>stem</w:t>
        </w:r>
      </w:hyperlink>
      <w:r w:rsidRPr="009F63B9">
        <w:rPr>
          <w:lang w:val="en-GB"/>
        </w:rPr>
        <w:t xml:space="preserve"> for the period 2016-2020 </w:t>
      </w:r>
      <w:r w:rsidR="00F95377" w:rsidRPr="009F63B9">
        <w:rPr>
          <w:lang w:val="en-GB"/>
        </w:rPr>
        <w:t>has prepared the national j</w:t>
      </w:r>
      <w:r w:rsidRPr="009F63B9">
        <w:rPr>
          <w:lang w:val="en-GB"/>
        </w:rPr>
        <w:t xml:space="preserve">ustice </w:t>
      </w:r>
      <w:r w:rsidR="000D436E" w:rsidRPr="009F63B9">
        <w:rPr>
          <w:lang w:val="en-GB"/>
        </w:rPr>
        <w:t>s</w:t>
      </w:r>
      <w:r w:rsidRPr="009F63B9">
        <w:rPr>
          <w:lang w:val="en-GB"/>
        </w:rPr>
        <w:t xml:space="preserve">ystem for new challenges in accordance with European standards and values. </w:t>
      </w:r>
      <w:r w:rsidR="00F95377" w:rsidRPr="009F63B9">
        <w:rPr>
          <w:lang w:val="en-GB"/>
        </w:rPr>
        <w:t>In particular</w:t>
      </w:r>
      <w:r w:rsidRPr="009F63B9">
        <w:rPr>
          <w:lang w:val="en-GB"/>
        </w:rPr>
        <w:t>, the Justice Information System has been recogni</w:t>
      </w:r>
      <w:r w:rsidR="0048108C" w:rsidRPr="009F63B9">
        <w:rPr>
          <w:lang w:val="en-GB"/>
        </w:rPr>
        <w:t>s</w:t>
      </w:r>
      <w:r w:rsidRPr="009F63B9">
        <w:rPr>
          <w:lang w:val="en-GB"/>
        </w:rPr>
        <w:t>ed as a system of special importance for Montenegrin society and the progress of Montenegro on the path of Europea</w:t>
      </w:r>
      <w:r w:rsidR="00C94F04" w:rsidRPr="009F63B9">
        <w:rPr>
          <w:lang w:val="en-GB"/>
        </w:rPr>
        <w:t xml:space="preserve">n integration. </w:t>
      </w:r>
      <w:r w:rsidR="00F95377" w:rsidRPr="009F63B9">
        <w:rPr>
          <w:lang w:val="en-GB"/>
        </w:rPr>
        <w:t>This</w:t>
      </w:r>
      <w:r w:rsidR="00C94F04" w:rsidRPr="009F63B9">
        <w:rPr>
          <w:lang w:val="en-GB"/>
        </w:rPr>
        <w:t xml:space="preserve"> S</w:t>
      </w:r>
      <w:r w:rsidRPr="009F63B9">
        <w:rPr>
          <w:lang w:val="en-GB"/>
        </w:rPr>
        <w:t>trategy should ensure the continuity</w:t>
      </w:r>
      <w:r w:rsidR="00C94F04" w:rsidRPr="009F63B9">
        <w:rPr>
          <w:lang w:val="en-GB"/>
        </w:rPr>
        <w:t xml:space="preserve"> and expansion of the scope of Information</w:t>
      </w:r>
      <w:r w:rsidR="0048108C" w:rsidRPr="009F63B9">
        <w:rPr>
          <w:lang w:val="en-GB"/>
        </w:rPr>
        <w:t xml:space="preserve"> </w:t>
      </w:r>
      <w:r w:rsidR="00C94F04" w:rsidRPr="009F63B9">
        <w:rPr>
          <w:lang w:val="en-GB"/>
        </w:rPr>
        <w:t>Communication T</w:t>
      </w:r>
      <w:r w:rsidRPr="009F63B9">
        <w:rPr>
          <w:lang w:val="en-GB"/>
        </w:rPr>
        <w:t>echnologies, through the established and u</w:t>
      </w:r>
      <w:r w:rsidR="007D5C06" w:rsidRPr="009F63B9">
        <w:rPr>
          <w:lang w:val="en-GB"/>
        </w:rPr>
        <w:t xml:space="preserve">ser-oriented needs of a single </w:t>
      </w:r>
      <w:r w:rsidR="00F95377" w:rsidRPr="009F63B9">
        <w:rPr>
          <w:lang w:val="en-GB"/>
        </w:rPr>
        <w:t>j</w:t>
      </w:r>
      <w:r w:rsidR="007D5C06" w:rsidRPr="009F63B9">
        <w:rPr>
          <w:lang w:val="en-GB"/>
        </w:rPr>
        <w:t xml:space="preserve">ustice </w:t>
      </w:r>
      <w:r w:rsidR="00F95377" w:rsidRPr="009F63B9">
        <w:rPr>
          <w:lang w:val="en-GB"/>
        </w:rPr>
        <w:t>s</w:t>
      </w:r>
      <w:r w:rsidRPr="009F63B9">
        <w:rPr>
          <w:lang w:val="en-GB"/>
        </w:rPr>
        <w:t>ystem.</w:t>
      </w:r>
    </w:p>
    <w:p w14:paraId="3C4E2C2E" w14:textId="427D62DE" w:rsidR="003730DF" w:rsidRPr="009F63B9" w:rsidRDefault="003730DF" w:rsidP="009F63B9">
      <w:pPr>
        <w:pStyle w:val="Heading2"/>
        <w:rPr>
          <w:lang w:val="en-GB"/>
        </w:rPr>
      </w:pPr>
      <w:r w:rsidRPr="009F63B9">
        <w:rPr>
          <w:lang w:val="en-GB"/>
        </w:rPr>
        <w:lastRenderedPageBreak/>
        <w:t>Interoperability</w:t>
      </w:r>
      <w:bookmarkEnd w:id="24"/>
    </w:p>
    <w:p w14:paraId="3CBB38EE" w14:textId="4964B851" w:rsidR="00F34091" w:rsidRPr="009F63B9" w:rsidRDefault="0048108C" w:rsidP="009F63B9">
      <w:pPr>
        <w:pStyle w:val="Subtitle"/>
        <w:keepNext/>
        <w:rPr>
          <w:lang w:val="en-GB"/>
        </w:rPr>
      </w:pPr>
      <w:bookmarkStart w:id="25" w:name="_Toc1474960"/>
      <w:r w:rsidRPr="009F63B9">
        <w:rPr>
          <w:lang w:val="en-GB"/>
        </w:rPr>
        <w:t>National Interoperability Framework</w:t>
      </w:r>
    </w:p>
    <w:p w14:paraId="7583E583" w14:textId="2F9FD137" w:rsidR="00DB67EF" w:rsidRPr="009F63B9" w:rsidRDefault="00DB67EF" w:rsidP="009F63B9">
      <w:pPr>
        <w:keepNext/>
        <w:rPr>
          <w:lang w:val="en-GB"/>
        </w:rPr>
      </w:pPr>
      <w:r w:rsidRPr="009F63B9">
        <w:rPr>
          <w:lang w:val="en-GB"/>
        </w:rPr>
        <w:t>The National Interoperability Framework</w:t>
      </w:r>
      <w:r w:rsidR="001A53EF">
        <w:rPr>
          <w:lang w:val="en-GB"/>
        </w:rPr>
        <w:t xml:space="preserve"> was</w:t>
      </w:r>
      <w:r w:rsidRPr="009F63B9">
        <w:rPr>
          <w:lang w:val="en-GB"/>
        </w:rPr>
        <w:t xml:space="preserve"> </w:t>
      </w:r>
      <w:r w:rsidR="00F95377" w:rsidRPr="009F63B9">
        <w:rPr>
          <w:lang w:val="en-GB"/>
        </w:rPr>
        <w:t xml:space="preserve">enacted </w:t>
      </w:r>
      <w:r w:rsidRPr="009F63B9">
        <w:rPr>
          <w:lang w:val="en-GB"/>
        </w:rPr>
        <w:t>in 2013</w:t>
      </w:r>
      <w:r w:rsidR="001A53EF">
        <w:rPr>
          <w:lang w:val="en-GB"/>
        </w:rPr>
        <w:t>.</w:t>
      </w:r>
    </w:p>
    <w:p w14:paraId="6008D7BC" w14:textId="5D91F52B" w:rsidR="00014749" w:rsidRPr="009F63B9" w:rsidRDefault="00014749" w:rsidP="009F63B9">
      <w:pPr>
        <w:pStyle w:val="BodyText"/>
        <w:keepNext/>
        <w:spacing w:after="0"/>
        <w:rPr>
          <w:lang w:val="en-GB"/>
        </w:rPr>
      </w:pPr>
      <w:r w:rsidRPr="009F63B9">
        <w:rPr>
          <w:lang w:val="en-GB"/>
        </w:rPr>
        <w:t>By adopting the National Interoperability Framework as a strategic document of the public administration to support the implementation of interoperability, the Government of Montenegro defined the rules and methods</w:t>
      </w:r>
      <w:r w:rsidR="0077149A" w:rsidRPr="009F63B9">
        <w:rPr>
          <w:lang w:val="en-GB"/>
        </w:rPr>
        <w:t xml:space="preserve"> </w:t>
      </w:r>
      <w:r w:rsidRPr="009F63B9">
        <w:rPr>
          <w:lang w:val="en-GB"/>
        </w:rPr>
        <w:t xml:space="preserve">establishing interoperability in Montenegro. In this way, the basis </w:t>
      </w:r>
      <w:r w:rsidR="00702C51" w:rsidRPr="009F63B9">
        <w:rPr>
          <w:lang w:val="en-GB"/>
        </w:rPr>
        <w:t>was</w:t>
      </w:r>
      <w:r w:rsidRPr="009F63B9">
        <w:rPr>
          <w:lang w:val="en-GB"/>
        </w:rPr>
        <w:t xml:space="preserve"> created to harmoni</w:t>
      </w:r>
      <w:r w:rsidR="00702C51" w:rsidRPr="009F63B9">
        <w:rPr>
          <w:lang w:val="en-GB"/>
        </w:rPr>
        <w:t>s</w:t>
      </w:r>
      <w:r w:rsidRPr="009F63B9">
        <w:rPr>
          <w:lang w:val="en-GB"/>
        </w:rPr>
        <w:t>e business processes to respect the European dimension of the provision of public services, security policies, privacy and storing electronic records, without imposing specific technological solutions.</w:t>
      </w:r>
    </w:p>
    <w:p w14:paraId="6B0119EA" w14:textId="2129F4C9" w:rsidR="004479BC" w:rsidRPr="009F63B9" w:rsidRDefault="004479BC" w:rsidP="004479BC">
      <w:pPr>
        <w:rPr>
          <w:lang w:val="en-GB"/>
        </w:rPr>
      </w:pPr>
      <w:r w:rsidRPr="009F63B9">
        <w:rPr>
          <w:lang w:val="en-GB"/>
        </w:rPr>
        <w:t xml:space="preserve">The </w:t>
      </w:r>
      <w:hyperlink r:id="rId49" w:history="1">
        <w:r w:rsidRPr="009F63B9">
          <w:rPr>
            <w:rStyle w:val="Hyperlink"/>
            <w:lang w:val="en-GB"/>
          </w:rPr>
          <w:t>Ministry of Labo</w:t>
        </w:r>
        <w:r w:rsidR="001A53EF">
          <w:rPr>
            <w:rStyle w:val="Hyperlink"/>
            <w:lang w:val="en-GB"/>
          </w:rPr>
          <w:t>u</w:t>
        </w:r>
        <w:r w:rsidRPr="009F63B9">
          <w:rPr>
            <w:rStyle w:val="Hyperlink"/>
            <w:lang w:val="en-GB"/>
          </w:rPr>
          <w:t>r and Social Welfare</w:t>
        </w:r>
      </w:hyperlink>
      <w:r w:rsidRPr="009F63B9">
        <w:rPr>
          <w:lang w:val="en-GB"/>
        </w:rPr>
        <w:t xml:space="preserve"> uses the </w:t>
      </w:r>
      <w:r w:rsidR="00F460B8" w:rsidRPr="009F63B9">
        <w:rPr>
          <w:lang w:val="en-GB"/>
        </w:rPr>
        <w:t>Social Card-</w:t>
      </w:r>
      <w:r w:rsidR="00830A65" w:rsidRPr="009F63B9">
        <w:rPr>
          <w:lang w:val="en-GB"/>
        </w:rPr>
        <w:t>Social Wel</w:t>
      </w:r>
      <w:r w:rsidR="00F460B8" w:rsidRPr="009F63B9">
        <w:rPr>
          <w:lang w:val="en-GB"/>
        </w:rPr>
        <w:t>fare Information System (SWIS)</w:t>
      </w:r>
      <w:r w:rsidRPr="009F63B9">
        <w:rPr>
          <w:lang w:val="en-GB"/>
        </w:rPr>
        <w:t xml:space="preserve"> which </w:t>
      </w:r>
      <w:r w:rsidR="00B40CEE" w:rsidRPr="009F63B9">
        <w:rPr>
          <w:lang w:val="en-GB"/>
        </w:rPr>
        <w:t xml:space="preserve">maintains interoperability with </w:t>
      </w:r>
      <w:r w:rsidR="00702C51" w:rsidRPr="009F63B9">
        <w:rPr>
          <w:lang w:val="en-GB"/>
        </w:rPr>
        <w:t>nine</w:t>
      </w:r>
      <w:r w:rsidR="00B40CEE" w:rsidRPr="009F63B9">
        <w:rPr>
          <w:lang w:val="en-GB"/>
        </w:rPr>
        <w:t xml:space="preserve"> national institutions.</w:t>
      </w:r>
    </w:p>
    <w:p w14:paraId="244C08D7" w14:textId="000CB572" w:rsidR="00B40CEE" w:rsidRPr="009F63B9" w:rsidRDefault="00B40CEE" w:rsidP="004479BC">
      <w:pPr>
        <w:rPr>
          <w:lang w:val="en-GB"/>
        </w:rPr>
      </w:pPr>
      <w:r w:rsidRPr="009F63B9">
        <w:rPr>
          <w:lang w:val="en-GB"/>
        </w:rPr>
        <w:t>The information system includes all business processes in the cent</w:t>
      </w:r>
      <w:r w:rsidR="00B24389" w:rsidRPr="009F63B9">
        <w:rPr>
          <w:lang w:val="en-GB"/>
        </w:rPr>
        <w:t>r</w:t>
      </w:r>
      <w:r w:rsidRPr="009F63B9">
        <w:rPr>
          <w:lang w:val="en-GB"/>
        </w:rPr>
        <w:t>es: case management, social transfers/applications for benefits, processing, approval, monitoring and auditing, calculations, payments, new system of record keeping, improved monitoring and management, reporting, and, last but not least, the system provides real-time data for policy</w:t>
      </w:r>
      <w:r w:rsidR="002D6DBD" w:rsidRPr="009F63B9">
        <w:rPr>
          <w:lang w:val="en-GB"/>
        </w:rPr>
        <w:t xml:space="preserve"> and</w:t>
      </w:r>
      <w:r w:rsidRPr="009F63B9">
        <w:rPr>
          <w:lang w:val="en-GB"/>
        </w:rPr>
        <w:t xml:space="preserve"> evidence-based policies. Furthermore, through the interoperability module, the Cent</w:t>
      </w:r>
      <w:r w:rsidR="002D6DBD" w:rsidRPr="009F63B9">
        <w:rPr>
          <w:lang w:val="en-GB"/>
        </w:rPr>
        <w:t>r</w:t>
      </w:r>
      <w:r w:rsidRPr="009F63B9">
        <w:rPr>
          <w:lang w:val="en-GB"/>
        </w:rPr>
        <w:t>e for Social Work becomes a one-stop shop where all documents are submitted for determining the acceptability of social benefits</w:t>
      </w:r>
      <w:r w:rsidR="00702C51" w:rsidRPr="009F63B9">
        <w:rPr>
          <w:lang w:val="en-GB"/>
        </w:rPr>
        <w:t xml:space="preserve">. </w:t>
      </w:r>
      <w:r w:rsidRPr="009F63B9">
        <w:rPr>
          <w:lang w:val="en-GB"/>
        </w:rPr>
        <w:t xml:space="preserve"> </w:t>
      </w:r>
      <w:r w:rsidR="00702C51" w:rsidRPr="009F63B9">
        <w:rPr>
          <w:lang w:val="en-GB"/>
        </w:rPr>
        <w:t>T</w:t>
      </w:r>
      <w:r w:rsidRPr="009F63B9">
        <w:rPr>
          <w:lang w:val="en-GB"/>
        </w:rPr>
        <w:t xml:space="preserve">he system generates the so-called </w:t>
      </w:r>
      <w:r w:rsidR="001A53EF">
        <w:rPr>
          <w:lang w:val="en-GB"/>
        </w:rPr>
        <w:t>eS</w:t>
      </w:r>
      <w:r w:rsidRPr="009F63B9">
        <w:rPr>
          <w:lang w:val="en-GB"/>
        </w:rPr>
        <w:t>ocial cards (property, social, employment status) of individual/family social profiles.</w:t>
      </w:r>
    </w:p>
    <w:p w14:paraId="13FBEA10" w14:textId="3DC5211B" w:rsidR="004479BC" w:rsidRPr="009F63B9" w:rsidRDefault="004479BC" w:rsidP="004479BC">
      <w:pPr>
        <w:rPr>
          <w:lang w:val="en-GB"/>
        </w:rPr>
      </w:pPr>
      <w:r w:rsidRPr="009F63B9">
        <w:rPr>
          <w:lang w:val="en-GB"/>
        </w:rPr>
        <w:t xml:space="preserve">In this way, it is easier for users to </w:t>
      </w:r>
      <w:r w:rsidR="00DE1C6E" w:rsidRPr="009F63B9">
        <w:rPr>
          <w:lang w:val="en-GB"/>
        </w:rPr>
        <w:t>learn</w:t>
      </w:r>
      <w:r w:rsidRPr="009F63B9">
        <w:rPr>
          <w:lang w:val="en-GB"/>
        </w:rPr>
        <w:t xml:space="preserve"> their rights and reduce their costs related to the collection of a large number of supporting documents in paper form.</w:t>
      </w:r>
    </w:p>
    <w:p w14:paraId="424F2601" w14:textId="4E93F082" w:rsidR="004479BC" w:rsidRPr="009F63B9" w:rsidRDefault="004479BC" w:rsidP="004479BC">
      <w:pPr>
        <w:rPr>
          <w:lang w:val="en-GB"/>
        </w:rPr>
      </w:pPr>
      <w:r w:rsidRPr="009F63B9">
        <w:rPr>
          <w:lang w:val="en-GB"/>
        </w:rPr>
        <w:t>Also, the quality and efficiency of the work of the Cent</w:t>
      </w:r>
      <w:r w:rsidR="00DE1C6E" w:rsidRPr="009F63B9">
        <w:rPr>
          <w:lang w:val="en-GB"/>
        </w:rPr>
        <w:t>r</w:t>
      </w:r>
      <w:r w:rsidRPr="009F63B9">
        <w:rPr>
          <w:lang w:val="en-GB"/>
        </w:rPr>
        <w:t>es for Social Work has been increased by directly downloading data from the information systems of other institutions.</w:t>
      </w:r>
    </w:p>
    <w:p w14:paraId="7D9D9F07" w14:textId="77777777" w:rsidR="00D60502" w:rsidRPr="009F63B9" w:rsidRDefault="00D60502" w:rsidP="00D60502">
      <w:pPr>
        <w:pStyle w:val="Subtitle"/>
        <w:rPr>
          <w:lang w:val="en-GB"/>
        </w:rPr>
      </w:pPr>
      <w:r w:rsidRPr="009F63B9">
        <w:rPr>
          <w:lang w:val="en-GB"/>
        </w:rPr>
        <w:t>Framework for Interoperability of the Montenegrin Health System</w:t>
      </w:r>
    </w:p>
    <w:p w14:paraId="47D0090A" w14:textId="7E1C5AF9" w:rsidR="00C911A7" w:rsidRPr="009F63B9" w:rsidRDefault="00C911A7" w:rsidP="00C911A7">
      <w:pPr>
        <w:rPr>
          <w:lang w:val="en-GB"/>
        </w:rPr>
      </w:pPr>
      <w:r w:rsidRPr="009F63B9">
        <w:rPr>
          <w:lang w:val="en-GB"/>
        </w:rPr>
        <w:t xml:space="preserve">Although the provision of public services in almost all cases include data exchange between information systems, interoperability is a wider concept </w:t>
      </w:r>
      <w:r w:rsidR="00702C51" w:rsidRPr="009F63B9">
        <w:rPr>
          <w:lang w:val="en-GB"/>
        </w:rPr>
        <w:t>that</w:t>
      </w:r>
      <w:r w:rsidRPr="009F63B9">
        <w:rPr>
          <w:lang w:val="en-GB"/>
        </w:rPr>
        <w:t xml:space="preserve"> includes the possibility of organizing joint work on commonly useful and commonly agreed goals. Interoperability is also a prerequisite and mitigating factor for efficient provision of public services, which addresses the need for:</w:t>
      </w:r>
    </w:p>
    <w:p w14:paraId="12F7B268" w14:textId="631CF2AD" w:rsidR="00C911A7" w:rsidRPr="009F63B9" w:rsidRDefault="0065432F" w:rsidP="006F648F">
      <w:pPr>
        <w:pStyle w:val="ListParagraph"/>
      </w:pPr>
      <w:r w:rsidRPr="009F63B9">
        <w:t>Cooperation between public administration institutions;</w:t>
      </w:r>
    </w:p>
    <w:p w14:paraId="4383F73A" w14:textId="7D7A22C1" w:rsidR="00C911A7" w:rsidRPr="009F63B9" w:rsidRDefault="0065432F" w:rsidP="006F648F">
      <w:pPr>
        <w:pStyle w:val="ListParagraph"/>
      </w:pPr>
      <w:r w:rsidRPr="009F63B9">
        <w:t>Exchange of information to meet legal requirements;</w:t>
      </w:r>
    </w:p>
    <w:p w14:paraId="03FF26A4" w14:textId="0D32BCDF" w:rsidR="00C911A7" w:rsidRPr="009F63B9" w:rsidRDefault="0065432F" w:rsidP="006F648F">
      <w:pPr>
        <w:pStyle w:val="ListParagraph"/>
      </w:pPr>
      <w:r w:rsidRPr="009F63B9">
        <w:t>Exchange and re-use of information to increase administrat</w:t>
      </w:r>
      <w:r w:rsidR="00C911A7" w:rsidRPr="009F63B9">
        <w:t>ive efficiency and</w:t>
      </w:r>
      <w:r w:rsidRPr="009F63B9">
        <w:t xml:space="preserve"> </w:t>
      </w:r>
      <w:r w:rsidR="00C911A7" w:rsidRPr="009F63B9">
        <w:t>reduc</w:t>
      </w:r>
      <w:r w:rsidR="00702C51" w:rsidRPr="009F63B9">
        <w:t>e</w:t>
      </w:r>
      <w:r w:rsidR="00C911A7" w:rsidRPr="009F63B9">
        <w:t xml:space="preserve"> administrative burdens on citizens and businesses;</w:t>
      </w:r>
      <w:r w:rsidR="00F95D52" w:rsidRPr="009F63B9">
        <w:t xml:space="preserve"> </w:t>
      </w:r>
    </w:p>
    <w:p w14:paraId="5B307B25" w14:textId="0381C706" w:rsidR="00C911A7" w:rsidRPr="009F63B9" w:rsidRDefault="0065432F" w:rsidP="006F648F">
      <w:pPr>
        <w:pStyle w:val="ListParagraph"/>
      </w:pPr>
      <w:r w:rsidRPr="009F63B9">
        <w:t>Better provision of public services to citizens and businesses on a one-on-one</w:t>
      </w:r>
      <w:r w:rsidR="00F95D52" w:rsidRPr="009F63B9">
        <w:t xml:space="preserve"> </w:t>
      </w:r>
      <w:r w:rsidR="00C911A7" w:rsidRPr="009F63B9">
        <w:t>principle</w:t>
      </w:r>
      <w:r w:rsidR="00F95D52" w:rsidRPr="009F63B9">
        <w:t xml:space="preserve"> </w:t>
      </w:r>
      <w:r w:rsidR="00C911A7" w:rsidRPr="009F63B9">
        <w:t>place (one-stop government);</w:t>
      </w:r>
    </w:p>
    <w:p w14:paraId="59162C9D" w14:textId="0F0B55C2" w:rsidR="00C911A7" w:rsidRPr="009F63B9" w:rsidRDefault="00C911A7" w:rsidP="006F648F">
      <w:pPr>
        <w:pStyle w:val="ListParagraph"/>
      </w:pPr>
      <w:r w:rsidRPr="009F63B9">
        <w:t>Reducing costs for public administrations, businesses and citizens through effective</w:t>
      </w:r>
      <w:r w:rsidR="00F95D52" w:rsidRPr="009F63B9">
        <w:t xml:space="preserve"> </w:t>
      </w:r>
      <w:r w:rsidRPr="009F63B9">
        <w:t>and effective</w:t>
      </w:r>
      <w:r w:rsidR="00F95D52" w:rsidRPr="009F63B9">
        <w:t xml:space="preserve"> </w:t>
      </w:r>
      <w:r w:rsidRPr="009F63B9">
        <w:t>provision of public services.</w:t>
      </w:r>
    </w:p>
    <w:p w14:paraId="38E1E111" w14:textId="0F2AB1F5" w:rsidR="00D60502" w:rsidRPr="009F63B9" w:rsidRDefault="00C911A7" w:rsidP="00C911A7">
      <w:pPr>
        <w:rPr>
          <w:lang w:val="en-GB"/>
        </w:rPr>
      </w:pPr>
      <w:r w:rsidRPr="009F63B9">
        <w:rPr>
          <w:lang w:val="en-GB"/>
        </w:rPr>
        <w:t xml:space="preserve">The ultimate goal of </w:t>
      </w:r>
      <w:hyperlink r:id="rId50" w:history="1">
        <w:r w:rsidRPr="009F63B9">
          <w:rPr>
            <w:rStyle w:val="Hyperlink"/>
            <w:lang w:val="en-GB"/>
          </w:rPr>
          <w:t>NOI</w:t>
        </w:r>
      </w:hyperlink>
      <w:r w:rsidRPr="009F63B9">
        <w:rPr>
          <w:lang w:val="en-GB"/>
        </w:rPr>
        <w:t xml:space="preserve"> is to establish a stable business and technological interoperability of the system in</w:t>
      </w:r>
      <w:r w:rsidR="0065432F" w:rsidRPr="009F63B9">
        <w:rPr>
          <w:lang w:val="en-GB"/>
        </w:rPr>
        <w:t xml:space="preserve"> </w:t>
      </w:r>
      <w:r w:rsidRPr="009F63B9">
        <w:rPr>
          <w:lang w:val="en-GB"/>
        </w:rPr>
        <w:t xml:space="preserve">public administration, in accordance with the principles of </w:t>
      </w:r>
      <w:r w:rsidR="00702C51" w:rsidRPr="009F63B9">
        <w:rPr>
          <w:lang w:val="en-GB"/>
        </w:rPr>
        <w:t xml:space="preserve">a </w:t>
      </w:r>
      <w:r w:rsidRPr="009F63B9">
        <w:rPr>
          <w:lang w:val="en-GB"/>
        </w:rPr>
        <w:t>user-oriented administration.</w:t>
      </w:r>
    </w:p>
    <w:p w14:paraId="670F795C" w14:textId="057D7443" w:rsidR="003730DF" w:rsidRPr="009F63B9" w:rsidRDefault="003730DF" w:rsidP="00FE4D60">
      <w:pPr>
        <w:pStyle w:val="Heading2"/>
        <w:rPr>
          <w:lang w:val="en-GB"/>
        </w:rPr>
      </w:pPr>
      <w:r w:rsidRPr="009F63B9">
        <w:rPr>
          <w:lang w:val="en-GB"/>
        </w:rPr>
        <w:t>Emerging technologies</w:t>
      </w:r>
      <w:bookmarkEnd w:id="25"/>
    </w:p>
    <w:p w14:paraId="097BCDCC" w14:textId="6A74E9D8" w:rsidR="00721310" w:rsidRPr="009F63B9" w:rsidRDefault="00721310" w:rsidP="00721310">
      <w:pPr>
        <w:pStyle w:val="Subtitle"/>
        <w:rPr>
          <w:lang w:val="en-GB"/>
        </w:rPr>
      </w:pPr>
      <w:r w:rsidRPr="009F63B9">
        <w:rPr>
          <w:lang w:val="en-GB"/>
        </w:rPr>
        <w:t>Strategy of Smart Speciali</w:t>
      </w:r>
      <w:r w:rsidR="003B0D6E" w:rsidRPr="009F63B9">
        <w:rPr>
          <w:lang w:val="en-GB"/>
        </w:rPr>
        <w:t>s</w:t>
      </w:r>
      <w:r w:rsidRPr="009F63B9">
        <w:rPr>
          <w:lang w:val="en-GB"/>
        </w:rPr>
        <w:t xml:space="preserve">ation for Montenegro </w:t>
      </w:r>
    </w:p>
    <w:p w14:paraId="0F8C5D3F" w14:textId="3F0294FC" w:rsidR="00721310" w:rsidRPr="009F63B9" w:rsidRDefault="00721310" w:rsidP="00DB1BF1">
      <w:pPr>
        <w:rPr>
          <w:lang w:val="en-GB"/>
        </w:rPr>
      </w:pPr>
      <w:r w:rsidRPr="009F63B9">
        <w:rPr>
          <w:lang w:val="en-GB"/>
        </w:rPr>
        <w:t xml:space="preserve">The </w:t>
      </w:r>
      <w:hyperlink r:id="rId51" w:history="1">
        <w:r w:rsidRPr="009F63B9">
          <w:rPr>
            <w:rStyle w:val="Hyperlink"/>
            <w:lang w:val="en-GB"/>
          </w:rPr>
          <w:t>Strategy of Smart Specialisation for Mont</w:t>
        </w:r>
        <w:r w:rsidR="004E6B37" w:rsidRPr="009F63B9">
          <w:rPr>
            <w:rStyle w:val="Hyperlink"/>
            <w:lang w:val="en-GB"/>
          </w:rPr>
          <w:t>enegro 2018-2024</w:t>
        </w:r>
      </w:hyperlink>
      <w:r w:rsidR="003B0D6E" w:rsidRPr="009F63B9">
        <w:rPr>
          <w:lang w:val="en-GB"/>
        </w:rPr>
        <w:t xml:space="preserve"> follows three key strategic directions:</w:t>
      </w:r>
    </w:p>
    <w:p w14:paraId="5A260955" w14:textId="4CDCA605" w:rsidR="003B0D6E" w:rsidRPr="009F63B9" w:rsidRDefault="003B0D6E" w:rsidP="006F648F">
      <w:pPr>
        <w:pStyle w:val="ListParagraph"/>
      </w:pPr>
      <w:r w:rsidRPr="009F63B9">
        <w:t>Healthier Montenegro.</w:t>
      </w:r>
    </w:p>
    <w:p w14:paraId="6E0E227D" w14:textId="47D9F990" w:rsidR="003B0D6E" w:rsidRPr="009F63B9" w:rsidRDefault="003B0D6E" w:rsidP="006F648F">
      <w:pPr>
        <w:pStyle w:val="ListParagraph"/>
      </w:pPr>
      <w:r w:rsidRPr="009F63B9">
        <w:t>Sustainable Montenegro.</w:t>
      </w:r>
    </w:p>
    <w:p w14:paraId="6F2C10D0" w14:textId="493CC57C" w:rsidR="003B0D6E" w:rsidRPr="009F63B9" w:rsidRDefault="003B0D6E" w:rsidP="006F648F">
      <w:pPr>
        <w:pStyle w:val="ListParagraph"/>
      </w:pPr>
      <w:r w:rsidRPr="009F63B9">
        <w:lastRenderedPageBreak/>
        <w:t>Modernised and digitised Montenegro.</w:t>
      </w:r>
    </w:p>
    <w:p w14:paraId="098AEE5C" w14:textId="7AE2F169" w:rsidR="00DB1BF1" w:rsidRPr="009F63B9" w:rsidRDefault="00DB1BF1" w:rsidP="0029090D">
      <w:pPr>
        <w:rPr>
          <w:lang w:val="en-GB"/>
        </w:rPr>
      </w:pPr>
      <w:r w:rsidRPr="009F63B9">
        <w:rPr>
          <w:lang w:val="en-GB"/>
        </w:rPr>
        <w:t>Modernised and digitised Montenegro should enable reaching the</w:t>
      </w:r>
      <w:r w:rsidR="0029090D" w:rsidRPr="009F63B9">
        <w:rPr>
          <w:lang w:val="en-GB"/>
        </w:rPr>
        <w:t xml:space="preserve"> </w:t>
      </w:r>
      <w:r w:rsidRPr="009F63B9">
        <w:rPr>
          <w:lang w:val="en-GB"/>
        </w:rPr>
        <w:t xml:space="preserve">standards of the EU that are related to Digital Agenda 2020, Single Digital Market Strategy and the new EU Industrial Policy Strategy. </w:t>
      </w:r>
      <w:r w:rsidR="00702C51" w:rsidRPr="009F63B9">
        <w:rPr>
          <w:lang w:val="en-GB"/>
        </w:rPr>
        <w:t>The d</w:t>
      </w:r>
      <w:r w:rsidRPr="009F63B9">
        <w:rPr>
          <w:lang w:val="en-GB"/>
        </w:rPr>
        <w:t xml:space="preserve">evelopment and application of ICT is of utmost importance for economic development. Reaching the standards and fulfilment of the goals will lead to </w:t>
      </w:r>
      <w:r w:rsidR="00702C51" w:rsidRPr="009F63B9">
        <w:rPr>
          <w:lang w:val="en-GB"/>
        </w:rPr>
        <w:t xml:space="preserve">the </w:t>
      </w:r>
      <w:r w:rsidRPr="009F63B9">
        <w:rPr>
          <w:lang w:val="en-GB"/>
        </w:rPr>
        <w:t xml:space="preserve">development of trade, better use of capital and strengthening national competitiveness. </w:t>
      </w:r>
      <w:r w:rsidR="00702C51" w:rsidRPr="009F63B9">
        <w:rPr>
          <w:lang w:val="en-GB"/>
        </w:rPr>
        <w:t>The i</w:t>
      </w:r>
      <w:r w:rsidRPr="009F63B9">
        <w:rPr>
          <w:lang w:val="en-GB"/>
        </w:rPr>
        <w:t xml:space="preserve">ntroduction of modern technologies and </w:t>
      </w:r>
      <w:r w:rsidR="00702C51" w:rsidRPr="009F63B9">
        <w:rPr>
          <w:lang w:val="en-GB"/>
        </w:rPr>
        <w:t xml:space="preserve">the </w:t>
      </w:r>
      <w:r w:rsidRPr="009F63B9">
        <w:rPr>
          <w:lang w:val="en-GB"/>
        </w:rPr>
        <w:t>utilisation of available raw materials in priority sectors will result in the placement of high-quality products on the market. The foundations of this direction are related to better infrastructure, e</w:t>
      </w:r>
      <w:r w:rsidR="001A53EF">
        <w:rPr>
          <w:lang w:val="en-GB"/>
        </w:rPr>
        <w:t>E</w:t>
      </w:r>
      <w:r w:rsidRPr="009F63B9">
        <w:rPr>
          <w:lang w:val="en-GB"/>
        </w:rPr>
        <w:t>conomy and information security. Fulfilment of this goal is also directly connected to all the priorities defined by the Smart Specialisation Strategy, which is why ICT has been defined as a horizontal sector that provides information and technology support to selected priorities.</w:t>
      </w:r>
    </w:p>
    <w:p w14:paraId="06F82DF0" w14:textId="34ED69B3" w:rsidR="003730DF" w:rsidRPr="009F63B9" w:rsidRDefault="00CC541D" w:rsidP="008F3F38">
      <w:pPr>
        <w:pStyle w:val="Heading1"/>
        <w:rPr>
          <w:lang w:val="en-GB"/>
        </w:rPr>
      </w:pPr>
      <w:r w:rsidRPr="009F63B9">
        <w:rPr>
          <w:lang w:val="en-GB"/>
        </w:rPr>
        <w:br w:type="page"/>
      </w:r>
      <w:bookmarkStart w:id="26" w:name="_Toc1474961"/>
      <w:r w:rsidR="003730DF" w:rsidRPr="009F63B9">
        <w:rPr>
          <w:lang w:val="en-GB"/>
        </w:rPr>
        <w:lastRenderedPageBreak/>
        <w:t>Digital Government Legislation</w:t>
      </w:r>
      <w:bookmarkEnd w:id="26"/>
    </w:p>
    <w:p w14:paraId="7A070156" w14:textId="77777777" w:rsidR="003730DF" w:rsidRPr="009F63B9" w:rsidRDefault="003730DF" w:rsidP="00FE4D60">
      <w:pPr>
        <w:pStyle w:val="Heading2"/>
        <w:rPr>
          <w:lang w:val="en-GB"/>
        </w:rPr>
      </w:pPr>
      <w:bookmarkStart w:id="27" w:name="_Toc1474962"/>
      <w:bookmarkStart w:id="28" w:name="_Hlk7703764"/>
      <w:r w:rsidRPr="009F63B9">
        <w:rPr>
          <w:lang w:val="en-GB"/>
        </w:rPr>
        <w:t>Specific legislation on digital government</w:t>
      </w:r>
      <w:bookmarkEnd w:id="27"/>
    </w:p>
    <w:p w14:paraId="69C55F95" w14:textId="532DD408" w:rsidR="00F94CEE" w:rsidRPr="009F63B9" w:rsidRDefault="00F94CEE" w:rsidP="00F94CEE">
      <w:pPr>
        <w:pStyle w:val="Subtitle"/>
        <w:rPr>
          <w:lang w:val="en-GB"/>
        </w:rPr>
      </w:pPr>
      <w:r w:rsidRPr="009F63B9">
        <w:rPr>
          <w:lang w:val="en-GB"/>
        </w:rPr>
        <w:t>Law on Electronic Government (</w:t>
      </w:r>
      <w:r w:rsidR="005526DE" w:rsidRPr="009F63B9">
        <w:rPr>
          <w:lang w:val="en-GB"/>
        </w:rPr>
        <w:t>2014</w:t>
      </w:r>
      <w:r w:rsidRPr="009F63B9">
        <w:rPr>
          <w:lang w:val="en-GB"/>
        </w:rPr>
        <w:t>)</w:t>
      </w:r>
    </w:p>
    <w:p w14:paraId="526C59D2" w14:textId="149299AF" w:rsidR="00FB0799" w:rsidRPr="009F63B9" w:rsidRDefault="002E1A19" w:rsidP="002E1A19">
      <w:pPr>
        <w:rPr>
          <w:lang w:val="en-GB"/>
        </w:rPr>
      </w:pPr>
      <w:r w:rsidRPr="009F63B9">
        <w:rPr>
          <w:lang w:val="en-GB"/>
        </w:rPr>
        <w:t>Th</w:t>
      </w:r>
      <w:r w:rsidR="005526DE" w:rsidRPr="009F63B9">
        <w:rPr>
          <w:lang w:val="en-GB"/>
        </w:rPr>
        <w:t>e</w:t>
      </w:r>
      <w:r w:rsidRPr="009F63B9">
        <w:rPr>
          <w:lang w:val="en-GB"/>
        </w:rPr>
        <w:t xml:space="preserve"> </w:t>
      </w:r>
      <w:hyperlink r:id="rId52" w:history="1">
        <w:r w:rsidR="005526DE" w:rsidRPr="009F63B9">
          <w:rPr>
            <w:rStyle w:val="Hyperlink"/>
            <w:lang w:val="en-GB"/>
          </w:rPr>
          <w:t>Law on Electronic Government</w:t>
        </w:r>
      </w:hyperlink>
      <w:r w:rsidR="005526DE" w:rsidRPr="009F63B9">
        <w:rPr>
          <w:lang w:val="en-GB"/>
        </w:rPr>
        <w:t xml:space="preserve"> (Official Gazette Montenegro</w:t>
      </w:r>
      <w:r w:rsidR="00F12FA5" w:rsidRPr="009F63B9">
        <w:rPr>
          <w:lang w:val="en-GB"/>
        </w:rPr>
        <w:t>,</w:t>
      </w:r>
      <w:r w:rsidR="005526DE" w:rsidRPr="009F63B9">
        <w:rPr>
          <w:lang w:val="en-GB"/>
        </w:rPr>
        <w:t xml:space="preserve"> No. 032/14) </w:t>
      </w:r>
      <w:r w:rsidRPr="009F63B9">
        <w:rPr>
          <w:lang w:val="en-GB"/>
        </w:rPr>
        <w:t>regulate</w:t>
      </w:r>
      <w:r w:rsidR="00702C51" w:rsidRPr="009F63B9">
        <w:rPr>
          <w:lang w:val="en-GB"/>
        </w:rPr>
        <w:t>s</w:t>
      </w:r>
      <w:r w:rsidRPr="009F63B9">
        <w:rPr>
          <w:lang w:val="en-GB"/>
        </w:rPr>
        <w:t xml:space="preserve"> state bodies, state administration bodies, local</w:t>
      </w:r>
      <w:r w:rsidR="007409DF" w:rsidRPr="009F63B9">
        <w:rPr>
          <w:lang w:val="en-GB"/>
        </w:rPr>
        <w:t xml:space="preserve"> self-governing</w:t>
      </w:r>
      <w:r w:rsidRPr="009F63B9">
        <w:rPr>
          <w:lang w:val="en-GB"/>
        </w:rPr>
        <w:t xml:space="preserve"> authorities, local government bodies, public services and legal entities performing public </w:t>
      </w:r>
      <w:r w:rsidR="007409DF" w:rsidRPr="009F63B9">
        <w:rPr>
          <w:lang w:val="en-GB"/>
        </w:rPr>
        <w:t>services</w:t>
      </w:r>
      <w:r w:rsidR="002C3BAF" w:rsidRPr="009F63B9">
        <w:rPr>
          <w:lang w:val="en-GB"/>
        </w:rPr>
        <w:t>.</w:t>
      </w:r>
      <w:r w:rsidR="007409DF" w:rsidRPr="009F63B9">
        <w:rPr>
          <w:lang w:val="en-GB"/>
        </w:rPr>
        <w:t xml:space="preserve"> </w:t>
      </w:r>
      <w:r w:rsidR="002C3BAF" w:rsidRPr="009F63B9">
        <w:rPr>
          <w:lang w:val="en-GB"/>
        </w:rPr>
        <w:t xml:space="preserve">To </w:t>
      </w:r>
      <w:r w:rsidRPr="009F63B9">
        <w:rPr>
          <w:lang w:val="en-GB"/>
        </w:rPr>
        <w:t>exercise their competences</w:t>
      </w:r>
      <w:r w:rsidR="002C3BAF" w:rsidRPr="009F63B9">
        <w:rPr>
          <w:lang w:val="en-GB"/>
        </w:rPr>
        <w:t>,</w:t>
      </w:r>
      <w:r w:rsidRPr="009F63B9">
        <w:rPr>
          <w:lang w:val="en-GB"/>
        </w:rPr>
        <w:t xml:space="preserve"> they communicate with citizens, companies, other legal entities</w:t>
      </w:r>
      <w:r w:rsidR="007409DF" w:rsidRPr="009F63B9">
        <w:rPr>
          <w:lang w:val="en-GB"/>
        </w:rPr>
        <w:t xml:space="preserve">, </w:t>
      </w:r>
      <w:r w:rsidRPr="009F63B9">
        <w:rPr>
          <w:lang w:val="en-GB"/>
        </w:rPr>
        <w:t>persons and entrepreneurs by electronic means and they process,</w:t>
      </w:r>
      <w:r w:rsidR="00C37D78" w:rsidRPr="009F63B9">
        <w:rPr>
          <w:lang w:val="en-GB"/>
        </w:rPr>
        <w:t xml:space="preserve"> </w:t>
      </w:r>
      <w:r w:rsidRPr="009F63B9">
        <w:rPr>
          <w:lang w:val="en-GB"/>
        </w:rPr>
        <w:t>exchange and publish information and information in electronic form.</w:t>
      </w:r>
    </w:p>
    <w:p w14:paraId="6D96E7CF" w14:textId="3C42477A" w:rsidR="008F3F38" w:rsidRPr="009F63B9" w:rsidRDefault="003730DF" w:rsidP="00703FA3">
      <w:pPr>
        <w:pStyle w:val="Heading2"/>
        <w:rPr>
          <w:lang w:val="en-GB"/>
        </w:rPr>
      </w:pPr>
      <w:bookmarkStart w:id="29" w:name="_Toc1474963"/>
      <w:r w:rsidRPr="009F63B9">
        <w:rPr>
          <w:lang w:val="en-GB"/>
        </w:rPr>
        <w:t>Key enablers</w:t>
      </w:r>
      <w:bookmarkEnd w:id="29"/>
    </w:p>
    <w:p w14:paraId="5147D161" w14:textId="77777777" w:rsidR="003730DF" w:rsidRPr="009F63B9" w:rsidRDefault="003730DF" w:rsidP="00FE4D60">
      <w:pPr>
        <w:pStyle w:val="Heading3"/>
        <w:rPr>
          <w:lang w:val="en-GB"/>
        </w:rPr>
      </w:pPr>
      <w:bookmarkStart w:id="30" w:name="_Toc1474964"/>
      <w:r w:rsidRPr="009F63B9">
        <w:rPr>
          <w:lang w:val="en-GB"/>
        </w:rPr>
        <w:t>Access to public information</w:t>
      </w:r>
      <w:bookmarkEnd w:id="30"/>
    </w:p>
    <w:p w14:paraId="2C728E03" w14:textId="7D0A84E8" w:rsidR="00ED701B" w:rsidRPr="009F63B9" w:rsidRDefault="003044D4" w:rsidP="003044D4">
      <w:pPr>
        <w:pStyle w:val="Subtitle"/>
        <w:rPr>
          <w:lang w:val="en-GB"/>
        </w:rPr>
      </w:pPr>
      <w:r w:rsidRPr="009F63B9">
        <w:rPr>
          <w:lang w:val="en-GB"/>
        </w:rPr>
        <w:t>The Electronic Document Act</w:t>
      </w:r>
      <w:r w:rsidR="00F12FA5" w:rsidRPr="009F63B9">
        <w:rPr>
          <w:lang w:val="en-GB"/>
        </w:rPr>
        <w:t xml:space="preserve"> </w:t>
      </w:r>
    </w:p>
    <w:p w14:paraId="1EB2ED4C" w14:textId="125A261D" w:rsidR="003044D4" w:rsidRPr="009F63B9" w:rsidRDefault="00153452" w:rsidP="00153452">
      <w:pPr>
        <w:rPr>
          <w:lang w:val="en-GB"/>
        </w:rPr>
      </w:pPr>
      <w:r w:rsidRPr="009F63B9">
        <w:rPr>
          <w:lang w:val="en-GB"/>
        </w:rPr>
        <w:t xml:space="preserve">The </w:t>
      </w:r>
      <w:hyperlink r:id="rId53" w:history="1">
        <w:r w:rsidRPr="009F63B9">
          <w:rPr>
            <w:rStyle w:val="Hyperlink"/>
            <w:lang w:val="en-GB"/>
          </w:rPr>
          <w:t>Electronic Document Act</w:t>
        </w:r>
      </w:hyperlink>
      <w:r w:rsidRPr="009F63B9">
        <w:rPr>
          <w:lang w:val="en-GB"/>
        </w:rPr>
        <w:t xml:space="preserve"> </w:t>
      </w:r>
      <w:r w:rsidR="003044D4" w:rsidRPr="009F63B9">
        <w:rPr>
          <w:lang w:val="en-GB"/>
        </w:rPr>
        <w:t>(Official Gazette Montenegro</w:t>
      </w:r>
      <w:r w:rsidR="00F12FA5" w:rsidRPr="009F63B9">
        <w:rPr>
          <w:lang w:val="en-GB"/>
        </w:rPr>
        <w:t>,</w:t>
      </w:r>
      <w:r w:rsidR="003044D4" w:rsidRPr="009F63B9">
        <w:rPr>
          <w:lang w:val="en-GB"/>
        </w:rPr>
        <w:t xml:space="preserve"> No</w:t>
      </w:r>
      <w:r w:rsidR="00ED701B" w:rsidRPr="009F63B9">
        <w:rPr>
          <w:lang w:val="en-GB"/>
        </w:rPr>
        <w:t>.</w:t>
      </w:r>
      <w:r w:rsidR="003044D4" w:rsidRPr="009F63B9">
        <w:rPr>
          <w:lang w:val="en-GB"/>
        </w:rPr>
        <w:t xml:space="preserve"> 005/08</w:t>
      </w:r>
      <w:r w:rsidR="00ED701B" w:rsidRPr="009F63B9">
        <w:rPr>
          <w:lang w:val="en-GB"/>
        </w:rPr>
        <w:t xml:space="preserve"> and No.</w:t>
      </w:r>
      <w:r w:rsidR="003044D4" w:rsidRPr="009F63B9">
        <w:rPr>
          <w:lang w:val="en-GB"/>
        </w:rPr>
        <w:t xml:space="preserve"> 040/11)</w:t>
      </w:r>
      <w:r w:rsidRPr="009F63B9">
        <w:rPr>
          <w:lang w:val="en-GB"/>
        </w:rPr>
        <w:t xml:space="preserve"> regulate</w:t>
      </w:r>
      <w:r w:rsidR="00702C51" w:rsidRPr="009F63B9">
        <w:rPr>
          <w:lang w:val="en-GB"/>
        </w:rPr>
        <w:t>d</w:t>
      </w:r>
      <w:r w:rsidRPr="009F63B9">
        <w:rPr>
          <w:lang w:val="en-GB"/>
        </w:rPr>
        <w:t xml:space="preserve"> the use of electronic document</w:t>
      </w:r>
      <w:r w:rsidR="00002131" w:rsidRPr="009F63B9">
        <w:rPr>
          <w:lang w:val="en-GB"/>
        </w:rPr>
        <w:t>s</w:t>
      </w:r>
      <w:r w:rsidRPr="009F63B9">
        <w:rPr>
          <w:lang w:val="en-GB"/>
        </w:rPr>
        <w:t xml:space="preserve"> in legal transactions, administrative, judicial and other procedures, as well as rights, obligations and responsibilities of companies, entrepreneurs, legal and natural persons, state bodies, state administration bodies, local self-government units authorities and organizations that exercise public authority in relation to electronic document</w:t>
      </w:r>
      <w:r w:rsidR="00AE652A" w:rsidRPr="009F63B9">
        <w:rPr>
          <w:lang w:val="en-GB"/>
        </w:rPr>
        <w:t>s</w:t>
      </w:r>
      <w:r w:rsidRPr="009F63B9">
        <w:rPr>
          <w:lang w:val="en-GB"/>
        </w:rPr>
        <w:t>, unless otherwise provided by law.</w:t>
      </w:r>
    </w:p>
    <w:p w14:paraId="42D62968" w14:textId="5D475242" w:rsidR="00ED701B" w:rsidRPr="009F63B9" w:rsidRDefault="004208C5" w:rsidP="004208C5">
      <w:pPr>
        <w:pStyle w:val="Subtitle"/>
        <w:rPr>
          <w:lang w:val="en-GB"/>
        </w:rPr>
      </w:pPr>
      <w:r w:rsidRPr="009F63B9">
        <w:rPr>
          <w:lang w:val="en-GB"/>
        </w:rPr>
        <w:t>Law on Administrative Procedure</w:t>
      </w:r>
    </w:p>
    <w:p w14:paraId="228CB580" w14:textId="2774E999" w:rsidR="004208C5" w:rsidRPr="009F63B9" w:rsidRDefault="00254E92" w:rsidP="00254E92">
      <w:pPr>
        <w:rPr>
          <w:lang w:val="en-GB"/>
        </w:rPr>
      </w:pPr>
      <w:r w:rsidRPr="009F63B9">
        <w:rPr>
          <w:lang w:val="en-GB"/>
        </w:rPr>
        <w:t xml:space="preserve">Under the </w:t>
      </w:r>
      <w:hyperlink r:id="rId54" w:history="1">
        <w:r w:rsidRPr="009F63B9">
          <w:rPr>
            <w:rStyle w:val="Hyperlink"/>
            <w:lang w:val="en-GB"/>
          </w:rPr>
          <w:t>Law on Administrative Procedure</w:t>
        </w:r>
      </w:hyperlink>
      <w:r w:rsidRPr="009F63B9">
        <w:rPr>
          <w:lang w:val="en-GB"/>
        </w:rPr>
        <w:t xml:space="preserve"> </w:t>
      </w:r>
      <w:r w:rsidR="004208C5" w:rsidRPr="009F63B9">
        <w:rPr>
          <w:lang w:val="en-GB"/>
        </w:rPr>
        <w:t>(Official Gazette of Montenegro, No. 56/2014,</w:t>
      </w:r>
      <w:r w:rsidR="00ED701B" w:rsidRPr="009F63B9">
        <w:rPr>
          <w:lang w:val="en-GB"/>
        </w:rPr>
        <w:t xml:space="preserve"> No.</w:t>
      </w:r>
      <w:r w:rsidR="004208C5" w:rsidRPr="009F63B9">
        <w:rPr>
          <w:lang w:val="en-GB"/>
        </w:rPr>
        <w:t xml:space="preserve"> 20/2015,</w:t>
      </w:r>
      <w:r w:rsidR="00ED701B" w:rsidRPr="009F63B9">
        <w:rPr>
          <w:lang w:val="en-GB"/>
        </w:rPr>
        <w:t xml:space="preserve"> No.</w:t>
      </w:r>
      <w:r w:rsidR="004208C5" w:rsidRPr="009F63B9">
        <w:rPr>
          <w:lang w:val="en-GB"/>
        </w:rPr>
        <w:t xml:space="preserve"> 40/2016 and </w:t>
      </w:r>
      <w:r w:rsidR="00ED701B" w:rsidRPr="009F63B9">
        <w:rPr>
          <w:lang w:val="en-GB"/>
        </w:rPr>
        <w:t xml:space="preserve">No. </w:t>
      </w:r>
      <w:r w:rsidR="004208C5" w:rsidRPr="009F63B9">
        <w:rPr>
          <w:lang w:val="en-GB"/>
        </w:rPr>
        <w:t>37/2017)</w:t>
      </w:r>
      <w:r w:rsidRPr="009F63B9">
        <w:rPr>
          <w:lang w:val="en-GB"/>
        </w:rPr>
        <w:t xml:space="preserve"> state and local government bodies </w:t>
      </w:r>
      <w:r w:rsidR="00702C51" w:rsidRPr="009F63B9">
        <w:rPr>
          <w:lang w:val="en-GB"/>
        </w:rPr>
        <w:t>were</w:t>
      </w:r>
      <w:r w:rsidRPr="009F63B9">
        <w:rPr>
          <w:lang w:val="en-GB"/>
        </w:rPr>
        <w:t xml:space="preserve"> obliged to act when, in administrative matters, directly applying the regulations, decide</w:t>
      </w:r>
      <w:r w:rsidR="00702C51" w:rsidRPr="009F63B9">
        <w:rPr>
          <w:lang w:val="en-GB"/>
        </w:rPr>
        <w:t>d</w:t>
      </w:r>
      <w:r w:rsidRPr="009F63B9">
        <w:rPr>
          <w:lang w:val="en-GB"/>
        </w:rPr>
        <w:t xml:space="preserve"> on the rights, obligations or legal interests of a natural person, legal persons or other parties, as well as when performing other tasks determined by this Law.</w:t>
      </w:r>
    </w:p>
    <w:p w14:paraId="234D09E2" w14:textId="4B325BDD" w:rsidR="000132B4" w:rsidRPr="009F63B9" w:rsidRDefault="000132B4" w:rsidP="00254E92">
      <w:pPr>
        <w:rPr>
          <w:lang w:val="en-GB"/>
        </w:rPr>
      </w:pPr>
      <w:r w:rsidRPr="009F63B9">
        <w:rPr>
          <w:lang w:val="en-GB"/>
        </w:rPr>
        <w:t xml:space="preserve">Article 13 </w:t>
      </w:r>
      <w:r w:rsidR="00702C51" w:rsidRPr="009F63B9">
        <w:rPr>
          <w:lang w:val="en-GB"/>
        </w:rPr>
        <w:t>stipulated that</w:t>
      </w:r>
      <w:r w:rsidRPr="009F63B9">
        <w:rPr>
          <w:lang w:val="en-GB"/>
        </w:rPr>
        <w:t xml:space="preserve"> when deciding in the administrative procedure, the Public Law Authority</w:t>
      </w:r>
      <w:r w:rsidR="00232093" w:rsidRPr="009F63B9">
        <w:rPr>
          <w:lang w:val="en-GB"/>
        </w:rPr>
        <w:t xml:space="preserve">, </w:t>
      </w:r>
      <w:r w:rsidR="00232093" w:rsidRPr="009F63B9">
        <w:rPr>
          <w:i/>
          <w:lang w:val="en-GB"/>
        </w:rPr>
        <w:t>ex officio</w:t>
      </w:r>
      <w:r w:rsidRPr="009F63B9">
        <w:rPr>
          <w:lang w:val="en-GB"/>
        </w:rPr>
        <w:t>, inspects, obtains and processes data from official records and registers kept by that public authority or other competent authority, unless access to such data is limited in accordance with law.</w:t>
      </w:r>
    </w:p>
    <w:p w14:paraId="59025915" w14:textId="566D72D0" w:rsidR="00ED701B" w:rsidRPr="009F63B9" w:rsidRDefault="00F86DC1" w:rsidP="00F86DC1">
      <w:pPr>
        <w:pStyle w:val="Subtitle"/>
        <w:rPr>
          <w:lang w:val="en-GB"/>
        </w:rPr>
      </w:pPr>
      <w:r w:rsidRPr="009F63B9">
        <w:rPr>
          <w:lang w:val="en-GB"/>
        </w:rPr>
        <w:t xml:space="preserve">Regulation on the </w:t>
      </w:r>
      <w:r w:rsidR="00702C51" w:rsidRPr="009F63B9">
        <w:rPr>
          <w:lang w:val="en-GB"/>
        </w:rPr>
        <w:t>C</w:t>
      </w:r>
      <w:r w:rsidRPr="009F63B9">
        <w:rPr>
          <w:lang w:val="en-GB"/>
        </w:rPr>
        <w:t xml:space="preserve">ontent and </w:t>
      </w:r>
      <w:r w:rsidR="00702C51" w:rsidRPr="009F63B9">
        <w:rPr>
          <w:lang w:val="en-GB"/>
        </w:rPr>
        <w:t>M</w:t>
      </w:r>
      <w:r w:rsidRPr="009F63B9">
        <w:rPr>
          <w:lang w:val="en-GB"/>
        </w:rPr>
        <w:t xml:space="preserve">anner of </w:t>
      </w:r>
      <w:r w:rsidR="00702C51" w:rsidRPr="009F63B9">
        <w:rPr>
          <w:lang w:val="en-GB"/>
        </w:rPr>
        <w:t>D</w:t>
      </w:r>
      <w:r w:rsidRPr="009F63B9">
        <w:rPr>
          <w:lang w:val="en-GB"/>
        </w:rPr>
        <w:t xml:space="preserve">ata </w:t>
      </w:r>
      <w:r w:rsidR="00702C51" w:rsidRPr="009F63B9">
        <w:rPr>
          <w:lang w:val="en-GB"/>
        </w:rPr>
        <w:t>M</w:t>
      </w:r>
      <w:r w:rsidRPr="009F63B9">
        <w:rPr>
          <w:lang w:val="en-GB"/>
        </w:rPr>
        <w:t xml:space="preserve">anagement in a </w:t>
      </w:r>
      <w:r w:rsidR="00702C51" w:rsidRPr="009F63B9">
        <w:rPr>
          <w:lang w:val="en-GB"/>
        </w:rPr>
        <w:t>U</w:t>
      </w:r>
      <w:r w:rsidRPr="009F63B9">
        <w:rPr>
          <w:lang w:val="en-GB"/>
        </w:rPr>
        <w:t xml:space="preserve">niform </w:t>
      </w:r>
      <w:r w:rsidR="00702C51" w:rsidRPr="009F63B9">
        <w:rPr>
          <w:lang w:val="en-GB"/>
        </w:rPr>
        <w:t>I</w:t>
      </w:r>
      <w:r w:rsidRPr="009F63B9">
        <w:rPr>
          <w:lang w:val="en-GB"/>
        </w:rPr>
        <w:t xml:space="preserve">nformation </w:t>
      </w:r>
      <w:r w:rsidR="00702C51" w:rsidRPr="009F63B9">
        <w:rPr>
          <w:lang w:val="en-GB"/>
        </w:rPr>
        <w:t>S</w:t>
      </w:r>
      <w:r w:rsidRPr="009F63B9">
        <w:rPr>
          <w:lang w:val="en-GB"/>
        </w:rPr>
        <w:t xml:space="preserve">ystem for </w:t>
      </w:r>
      <w:r w:rsidR="00702C51" w:rsidRPr="009F63B9">
        <w:rPr>
          <w:lang w:val="en-GB"/>
        </w:rPr>
        <w:t>E</w:t>
      </w:r>
      <w:r w:rsidRPr="009F63B9">
        <w:rPr>
          <w:lang w:val="en-GB"/>
        </w:rPr>
        <w:t xml:space="preserve">lectronic </w:t>
      </w:r>
      <w:r w:rsidR="00702C51" w:rsidRPr="009F63B9">
        <w:rPr>
          <w:lang w:val="en-GB"/>
        </w:rPr>
        <w:t>E</w:t>
      </w:r>
      <w:r w:rsidRPr="009F63B9">
        <w:rPr>
          <w:lang w:val="en-GB"/>
        </w:rPr>
        <w:t xml:space="preserve">xchange of </w:t>
      </w:r>
      <w:r w:rsidR="00702C51" w:rsidRPr="009F63B9">
        <w:rPr>
          <w:lang w:val="en-GB"/>
        </w:rPr>
        <w:t>D</w:t>
      </w:r>
      <w:r w:rsidRPr="009F63B9">
        <w:rPr>
          <w:lang w:val="en-GB"/>
        </w:rPr>
        <w:t>ata</w:t>
      </w:r>
      <w:r w:rsidR="00A6244A" w:rsidRPr="009F63B9">
        <w:rPr>
          <w:lang w:val="en-GB"/>
        </w:rPr>
        <w:t xml:space="preserve"> </w:t>
      </w:r>
    </w:p>
    <w:p w14:paraId="2A4A311F" w14:textId="5CFF74E7" w:rsidR="00F86DC1" w:rsidRPr="009F63B9" w:rsidRDefault="00BC49DF" w:rsidP="00BC49DF">
      <w:pPr>
        <w:rPr>
          <w:lang w:val="en-GB"/>
        </w:rPr>
      </w:pPr>
      <w:r w:rsidRPr="009F63B9">
        <w:rPr>
          <w:lang w:val="en-GB"/>
        </w:rPr>
        <w:t>Th</w:t>
      </w:r>
      <w:r w:rsidR="00702C51" w:rsidRPr="009F63B9">
        <w:rPr>
          <w:lang w:val="en-GB"/>
        </w:rPr>
        <w:t>is</w:t>
      </w:r>
      <w:r w:rsidRPr="009F63B9">
        <w:rPr>
          <w:lang w:val="en-GB"/>
        </w:rPr>
        <w:t xml:space="preserve"> </w:t>
      </w:r>
      <w:hyperlink r:id="rId55" w:history="1">
        <w:r w:rsidRPr="009F63B9">
          <w:rPr>
            <w:rStyle w:val="Hyperlink"/>
            <w:lang w:val="en-GB"/>
          </w:rPr>
          <w:t>Regulation</w:t>
        </w:r>
      </w:hyperlink>
      <w:r w:rsidRPr="009F63B9">
        <w:rPr>
          <w:lang w:val="en-GB"/>
        </w:rPr>
        <w:t xml:space="preserve"> </w:t>
      </w:r>
      <w:r w:rsidR="00F86DC1" w:rsidRPr="009F63B9">
        <w:rPr>
          <w:lang w:val="en-GB"/>
        </w:rPr>
        <w:t>(Official Gazette Montenegro, No. 41/2015)</w:t>
      </w:r>
      <w:r w:rsidRPr="009F63B9">
        <w:rPr>
          <w:lang w:val="en-GB"/>
        </w:rPr>
        <w:t xml:space="preserve"> </w:t>
      </w:r>
      <w:r w:rsidR="003B767C" w:rsidRPr="009F63B9">
        <w:rPr>
          <w:lang w:val="en-GB"/>
        </w:rPr>
        <w:t xml:space="preserve">on </w:t>
      </w:r>
      <w:r w:rsidRPr="009F63B9">
        <w:rPr>
          <w:lang w:val="en-GB"/>
        </w:rPr>
        <w:t>content and method of data management in unique information system for electronic data exchange</w:t>
      </w:r>
      <w:r w:rsidR="00702C51" w:rsidRPr="009F63B9">
        <w:rPr>
          <w:lang w:val="en-GB"/>
        </w:rPr>
        <w:t>,</w:t>
      </w:r>
      <w:r w:rsidRPr="009F63B9">
        <w:rPr>
          <w:lang w:val="en-GB"/>
        </w:rPr>
        <w:t xml:space="preserve"> </w:t>
      </w:r>
      <w:r w:rsidR="00702C51" w:rsidRPr="009F63B9">
        <w:rPr>
          <w:lang w:val="en-GB"/>
        </w:rPr>
        <w:t xml:space="preserve">governed </w:t>
      </w:r>
      <w:r w:rsidR="003B767C" w:rsidRPr="009F63B9">
        <w:rPr>
          <w:lang w:val="en-GB"/>
        </w:rPr>
        <w:t>the</w:t>
      </w:r>
      <w:r w:rsidRPr="009F63B9">
        <w:rPr>
          <w:lang w:val="en-GB"/>
        </w:rPr>
        <w:t xml:space="preserve"> management of th</w:t>
      </w:r>
      <w:r w:rsidR="003B767C" w:rsidRPr="009F63B9">
        <w:rPr>
          <w:lang w:val="en-GB"/>
        </w:rPr>
        <w:t>e</w:t>
      </w:r>
      <w:r w:rsidRPr="009F63B9">
        <w:rPr>
          <w:lang w:val="en-GB"/>
        </w:rPr>
        <w:t xml:space="preserve"> system, technical requirements, protection measures, as well as handling the request for logging in to the system and registering for data exchange.</w:t>
      </w:r>
    </w:p>
    <w:p w14:paraId="5169194C" w14:textId="261750C5" w:rsidR="0045268C" w:rsidRPr="009F63B9" w:rsidRDefault="00512D59" w:rsidP="00330788">
      <w:pPr>
        <w:pStyle w:val="Subtitle"/>
        <w:rPr>
          <w:lang w:val="en-GB"/>
        </w:rPr>
      </w:pPr>
      <w:hyperlink r:id="rId56" w:history="1">
        <w:r w:rsidR="0045268C" w:rsidRPr="009F63B9">
          <w:rPr>
            <w:rStyle w:val="Hyperlink"/>
            <w:color w:val="00B0F0"/>
            <w:sz w:val="22"/>
            <w:lang w:val="en-GB"/>
          </w:rPr>
          <w:t xml:space="preserve">Regulation on the </w:t>
        </w:r>
        <w:r w:rsidR="00702C51" w:rsidRPr="009F63B9">
          <w:rPr>
            <w:rStyle w:val="Hyperlink"/>
            <w:color w:val="00B0F0"/>
            <w:sz w:val="22"/>
            <w:lang w:val="en-GB"/>
          </w:rPr>
          <w:t>M</w:t>
        </w:r>
        <w:r w:rsidR="0045268C" w:rsidRPr="009F63B9">
          <w:rPr>
            <w:rStyle w:val="Hyperlink"/>
            <w:color w:val="00B0F0"/>
            <w:sz w:val="22"/>
            <w:lang w:val="en-GB"/>
          </w:rPr>
          <w:t xml:space="preserve">ode of </w:t>
        </w:r>
        <w:r w:rsidR="00702C51" w:rsidRPr="009F63B9">
          <w:rPr>
            <w:rStyle w:val="Hyperlink"/>
            <w:color w:val="00B0F0"/>
            <w:sz w:val="22"/>
            <w:lang w:val="en-GB"/>
          </w:rPr>
          <w:t>W</w:t>
        </w:r>
        <w:r w:rsidR="0045268C" w:rsidRPr="009F63B9">
          <w:rPr>
            <w:rStyle w:val="Hyperlink"/>
            <w:color w:val="00B0F0"/>
            <w:sz w:val="22"/>
            <w:lang w:val="en-GB"/>
          </w:rPr>
          <w:t xml:space="preserve">ork, </w:t>
        </w:r>
        <w:r w:rsidR="00702C51" w:rsidRPr="009F63B9">
          <w:rPr>
            <w:rStyle w:val="Hyperlink"/>
            <w:color w:val="00B0F0"/>
            <w:sz w:val="22"/>
            <w:lang w:val="en-GB"/>
          </w:rPr>
          <w:t>C</w:t>
        </w:r>
        <w:r w:rsidR="0045268C" w:rsidRPr="009F63B9">
          <w:rPr>
            <w:rStyle w:val="Hyperlink"/>
            <w:color w:val="00B0F0"/>
            <w:sz w:val="22"/>
            <w:lang w:val="en-GB"/>
          </w:rPr>
          <w:t xml:space="preserve">ontent and </w:t>
        </w:r>
        <w:r w:rsidR="00702C51" w:rsidRPr="009F63B9">
          <w:rPr>
            <w:rStyle w:val="Hyperlink"/>
            <w:color w:val="00B0F0"/>
            <w:sz w:val="22"/>
            <w:lang w:val="en-GB"/>
          </w:rPr>
          <w:t>M</w:t>
        </w:r>
        <w:r w:rsidR="0045268C" w:rsidRPr="009F63B9">
          <w:rPr>
            <w:rStyle w:val="Hyperlink"/>
            <w:color w:val="00B0F0"/>
            <w:sz w:val="22"/>
            <w:lang w:val="en-GB"/>
          </w:rPr>
          <w:t>anagement by the eGovernment Portal</w:t>
        </w:r>
      </w:hyperlink>
    </w:p>
    <w:p w14:paraId="47FC4842" w14:textId="67825A33" w:rsidR="0045268C" w:rsidRPr="009F63B9" w:rsidRDefault="0045268C" w:rsidP="0045268C">
      <w:pPr>
        <w:rPr>
          <w:lang w:val="en-GB"/>
        </w:rPr>
      </w:pPr>
      <w:r w:rsidRPr="009F63B9">
        <w:rPr>
          <w:lang w:val="en-GB"/>
        </w:rPr>
        <w:t xml:space="preserve">This </w:t>
      </w:r>
      <w:hyperlink r:id="rId57" w:history="1">
        <w:r w:rsidRPr="009F63B9">
          <w:rPr>
            <w:rStyle w:val="Hyperlink"/>
            <w:lang w:val="en-GB"/>
          </w:rPr>
          <w:t>Regulation</w:t>
        </w:r>
      </w:hyperlink>
      <w:r w:rsidRPr="009F63B9">
        <w:rPr>
          <w:lang w:val="en-GB"/>
        </w:rPr>
        <w:t xml:space="preserve"> regulate</w:t>
      </w:r>
      <w:r w:rsidR="00702C51" w:rsidRPr="009F63B9">
        <w:rPr>
          <w:lang w:val="en-GB"/>
        </w:rPr>
        <w:t>d</w:t>
      </w:r>
      <w:r w:rsidRPr="009F63B9">
        <w:rPr>
          <w:lang w:val="en-GB"/>
        </w:rPr>
        <w:t xml:space="preserve"> the contents of the Internet portal of e</w:t>
      </w:r>
      <w:r w:rsidR="00E97039" w:rsidRPr="009F63B9">
        <w:rPr>
          <w:lang w:val="en-GB"/>
        </w:rPr>
        <w:t>G</w:t>
      </w:r>
      <w:r w:rsidRPr="009F63B9">
        <w:rPr>
          <w:lang w:val="en-GB"/>
        </w:rPr>
        <w:t>overnment, the manner of authentication and authori</w:t>
      </w:r>
      <w:r w:rsidR="00300BB6" w:rsidRPr="009F63B9">
        <w:rPr>
          <w:lang w:val="en-GB"/>
        </w:rPr>
        <w:t>s</w:t>
      </w:r>
      <w:r w:rsidRPr="009F63B9">
        <w:rPr>
          <w:lang w:val="en-GB"/>
        </w:rPr>
        <w:t>ation of users, the way of managing the portal of e</w:t>
      </w:r>
      <w:r w:rsidR="00300BB6" w:rsidRPr="009F63B9">
        <w:rPr>
          <w:lang w:val="en-GB"/>
        </w:rPr>
        <w:t>G</w:t>
      </w:r>
      <w:r w:rsidRPr="009F63B9">
        <w:rPr>
          <w:lang w:val="en-GB"/>
        </w:rPr>
        <w:t xml:space="preserve">overnment, obligations of state bodies, state administration bodies, local self-government bodies, local government bodies, public services and legal entities public </w:t>
      </w:r>
      <w:r w:rsidRPr="009F63B9">
        <w:rPr>
          <w:lang w:val="en-GB"/>
        </w:rPr>
        <w:lastRenderedPageBreak/>
        <w:t>authorities regarding the use of this portal, the obligations of the main administrator of the eGovernment portal and other issues of importance for the functioning of the eGovernment portal.</w:t>
      </w:r>
    </w:p>
    <w:p w14:paraId="346CE90A" w14:textId="501DFF3F" w:rsidR="0045268C" w:rsidRPr="009F63B9" w:rsidRDefault="0045268C" w:rsidP="0045268C">
      <w:pPr>
        <w:pStyle w:val="Subtitle"/>
        <w:rPr>
          <w:lang w:val="en-GB"/>
        </w:rPr>
      </w:pPr>
      <w:r w:rsidRPr="009F63B9">
        <w:rPr>
          <w:lang w:val="en-GB"/>
        </w:rPr>
        <w:t xml:space="preserve">Rulebook on the </w:t>
      </w:r>
      <w:r w:rsidR="00702C51" w:rsidRPr="009F63B9">
        <w:rPr>
          <w:lang w:val="en-GB"/>
        </w:rPr>
        <w:t>M</w:t>
      </w:r>
      <w:r w:rsidRPr="009F63B9">
        <w:rPr>
          <w:lang w:val="en-GB"/>
        </w:rPr>
        <w:t xml:space="preserve">anner of </w:t>
      </w:r>
      <w:r w:rsidR="00702C51" w:rsidRPr="009F63B9">
        <w:rPr>
          <w:lang w:val="en-GB"/>
        </w:rPr>
        <w:t>M</w:t>
      </w:r>
      <w:r w:rsidRPr="009F63B9">
        <w:rPr>
          <w:lang w:val="en-GB"/>
        </w:rPr>
        <w:t xml:space="preserve">anagement and </w:t>
      </w:r>
      <w:r w:rsidR="00702C51" w:rsidRPr="009F63B9">
        <w:rPr>
          <w:lang w:val="en-GB"/>
        </w:rPr>
        <w:t>F</w:t>
      </w:r>
      <w:r w:rsidRPr="009F63B9">
        <w:rPr>
          <w:lang w:val="en-GB"/>
        </w:rPr>
        <w:t>unctioning of Information System for Document Management</w:t>
      </w:r>
    </w:p>
    <w:p w14:paraId="5134EF09" w14:textId="29D6052E" w:rsidR="0045268C" w:rsidRPr="009F63B9" w:rsidRDefault="0045268C" w:rsidP="0045268C">
      <w:pPr>
        <w:rPr>
          <w:lang w:val="en-GB"/>
        </w:rPr>
      </w:pPr>
      <w:r w:rsidRPr="009F63B9">
        <w:rPr>
          <w:lang w:val="en-GB"/>
        </w:rPr>
        <w:t>This Rulebook prescribe</w:t>
      </w:r>
      <w:r w:rsidR="00702C51" w:rsidRPr="009F63B9">
        <w:rPr>
          <w:lang w:val="en-GB"/>
        </w:rPr>
        <w:t>d</w:t>
      </w:r>
      <w:r w:rsidRPr="009F63B9">
        <w:rPr>
          <w:lang w:val="en-GB"/>
        </w:rPr>
        <w:t xml:space="preserve"> the manner of managing and functioning of the information system for document management (eDMS information system), the reception, classification and submission of documents between the state administration bodies, as well as the state administration bodies and the Secretariat</w:t>
      </w:r>
      <w:r w:rsidR="003269D2" w:rsidRPr="009F63B9">
        <w:rPr>
          <w:lang w:val="en-GB"/>
        </w:rPr>
        <w:t>-</w:t>
      </w:r>
      <w:r w:rsidRPr="009F63B9">
        <w:rPr>
          <w:lang w:val="en-GB"/>
        </w:rPr>
        <w:t>General of the Government.</w:t>
      </w:r>
    </w:p>
    <w:p w14:paraId="4DC8F9E1" w14:textId="77777777" w:rsidR="003730DF" w:rsidRPr="009F63B9" w:rsidRDefault="003730DF" w:rsidP="00FE4D60">
      <w:pPr>
        <w:pStyle w:val="Heading3"/>
        <w:rPr>
          <w:lang w:val="en-GB"/>
        </w:rPr>
      </w:pPr>
      <w:bookmarkStart w:id="31" w:name="_Toc1474965"/>
      <w:r w:rsidRPr="009F63B9">
        <w:rPr>
          <w:lang w:val="en-GB"/>
        </w:rPr>
        <w:t>eID and Trust Services</w:t>
      </w:r>
      <w:bookmarkEnd w:id="31"/>
    </w:p>
    <w:p w14:paraId="48C116E4" w14:textId="5DB917B3" w:rsidR="0058598B" w:rsidRPr="009F63B9" w:rsidRDefault="00C8078B" w:rsidP="00C8078B">
      <w:pPr>
        <w:pStyle w:val="Subtitle"/>
        <w:rPr>
          <w:lang w:val="en-GB"/>
        </w:rPr>
      </w:pPr>
      <w:bookmarkStart w:id="32" w:name="_Toc1474966"/>
      <w:r w:rsidRPr="009F63B9">
        <w:rPr>
          <w:lang w:val="en-GB"/>
        </w:rPr>
        <w:t>Law on Electronic Identification and Electronic Signature</w:t>
      </w:r>
      <w:r w:rsidR="003A4754" w:rsidRPr="009F63B9">
        <w:rPr>
          <w:lang w:val="en-GB"/>
        </w:rPr>
        <w:t xml:space="preserve"> </w:t>
      </w:r>
      <w:r w:rsidRPr="009F63B9">
        <w:rPr>
          <w:lang w:val="en-GB"/>
        </w:rPr>
        <w:t xml:space="preserve"> </w:t>
      </w:r>
    </w:p>
    <w:p w14:paraId="1F666BF2" w14:textId="129181C4" w:rsidR="00C8078B" w:rsidRPr="009F63B9" w:rsidRDefault="005E0A50" w:rsidP="005E0A50">
      <w:pPr>
        <w:rPr>
          <w:lang w:val="en-GB"/>
        </w:rPr>
      </w:pPr>
      <w:r w:rsidRPr="009F63B9">
        <w:rPr>
          <w:lang w:val="en-GB"/>
        </w:rPr>
        <w:t xml:space="preserve">The </w:t>
      </w:r>
      <w:hyperlink r:id="rId58" w:history="1">
        <w:r w:rsidRPr="009F63B9">
          <w:rPr>
            <w:rStyle w:val="Hyperlink"/>
            <w:lang w:val="en-GB"/>
          </w:rPr>
          <w:t>Law on Electronic Identification and Electronic Signature</w:t>
        </w:r>
      </w:hyperlink>
      <w:r w:rsidRPr="009F63B9">
        <w:rPr>
          <w:lang w:val="en-GB"/>
        </w:rPr>
        <w:t xml:space="preserve"> </w:t>
      </w:r>
      <w:r w:rsidR="00C8078B" w:rsidRPr="009F63B9">
        <w:rPr>
          <w:lang w:val="en-GB"/>
        </w:rPr>
        <w:t xml:space="preserve">(Official Gazette Montenegro, No. 31/2017) </w:t>
      </w:r>
      <w:r w:rsidRPr="009F63B9">
        <w:rPr>
          <w:lang w:val="en-GB"/>
        </w:rPr>
        <w:t>regulate</w:t>
      </w:r>
      <w:r w:rsidR="00702C51" w:rsidRPr="009F63B9">
        <w:rPr>
          <w:lang w:val="en-GB"/>
        </w:rPr>
        <w:t>d</w:t>
      </w:r>
      <w:r w:rsidRPr="009F63B9">
        <w:rPr>
          <w:lang w:val="en-GB"/>
        </w:rPr>
        <w:t xml:space="preserve"> the conditions for using electronic signature</w:t>
      </w:r>
      <w:r w:rsidR="00F04ECF" w:rsidRPr="009F63B9">
        <w:rPr>
          <w:lang w:val="en-GB"/>
        </w:rPr>
        <w:t>s</w:t>
      </w:r>
      <w:r w:rsidRPr="009F63B9">
        <w:rPr>
          <w:lang w:val="en-GB"/>
        </w:rPr>
        <w:t>, electronic stamp</w:t>
      </w:r>
      <w:r w:rsidR="00F04ECF" w:rsidRPr="009F63B9">
        <w:rPr>
          <w:lang w:val="en-GB"/>
        </w:rPr>
        <w:t>s</w:t>
      </w:r>
      <w:r w:rsidRPr="009F63B9">
        <w:rPr>
          <w:lang w:val="en-GB"/>
        </w:rPr>
        <w:t>, electronic time stamps and services of electronically recommended deliveries in legal transactions, administrative, judicial and other procedures and certification for the authentication of the website, as well as the electronic identification system and the conditions for recognition of electronic identification means of other countries.</w:t>
      </w:r>
    </w:p>
    <w:p w14:paraId="0EDE9273" w14:textId="5814112B" w:rsidR="0058598B" w:rsidRPr="009F63B9" w:rsidRDefault="002E2AA9" w:rsidP="002E2AA9">
      <w:pPr>
        <w:pStyle w:val="Subtitle"/>
        <w:rPr>
          <w:lang w:val="en-GB"/>
        </w:rPr>
      </w:pPr>
      <w:r w:rsidRPr="009F63B9">
        <w:rPr>
          <w:lang w:val="en-GB"/>
        </w:rPr>
        <w:t xml:space="preserve">Rulebook on </w:t>
      </w:r>
      <w:r w:rsidR="00B5600D" w:rsidRPr="009F63B9">
        <w:rPr>
          <w:lang w:val="en-GB"/>
        </w:rPr>
        <w:t>e</w:t>
      </w:r>
      <w:r w:rsidRPr="009F63B9">
        <w:rPr>
          <w:lang w:val="en-GB"/>
        </w:rPr>
        <w:t xml:space="preserve">ID and Rulebook on Open Data </w:t>
      </w:r>
    </w:p>
    <w:p w14:paraId="5D80D766" w14:textId="732BFDB0" w:rsidR="00C72C3B" w:rsidRPr="009F63B9" w:rsidRDefault="006C20BD" w:rsidP="0020539D">
      <w:pPr>
        <w:rPr>
          <w:lang w:val="en-GB"/>
        </w:rPr>
      </w:pPr>
      <w:r w:rsidRPr="009F63B9">
        <w:rPr>
          <w:lang w:val="en-GB"/>
        </w:rPr>
        <w:t xml:space="preserve">The </w:t>
      </w:r>
      <w:r w:rsidR="00C72C3B" w:rsidRPr="009F63B9">
        <w:rPr>
          <w:lang w:val="en-GB"/>
        </w:rPr>
        <w:t>Rulebook on Open Data prescribe</w:t>
      </w:r>
      <w:r w:rsidR="00702C51" w:rsidRPr="009F63B9">
        <w:rPr>
          <w:lang w:val="en-GB"/>
        </w:rPr>
        <w:t>d</w:t>
      </w:r>
      <w:r w:rsidR="00C72C3B" w:rsidRPr="009F63B9">
        <w:rPr>
          <w:lang w:val="en-GB"/>
        </w:rPr>
        <w:t xml:space="preserve"> the manner of publishing information in open data</w:t>
      </w:r>
      <w:r w:rsidR="00446BCE" w:rsidRPr="009F63B9">
        <w:rPr>
          <w:lang w:val="en-GB"/>
        </w:rPr>
        <w:t>, found in the Official Gazette Montenegro, No. 53/2018</w:t>
      </w:r>
      <w:r w:rsidRPr="009F63B9">
        <w:rPr>
          <w:lang w:val="en-GB"/>
        </w:rPr>
        <w:t>.</w:t>
      </w:r>
    </w:p>
    <w:p w14:paraId="32D45C04" w14:textId="79888C1E" w:rsidR="00C72C3B" w:rsidRPr="009F63B9" w:rsidRDefault="00C72C3B" w:rsidP="0020539D">
      <w:pPr>
        <w:rPr>
          <w:bCs/>
          <w:iCs/>
          <w:lang w:val="en-GB"/>
        </w:rPr>
      </w:pPr>
      <w:r w:rsidRPr="009F63B9">
        <w:rPr>
          <w:lang w:val="en-GB"/>
        </w:rPr>
        <w:t xml:space="preserve">In accordance with the prescribed obligations arising from the </w:t>
      </w:r>
      <w:hyperlink r:id="rId59" w:history="1">
        <w:r w:rsidRPr="009F63B9">
          <w:rPr>
            <w:rStyle w:val="Hyperlink"/>
            <w:lang w:val="en-GB"/>
          </w:rPr>
          <w:t>Law on Electronic Identification and Electronic Signature</w:t>
        </w:r>
      </w:hyperlink>
      <w:r w:rsidRPr="009F63B9">
        <w:rPr>
          <w:lang w:val="en-GB"/>
        </w:rPr>
        <w:t xml:space="preserve">, the following bylaws </w:t>
      </w:r>
      <w:r w:rsidR="00702C51" w:rsidRPr="009F63B9">
        <w:rPr>
          <w:lang w:val="en-GB"/>
        </w:rPr>
        <w:t>were</w:t>
      </w:r>
      <w:r w:rsidRPr="009F63B9">
        <w:rPr>
          <w:lang w:val="en-GB"/>
        </w:rPr>
        <w:t xml:space="preserve"> adopted in order to regulate this area more closely:</w:t>
      </w:r>
    </w:p>
    <w:p w14:paraId="17DAD7E1" w14:textId="413804EA" w:rsidR="00C72C3B" w:rsidRPr="009F63B9" w:rsidRDefault="00C72C3B" w:rsidP="006F648F">
      <w:pPr>
        <w:pStyle w:val="ListParagraph"/>
        <w:rPr>
          <w:bCs/>
          <w:iCs/>
        </w:rPr>
      </w:pPr>
      <w:r w:rsidRPr="009F63B9">
        <w:t>Decree on the manner of performing qualified certification services for state administration bodies;</w:t>
      </w:r>
    </w:p>
    <w:p w14:paraId="41987EB9" w14:textId="1D214DD7" w:rsidR="00C72C3B" w:rsidRPr="009F63B9" w:rsidRDefault="00C72C3B" w:rsidP="006F648F">
      <w:pPr>
        <w:pStyle w:val="ListParagraph"/>
        <w:rPr>
          <w:bCs/>
          <w:iCs/>
        </w:rPr>
      </w:pPr>
      <w:r w:rsidRPr="009F63B9">
        <w:t>Rulebook on closer conditions to be met by a qualified certification service provider;</w:t>
      </w:r>
    </w:p>
    <w:p w14:paraId="12424A97" w14:textId="21B3F9DD" w:rsidR="00C72C3B" w:rsidRPr="009F63B9" w:rsidRDefault="00C72C3B" w:rsidP="006F648F">
      <w:pPr>
        <w:pStyle w:val="ListParagraph"/>
        <w:rPr>
          <w:bCs/>
          <w:iCs/>
        </w:rPr>
      </w:pPr>
      <w:r w:rsidRPr="009F63B9">
        <w:t>Rulebook on closer requests that must be met by a qualified electronically registered delivery service;</w:t>
      </w:r>
    </w:p>
    <w:p w14:paraId="14342BFE" w14:textId="10855513" w:rsidR="00C72C3B" w:rsidRPr="009F63B9" w:rsidRDefault="00C72C3B" w:rsidP="006F648F">
      <w:pPr>
        <w:pStyle w:val="ListParagraph"/>
        <w:rPr>
          <w:bCs/>
          <w:iCs/>
        </w:rPr>
      </w:pPr>
      <w:r w:rsidRPr="009F63B9">
        <w:t>Rulebook on minimum technical standards and accompanying procedures in relation to which the degree of security of the electronic identification system is determined;</w:t>
      </w:r>
    </w:p>
    <w:p w14:paraId="30887E66" w14:textId="661D7FCF" w:rsidR="00C72C3B" w:rsidRPr="009F63B9" w:rsidRDefault="00C72C3B" w:rsidP="006F648F">
      <w:pPr>
        <w:pStyle w:val="ListParagraph"/>
        <w:rPr>
          <w:bCs/>
          <w:iCs/>
        </w:rPr>
      </w:pPr>
      <w:r w:rsidRPr="009F63B9">
        <w:t>Rulebook on measures and activities for protection of certificates for electronic signature and electronic stamp;</w:t>
      </w:r>
    </w:p>
    <w:p w14:paraId="7F65E1B2" w14:textId="14BD1419" w:rsidR="00C72C3B" w:rsidRPr="009F63B9" w:rsidRDefault="00C72C3B" w:rsidP="006F648F">
      <w:pPr>
        <w:pStyle w:val="ListParagraph"/>
        <w:rPr>
          <w:bCs/>
          <w:iCs/>
        </w:rPr>
      </w:pPr>
      <w:r w:rsidRPr="009F63B9">
        <w:t>Rulebook on the manner of assessing the compliance of qualified funds for the creation of electronic signatures and electronic seals and the contents of the list of certified qualified funds for the creation of electronic signatures and electronic seals;</w:t>
      </w:r>
    </w:p>
    <w:p w14:paraId="02907748" w14:textId="34B8CC23" w:rsidR="00C72C3B" w:rsidRPr="009F63B9" w:rsidRDefault="00C72C3B" w:rsidP="006F648F">
      <w:pPr>
        <w:pStyle w:val="ListParagraph"/>
        <w:rPr>
          <w:bCs/>
          <w:iCs/>
        </w:rPr>
      </w:pPr>
      <w:r w:rsidRPr="009F63B9">
        <w:t>Rulebook on the manner of carrying out the verification and the manner of performing the service of keeping a qualified electronic signature and a qualified electronic stamp;</w:t>
      </w:r>
    </w:p>
    <w:p w14:paraId="7B3CC451" w14:textId="307C3860" w:rsidR="00C72C3B" w:rsidRPr="009F63B9" w:rsidRDefault="00C72C3B" w:rsidP="006F648F">
      <w:pPr>
        <w:pStyle w:val="ListParagraph"/>
        <w:rPr>
          <w:bCs/>
          <w:iCs/>
        </w:rPr>
      </w:pPr>
      <w:r w:rsidRPr="009F63B9">
        <w:t>Rulebook on the minimum amount of liability insurance for damages arising from the provision of certification services;</w:t>
      </w:r>
    </w:p>
    <w:p w14:paraId="65445C59" w14:textId="288B96AA" w:rsidR="00C72C3B" w:rsidRPr="009F63B9" w:rsidRDefault="00C72C3B" w:rsidP="006F648F">
      <w:pPr>
        <w:pStyle w:val="ListParagraph"/>
        <w:rPr>
          <w:bCs/>
          <w:iCs/>
        </w:rPr>
      </w:pPr>
      <w:r w:rsidRPr="009F63B9">
        <w:t>Rules on the framework for the interoperability of the electronic identification system;</w:t>
      </w:r>
    </w:p>
    <w:p w14:paraId="0A97BC18" w14:textId="0E1FBECB" w:rsidR="00C72C3B" w:rsidRPr="009F63B9" w:rsidRDefault="00C72C3B" w:rsidP="006F648F">
      <w:pPr>
        <w:pStyle w:val="ListParagraph"/>
        <w:rPr>
          <w:bCs/>
          <w:iCs/>
        </w:rPr>
      </w:pPr>
      <w:r w:rsidRPr="009F63B9">
        <w:t>Rulebook on the content and method of keeping records of providers of certification services and registry of qualified certification service providers</w:t>
      </w:r>
    </w:p>
    <w:p w14:paraId="7A179E8F" w14:textId="77777777" w:rsidR="00C72C3B" w:rsidRPr="009F63B9" w:rsidRDefault="00C72C3B" w:rsidP="0058598B">
      <w:pPr>
        <w:rPr>
          <w:lang w:val="en-GB"/>
        </w:rPr>
      </w:pPr>
    </w:p>
    <w:p w14:paraId="2159093A" w14:textId="12CB6174" w:rsidR="003730DF" w:rsidRPr="009F63B9" w:rsidRDefault="003730DF" w:rsidP="00FE4D60">
      <w:pPr>
        <w:pStyle w:val="Heading3"/>
        <w:rPr>
          <w:lang w:val="en-GB"/>
        </w:rPr>
      </w:pPr>
      <w:r w:rsidRPr="009F63B9">
        <w:rPr>
          <w:lang w:val="en-GB"/>
        </w:rPr>
        <w:lastRenderedPageBreak/>
        <w:t>Security aspects related to digital government</w:t>
      </w:r>
      <w:bookmarkEnd w:id="32"/>
    </w:p>
    <w:p w14:paraId="24445ABE" w14:textId="40D765DA" w:rsidR="00D51856" w:rsidRPr="009F63B9" w:rsidRDefault="00D7296D" w:rsidP="00D7296D">
      <w:pPr>
        <w:pStyle w:val="Subtitle"/>
        <w:rPr>
          <w:lang w:val="en-GB"/>
        </w:rPr>
      </w:pPr>
      <w:r w:rsidRPr="009F63B9">
        <w:rPr>
          <w:lang w:val="en-GB"/>
        </w:rPr>
        <w:t xml:space="preserve">Law on Information Security </w:t>
      </w:r>
    </w:p>
    <w:p w14:paraId="2C84A745" w14:textId="350900E9" w:rsidR="00D7296D" w:rsidRPr="009F63B9" w:rsidRDefault="007D635F" w:rsidP="007D635F">
      <w:pPr>
        <w:rPr>
          <w:lang w:val="en-GB"/>
        </w:rPr>
      </w:pPr>
      <w:r w:rsidRPr="009F63B9">
        <w:rPr>
          <w:lang w:val="en-GB"/>
        </w:rPr>
        <w:t xml:space="preserve">Information security is provided through the application of information security measures and standards in accordance with the </w:t>
      </w:r>
      <w:hyperlink r:id="rId60" w:history="1">
        <w:r w:rsidRPr="009F63B9">
          <w:rPr>
            <w:rStyle w:val="Hyperlink"/>
            <w:lang w:val="en-GB"/>
          </w:rPr>
          <w:t>Law on Information Security</w:t>
        </w:r>
      </w:hyperlink>
      <w:r w:rsidRPr="009F63B9">
        <w:rPr>
          <w:lang w:val="en-GB"/>
        </w:rPr>
        <w:t xml:space="preserve"> (Official Gazette Montenegro, No. 014/10 and No. 040/16).</w:t>
      </w:r>
    </w:p>
    <w:p w14:paraId="34366BBB" w14:textId="226B44CC" w:rsidR="001C6C19" w:rsidRPr="009F63B9" w:rsidRDefault="001C6C19" w:rsidP="001C6C19">
      <w:pPr>
        <w:pStyle w:val="Subtitle"/>
        <w:rPr>
          <w:lang w:val="en-GB"/>
        </w:rPr>
      </w:pPr>
      <w:r w:rsidRPr="009F63B9">
        <w:rPr>
          <w:lang w:val="en-GB"/>
        </w:rPr>
        <w:t xml:space="preserve">Law on Protection of Personal Data </w:t>
      </w:r>
    </w:p>
    <w:p w14:paraId="27F70ABA" w14:textId="37289998" w:rsidR="007D635F" w:rsidRPr="009F63B9" w:rsidRDefault="007D635F" w:rsidP="007D635F">
      <w:pPr>
        <w:rPr>
          <w:lang w:val="en-GB"/>
        </w:rPr>
      </w:pPr>
      <w:r w:rsidRPr="009F63B9">
        <w:rPr>
          <w:lang w:val="en-GB"/>
        </w:rPr>
        <w:t xml:space="preserve">Protection of personal data </w:t>
      </w:r>
      <w:r w:rsidR="00702C51" w:rsidRPr="009F63B9">
        <w:rPr>
          <w:lang w:val="en-GB"/>
        </w:rPr>
        <w:t>is</w:t>
      </w:r>
      <w:r w:rsidRPr="009F63B9">
        <w:rPr>
          <w:lang w:val="en-GB"/>
        </w:rPr>
        <w:t xml:space="preserve"> provided under the conditions and in the manner prescribed by the </w:t>
      </w:r>
      <w:hyperlink r:id="rId61" w:history="1">
        <w:r w:rsidRPr="009F63B9">
          <w:rPr>
            <w:rStyle w:val="Hyperlink"/>
            <w:lang w:val="en-GB"/>
          </w:rPr>
          <w:t>Law on Protection of Personal Data</w:t>
        </w:r>
      </w:hyperlink>
      <w:r w:rsidRPr="009F63B9">
        <w:rPr>
          <w:lang w:val="en-GB"/>
        </w:rPr>
        <w:t xml:space="preserve"> (Official Gazette Montenegro, No. 079/08, </w:t>
      </w:r>
      <w:r w:rsidR="00B77C33" w:rsidRPr="009F63B9">
        <w:rPr>
          <w:lang w:val="en-GB"/>
        </w:rPr>
        <w:t xml:space="preserve">No. </w:t>
      </w:r>
      <w:r w:rsidRPr="009F63B9">
        <w:rPr>
          <w:lang w:val="en-GB"/>
        </w:rPr>
        <w:t xml:space="preserve">070/09, </w:t>
      </w:r>
      <w:r w:rsidR="00B77C33" w:rsidRPr="009F63B9">
        <w:rPr>
          <w:lang w:val="en-GB"/>
        </w:rPr>
        <w:t xml:space="preserve">No. </w:t>
      </w:r>
      <w:r w:rsidRPr="009F63B9">
        <w:rPr>
          <w:lang w:val="en-GB"/>
        </w:rPr>
        <w:t xml:space="preserve">044/12, </w:t>
      </w:r>
      <w:r w:rsidR="00B77C33" w:rsidRPr="009F63B9">
        <w:rPr>
          <w:lang w:val="en-GB"/>
        </w:rPr>
        <w:t xml:space="preserve">No. </w:t>
      </w:r>
      <w:r w:rsidRPr="009F63B9">
        <w:rPr>
          <w:lang w:val="en-GB"/>
        </w:rPr>
        <w:t>022/17)</w:t>
      </w:r>
      <w:r w:rsidR="00702C51" w:rsidRPr="009F63B9">
        <w:rPr>
          <w:lang w:val="en-GB"/>
        </w:rPr>
        <w:t>. This is done</w:t>
      </w:r>
      <w:r w:rsidRPr="009F63B9">
        <w:rPr>
          <w:lang w:val="en-GB"/>
        </w:rPr>
        <w:t xml:space="preserve"> in accordance with </w:t>
      </w:r>
      <w:r w:rsidR="00702C51" w:rsidRPr="009F63B9">
        <w:rPr>
          <w:lang w:val="en-GB"/>
        </w:rPr>
        <w:t xml:space="preserve">the </w:t>
      </w:r>
      <w:r w:rsidRPr="009F63B9">
        <w:rPr>
          <w:lang w:val="en-GB"/>
        </w:rPr>
        <w:t xml:space="preserve">principles and standards contained in ratified international human rights treaties and basic freedoms and generally accepted rules of international law. </w:t>
      </w:r>
    </w:p>
    <w:p w14:paraId="3AE18AB2" w14:textId="083B0F78" w:rsidR="00BF26E1" w:rsidRPr="009F63B9" w:rsidRDefault="00BF26E1" w:rsidP="00BF26E1">
      <w:pPr>
        <w:pStyle w:val="Subtitle"/>
        <w:rPr>
          <w:lang w:val="en-GB"/>
        </w:rPr>
      </w:pPr>
      <w:r w:rsidRPr="009F63B9">
        <w:rPr>
          <w:lang w:val="en-GB"/>
        </w:rPr>
        <w:t xml:space="preserve">Regulation on Measures of Information Security </w:t>
      </w:r>
    </w:p>
    <w:p w14:paraId="4497BB33" w14:textId="0DFD596D" w:rsidR="00BF26E1" w:rsidRPr="009F63B9" w:rsidRDefault="00BF26E1" w:rsidP="007D635F">
      <w:pPr>
        <w:rPr>
          <w:lang w:val="en-GB"/>
        </w:rPr>
      </w:pPr>
      <w:r w:rsidRPr="009F63B9">
        <w:rPr>
          <w:lang w:val="en-GB"/>
        </w:rPr>
        <w:t xml:space="preserve">The </w:t>
      </w:r>
      <w:hyperlink r:id="rId62" w:history="1">
        <w:r w:rsidRPr="009F63B9">
          <w:rPr>
            <w:rStyle w:val="Hyperlink"/>
            <w:lang w:val="en-GB"/>
          </w:rPr>
          <w:t>Regulation on Measures of Information Security</w:t>
        </w:r>
      </w:hyperlink>
      <w:r w:rsidRPr="009F63B9">
        <w:rPr>
          <w:lang w:val="en-GB"/>
        </w:rPr>
        <w:t xml:space="preserve"> (Official Gazette Montenegro, No. 058/10 and No. 055/15) establishe</w:t>
      </w:r>
      <w:r w:rsidR="006F096A" w:rsidRPr="009F63B9">
        <w:rPr>
          <w:lang w:val="en-GB"/>
        </w:rPr>
        <w:t>d</w:t>
      </w:r>
      <w:r w:rsidRPr="009F63B9">
        <w:rPr>
          <w:lang w:val="en-GB"/>
        </w:rPr>
        <w:t xml:space="preserve"> information security measures which provide basic data protection </w:t>
      </w:r>
      <w:r w:rsidR="006F096A" w:rsidRPr="009F63B9">
        <w:rPr>
          <w:lang w:val="en-GB"/>
        </w:rPr>
        <w:t>at the</w:t>
      </w:r>
      <w:r w:rsidRPr="009F63B9">
        <w:rPr>
          <w:lang w:val="en-GB"/>
        </w:rPr>
        <w:t xml:space="preserve"> physical, technical and organisational level.</w:t>
      </w:r>
    </w:p>
    <w:p w14:paraId="4587B544" w14:textId="77777777" w:rsidR="003730DF" w:rsidRPr="009F63B9" w:rsidRDefault="003730DF" w:rsidP="00FE4D60">
      <w:pPr>
        <w:pStyle w:val="Heading3"/>
        <w:rPr>
          <w:lang w:val="en-GB"/>
        </w:rPr>
      </w:pPr>
      <w:bookmarkStart w:id="33" w:name="_Toc1474967"/>
      <w:r w:rsidRPr="009F63B9">
        <w:rPr>
          <w:lang w:val="en-GB"/>
        </w:rPr>
        <w:t>Interconnection of base registries</w:t>
      </w:r>
      <w:bookmarkEnd w:id="33"/>
    </w:p>
    <w:p w14:paraId="74BCAFE3" w14:textId="5CCD1B66" w:rsidR="00731C40" w:rsidRPr="009F63B9" w:rsidRDefault="00C21B56" w:rsidP="00C21B56">
      <w:pPr>
        <w:pStyle w:val="Subtitle"/>
        <w:rPr>
          <w:lang w:val="en-GB"/>
        </w:rPr>
      </w:pPr>
      <w:r w:rsidRPr="009F63B9">
        <w:rPr>
          <w:lang w:val="en-GB"/>
        </w:rPr>
        <w:t xml:space="preserve">Law on Central Register of Population </w:t>
      </w:r>
    </w:p>
    <w:p w14:paraId="1DA4A8BC" w14:textId="489861F5" w:rsidR="00C21B56" w:rsidRPr="009F63B9" w:rsidRDefault="00E44D6C" w:rsidP="00731C40">
      <w:pPr>
        <w:rPr>
          <w:lang w:val="en-GB"/>
        </w:rPr>
      </w:pPr>
      <w:r w:rsidRPr="009F63B9">
        <w:rPr>
          <w:lang w:val="en-GB"/>
        </w:rPr>
        <w:t xml:space="preserve">This law </w:t>
      </w:r>
      <w:r w:rsidR="002A54E0" w:rsidRPr="009F63B9">
        <w:rPr>
          <w:lang w:val="en-GB"/>
        </w:rPr>
        <w:t xml:space="preserve">(Official Gazette Montenegro, </w:t>
      </w:r>
      <w:hyperlink r:id="rId63" w:history="1">
        <w:r w:rsidR="002A54E0" w:rsidRPr="009F63B9">
          <w:rPr>
            <w:rStyle w:val="Hyperlink"/>
            <w:lang w:val="en-GB"/>
          </w:rPr>
          <w:t>No. 041/10</w:t>
        </w:r>
      </w:hyperlink>
      <w:r w:rsidR="002A54E0" w:rsidRPr="009F63B9">
        <w:rPr>
          <w:lang w:val="en-GB"/>
        </w:rPr>
        <w:t xml:space="preserve">, </w:t>
      </w:r>
      <w:hyperlink r:id="rId64" w:history="1">
        <w:r w:rsidR="002A54E0" w:rsidRPr="009F63B9">
          <w:rPr>
            <w:rStyle w:val="Hyperlink"/>
            <w:lang w:val="en-GB"/>
          </w:rPr>
          <w:t>No. 55/16</w:t>
        </w:r>
      </w:hyperlink>
      <w:r w:rsidR="002A54E0" w:rsidRPr="009F63B9">
        <w:rPr>
          <w:lang w:val="en-GB"/>
        </w:rPr>
        <w:t xml:space="preserve">) </w:t>
      </w:r>
      <w:r w:rsidRPr="009F63B9">
        <w:rPr>
          <w:lang w:val="en-GB"/>
        </w:rPr>
        <w:t>determines the content of the central register of the population of Montenegro, exchange, management, maintenance, storage and use of data, the determination and use of the personal identification mark and regulates other issues of relevance to the central register of the population.</w:t>
      </w:r>
      <w:r w:rsidR="002A54E0" w:rsidRPr="009F63B9">
        <w:rPr>
          <w:lang w:val="en-GB"/>
        </w:rPr>
        <w:t xml:space="preserve"> </w:t>
      </w:r>
    </w:p>
    <w:p w14:paraId="30C2E9D3" w14:textId="77777777" w:rsidR="003730DF" w:rsidRPr="009F63B9" w:rsidRDefault="003730DF" w:rsidP="00FE4D60">
      <w:pPr>
        <w:pStyle w:val="Heading3"/>
        <w:rPr>
          <w:lang w:val="en-GB"/>
        </w:rPr>
      </w:pPr>
      <w:bookmarkStart w:id="34" w:name="_Toc1474968"/>
      <w:r w:rsidRPr="009F63B9">
        <w:rPr>
          <w:lang w:val="en-GB"/>
        </w:rPr>
        <w:t>eProcurement</w:t>
      </w:r>
      <w:bookmarkEnd w:id="34"/>
    </w:p>
    <w:p w14:paraId="561FDFB8" w14:textId="51CBBAD5" w:rsidR="002E4412" w:rsidRPr="009F63B9" w:rsidRDefault="00F249F3" w:rsidP="002E4412">
      <w:pPr>
        <w:pStyle w:val="Subtitle"/>
        <w:rPr>
          <w:lang w:val="en-GB"/>
        </w:rPr>
      </w:pPr>
      <w:r w:rsidRPr="009F63B9">
        <w:rPr>
          <w:lang w:val="en-GB"/>
        </w:rPr>
        <w:t>Law on Public Procurement</w:t>
      </w:r>
      <w:r w:rsidR="002E4412" w:rsidRPr="009F63B9">
        <w:rPr>
          <w:lang w:val="en-GB"/>
        </w:rPr>
        <w:t xml:space="preserve"> of Montenegro</w:t>
      </w:r>
    </w:p>
    <w:p w14:paraId="5A7BC0DC" w14:textId="36B61751" w:rsidR="002E4412" w:rsidRPr="009F63B9" w:rsidRDefault="00207120" w:rsidP="00207120">
      <w:pPr>
        <w:rPr>
          <w:lang w:val="en-GB"/>
        </w:rPr>
      </w:pPr>
      <w:r w:rsidRPr="009F63B9">
        <w:rPr>
          <w:lang w:val="en-GB"/>
        </w:rPr>
        <w:t xml:space="preserve">The </w:t>
      </w:r>
      <w:hyperlink r:id="rId65" w:history="1">
        <w:r w:rsidR="00F249F3" w:rsidRPr="009F63B9">
          <w:rPr>
            <w:rStyle w:val="Hyperlink"/>
            <w:lang w:val="en-GB"/>
          </w:rPr>
          <w:t>Law on Public Procurement</w:t>
        </w:r>
      </w:hyperlink>
      <w:r w:rsidR="00F249F3" w:rsidRPr="009F63B9">
        <w:rPr>
          <w:lang w:val="en-GB"/>
        </w:rPr>
        <w:t xml:space="preserve"> o</w:t>
      </w:r>
      <w:r w:rsidRPr="009F63B9">
        <w:rPr>
          <w:lang w:val="en-GB"/>
        </w:rPr>
        <w:t xml:space="preserve">f </w:t>
      </w:r>
      <w:r w:rsidR="00731C40" w:rsidRPr="009F63B9">
        <w:rPr>
          <w:lang w:val="en-GB"/>
        </w:rPr>
        <w:t>Montenegro</w:t>
      </w:r>
      <w:r w:rsidRPr="009F63B9">
        <w:rPr>
          <w:lang w:val="en-GB"/>
        </w:rPr>
        <w:t>, Articles 114-116, provide</w:t>
      </w:r>
      <w:r w:rsidR="006F096A" w:rsidRPr="009F63B9">
        <w:rPr>
          <w:lang w:val="en-GB"/>
        </w:rPr>
        <w:t>d</w:t>
      </w:r>
      <w:r w:rsidRPr="009F63B9">
        <w:rPr>
          <w:lang w:val="en-GB"/>
        </w:rPr>
        <w:t xml:space="preserve"> for a possibility of conducting a public procurement procedure in an electronic form, thus creating basic preconditions for application of electronic means in public procurement which has become equal to the approach based on paper documents. This solution was developed at the time when the EU Directive 2004/18 was in force, which result</w:t>
      </w:r>
      <w:r w:rsidR="006F096A" w:rsidRPr="009F63B9">
        <w:rPr>
          <w:lang w:val="en-GB"/>
        </w:rPr>
        <w:t>ed</w:t>
      </w:r>
      <w:r w:rsidRPr="009F63B9">
        <w:rPr>
          <w:lang w:val="en-GB"/>
        </w:rPr>
        <w:t xml:space="preserve"> in the fact that the solution only partially </w:t>
      </w:r>
      <w:r w:rsidR="006F096A" w:rsidRPr="009F63B9">
        <w:rPr>
          <w:lang w:val="en-GB"/>
        </w:rPr>
        <w:t>met</w:t>
      </w:r>
      <w:r w:rsidRPr="009F63B9">
        <w:rPr>
          <w:lang w:val="en-GB"/>
        </w:rPr>
        <w:t xml:space="preserve"> the requirements imposed by the new Directives.</w:t>
      </w:r>
    </w:p>
    <w:p w14:paraId="4DC6A6BA" w14:textId="5CB199E4" w:rsidR="007B7223" w:rsidRPr="009F63B9" w:rsidRDefault="007B7223" w:rsidP="00207120">
      <w:pPr>
        <w:rPr>
          <w:lang w:val="en-GB"/>
        </w:rPr>
      </w:pPr>
      <w:r w:rsidRPr="009F63B9">
        <w:rPr>
          <w:lang w:val="en-GB"/>
        </w:rPr>
        <w:t xml:space="preserve">Montenegro drafted the new Law on Public Procurement. It </w:t>
      </w:r>
      <w:r w:rsidR="006F096A" w:rsidRPr="009F63B9">
        <w:rPr>
          <w:lang w:val="en-GB"/>
        </w:rPr>
        <w:t>has</w:t>
      </w:r>
      <w:r w:rsidRPr="009F63B9">
        <w:rPr>
          <w:lang w:val="en-GB"/>
        </w:rPr>
        <w:t xml:space="preserve"> the largest possible degree of harmoni</w:t>
      </w:r>
      <w:r w:rsidR="009272B5" w:rsidRPr="009F63B9">
        <w:rPr>
          <w:lang w:val="en-GB"/>
        </w:rPr>
        <w:t>s</w:t>
      </w:r>
      <w:r w:rsidRPr="009F63B9">
        <w:rPr>
          <w:lang w:val="en-GB"/>
        </w:rPr>
        <w:t>ation of Montenegrin legislation with EU rules that follow two more circular laws</w:t>
      </w:r>
      <w:r w:rsidR="006F096A" w:rsidRPr="009F63B9">
        <w:rPr>
          <w:lang w:val="en-GB"/>
        </w:rPr>
        <w:t xml:space="preserve"> </w:t>
      </w:r>
      <w:r w:rsidRPr="009F63B9">
        <w:rPr>
          <w:lang w:val="en-GB"/>
        </w:rPr>
        <w:t>on public private partnership and concessions.</w:t>
      </w:r>
    </w:p>
    <w:p w14:paraId="19509D05" w14:textId="77777777" w:rsidR="003730DF" w:rsidRPr="009F63B9" w:rsidRDefault="003730DF" w:rsidP="00FE4D60">
      <w:pPr>
        <w:pStyle w:val="Heading2"/>
        <w:rPr>
          <w:lang w:val="en-GB"/>
        </w:rPr>
      </w:pPr>
      <w:bookmarkStart w:id="35" w:name="_Toc1474969"/>
      <w:r w:rsidRPr="009F63B9">
        <w:rPr>
          <w:lang w:val="en-GB"/>
        </w:rPr>
        <w:t>Domain-specific legislation</w:t>
      </w:r>
      <w:bookmarkEnd w:id="35"/>
    </w:p>
    <w:p w14:paraId="58F70D67" w14:textId="77777777" w:rsidR="00E33526" w:rsidRPr="009F63B9" w:rsidRDefault="00E33526" w:rsidP="00C75B47">
      <w:pPr>
        <w:pStyle w:val="Subtitle"/>
        <w:rPr>
          <w:lang w:val="en-GB"/>
        </w:rPr>
      </w:pPr>
      <w:r w:rsidRPr="009F63B9">
        <w:rPr>
          <w:lang w:val="en-GB"/>
        </w:rPr>
        <w:t>Law on Services</w:t>
      </w:r>
    </w:p>
    <w:p w14:paraId="18CA0E79" w14:textId="2BBD26EA" w:rsidR="00E33526" w:rsidRPr="009F63B9" w:rsidRDefault="00E33526" w:rsidP="00E33526">
      <w:pPr>
        <w:rPr>
          <w:lang w:val="en-GB"/>
        </w:rPr>
      </w:pPr>
      <w:r w:rsidRPr="009F63B9">
        <w:rPr>
          <w:lang w:val="en-GB"/>
        </w:rPr>
        <w:t xml:space="preserve">The </w:t>
      </w:r>
      <w:hyperlink r:id="rId66" w:history="1">
        <w:r w:rsidRPr="009F63B9">
          <w:rPr>
            <w:rStyle w:val="Hyperlink"/>
            <w:lang w:val="en-GB"/>
          </w:rPr>
          <w:t>Law on Services</w:t>
        </w:r>
      </w:hyperlink>
      <w:r w:rsidRPr="009F63B9">
        <w:rPr>
          <w:lang w:val="en-GB"/>
        </w:rPr>
        <w:t xml:space="preserve"> contain</w:t>
      </w:r>
      <w:r w:rsidR="006F096A" w:rsidRPr="009F63B9">
        <w:rPr>
          <w:lang w:val="en-GB"/>
        </w:rPr>
        <w:t>ed</w:t>
      </w:r>
      <w:r w:rsidRPr="009F63B9">
        <w:rPr>
          <w:lang w:val="en-GB"/>
        </w:rPr>
        <w:t xml:space="preserve"> the legal basis for the adoption of bylaws that will define the manner of cooperation and exchange of information with the EEA countries, and in particular cooperation regarding the supervision of the provision services, by taking warning measures and the way the Ministry works in the IMI system. The manner of cooperation and exchange of information with the Ministry of Economy on this issue will be prescribed by the Decree on a Single Point of Contact</w:t>
      </w:r>
      <w:r w:rsidR="002F05E4" w:rsidRPr="009F63B9">
        <w:rPr>
          <w:lang w:val="en-GB"/>
        </w:rPr>
        <w:t xml:space="preserve"> </w:t>
      </w:r>
      <w:r w:rsidRPr="009F63B9">
        <w:rPr>
          <w:lang w:val="en-GB"/>
        </w:rPr>
        <w:t>for services planned for the IV quarter of 2020.</w:t>
      </w:r>
    </w:p>
    <w:p w14:paraId="1A99FA92" w14:textId="77777777" w:rsidR="00AB0492" w:rsidRPr="009F63B9" w:rsidRDefault="00AB0492" w:rsidP="00E33526">
      <w:pPr>
        <w:rPr>
          <w:lang w:val="en-GB"/>
        </w:rPr>
      </w:pPr>
      <w:r w:rsidRPr="009F63B9">
        <w:rPr>
          <w:lang w:val="en-GB"/>
        </w:rPr>
        <w:lastRenderedPageBreak/>
        <w:t xml:space="preserve">The </w:t>
      </w:r>
      <w:r w:rsidR="00D9363C" w:rsidRPr="009F63B9">
        <w:rPr>
          <w:lang w:val="en-GB"/>
        </w:rPr>
        <w:t>Law</w:t>
      </w:r>
      <w:r w:rsidRPr="009F63B9">
        <w:rPr>
          <w:lang w:val="en-GB"/>
        </w:rPr>
        <w:t xml:space="preserve"> is in line with the </w:t>
      </w:r>
      <w:hyperlink r:id="rId67" w:history="1">
        <w:r w:rsidRPr="009F63B9">
          <w:rPr>
            <w:rStyle w:val="Hyperlink"/>
            <w:lang w:val="en-GB"/>
          </w:rPr>
          <w:t>Directive on Services Directive 2006/123 / EC</w:t>
        </w:r>
      </w:hyperlink>
      <w:r w:rsidRPr="009F63B9">
        <w:rPr>
          <w:lang w:val="en-GB"/>
        </w:rPr>
        <w:t>.</w:t>
      </w:r>
    </w:p>
    <w:p w14:paraId="498B5AD1" w14:textId="43A109B9" w:rsidR="00FA722C" w:rsidRPr="009F63B9" w:rsidRDefault="00FA722C" w:rsidP="00FA722C">
      <w:pPr>
        <w:pStyle w:val="Subtitle"/>
        <w:rPr>
          <w:lang w:val="en-GB"/>
        </w:rPr>
      </w:pPr>
      <w:r w:rsidRPr="009F63B9">
        <w:rPr>
          <w:lang w:val="en-GB"/>
        </w:rPr>
        <w:t>Law on Health Data Collection</w:t>
      </w:r>
      <w:r w:rsidR="004376A9" w:rsidRPr="009F63B9">
        <w:rPr>
          <w:lang w:val="en-GB"/>
        </w:rPr>
        <w:t xml:space="preserve"> </w:t>
      </w:r>
    </w:p>
    <w:p w14:paraId="458ADBB1" w14:textId="128AA9DD" w:rsidR="004376A9" w:rsidRPr="009F63B9" w:rsidRDefault="004376A9" w:rsidP="008879F9">
      <w:pPr>
        <w:rPr>
          <w:lang w:val="en-GB"/>
        </w:rPr>
      </w:pPr>
      <w:r w:rsidRPr="009F63B9">
        <w:rPr>
          <w:lang w:val="en-GB"/>
        </w:rPr>
        <w:t xml:space="preserve">The </w:t>
      </w:r>
      <w:hyperlink r:id="rId68" w:history="1">
        <w:r w:rsidRPr="009F63B9">
          <w:rPr>
            <w:rStyle w:val="Hyperlink"/>
            <w:lang w:val="en-GB"/>
          </w:rPr>
          <w:t>Law on Health Data Collection</w:t>
        </w:r>
      </w:hyperlink>
      <w:r w:rsidR="007824A0" w:rsidRPr="009F63B9">
        <w:rPr>
          <w:lang w:val="en-GB"/>
        </w:rPr>
        <w:t xml:space="preserve"> </w:t>
      </w:r>
      <w:r w:rsidR="00FA722C" w:rsidRPr="009F63B9">
        <w:rPr>
          <w:lang w:val="en-GB"/>
        </w:rPr>
        <w:t>(Official Gazette Montenegro</w:t>
      </w:r>
      <w:r w:rsidR="007824A0" w:rsidRPr="009F63B9">
        <w:rPr>
          <w:lang w:val="en-GB"/>
        </w:rPr>
        <w:t>,</w:t>
      </w:r>
      <w:r w:rsidR="00FA722C" w:rsidRPr="009F63B9">
        <w:rPr>
          <w:lang w:val="en-GB"/>
        </w:rPr>
        <w:t xml:space="preserve"> No. 80/08</w:t>
      </w:r>
      <w:r w:rsidR="007824A0" w:rsidRPr="009F63B9">
        <w:rPr>
          <w:lang w:val="en-GB"/>
        </w:rPr>
        <w:t xml:space="preserve"> and No.</w:t>
      </w:r>
      <w:r w:rsidR="00FA722C" w:rsidRPr="009F63B9">
        <w:rPr>
          <w:lang w:val="en-GB"/>
        </w:rPr>
        <w:t xml:space="preserve"> 040/11)</w:t>
      </w:r>
      <w:r w:rsidR="008879F9" w:rsidRPr="009F63B9">
        <w:rPr>
          <w:lang w:val="en-GB"/>
        </w:rPr>
        <w:t xml:space="preserve"> regulate</w:t>
      </w:r>
      <w:r w:rsidR="006F096A" w:rsidRPr="009F63B9">
        <w:rPr>
          <w:lang w:val="en-GB"/>
        </w:rPr>
        <w:t>d</w:t>
      </w:r>
      <w:r w:rsidR="008879F9" w:rsidRPr="009F63B9">
        <w:rPr>
          <w:lang w:val="en-GB"/>
        </w:rPr>
        <w:t xml:space="preserve"> the types, content and manner of keeping data collections in the field of health as elements of unique health statistics, as well as the way of collecting, processing, using, protecting and storing data from the collection.</w:t>
      </w:r>
    </w:p>
    <w:p w14:paraId="3ED10A9F" w14:textId="13FEC6BE" w:rsidR="00E63937" w:rsidRPr="009F63B9" w:rsidRDefault="007E765D" w:rsidP="007E765D">
      <w:pPr>
        <w:pStyle w:val="Subtitle"/>
        <w:rPr>
          <w:lang w:val="en-GB"/>
        </w:rPr>
      </w:pPr>
      <w:r w:rsidRPr="009F63B9">
        <w:rPr>
          <w:lang w:val="en-GB"/>
        </w:rPr>
        <w:t xml:space="preserve">Patient Rights Act </w:t>
      </w:r>
    </w:p>
    <w:p w14:paraId="3D27FDCB" w14:textId="3E3E0CF5" w:rsidR="00FA722C" w:rsidRPr="009F63B9" w:rsidRDefault="00EA39A2" w:rsidP="0046100E">
      <w:pPr>
        <w:rPr>
          <w:lang w:val="en-GB"/>
        </w:rPr>
      </w:pPr>
      <w:r w:rsidRPr="009F63B9">
        <w:rPr>
          <w:lang w:val="en-GB"/>
        </w:rPr>
        <w:t>H</w:t>
      </w:r>
      <w:r w:rsidR="0046100E" w:rsidRPr="009F63B9">
        <w:rPr>
          <w:lang w:val="en-GB"/>
        </w:rPr>
        <w:t>ealth services</w:t>
      </w:r>
      <w:r w:rsidR="006F096A" w:rsidRPr="009F63B9">
        <w:rPr>
          <w:lang w:val="en-GB"/>
        </w:rPr>
        <w:t xml:space="preserve">, </w:t>
      </w:r>
      <w:r w:rsidR="0046100E" w:rsidRPr="009F63B9">
        <w:rPr>
          <w:lang w:val="en-GB"/>
        </w:rPr>
        <w:t>provided for the purpose of preserving and improving health, preventi</w:t>
      </w:r>
      <w:r w:rsidRPr="009F63B9">
        <w:rPr>
          <w:lang w:val="en-GB"/>
        </w:rPr>
        <w:t>ng</w:t>
      </w:r>
      <w:r w:rsidR="006F04DE" w:rsidRPr="009F63B9">
        <w:rPr>
          <w:lang w:val="en-GB"/>
        </w:rPr>
        <w:t xml:space="preserve"> </w:t>
      </w:r>
      <w:r w:rsidR="0046100E" w:rsidRPr="009F63B9">
        <w:rPr>
          <w:lang w:val="en-GB"/>
        </w:rPr>
        <w:t>illness, treatment and health care and rehabilitation</w:t>
      </w:r>
      <w:r w:rsidR="00E76EE2" w:rsidRPr="009F63B9">
        <w:rPr>
          <w:lang w:val="en-GB"/>
        </w:rPr>
        <w:t xml:space="preserve"> </w:t>
      </w:r>
      <w:r w:rsidR="006F096A" w:rsidRPr="009F63B9">
        <w:rPr>
          <w:lang w:val="en-GB"/>
        </w:rPr>
        <w:t>were</w:t>
      </w:r>
      <w:r w:rsidR="00C26F04" w:rsidRPr="009F63B9">
        <w:rPr>
          <w:lang w:val="en-GB"/>
        </w:rPr>
        <w:t xml:space="preserve"> </w:t>
      </w:r>
      <w:r w:rsidR="0046100E" w:rsidRPr="009F63B9">
        <w:rPr>
          <w:lang w:val="en-GB"/>
        </w:rPr>
        <w:t xml:space="preserve">established by </w:t>
      </w:r>
      <w:r w:rsidR="006F04DE" w:rsidRPr="009F63B9">
        <w:rPr>
          <w:lang w:val="en-GB"/>
        </w:rPr>
        <w:t xml:space="preserve">the </w:t>
      </w:r>
      <w:hyperlink r:id="rId69" w:history="1">
        <w:r w:rsidR="006F04DE" w:rsidRPr="009F63B9">
          <w:rPr>
            <w:rStyle w:val="Hyperlink"/>
            <w:lang w:val="en-GB"/>
          </w:rPr>
          <w:t>Patient Rights Act</w:t>
        </w:r>
      </w:hyperlink>
      <w:r w:rsidRPr="009F63B9">
        <w:rPr>
          <w:lang w:val="en-GB"/>
        </w:rPr>
        <w:t xml:space="preserve"> (Official Gazette Montenegro, No. 40/2010)</w:t>
      </w:r>
      <w:r w:rsidR="0046100E" w:rsidRPr="009F63B9">
        <w:rPr>
          <w:lang w:val="en-GB"/>
        </w:rPr>
        <w:t>. In exercising the rights established by this Law, respect</w:t>
      </w:r>
      <w:r w:rsidRPr="009F63B9">
        <w:rPr>
          <w:lang w:val="en-GB"/>
        </w:rPr>
        <w:t xml:space="preserve">, </w:t>
      </w:r>
      <w:r w:rsidR="0046100E" w:rsidRPr="009F63B9">
        <w:rPr>
          <w:lang w:val="en-GB"/>
        </w:rPr>
        <w:t>human dignity, physical and psychological integrity and the protection of these rights</w:t>
      </w:r>
      <w:r w:rsidRPr="009F63B9">
        <w:rPr>
          <w:lang w:val="en-GB"/>
        </w:rPr>
        <w:t xml:space="preserve"> </w:t>
      </w:r>
      <w:r w:rsidR="006F096A" w:rsidRPr="009F63B9">
        <w:rPr>
          <w:lang w:val="en-GB"/>
        </w:rPr>
        <w:t>was</w:t>
      </w:r>
      <w:r w:rsidRPr="009F63B9">
        <w:rPr>
          <w:lang w:val="en-GB"/>
        </w:rPr>
        <w:t xml:space="preserve"> ensured</w:t>
      </w:r>
      <w:r w:rsidR="0046100E" w:rsidRPr="009F63B9">
        <w:rPr>
          <w:lang w:val="en-GB"/>
        </w:rPr>
        <w:t xml:space="preserve">. </w:t>
      </w:r>
    </w:p>
    <w:p w14:paraId="0178F4DA" w14:textId="77777777" w:rsidR="006E2C58" w:rsidRPr="009F63B9" w:rsidRDefault="008E0270" w:rsidP="008E0270">
      <w:pPr>
        <w:pStyle w:val="Subtitle"/>
        <w:rPr>
          <w:lang w:val="en-GB"/>
        </w:rPr>
      </w:pPr>
      <w:r w:rsidRPr="009F63B9">
        <w:rPr>
          <w:lang w:val="en-GB"/>
        </w:rPr>
        <w:t>Rulebook on Conditions, Mode and Procedure for Access to Data in the Data Exchange Cent</w:t>
      </w:r>
      <w:r w:rsidR="006E2C58" w:rsidRPr="009F63B9">
        <w:rPr>
          <w:lang w:val="en-GB"/>
        </w:rPr>
        <w:t>r</w:t>
      </w:r>
      <w:r w:rsidRPr="009F63B9">
        <w:rPr>
          <w:lang w:val="en-GB"/>
        </w:rPr>
        <w:t xml:space="preserve">e for Health Insurance Fund of Montenegro </w:t>
      </w:r>
    </w:p>
    <w:p w14:paraId="064DE846" w14:textId="659CC5AD" w:rsidR="002B5BA1" w:rsidRPr="009F63B9" w:rsidRDefault="0031205F" w:rsidP="0031205F">
      <w:pPr>
        <w:rPr>
          <w:lang w:val="en-GB"/>
        </w:rPr>
      </w:pPr>
      <w:r w:rsidRPr="009F63B9">
        <w:rPr>
          <w:lang w:val="en-GB"/>
        </w:rPr>
        <w:t xml:space="preserve">Access to information provided by healthcare providers in accordance with the law to the Exchange Centre </w:t>
      </w:r>
      <w:r w:rsidR="006F096A" w:rsidRPr="009F63B9">
        <w:rPr>
          <w:lang w:val="en-GB"/>
        </w:rPr>
        <w:t>D</w:t>
      </w:r>
      <w:r w:rsidRPr="009F63B9">
        <w:rPr>
          <w:lang w:val="en-GB"/>
        </w:rPr>
        <w:t xml:space="preserve">ata of the Health Insurance Fund of Montenegro, shall be provided under the conditions and in accordance with the procedure prescribed by this </w:t>
      </w:r>
      <w:hyperlink r:id="rId70" w:history="1">
        <w:r w:rsidRPr="009F63B9">
          <w:rPr>
            <w:rStyle w:val="Hyperlink"/>
            <w:lang w:val="en-GB"/>
          </w:rPr>
          <w:t>Rulebook</w:t>
        </w:r>
      </w:hyperlink>
      <w:r w:rsidRPr="009F63B9">
        <w:rPr>
          <w:lang w:val="en-GB"/>
        </w:rPr>
        <w:t xml:space="preserve"> </w:t>
      </w:r>
      <w:r w:rsidR="008E0270" w:rsidRPr="009F63B9">
        <w:rPr>
          <w:lang w:val="en-GB"/>
        </w:rPr>
        <w:t>(Official Gazette Montenegro</w:t>
      </w:r>
      <w:r w:rsidR="006E2C58" w:rsidRPr="009F63B9">
        <w:rPr>
          <w:lang w:val="en-GB"/>
        </w:rPr>
        <w:t xml:space="preserve">, </w:t>
      </w:r>
      <w:r w:rsidR="008E0270" w:rsidRPr="009F63B9">
        <w:rPr>
          <w:lang w:val="en-GB"/>
        </w:rPr>
        <w:t>No. 070/15)</w:t>
      </w:r>
      <w:r w:rsidR="00512B5E" w:rsidRPr="009F63B9">
        <w:rPr>
          <w:lang w:val="en-GB"/>
        </w:rPr>
        <w:t>.</w:t>
      </w:r>
    </w:p>
    <w:p w14:paraId="02710183" w14:textId="67491933" w:rsidR="003730DF" w:rsidRPr="009F63B9" w:rsidRDefault="003730DF" w:rsidP="00FE4D60">
      <w:pPr>
        <w:pStyle w:val="Heading2"/>
        <w:rPr>
          <w:lang w:val="en-GB"/>
        </w:rPr>
      </w:pPr>
      <w:bookmarkStart w:id="36" w:name="_Toc1474970"/>
      <w:r w:rsidRPr="009F63B9">
        <w:rPr>
          <w:lang w:val="en-GB"/>
        </w:rPr>
        <w:t>Interoperability</w:t>
      </w:r>
      <w:bookmarkEnd w:id="36"/>
      <w:r w:rsidRPr="009F63B9">
        <w:rPr>
          <w:lang w:val="en-GB"/>
        </w:rPr>
        <w:t xml:space="preserve"> </w:t>
      </w:r>
    </w:p>
    <w:p w14:paraId="7A58A2CC" w14:textId="301B13E8" w:rsidR="00F82BCC" w:rsidRPr="009F63B9" w:rsidRDefault="00512D59" w:rsidP="001811B5">
      <w:pPr>
        <w:pStyle w:val="Subtitle"/>
        <w:rPr>
          <w:lang w:val="en-GB"/>
        </w:rPr>
      </w:pPr>
      <w:hyperlink r:id="rId71" w:history="1">
        <w:r w:rsidR="00F82BCC" w:rsidRPr="009F63B9">
          <w:rPr>
            <w:rStyle w:val="Hyperlink"/>
            <w:color w:val="00B0F0"/>
            <w:sz w:val="22"/>
            <w:lang w:val="en-GB"/>
          </w:rPr>
          <w:t>Law on Electronic Government</w:t>
        </w:r>
      </w:hyperlink>
      <w:r w:rsidR="001811B5" w:rsidRPr="009F63B9">
        <w:rPr>
          <w:rStyle w:val="Hyperlink"/>
          <w:color w:val="00B0F0"/>
          <w:sz w:val="22"/>
          <w:lang w:val="en-GB"/>
        </w:rPr>
        <w:t xml:space="preserve"> </w:t>
      </w:r>
    </w:p>
    <w:p w14:paraId="68F2074D" w14:textId="3D8445F1" w:rsidR="001811B5" w:rsidRPr="009F63B9" w:rsidRDefault="00D9363C" w:rsidP="001811B5">
      <w:pPr>
        <w:rPr>
          <w:lang w:val="en-GB"/>
        </w:rPr>
      </w:pPr>
      <w:r w:rsidRPr="009F63B9">
        <w:rPr>
          <w:lang w:val="en-GB"/>
        </w:rPr>
        <w:t xml:space="preserve">Interoperability is regulated by the </w:t>
      </w:r>
      <w:hyperlink r:id="rId72" w:history="1">
        <w:r w:rsidRPr="009F63B9">
          <w:rPr>
            <w:rStyle w:val="Hyperlink"/>
            <w:lang w:val="en-GB"/>
          </w:rPr>
          <w:t xml:space="preserve">Law on </w:t>
        </w:r>
        <w:r w:rsidR="006F096A" w:rsidRPr="009F63B9">
          <w:rPr>
            <w:rStyle w:val="Hyperlink"/>
            <w:lang w:val="en-GB"/>
          </w:rPr>
          <w:t>E</w:t>
        </w:r>
        <w:r w:rsidRPr="009F63B9">
          <w:rPr>
            <w:rStyle w:val="Hyperlink"/>
            <w:lang w:val="en-GB"/>
          </w:rPr>
          <w:t xml:space="preserve">lectronic </w:t>
        </w:r>
        <w:r w:rsidR="006F096A" w:rsidRPr="009F63B9">
          <w:rPr>
            <w:rStyle w:val="Hyperlink"/>
            <w:lang w:val="en-GB"/>
          </w:rPr>
          <w:t>A</w:t>
        </w:r>
        <w:r w:rsidRPr="009F63B9">
          <w:rPr>
            <w:rStyle w:val="Hyperlink"/>
            <w:lang w:val="en-GB"/>
          </w:rPr>
          <w:t>dministration</w:t>
        </w:r>
        <w:bookmarkStart w:id="37" w:name="_Toc1474971"/>
      </w:hyperlink>
      <w:r w:rsidR="001811B5" w:rsidRPr="009F63B9">
        <w:rPr>
          <w:lang w:val="en-GB"/>
        </w:rPr>
        <w:t>.</w:t>
      </w:r>
    </w:p>
    <w:p w14:paraId="424C04DB" w14:textId="1A6D2A07" w:rsidR="003730DF" w:rsidRPr="009F63B9" w:rsidRDefault="003730DF" w:rsidP="00FE4D60">
      <w:pPr>
        <w:pStyle w:val="Heading2"/>
        <w:rPr>
          <w:lang w:val="en-GB"/>
        </w:rPr>
      </w:pPr>
      <w:r w:rsidRPr="009F63B9">
        <w:rPr>
          <w:lang w:val="en-GB"/>
        </w:rPr>
        <w:t>Emerging technologies</w:t>
      </w:r>
      <w:bookmarkEnd w:id="37"/>
    </w:p>
    <w:p w14:paraId="67B60062" w14:textId="5E58F9B7" w:rsidR="005523ED" w:rsidRPr="006F648F" w:rsidRDefault="0043111A" w:rsidP="006F648F">
      <w:pPr>
        <w:pStyle w:val="ListParagraph"/>
        <w:rPr>
          <w:rFonts w:cs="Arial"/>
          <w:b/>
          <w:i/>
          <w:sz w:val="22"/>
          <w:szCs w:val="28"/>
          <w:lang w:eastAsia="en-GB"/>
        </w:rPr>
      </w:pPr>
      <w:r w:rsidRPr="006F648F">
        <w:t>No legislation was adopted in this field to date.</w:t>
      </w:r>
      <w:bookmarkEnd w:id="28"/>
    </w:p>
    <w:p w14:paraId="37CE57DD" w14:textId="166C4FF9" w:rsidR="005523ED" w:rsidRPr="009F63B9" w:rsidRDefault="000A7546" w:rsidP="0082125C">
      <w:pPr>
        <w:pStyle w:val="Heading1"/>
        <w:rPr>
          <w:lang w:val="en-GB"/>
        </w:rPr>
      </w:pPr>
      <w:r w:rsidRPr="009F63B9">
        <w:rPr>
          <w:lang w:val="en-GB"/>
        </w:rPr>
        <w:br w:type="page"/>
      </w:r>
      <w:bookmarkStart w:id="38" w:name="_Toc1474972"/>
      <w:r w:rsidR="003730DF" w:rsidRPr="009F63B9">
        <w:rPr>
          <w:lang w:val="en-GB"/>
        </w:rPr>
        <w:lastRenderedPageBreak/>
        <w:t xml:space="preserve">Digital Government </w:t>
      </w:r>
      <w:r w:rsidR="00457E8B" w:rsidRPr="009F63B9">
        <w:rPr>
          <w:lang w:val="en-GB"/>
        </w:rPr>
        <w:t>G</w:t>
      </w:r>
      <w:r w:rsidR="003730DF" w:rsidRPr="009F63B9">
        <w:rPr>
          <w:lang w:val="en-GB"/>
        </w:rPr>
        <w:t>overnance</w:t>
      </w:r>
      <w:bookmarkEnd w:id="38"/>
    </w:p>
    <w:p w14:paraId="5B8A7E8C" w14:textId="531DFC50" w:rsidR="005523ED" w:rsidRPr="009F63B9" w:rsidRDefault="003730DF" w:rsidP="0082125C">
      <w:pPr>
        <w:pStyle w:val="Heading2"/>
        <w:rPr>
          <w:lang w:val="en-GB"/>
        </w:rPr>
      </w:pPr>
      <w:bookmarkStart w:id="39" w:name="_Toc1474973"/>
      <w:r w:rsidRPr="009F63B9">
        <w:rPr>
          <w:lang w:val="en-GB"/>
        </w:rPr>
        <w:t>National</w:t>
      </w:r>
      <w:bookmarkEnd w:id="39"/>
      <w:r w:rsidRPr="009F63B9">
        <w:rPr>
          <w:lang w:val="en-GB"/>
        </w:rPr>
        <w:t xml:space="preserve"> </w:t>
      </w:r>
    </w:p>
    <w:p w14:paraId="6B25B932" w14:textId="77777777" w:rsidR="003730DF" w:rsidRPr="009F63B9" w:rsidRDefault="003730DF" w:rsidP="00FE4D60">
      <w:pPr>
        <w:pStyle w:val="Heading3"/>
        <w:rPr>
          <w:lang w:val="en-GB"/>
        </w:rPr>
      </w:pPr>
      <w:bookmarkStart w:id="40" w:name="_Toc1474974"/>
      <w:r w:rsidRPr="009F63B9">
        <w:rPr>
          <w:lang w:val="en-GB"/>
        </w:rPr>
        <w:t>Policy</w:t>
      </w:r>
      <w:bookmarkEnd w:id="40"/>
    </w:p>
    <w:p w14:paraId="38F86444" w14:textId="4ABFA3D0" w:rsidR="009E03AF" w:rsidRPr="009F63B9" w:rsidRDefault="009E03AF" w:rsidP="00F17B5E">
      <w:pPr>
        <w:pStyle w:val="Subtitle"/>
        <w:rPr>
          <w:lang w:val="en-GB"/>
        </w:rPr>
      </w:pPr>
      <w:r w:rsidRPr="009F63B9">
        <w:rPr>
          <w:lang w:val="en-GB"/>
        </w:rPr>
        <w:t>Ministry of Public Administration</w:t>
      </w:r>
    </w:p>
    <w:p w14:paraId="01AAA753" w14:textId="72B38583" w:rsidR="00C03352" w:rsidRPr="009F63B9" w:rsidRDefault="00C03352" w:rsidP="00C03352">
      <w:pPr>
        <w:rPr>
          <w:lang w:val="en-GB"/>
        </w:rPr>
      </w:pPr>
      <w:r w:rsidRPr="009F63B9">
        <w:rPr>
          <w:lang w:val="en-GB"/>
        </w:rPr>
        <w:t xml:space="preserve">The </w:t>
      </w:r>
      <w:hyperlink r:id="rId73" w:history="1">
        <w:r w:rsidRPr="009F63B9">
          <w:rPr>
            <w:rStyle w:val="Hyperlink"/>
            <w:lang w:val="en-GB"/>
          </w:rPr>
          <w:t>Ministry of Public Administration</w:t>
        </w:r>
      </w:hyperlink>
      <w:r w:rsidRPr="009F63B9">
        <w:rPr>
          <w:lang w:val="en-GB"/>
        </w:rPr>
        <w:t xml:space="preserve"> was established by the Regulation Amending the Regulation on Public Administration Organisation and Operation, which the Government of Montenegro adopted on 25 November 2016.</w:t>
      </w:r>
    </w:p>
    <w:p w14:paraId="49256147" w14:textId="63A1D86A" w:rsidR="00D60040" w:rsidRPr="009F63B9" w:rsidRDefault="00C75368" w:rsidP="00D60040">
      <w:pPr>
        <w:rPr>
          <w:lang w:val="en-GB"/>
        </w:rPr>
      </w:pPr>
      <w:r w:rsidRPr="009F63B9">
        <w:rPr>
          <w:lang w:val="en-GB"/>
        </w:rPr>
        <w:t xml:space="preserve">The Ministry </w:t>
      </w:r>
      <w:r w:rsidR="00D60040" w:rsidRPr="009F63B9">
        <w:rPr>
          <w:lang w:val="en-GB"/>
        </w:rPr>
        <w:t xml:space="preserve">of Public Administration </w:t>
      </w:r>
      <w:r w:rsidRPr="009F63B9">
        <w:rPr>
          <w:lang w:val="en-GB"/>
        </w:rPr>
        <w:t>is responsible for the</w:t>
      </w:r>
      <w:r w:rsidR="00D60040" w:rsidRPr="009F63B9">
        <w:rPr>
          <w:lang w:val="en-GB"/>
        </w:rPr>
        <w:t xml:space="preserve"> development of </w:t>
      </w:r>
      <w:r w:rsidR="006F096A" w:rsidRPr="009F63B9">
        <w:rPr>
          <w:lang w:val="en-GB"/>
        </w:rPr>
        <w:t xml:space="preserve">the </w:t>
      </w:r>
      <w:r w:rsidR="009E37D4" w:rsidRPr="009F63B9">
        <w:rPr>
          <w:lang w:val="en-GB"/>
        </w:rPr>
        <w:t xml:space="preserve">information society </w:t>
      </w:r>
      <w:r w:rsidR="00D60040" w:rsidRPr="009F63B9">
        <w:rPr>
          <w:lang w:val="en-GB"/>
        </w:rPr>
        <w:t>in Montenegro.</w:t>
      </w:r>
    </w:p>
    <w:p w14:paraId="3A11B683" w14:textId="0023EC8A" w:rsidR="00D60040" w:rsidRPr="009F63B9" w:rsidRDefault="00D60040" w:rsidP="00D60040">
      <w:pPr>
        <w:rPr>
          <w:lang w:val="en-GB"/>
        </w:rPr>
      </w:pPr>
      <w:r w:rsidRPr="009F63B9">
        <w:rPr>
          <w:lang w:val="en-GB"/>
        </w:rPr>
        <w:t xml:space="preserve">The Ministry participates in the preparation of regulations and policies related to electronic administration, as well as other regulations related to the field of </w:t>
      </w:r>
      <w:r w:rsidR="006F096A" w:rsidRPr="009F63B9">
        <w:rPr>
          <w:lang w:val="en-GB"/>
        </w:rPr>
        <w:t xml:space="preserve">the </w:t>
      </w:r>
      <w:r w:rsidRPr="009F63B9">
        <w:rPr>
          <w:lang w:val="en-GB"/>
        </w:rPr>
        <w:t>information society.</w:t>
      </w:r>
    </w:p>
    <w:p w14:paraId="549391A3" w14:textId="77777777" w:rsidR="00A06503" w:rsidRPr="009F63B9" w:rsidRDefault="00A06503" w:rsidP="00C75368">
      <w:pPr>
        <w:rPr>
          <w:lang w:val="en-GB"/>
        </w:rPr>
      </w:pPr>
    </w:p>
    <w:tbl>
      <w:tblPr>
        <w:tblW w:w="5000" w:type="pct"/>
        <w:shd w:val="clear" w:color="auto" w:fill="EFFBFF"/>
        <w:tblLook w:val="01E0" w:firstRow="1" w:lastRow="1" w:firstColumn="1" w:lastColumn="1" w:noHBand="0" w:noVBand="0"/>
      </w:tblPr>
      <w:tblGrid>
        <w:gridCol w:w="2658"/>
        <w:gridCol w:w="6345"/>
      </w:tblGrid>
      <w:tr w:rsidR="00DF2728" w:rsidRPr="009F63B9" w14:paraId="373B3032" w14:textId="77777777" w:rsidTr="00B834CD">
        <w:trPr>
          <w:trHeight w:val="2604"/>
        </w:trPr>
        <w:tc>
          <w:tcPr>
            <w:tcW w:w="1476" w:type="pct"/>
            <w:shd w:val="clear" w:color="auto" w:fill="EFFBFF"/>
            <w:tcMar>
              <w:top w:w="108" w:type="dxa"/>
              <w:left w:w="108" w:type="dxa"/>
              <w:bottom w:w="108" w:type="dxa"/>
              <w:right w:w="108" w:type="dxa"/>
            </w:tcMar>
            <w:vAlign w:val="center"/>
          </w:tcPr>
          <w:p w14:paraId="1A998522" w14:textId="11FFCE5E" w:rsidR="00DF2728" w:rsidRPr="009F63B9" w:rsidRDefault="00194B39" w:rsidP="005F6348">
            <w:pPr>
              <w:jc w:val="center"/>
              <w:rPr>
                <w:lang w:val="en-GB"/>
              </w:rPr>
            </w:pPr>
            <w:r>
              <w:rPr>
                <w:lang w:val="en-GB" w:eastAsia="en-US"/>
              </w:rPr>
              <w:pict w14:anchorId="78C75474">
                <v:shape id="Picture 13" o:spid="_x0000_i1030" type="#_x0000_t75" alt="Minister" style="width:121.65pt;height:157.85pt;visibility:visible;mso-wrap-style:square">
                  <v:imagedata r:id="rId74" o:title="Minister" cropleft="13146f" cropright="14210f"/>
                </v:shape>
              </w:pict>
            </w:r>
          </w:p>
        </w:tc>
        <w:tc>
          <w:tcPr>
            <w:tcW w:w="3524" w:type="pct"/>
            <w:shd w:val="clear" w:color="auto" w:fill="EFFBFF"/>
            <w:tcMar>
              <w:top w:w="108" w:type="dxa"/>
              <w:left w:w="108" w:type="dxa"/>
              <w:bottom w:w="108" w:type="dxa"/>
              <w:right w:w="108" w:type="dxa"/>
            </w:tcMar>
          </w:tcPr>
          <w:p w14:paraId="12F85521" w14:textId="77777777" w:rsidR="00DF2728" w:rsidRPr="009F63B9" w:rsidRDefault="003B3FA5" w:rsidP="00D273EA">
            <w:pPr>
              <w:pStyle w:val="tabletext"/>
              <w:rPr>
                <w:rStyle w:val="Strong"/>
                <w:lang w:val="en-GB" w:eastAsia="en-US"/>
              </w:rPr>
            </w:pPr>
            <w:r w:rsidRPr="009F63B9">
              <w:rPr>
                <w:rStyle w:val="Strong"/>
                <w:lang w:val="en-GB"/>
              </w:rPr>
              <w:t>Suzana Pribilović</w:t>
            </w:r>
          </w:p>
          <w:p w14:paraId="5BE69992" w14:textId="77777777" w:rsidR="00DF2728" w:rsidRPr="009F63B9" w:rsidRDefault="003B3FA5" w:rsidP="00D273EA">
            <w:pPr>
              <w:pStyle w:val="tabletext"/>
              <w:rPr>
                <w:lang w:val="en-GB"/>
              </w:rPr>
            </w:pPr>
            <w:r w:rsidRPr="009F63B9">
              <w:rPr>
                <w:rStyle w:val="Strong"/>
                <w:b w:val="0"/>
                <w:lang w:val="en-GB"/>
              </w:rPr>
              <w:t xml:space="preserve">Minister </w:t>
            </w:r>
            <w:r w:rsidRPr="009F63B9">
              <w:rPr>
                <w:rFonts w:ascii="Verdana,Bold" w:hAnsi="Verdana,Bold" w:cs="Verdana,Bold"/>
                <w:bCs/>
                <w:color w:val="414141"/>
                <w:szCs w:val="20"/>
                <w:lang w:val="en-GB" w:eastAsia="en-GB"/>
              </w:rPr>
              <w:t>of Public Administration</w:t>
            </w:r>
          </w:p>
          <w:p w14:paraId="2891A555" w14:textId="77777777" w:rsidR="00DF2728" w:rsidRPr="009F63B9" w:rsidRDefault="00DF2728" w:rsidP="00D273EA">
            <w:pPr>
              <w:pStyle w:val="tabletext"/>
              <w:rPr>
                <w:rStyle w:val="Strong"/>
                <w:lang w:val="en-GB"/>
              </w:rPr>
            </w:pPr>
            <w:r w:rsidRPr="009F63B9">
              <w:rPr>
                <w:lang w:val="en-GB"/>
              </w:rPr>
              <w:t xml:space="preserve"> </w:t>
            </w:r>
          </w:p>
          <w:p w14:paraId="768085B1" w14:textId="77777777" w:rsidR="00DF2728" w:rsidRPr="009F63B9" w:rsidRDefault="00DF2728" w:rsidP="00D273EA">
            <w:pPr>
              <w:pStyle w:val="tabletext"/>
              <w:rPr>
                <w:rStyle w:val="Strong"/>
                <w:sz w:val="16"/>
                <w:lang w:val="en-GB"/>
              </w:rPr>
            </w:pPr>
            <w:r w:rsidRPr="009F63B9">
              <w:rPr>
                <w:rStyle w:val="Strong"/>
                <w:sz w:val="16"/>
                <w:lang w:val="en-GB"/>
              </w:rPr>
              <w:t>Contact details:</w:t>
            </w:r>
          </w:p>
          <w:p w14:paraId="389E53ED" w14:textId="77777777" w:rsidR="00DF2728" w:rsidRPr="009F63B9" w:rsidRDefault="004215C6" w:rsidP="00D273EA">
            <w:pPr>
              <w:pStyle w:val="tabletext"/>
              <w:rPr>
                <w:sz w:val="16"/>
                <w:lang w:val="en-GB"/>
              </w:rPr>
            </w:pPr>
            <w:r w:rsidRPr="009F63B9">
              <w:rPr>
                <w:sz w:val="16"/>
                <w:lang w:val="en-GB"/>
              </w:rPr>
              <w:t>Rimski trg 45</w:t>
            </w:r>
          </w:p>
          <w:p w14:paraId="2D06756E" w14:textId="77777777" w:rsidR="004215C6" w:rsidRPr="009F63B9" w:rsidRDefault="004215C6" w:rsidP="00D273EA">
            <w:pPr>
              <w:pStyle w:val="tabletext"/>
              <w:rPr>
                <w:sz w:val="16"/>
                <w:lang w:val="en-GB"/>
              </w:rPr>
            </w:pPr>
            <w:r w:rsidRPr="009F63B9">
              <w:rPr>
                <w:sz w:val="16"/>
                <w:lang w:val="en-GB"/>
              </w:rPr>
              <w:t>MNE-81000, Podgorica</w:t>
            </w:r>
          </w:p>
          <w:p w14:paraId="6BD3B7A1" w14:textId="77B90A3C" w:rsidR="004215C6" w:rsidRPr="00954CDC" w:rsidRDefault="004215C6" w:rsidP="00D273EA">
            <w:pPr>
              <w:pStyle w:val="tabletext"/>
              <w:rPr>
                <w:sz w:val="16"/>
                <w:lang w:val="fr-FR"/>
              </w:rPr>
            </w:pPr>
            <w:r w:rsidRPr="00954CDC">
              <w:rPr>
                <w:b/>
                <w:sz w:val="16"/>
                <w:lang w:val="fr-FR"/>
              </w:rPr>
              <w:t>Tel</w:t>
            </w:r>
            <w:r w:rsidRPr="00E544AE">
              <w:rPr>
                <w:b/>
                <w:sz w:val="16"/>
                <w:lang w:val="fr-FR"/>
              </w:rPr>
              <w:t>.</w:t>
            </w:r>
            <w:r w:rsidR="006F648F" w:rsidRPr="00E544AE">
              <w:rPr>
                <w:b/>
                <w:sz w:val="16"/>
                <w:lang w:val="fr-FR"/>
              </w:rPr>
              <w:t>:</w:t>
            </w:r>
            <w:r w:rsidRPr="00954CDC">
              <w:rPr>
                <w:sz w:val="16"/>
                <w:lang w:val="fr-FR"/>
              </w:rPr>
              <w:t xml:space="preserve"> +382 20 482 131</w:t>
            </w:r>
          </w:p>
          <w:p w14:paraId="34560C97" w14:textId="10CA9836" w:rsidR="00DF2728" w:rsidRPr="00954CDC" w:rsidRDefault="004215C6" w:rsidP="00D273EA">
            <w:pPr>
              <w:pStyle w:val="tabletext"/>
              <w:rPr>
                <w:sz w:val="16"/>
                <w:lang w:val="fr-FR"/>
              </w:rPr>
            </w:pPr>
            <w:r w:rsidRPr="00954CDC">
              <w:rPr>
                <w:b/>
                <w:sz w:val="16"/>
                <w:lang w:val="fr-FR"/>
              </w:rPr>
              <w:t>Fax</w:t>
            </w:r>
            <w:r w:rsidRPr="00E544AE">
              <w:rPr>
                <w:b/>
                <w:sz w:val="16"/>
                <w:lang w:val="fr-FR"/>
              </w:rPr>
              <w:t>.:</w:t>
            </w:r>
            <w:r w:rsidRPr="00954CDC">
              <w:rPr>
                <w:sz w:val="16"/>
                <w:lang w:val="fr-FR"/>
              </w:rPr>
              <w:t xml:space="preserve"> +382 20 241 790</w:t>
            </w:r>
          </w:p>
          <w:p w14:paraId="642DD6FE" w14:textId="50482365" w:rsidR="00DF2728" w:rsidRPr="009F63B9" w:rsidRDefault="00DF2728" w:rsidP="00D273EA">
            <w:pPr>
              <w:pStyle w:val="tabletext"/>
              <w:rPr>
                <w:sz w:val="16"/>
                <w:lang w:val="fr-LU"/>
              </w:rPr>
            </w:pPr>
            <w:r w:rsidRPr="009F63B9">
              <w:rPr>
                <w:b/>
                <w:sz w:val="16"/>
                <w:lang w:val="fr-LU"/>
              </w:rPr>
              <w:t>E-mai</w:t>
            </w:r>
            <w:r w:rsidRPr="00E544AE">
              <w:rPr>
                <w:b/>
                <w:sz w:val="16"/>
                <w:lang w:val="fr-LU"/>
              </w:rPr>
              <w:t>l:</w:t>
            </w:r>
            <w:r w:rsidRPr="009F63B9">
              <w:rPr>
                <w:sz w:val="16"/>
                <w:lang w:val="fr-LU"/>
              </w:rPr>
              <w:t xml:space="preserve"> </w:t>
            </w:r>
            <w:hyperlink r:id="rId75" w:history="1">
              <w:r w:rsidR="004215C6" w:rsidRPr="009F63B9">
                <w:rPr>
                  <w:rStyle w:val="Hyperlink"/>
                  <w:sz w:val="16"/>
                  <w:lang w:val="fr-LU"/>
                </w:rPr>
                <w:t>kabinet@mju.gov.me</w:t>
              </w:r>
            </w:hyperlink>
            <w:r w:rsidRPr="009F63B9">
              <w:rPr>
                <w:sz w:val="12"/>
                <w:lang w:val="fr-LU"/>
              </w:rPr>
              <w:t xml:space="preserve"> </w:t>
            </w:r>
          </w:p>
          <w:p w14:paraId="4D9DBBD1" w14:textId="6B12F9D4" w:rsidR="00DF2728" w:rsidRPr="00954CDC" w:rsidRDefault="00DF2728" w:rsidP="004379BE">
            <w:pPr>
              <w:pStyle w:val="tabletext"/>
              <w:tabs>
                <w:tab w:val="left" w:pos="2588"/>
              </w:tabs>
              <w:rPr>
                <w:lang w:val="fr-FR"/>
              </w:rPr>
            </w:pPr>
            <w:r w:rsidRPr="00954CDC">
              <w:rPr>
                <w:rStyle w:val="Emphasis"/>
                <w:b/>
                <w:i w:val="0"/>
                <w:sz w:val="16"/>
                <w:lang w:val="fr-FR"/>
              </w:rPr>
              <w:t>Source:</w:t>
            </w:r>
            <w:r w:rsidRPr="00954CDC">
              <w:rPr>
                <w:rStyle w:val="Emphasis"/>
                <w:sz w:val="16"/>
                <w:lang w:val="fr-FR"/>
              </w:rPr>
              <w:t xml:space="preserve"> </w:t>
            </w:r>
            <w:r w:rsidR="004215C6" w:rsidRPr="00E544AE">
              <w:rPr>
                <w:rStyle w:val="Hyperlink"/>
                <w:iCs/>
                <w:sz w:val="16"/>
                <w:lang w:val="fr-FR"/>
              </w:rPr>
              <w:t>www.mju.gov.me</w:t>
            </w:r>
            <w:r w:rsidR="004379BE" w:rsidRPr="00954CDC">
              <w:rPr>
                <w:rStyle w:val="Hyperlink"/>
                <w:i/>
                <w:iCs/>
                <w:sz w:val="16"/>
                <w:lang w:val="fr-FR"/>
              </w:rPr>
              <w:tab/>
            </w:r>
          </w:p>
        </w:tc>
      </w:tr>
    </w:tbl>
    <w:p w14:paraId="7982FC36" w14:textId="77777777" w:rsidR="003730DF" w:rsidRPr="009F63B9" w:rsidRDefault="003730DF" w:rsidP="00FE4D60">
      <w:pPr>
        <w:pStyle w:val="Heading3"/>
        <w:rPr>
          <w:lang w:val="en-GB"/>
        </w:rPr>
      </w:pPr>
      <w:bookmarkStart w:id="41" w:name="_Toc1474975"/>
      <w:r w:rsidRPr="009F63B9">
        <w:rPr>
          <w:lang w:val="en-GB"/>
        </w:rPr>
        <w:t>Coordinatio</w:t>
      </w:r>
      <w:r w:rsidR="005523ED" w:rsidRPr="009F63B9">
        <w:rPr>
          <w:lang w:val="en-GB"/>
        </w:rPr>
        <w:t>n</w:t>
      </w:r>
      <w:bookmarkEnd w:id="41"/>
    </w:p>
    <w:p w14:paraId="4E636D89" w14:textId="539351B5" w:rsidR="009E03AF" w:rsidRPr="009F63B9" w:rsidRDefault="009E03AF" w:rsidP="00F17B5E">
      <w:pPr>
        <w:pStyle w:val="Subtitle"/>
        <w:rPr>
          <w:lang w:val="en-GB"/>
        </w:rPr>
      </w:pPr>
      <w:r w:rsidRPr="009F63B9">
        <w:rPr>
          <w:lang w:val="en-GB"/>
        </w:rPr>
        <w:t>Ministry of Public Administration</w:t>
      </w:r>
    </w:p>
    <w:p w14:paraId="7302017D" w14:textId="535BF56B" w:rsidR="00641C08" w:rsidRPr="009F63B9" w:rsidRDefault="00641C08" w:rsidP="00641C08">
      <w:pPr>
        <w:rPr>
          <w:lang w:val="en-GB"/>
        </w:rPr>
      </w:pPr>
      <w:r w:rsidRPr="009F63B9">
        <w:rPr>
          <w:lang w:val="en-GB"/>
        </w:rPr>
        <w:t xml:space="preserve">The </w:t>
      </w:r>
      <w:hyperlink r:id="rId76" w:history="1">
        <w:r w:rsidRPr="009F63B9">
          <w:rPr>
            <w:rStyle w:val="Hyperlink"/>
            <w:lang w:val="en-GB"/>
          </w:rPr>
          <w:t>Ministry of Public Administration</w:t>
        </w:r>
      </w:hyperlink>
      <w:r w:rsidRPr="009F63B9">
        <w:rPr>
          <w:lang w:val="en-GB"/>
        </w:rPr>
        <w:t xml:space="preserve"> is in charge of:</w:t>
      </w:r>
    </w:p>
    <w:p w14:paraId="2F0003DC" w14:textId="66AE7046" w:rsidR="00641C08" w:rsidRPr="009F63B9" w:rsidRDefault="00AE49C8" w:rsidP="006F648F">
      <w:pPr>
        <w:pStyle w:val="ListParagraph"/>
      </w:pPr>
      <w:r w:rsidRPr="009F63B9">
        <w:t>I</w:t>
      </w:r>
      <w:r w:rsidR="00641C08" w:rsidRPr="009F63B9">
        <w:t>nformati</w:t>
      </w:r>
      <w:r w:rsidR="00FB6F39" w:rsidRPr="009F63B9">
        <w:t>s</w:t>
      </w:r>
      <w:r w:rsidR="00641C08" w:rsidRPr="009F63B9">
        <w:t>ation of the operations of public administration bodies through planning, development and support in the implementation of electronic services;</w:t>
      </w:r>
    </w:p>
    <w:p w14:paraId="2EA0D4AE" w14:textId="77777777" w:rsidR="00641C08" w:rsidRPr="009F63B9" w:rsidRDefault="00AE49C8" w:rsidP="006F648F">
      <w:pPr>
        <w:pStyle w:val="ListParagraph"/>
      </w:pPr>
      <w:r w:rsidRPr="009F63B9">
        <w:t>P</w:t>
      </w:r>
      <w:r w:rsidR="00641C08" w:rsidRPr="009F63B9">
        <w:t>lanning, development and support in the implementation of the information and communication portal with citizens;</w:t>
      </w:r>
    </w:p>
    <w:p w14:paraId="6B0BF52B" w14:textId="77777777" w:rsidR="00641C08" w:rsidRPr="009F63B9" w:rsidRDefault="00AE49C8" w:rsidP="006F648F">
      <w:pPr>
        <w:pStyle w:val="ListParagraph"/>
      </w:pPr>
      <w:r w:rsidRPr="009F63B9">
        <w:t>P</w:t>
      </w:r>
      <w:r w:rsidR="00641C08" w:rsidRPr="009F63B9">
        <w:t>lanning activities for the promotion of eGovernment and electronic services;</w:t>
      </w:r>
    </w:p>
    <w:p w14:paraId="44C96A48" w14:textId="7D361A76" w:rsidR="00641C08" w:rsidRPr="009F63B9" w:rsidRDefault="00AE49C8" w:rsidP="006F648F">
      <w:pPr>
        <w:pStyle w:val="ListParagraph"/>
      </w:pPr>
      <w:r w:rsidRPr="009F63B9">
        <w:t>M</w:t>
      </w:r>
      <w:r w:rsidR="00641C08" w:rsidRPr="009F63B9">
        <w:t>onitoring the development of electronic administration in Montenegro and harmoni</w:t>
      </w:r>
      <w:r w:rsidR="00FB6F39" w:rsidRPr="009F63B9">
        <w:t>s</w:t>
      </w:r>
      <w:r w:rsidR="00641C08" w:rsidRPr="009F63B9">
        <w:t>ation with European standards and best practice</w:t>
      </w:r>
      <w:r w:rsidR="006F096A" w:rsidRPr="009F63B9">
        <w:t>s</w:t>
      </w:r>
      <w:r w:rsidR="00641C08" w:rsidRPr="009F63B9">
        <w:t xml:space="preserve"> in this field;</w:t>
      </w:r>
    </w:p>
    <w:p w14:paraId="7DFF2924" w14:textId="665D3778" w:rsidR="00641C08" w:rsidRPr="009F63B9" w:rsidRDefault="00AE49C8" w:rsidP="006F648F">
      <w:pPr>
        <w:pStyle w:val="ListParagraph"/>
      </w:pPr>
      <w:r w:rsidRPr="009F63B9">
        <w:t>M</w:t>
      </w:r>
      <w:r w:rsidR="00641C08" w:rsidRPr="009F63B9">
        <w:t>onitoring methodologies and collection of digitali</w:t>
      </w:r>
      <w:r w:rsidR="00FB6F39" w:rsidRPr="009F63B9">
        <w:t>s</w:t>
      </w:r>
      <w:r w:rsidR="00641C08" w:rsidRPr="009F63B9">
        <w:t>ation and electronic administration development parameters based on established development indexes;</w:t>
      </w:r>
    </w:p>
    <w:p w14:paraId="0E050480" w14:textId="77777777" w:rsidR="00641C08" w:rsidRPr="009F63B9" w:rsidRDefault="005523ED" w:rsidP="006F648F">
      <w:pPr>
        <w:pStyle w:val="ListParagraph"/>
      </w:pPr>
      <w:r w:rsidRPr="009F63B9">
        <w:t>Coordination</w:t>
      </w:r>
      <w:r w:rsidR="00641C08" w:rsidRPr="009F63B9">
        <w:t xml:space="preserve"> of research work on eGovernment development in Montenegro in cooperation with other bodies and institutions;</w:t>
      </w:r>
    </w:p>
    <w:p w14:paraId="718A5A18" w14:textId="77777777" w:rsidR="00641C08" w:rsidRPr="009F63B9" w:rsidRDefault="00AE49C8" w:rsidP="006F648F">
      <w:pPr>
        <w:pStyle w:val="ListParagraph"/>
      </w:pPr>
      <w:r w:rsidRPr="009F63B9">
        <w:t>A</w:t>
      </w:r>
      <w:r w:rsidR="00641C08" w:rsidRPr="009F63B9">
        <w:t>pplication of accepted standards and methodologies for monitoring the level of use of electronic services and user satisfaction;</w:t>
      </w:r>
    </w:p>
    <w:p w14:paraId="63AF4261" w14:textId="2125F41A" w:rsidR="00641C08" w:rsidRPr="009F63B9" w:rsidRDefault="00AE49C8" w:rsidP="006F648F">
      <w:pPr>
        <w:pStyle w:val="ListParagraph"/>
      </w:pPr>
      <w:r w:rsidRPr="009F63B9">
        <w:t>R</w:t>
      </w:r>
      <w:r w:rsidR="00641C08" w:rsidRPr="009F63B9">
        <w:t>ecogni</w:t>
      </w:r>
      <w:r w:rsidR="00A038EC" w:rsidRPr="009F63B9">
        <w:t>s</w:t>
      </w:r>
      <w:r w:rsidR="00641C08" w:rsidRPr="009F63B9">
        <w:t xml:space="preserve">ing different user needs and proposing models to increase their satisfaction; </w:t>
      </w:r>
    </w:p>
    <w:p w14:paraId="55926039" w14:textId="16D95DDC" w:rsidR="004051CF" w:rsidRPr="009F63B9" w:rsidRDefault="00AE49C8" w:rsidP="006F648F">
      <w:pPr>
        <w:pStyle w:val="ListParagraph"/>
      </w:pPr>
      <w:r w:rsidRPr="009F63B9">
        <w:lastRenderedPageBreak/>
        <w:t>P</w:t>
      </w:r>
      <w:r w:rsidR="00641C08" w:rsidRPr="009F63B9">
        <w:t>repar</w:t>
      </w:r>
      <w:r w:rsidR="006F096A" w:rsidRPr="009F63B9">
        <w:t>ing</w:t>
      </w:r>
      <w:r w:rsidR="00641C08" w:rsidRPr="009F63B9">
        <w:t xml:space="preserve"> the analysis and report on the state of e</w:t>
      </w:r>
      <w:r w:rsidR="00A038EC" w:rsidRPr="009F63B9">
        <w:t>G</w:t>
      </w:r>
      <w:r w:rsidR="00641C08" w:rsidRPr="009F63B9">
        <w:t xml:space="preserve">overnment and other relevant data in </w:t>
      </w:r>
      <w:r w:rsidR="009F63B9" w:rsidRPr="009F63B9">
        <w:t>this field and other task</w:t>
      </w:r>
      <w:r w:rsidR="00CE3D05">
        <w:t>s</w:t>
      </w:r>
      <w:r w:rsidR="00641C08" w:rsidRPr="009F63B9">
        <w:t xml:space="preserve"> from the scope of work of the Ministry.</w:t>
      </w:r>
    </w:p>
    <w:p w14:paraId="3160356B" w14:textId="40DA33E1" w:rsidR="003730DF" w:rsidRPr="009F63B9" w:rsidRDefault="003730DF" w:rsidP="00FE4D60">
      <w:pPr>
        <w:pStyle w:val="Heading3"/>
        <w:rPr>
          <w:lang w:val="en-GB"/>
        </w:rPr>
      </w:pPr>
      <w:bookmarkStart w:id="42" w:name="_Toc1474976"/>
      <w:r w:rsidRPr="009F63B9">
        <w:rPr>
          <w:lang w:val="en-GB"/>
        </w:rPr>
        <w:t>Implementation</w:t>
      </w:r>
      <w:bookmarkEnd w:id="42"/>
    </w:p>
    <w:p w14:paraId="443D870E" w14:textId="4414F005" w:rsidR="00F17B5E" w:rsidRPr="009F63B9" w:rsidRDefault="00F17B5E" w:rsidP="00F81559">
      <w:pPr>
        <w:pStyle w:val="Subtitle"/>
        <w:rPr>
          <w:lang w:val="en-GB"/>
        </w:rPr>
      </w:pPr>
      <w:r w:rsidRPr="009F63B9">
        <w:rPr>
          <w:lang w:val="en-GB"/>
        </w:rPr>
        <w:t>Ministry of Public Administration</w:t>
      </w:r>
    </w:p>
    <w:p w14:paraId="1BE4E790" w14:textId="1D4D32BF" w:rsidR="009264CA" w:rsidRPr="009F63B9" w:rsidRDefault="009264CA" w:rsidP="004051CF">
      <w:pPr>
        <w:rPr>
          <w:lang w:val="en-GB"/>
        </w:rPr>
      </w:pPr>
      <w:r w:rsidRPr="009F63B9">
        <w:rPr>
          <w:lang w:val="en-GB"/>
        </w:rPr>
        <w:t xml:space="preserve">The </w:t>
      </w:r>
      <w:hyperlink r:id="rId77" w:history="1">
        <w:r w:rsidRPr="009F63B9">
          <w:rPr>
            <w:rStyle w:val="Hyperlink"/>
            <w:lang w:val="en-GB"/>
          </w:rPr>
          <w:t>Ministry of Public Administration</w:t>
        </w:r>
      </w:hyperlink>
      <w:r w:rsidRPr="009F63B9">
        <w:rPr>
          <w:lang w:val="en-GB"/>
        </w:rPr>
        <w:t xml:space="preserve"> monitors the implementation of the Strategy for the Information Society </w:t>
      </w:r>
      <w:r w:rsidR="00B834CD" w:rsidRPr="009F63B9">
        <w:rPr>
          <w:lang w:val="en-GB"/>
        </w:rPr>
        <w:t>Development</w:t>
      </w:r>
      <w:r w:rsidR="00DC46CE" w:rsidRPr="009F63B9">
        <w:rPr>
          <w:lang w:val="en-GB"/>
        </w:rPr>
        <w:t xml:space="preserve"> </w:t>
      </w:r>
      <w:r w:rsidRPr="009F63B9">
        <w:rPr>
          <w:lang w:val="en-GB"/>
        </w:rPr>
        <w:t>in Montenegro and coordinates the development of all information technologies.</w:t>
      </w:r>
    </w:p>
    <w:p w14:paraId="379438B5" w14:textId="3B9BC8B5" w:rsidR="00395827" w:rsidRPr="009F63B9" w:rsidRDefault="00395827" w:rsidP="004051CF">
      <w:pPr>
        <w:rPr>
          <w:lang w:val="en-GB"/>
        </w:rPr>
      </w:pPr>
      <w:r w:rsidRPr="009F63B9">
        <w:rPr>
          <w:lang w:val="en-GB"/>
        </w:rPr>
        <w:t xml:space="preserve">The Ministry </w:t>
      </w:r>
      <w:r w:rsidR="009264CA" w:rsidRPr="009F63B9">
        <w:rPr>
          <w:lang w:val="en-GB"/>
        </w:rPr>
        <w:t>also</w:t>
      </w:r>
      <w:r w:rsidRPr="009F63B9">
        <w:rPr>
          <w:lang w:val="en-GB"/>
        </w:rPr>
        <w:t xml:space="preserve"> monitors the implementation of laws and regulations in the field of </w:t>
      </w:r>
      <w:r w:rsidR="00C61B3B" w:rsidRPr="009F63B9">
        <w:rPr>
          <w:lang w:val="en-GB"/>
        </w:rPr>
        <w:t xml:space="preserve">information </w:t>
      </w:r>
      <w:r w:rsidR="00B834CD" w:rsidRPr="009F63B9">
        <w:rPr>
          <w:lang w:val="en-GB"/>
        </w:rPr>
        <w:t>technologies</w:t>
      </w:r>
      <w:r w:rsidR="00C61B3B" w:rsidRPr="009F63B9">
        <w:rPr>
          <w:lang w:val="en-GB"/>
        </w:rPr>
        <w:t xml:space="preserve"> and state information infrastructure</w:t>
      </w:r>
      <w:r w:rsidRPr="009F63B9">
        <w:rPr>
          <w:lang w:val="en-GB"/>
        </w:rPr>
        <w:t>.</w:t>
      </w:r>
    </w:p>
    <w:p w14:paraId="7977DCE4" w14:textId="5FE9754D" w:rsidR="00F17B5E" w:rsidRPr="009F63B9" w:rsidRDefault="00F17B5E" w:rsidP="00F81559">
      <w:pPr>
        <w:pStyle w:val="Subtitle"/>
        <w:rPr>
          <w:lang w:val="en-GB"/>
        </w:rPr>
      </w:pPr>
      <w:r w:rsidRPr="009F63B9">
        <w:rPr>
          <w:lang w:val="en-GB"/>
        </w:rPr>
        <w:t>Post of Montenegro – Registration Certification Authority</w:t>
      </w:r>
    </w:p>
    <w:p w14:paraId="48EC5315" w14:textId="5BED78A5" w:rsidR="00EB153D" w:rsidRPr="009F63B9" w:rsidRDefault="00EB153D" w:rsidP="00EB153D">
      <w:pPr>
        <w:rPr>
          <w:lang w:val="en-GB"/>
        </w:rPr>
      </w:pPr>
      <w:r w:rsidRPr="009F63B9">
        <w:rPr>
          <w:lang w:val="en-GB"/>
        </w:rPr>
        <w:t xml:space="preserve">The </w:t>
      </w:r>
      <w:hyperlink r:id="rId78" w:history="1">
        <w:r w:rsidRPr="009F63B9">
          <w:rPr>
            <w:rStyle w:val="Hyperlink"/>
            <w:lang w:val="en-GB"/>
          </w:rPr>
          <w:t>Certifying Body of the Postal Office of Montenegro</w:t>
        </w:r>
      </w:hyperlink>
      <w:r w:rsidRPr="009F63B9">
        <w:rPr>
          <w:lang w:val="en-GB"/>
        </w:rPr>
        <w:t xml:space="preserve"> issues the following types of electronic certificates:</w:t>
      </w:r>
    </w:p>
    <w:p w14:paraId="2D3C2FB0" w14:textId="6D2D11B1" w:rsidR="00EB153D" w:rsidRPr="009F63B9" w:rsidRDefault="00EB153D" w:rsidP="006F648F">
      <w:pPr>
        <w:pStyle w:val="ListParagraph"/>
      </w:pPr>
      <w:r w:rsidRPr="009F63B9">
        <w:t>Qualified digital certificate for advanced electronic signature issued on a token</w:t>
      </w:r>
      <w:r w:rsidR="00B834CD">
        <w:t>;</w:t>
      </w:r>
    </w:p>
    <w:p w14:paraId="49D239A5" w14:textId="03CAC821" w:rsidR="00EB153D" w:rsidRPr="009F63B9" w:rsidRDefault="00EB153D" w:rsidP="006F648F">
      <w:pPr>
        <w:pStyle w:val="ListParagraph"/>
      </w:pPr>
      <w:r w:rsidRPr="009F63B9">
        <w:t>Qualified Digital Certification for Electronic Signature</w:t>
      </w:r>
      <w:r w:rsidR="00B834CD">
        <w:t>;</w:t>
      </w:r>
    </w:p>
    <w:p w14:paraId="1A45F992" w14:textId="6B849CB7" w:rsidR="007A1FE3" w:rsidRPr="009F63B9" w:rsidRDefault="00EB153D" w:rsidP="006F648F">
      <w:pPr>
        <w:pStyle w:val="ListParagraph"/>
      </w:pPr>
      <w:r w:rsidRPr="009F63B9">
        <w:t>Qualified digital certificate for SSL servers.</w:t>
      </w:r>
    </w:p>
    <w:p w14:paraId="181A28DF" w14:textId="4C5056D6" w:rsidR="00F81559" w:rsidRPr="009F63B9" w:rsidRDefault="00F81559" w:rsidP="00F81559">
      <w:pPr>
        <w:pStyle w:val="Subtitle"/>
        <w:rPr>
          <w:lang w:val="en-GB"/>
        </w:rPr>
      </w:pPr>
      <w:r w:rsidRPr="009F63B9">
        <w:rPr>
          <w:lang w:val="en-GB"/>
        </w:rPr>
        <w:t>Council for Information Security</w:t>
      </w:r>
    </w:p>
    <w:p w14:paraId="0CCAC991" w14:textId="29689D4A" w:rsidR="002B463F" w:rsidRPr="009F63B9" w:rsidRDefault="002B463F" w:rsidP="00A05586">
      <w:pPr>
        <w:rPr>
          <w:lang w:val="en-GB"/>
        </w:rPr>
      </w:pPr>
      <w:r w:rsidRPr="009F63B9">
        <w:rPr>
          <w:lang w:val="en-GB"/>
        </w:rPr>
        <w:t>Pursuant to Article 13a of the Law on Information Security (Official Gazette of Montenegro, No. 14/10 and 40/16), the Government of Montenegro</w:t>
      </w:r>
      <w:r w:rsidR="00852D81" w:rsidRPr="009F63B9">
        <w:rPr>
          <w:lang w:val="en-GB"/>
        </w:rPr>
        <w:t xml:space="preserve"> established </w:t>
      </w:r>
      <w:r w:rsidRPr="009F63B9">
        <w:rPr>
          <w:lang w:val="en-GB"/>
        </w:rPr>
        <w:t>the Information Security Council.</w:t>
      </w:r>
    </w:p>
    <w:p w14:paraId="5AA381C3" w14:textId="77777777" w:rsidR="00A05586" w:rsidRPr="009F63B9" w:rsidRDefault="00A05586" w:rsidP="00A05586">
      <w:pPr>
        <w:rPr>
          <w:lang w:val="en-GB"/>
        </w:rPr>
      </w:pPr>
      <w:r w:rsidRPr="009F63B9">
        <w:rPr>
          <w:lang w:val="en-GB"/>
        </w:rPr>
        <w:t>The Council's tasks are to:</w:t>
      </w:r>
    </w:p>
    <w:p w14:paraId="4DB5F79F" w14:textId="0EDD2CC4" w:rsidR="00A05586" w:rsidRPr="009F63B9" w:rsidRDefault="00A05586" w:rsidP="006F648F">
      <w:pPr>
        <w:pStyle w:val="ListParagraph"/>
      </w:pPr>
      <w:r w:rsidRPr="009F63B9">
        <w:t>Inform the Government of Montenegro of important issues related to information and cyber security;</w:t>
      </w:r>
    </w:p>
    <w:p w14:paraId="58E96A2C" w14:textId="5E3A1169" w:rsidR="00A05586" w:rsidRPr="009F63B9" w:rsidRDefault="00A05586" w:rsidP="006F648F">
      <w:pPr>
        <w:pStyle w:val="ListParagraph"/>
      </w:pPr>
      <w:r w:rsidRPr="009F63B9">
        <w:t>Initiate and propose measures to improve information and cyber security in the public and private sectors;</w:t>
      </w:r>
    </w:p>
    <w:p w14:paraId="0D9B0AE8" w14:textId="74BAC800" w:rsidR="00A05586" w:rsidRPr="009F63B9" w:rsidRDefault="00A05586" w:rsidP="006F648F">
      <w:pPr>
        <w:pStyle w:val="ListParagraph"/>
      </w:pPr>
      <w:r w:rsidRPr="009F63B9">
        <w:t xml:space="preserve">Monitor the implementation of Montenegro's Cyber </w:t>
      </w:r>
      <w:r w:rsidRPr="009F63B9">
        <w:rPr>
          <w:rFonts w:ascii="Arial" w:hAnsi="Arial" w:cs="Arial"/>
        </w:rPr>
        <w:t>​​</w:t>
      </w:r>
      <w:r w:rsidRPr="009F63B9">
        <w:t>Security Strategy 2018-2021 and action plans for its implementation;</w:t>
      </w:r>
    </w:p>
    <w:p w14:paraId="0FFE0F7F" w14:textId="3C97A68E" w:rsidR="00A05586" w:rsidRPr="009F63B9" w:rsidRDefault="00A05586" w:rsidP="006F648F">
      <w:pPr>
        <w:pStyle w:val="ListParagraph"/>
      </w:pPr>
      <w:r w:rsidRPr="009F63B9">
        <w:t>Monitor and coordinate activities in the field of information and cyber security;</w:t>
      </w:r>
    </w:p>
    <w:p w14:paraId="20A52ADE" w14:textId="68D7C7FA" w:rsidR="00A05586" w:rsidRPr="009F63B9" w:rsidRDefault="00A05586" w:rsidP="006F648F">
      <w:pPr>
        <w:pStyle w:val="ListParagraph"/>
      </w:pPr>
      <w:r w:rsidRPr="009F63B9">
        <w:t>Propose measures for harmoni</w:t>
      </w:r>
      <w:r w:rsidR="00852D81" w:rsidRPr="009F63B9">
        <w:t>s</w:t>
      </w:r>
      <w:r w:rsidRPr="009F63B9">
        <w:t>ation of the legislative and administrative framework in order to improve the information and cyber security of Montenegro;</w:t>
      </w:r>
    </w:p>
    <w:p w14:paraId="7B6A552C" w14:textId="2E9A1EAB" w:rsidR="00A05586" w:rsidRPr="009F63B9" w:rsidRDefault="006F096A" w:rsidP="006F648F">
      <w:pPr>
        <w:pStyle w:val="ListParagraph"/>
      </w:pPr>
      <w:r w:rsidRPr="009F63B9">
        <w:t>Work</w:t>
      </w:r>
      <w:r w:rsidR="00A05586" w:rsidRPr="009F63B9">
        <w:t xml:space="preserve"> on the improvement of cooperation in the field of information and cyber security between state bodies, state administration bodies, local self-government units, legal entities that exercise public authority, and other legal and physical persons that gain access or act with data in the sense of the law regulating information security and coordinates their activities;</w:t>
      </w:r>
    </w:p>
    <w:p w14:paraId="3952609C" w14:textId="6A9A87F7" w:rsidR="00A05586" w:rsidRPr="009F63B9" w:rsidRDefault="006F096A" w:rsidP="006F648F">
      <w:pPr>
        <w:pStyle w:val="ListParagraph"/>
      </w:pPr>
      <w:r w:rsidRPr="009F63B9">
        <w:t>Work</w:t>
      </w:r>
      <w:r w:rsidR="00A05586" w:rsidRPr="009F63B9">
        <w:t xml:space="preserve"> to improve cooperation with the private sector in the field of information and cyber security;</w:t>
      </w:r>
    </w:p>
    <w:p w14:paraId="2851229B" w14:textId="455F069E" w:rsidR="00A05586" w:rsidRPr="009F63B9" w:rsidRDefault="006F096A" w:rsidP="006F648F">
      <w:pPr>
        <w:pStyle w:val="ListParagraph"/>
      </w:pPr>
      <w:r w:rsidRPr="009F63B9">
        <w:t>Work</w:t>
      </w:r>
      <w:r w:rsidR="00A05586" w:rsidRPr="009F63B9">
        <w:t xml:space="preserve"> to improve international cooperation in the field of information and cyber security;</w:t>
      </w:r>
    </w:p>
    <w:p w14:paraId="4BA9574B" w14:textId="77777777" w:rsidR="00A05586" w:rsidRPr="009F63B9" w:rsidRDefault="00A05586" w:rsidP="006F648F">
      <w:pPr>
        <w:pStyle w:val="ListParagraph"/>
      </w:pPr>
      <w:r w:rsidRPr="009F63B9">
        <w:t>Inform the National Security Council in case of threats and cyber-incidents of large scale;</w:t>
      </w:r>
    </w:p>
    <w:p w14:paraId="3A86C0EC" w14:textId="77777777" w:rsidR="0077149A" w:rsidRPr="009F63B9" w:rsidRDefault="002847E1" w:rsidP="006F648F">
      <w:pPr>
        <w:pStyle w:val="ListParagraph"/>
      </w:pPr>
      <w:r w:rsidRPr="009F63B9">
        <w:t>Deliver</w:t>
      </w:r>
      <w:r w:rsidR="00A05586" w:rsidRPr="009F63B9">
        <w:t xml:space="preserve"> the Government of Montenegro a report on its work, at least once a year.</w:t>
      </w:r>
      <w:r w:rsidR="0070092D" w:rsidRPr="009F63B9">
        <w:t xml:space="preserve"> </w:t>
      </w:r>
    </w:p>
    <w:p w14:paraId="3E9EBB9E" w14:textId="1AEF2512" w:rsidR="00F81559" w:rsidRPr="009F63B9" w:rsidRDefault="00F81559" w:rsidP="00F81559">
      <w:pPr>
        <w:pStyle w:val="Subtitle"/>
        <w:rPr>
          <w:lang w:val="en-GB"/>
        </w:rPr>
      </w:pPr>
      <w:r w:rsidRPr="009F63B9">
        <w:rPr>
          <w:lang w:val="en-GB"/>
        </w:rPr>
        <w:t>Council for Public Administration Reform</w:t>
      </w:r>
    </w:p>
    <w:p w14:paraId="4C6B5A31" w14:textId="698DA6D9" w:rsidR="00F62918" w:rsidRPr="009F63B9" w:rsidRDefault="00F62918" w:rsidP="00F62918">
      <w:pPr>
        <w:rPr>
          <w:lang w:val="en-GB"/>
        </w:rPr>
      </w:pPr>
      <w:r w:rsidRPr="009F63B9">
        <w:rPr>
          <w:lang w:val="en-GB"/>
        </w:rPr>
        <w:t xml:space="preserve">In the area of </w:t>
      </w:r>
      <w:r w:rsidRPr="009F63B9">
        <w:rPr>
          <w:rFonts w:ascii="Arial" w:hAnsi="Arial" w:cs="Arial"/>
          <w:lang w:val="en-GB"/>
        </w:rPr>
        <w:t>​​</w:t>
      </w:r>
      <w:r w:rsidRPr="009F63B9">
        <w:rPr>
          <w:lang w:val="en-GB"/>
        </w:rPr>
        <w:t xml:space="preserve">political coordination </w:t>
      </w:r>
      <w:r w:rsidR="006F096A" w:rsidRPr="009F63B9">
        <w:rPr>
          <w:lang w:val="en-GB"/>
        </w:rPr>
        <w:t>of</w:t>
      </w:r>
      <w:r w:rsidRPr="009F63B9">
        <w:rPr>
          <w:lang w:val="en-GB"/>
        </w:rPr>
        <w:t xml:space="preserve"> the reform processes, the Public Administration Reform Strategy 2016-2020 defines the </w:t>
      </w:r>
      <w:r w:rsidR="006A39BB" w:rsidRPr="009F63B9">
        <w:rPr>
          <w:lang w:val="en-GB"/>
        </w:rPr>
        <w:t>competence</w:t>
      </w:r>
      <w:r w:rsidRPr="009F63B9">
        <w:rPr>
          <w:lang w:val="en-GB"/>
        </w:rPr>
        <w:t xml:space="preserve"> of the </w:t>
      </w:r>
      <w:hyperlink r:id="rId79" w:history="1">
        <w:r w:rsidRPr="009F63B9">
          <w:rPr>
            <w:rStyle w:val="Hyperlink"/>
            <w:lang w:val="en-GB"/>
          </w:rPr>
          <w:t>Public Administration Reform Council</w:t>
        </w:r>
      </w:hyperlink>
      <w:r w:rsidRPr="009F63B9">
        <w:rPr>
          <w:lang w:val="en-GB"/>
        </w:rPr>
        <w:t xml:space="preserve"> (hereinafter: the Council). The </w:t>
      </w:r>
      <w:r w:rsidR="0091220A" w:rsidRPr="009F63B9">
        <w:rPr>
          <w:lang w:val="en-GB"/>
        </w:rPr>
        <w:t>C</w:t>
      </w:r>
      <w:r w:rsidRPr="009F63B9">
        <w:rPr>
          <w:lang w:val="en-GB"/>
        </w:rPr>
        <w:t xml:space="preserve">ouncil was officially established on </w:t>
      </w:r>
      <w:r w:rsidR="0091220A" w:rsidRPr="009F63B9">
        <w:rPr>
          <w:lang w:val="en-GB"/>
        </w:rPr>
        <w:t xml:space="preserve">29 </w:t>
      </w:r>
      <w:r w:rsidRPr="009F63B9">
        <w:rPr>
          <w:lang w:val="en-GB"/>
        </w:rPr>
        <w:t>December</w:t>
      </w:r>
      <w:r w:rsidR="0091220A" w:rsidRPr="009F63B9">
        <w:rPr>
          <w:lang w:val="en-GB"/>
        </w:rPr>
        <w:t xml:space="preserve"> </w:t>
      </w:r>
      <w:r w:rsidRPr="009F63B9">
        <w:rPr>
          <w:lang w:val="en-GB"/>
        </w:rPr>
        <w:t xml:space="preserve">2016. The </w:t>
      </w:r>
      <w:r w:rsidR="0091220A" w:rsidRPr="009F63B9">
        <w:rPr>
          <w:lang w:val="en-GB"/>
        </w:rPr>
        <w:t>C</w:t>
      </w:r>
      <w:r w:rsidRPr="009F63B9">
        <w:rPr>
          <w:lang w:val="en-GB"/>
        </w:rPr>
        <w:t xml:space="preserve">ouncil consists of: Deputy Prime Minister for the Political </w:t>
      </w:r>
      <w:r w:rsidRPr="009F63B9">
        <w:rPr>
          <w:lang w:val="en-GB"/>
        </w:rPr>
        <w:lastRenderedPageBreak/>
        <w:t>System, Interior and Foreign Policy, Minister of Public Administration, Minister of Finance, Minister of European Affairs, Secretary General of the Government, Montenegro Community Representative, Personnel Director and two representatives of the Non</w:t>
      </w:r>
      <w:r w:rsidR="00C805F0" w:rsidRPr="009F63B9">
        <w:rPr>
          <w:lang w:val="en-GB"/>
        </w:rPr>
        <w:t>-</w:t>
      </w:r>
      <w:r w:rsidRPr="009F63B9">
        <w:rPr>
          <w:lang w:val="en-GB"/>
        </w:rPr>
        <w:t xml:space="preserve">Governmental Sector. </w:t>
      </w:r>
    </w:p>
    <w:p w14:paraId="4D6FF805" w14:textId="7A46CFA9" w:rsidR="00F62918" w:rsidRPr="009F63B9" w:rsidRDefault="00F62918" w:rsidP="00F62918">
      <w:pPr>
        <w:rPr>
          <w:lang w:val="en-GB"/>
        </w:rPr>
      </w:pPr>
      <w:r w:rsidRPr="009F63B9">
        <w:rPr>
          <w:lang w:val="en-GB"/>
        </w:rPr>
        <w:t>The education of this advisory body is necessary, given the extent and importance of public administration reform in the forthcoming period</w:t>
      </w:r>
      <w:r w:rsidR="006F096A" w:rsidRPr="009F63B9">
        <w:rPr>
          <w:lang w:val="en-GB"/>
        </w:rPr>
        <w:t xml:space="preserve">. It </w:t>
      </w:r>
      <w:r w:rsidRPr="009F63B9">
        <w:rPr>
          <w:lang w:val="en-GB"/>
        </w:rPr>
        <w:t>will be focused on activities carried out by public administration bodies in order to achieve PAR principles, which are the basis of this strategic document.</w:t>
      </w:r>
    </w:p>
    <w:p w14:paraId="5B8AB912" w14:textId="401DBDD9" w:rsidR="00F62918" w:rsidRPr="009F63B9" w:rsidRDefault="00F62918" w:rsidP="00F62918">
      <w:pPr>
        <w:rPr>
          <w:lang w:val="en-GB"/>
        </w:rPr>
      </w:pPr>
      <w:r w:rsidRPr="009F63B9">
        <w:rPr>
          <w:lang w:val="en-GB"/>
        </w:rPr>
        <w:t xml:space="preserve">The key tasks of the Council will be to monitor the implementation of the 2016-2020 Strategy and the Action Plan, as well as other activities related to public administration reform in Montenegro (consideration of draft regulations, strategic, planning and analytical documents related to public administration reform, etc.). </w:t>
      </w:r>
    </w:p>
    <w:p w14:paraId="636DD298" w14:textId="73EADEE6" w:rsidR="00A171A0" w:rsidRPr="009F63B9" w:rsidRDefault="00F62918" w:rsidP="00F62918">
      <w:pPr>
        <w:rPr>
          <w:lang w:val="en-GB"/>
        </w:rPr>
      </w:pPr>
      <w:r w:rsidRPr="009F63B9">
        <w:rPr>
          <w:lang w:val="en-GB"/>
        </w:rPr>
        <w:t>The Ministry of Public Administration provides professional and administrative support to the work of the Public Administration Reform Council.</w:t>
      </w:r>
    </w:p>
    <w:p w14:paraId="51F0847F" w14:textId="77777777" w:rsidR="004D0EAE" w:rsidRPr="009F63B9" w:rsidRDefault="004D0EAE" w:rsidP="00F62918">
      <w:pPr>
        <w:rPr>
          <w:lang w:val="en-GB"/>
        </w:rPr>
      </w:pPr>
      <w:r w:rsidRPr="009F63B9">
        <w:rPr>
          <w:lang w:val="en-GB"/>
        </w:rPr>
        <w:t xml:space="preserve">The eGovernment </w:t>
      </w:r>
      <w:r w:rsidR="00CE2DBC" w:rsidRPr="009F63B9">
        <w:rPr>
          <w:lang w:val="en-GB"/>
        </w:rPr>
        <w:t>P</w:t>
      </w:r>
      <w:r w:rsidRPr="009F63B9">
        <w:rPr>
          <w:lang w:val="en-GB"/>
        </w:rPr>
        <w:t>ortal, as an electronic counter for access to local and state administration services, enables the improvement of the efficiency of the work of the public sector, the efficiency of the employees' work, contributes to the reduction of the business barrier and other.</w:t>
      </w:r>
    </w:p>
    <w:p w14:paraId="6A90769C" w14:textId="0734EDC2" w:rsidR="00F81559" w:rsidRPr="009F63B9" w:rsidRDefault="00F81559" w:rsidP="00F81559">
      <w:pPr>
        <w:pStyle w:val="Subtitle"/>
        <w:rPr>
          <w:lang w:val="en-GB"/>
        </w:rPr>
      </w:pPr>
      <w:r w:rsidRPr="009F63B9">
        <w:rPr>
          <w:lang w:val="en-GB"/>
        </w:rPr>
        <w:t>National Computer Incident Response Team (CIRT)</w:t>
      </w:r>
    </w:p>
    <w:p w14:paraId="62E1BB8C" w14:textId="4E4E6403" w:rsidR="00616CF1" w:rsidRPr="009F63B9" w:rsidRDefault="00616CF1" w:rsidP="00616CF1">
      <w:pPr>
        <w:rPr>
          <w:lang w:val="en-GB"/>
        </w:rPr>
      </w:pPr>
      <w:r w:rsidRPr="009F63B9">
        <w:rPr>
          <w:lang w:val="en-GB"/>
        </w:rPr>
        <w:t xml:space="preserve">Pursuant to the Law on Information Security, the </w:t>
      </w:r>
      <w:hyperlink r:id="rId80" w:history="1">
        <w:r w:rsidRPr="009F63B9">
          <w:rPr>
            <w:rStyle w:val="Hyperlink"/>
            <w:lang w:val="en-GB"/>
          </w:rPr>
          <w:t>Directorate for Information Security and Computer Incidents - CS / NCIRT</w:t>
        </w:r>
      </w:hyperlink>
      <w:r w:rsidRPr="009F63B9">
        <w:rPr>
          <w:lang w:val="en-GB"/>
        </w:rPr>
        <w:t xml:space="preserve"> (Computer Incident Response Team) presents</w:t>
      </w:r>
      <w:r w:rsidR="00015699" w:rsidRPr="009F63B9">
        <w:rPr>
          <w:lang w:val="en-GB"/>
        </w:rPr>
        <w:t xml:space="preserve"> to the </w:t>
      </w:r>
      <w:r w:rsidRPr="009F63B9">
        <w:rPr>
          <w:lang w:val="en-GB"/>
        </w:rPr>
        <w:t>organi</w:t>
      </w:r>
      <w:r w:rsidR="00015699" w:rsidRPr="009F63B9">
        <w:rPr>
          <w:lang w:val="en-GB"/>
        </w:rPr>
        <w:t>s</w:t>
      </w:r>
      <w:r w:rsidRPr="009F63B9">
        <w:rPr>
          <w:lang w:val="en-GB"/>
        </w:rPr>
        <w:t>ational unit of the Ministry of Public Administration (MPA) and coordinates the work of local CIRT teams.</w:t>
      </w:r>
    </w:p>
    <w:p w14:paraId="7C3B9593" w14:textId="62708CEA" w:rsidR="00616CF1" w:rsidRPr="009F63B9" w:rsidRDefault="00616CF1" w:rsidP="00616CF1">
      <w:pPr>
        <w:rPr>
          <w:lang w:val="en-GB"/>
        </w:rPr>
      </w:pPr>
      <w:r w:rsidRPr="009F63B9">
        <w:rPr>
          <w:lang w:val="en-GB"/>
        </w:rPr>
        <w:t>The obligation to establish local CIRT teams in institutions is to establish</w:t>
      </w:r>
      <w:r w:rsidR="00015699" w:rsidRPr="009F63B9">
        <w:rPr>
          <w:lang w:val="en-GB"/>
        </w:rPr>
        <w:t xml:space="preserve"> the</w:t>
      </w:r>
      <w:r w:rsidRPr="009F63B9">
        <w:rPr>
          <w:lang w:val="en-GB"/>
        </w:rPr>
        <w:t xml:space="preserve"> national CIRT infrastructure, which is also envisaged by the Strategy of Cyber </w:t>
      </w:r>
      <w:r w:rsidRPr="009F63B9">
        <w:rPr>
          <w:rFonts w:ascii="Arial" w:hAnsi="Arial" w:cs="Arial"/>
          <w:lang w:val="en-GB"/>
        </w:rPr>
        <w:t>​​</w:t>
      </w:r>
      <w:r w:rsidRPr="009F63B9">
        <w:rPr>
          <w:lang w:val="en-GB"/>
        </w:rPr>
        <w:t xml:space="preserve">Security of Montenegro Up 2018-2021 and the accompanying </w:t>
      </w:r>
      <w:r w:rsidR="00015699" w:rsidRPr="009F63B9">
        <w:rPr>
          <w:lang w:val="en-GB"/>
        </w:rPr>
        <w:t>A</w:t>
      </w:r>
      <w:r w:rsidRPr="009F63B9">
        <w:rPr>
          <w:lang w:val="en-GB"/>
        </w:rPr>
        <w:t xml:space="preserve">ction </w:t>
      </w:r>
      <w:r w:rsidR="00015699" w:rsidRPr="009F63B9">
        <w:rPr>
          <w:lang w:val="en-GB"/>
        </w:rPr>
        <w:t>P</w:t>
      </w:r>
      <w:r w:rsidRPr="009F63B9">
        <w:rPr>
          <w:lang w:val="en-GB"/>
        </w:rPr>
        <w:t>lan.</w:t>
      </w:r>
    </w:p>
    <w:p w14:paraId="5B02F668" w14:textId="00D7C1B6" w:rsidR="00616CF1" w:rsidRPr="009F63B9" w:rsidRDefault="00616CF1" w:rsidP="00616CF1">
      <w:pPr>
        <w:rPr>
          <w:lang w:val="en-GB"/>
        </w:rPr>
      </w:pPr>
      <w:r w:rsidRPr="009F63B9">
        <w:rPr>
          <w:lang w:val="en-GB"/>
        </w:rPr>
        <w:t>The Ministry of Public Administration is in charge of preparing reports on implement</w:t>
      </w:r>
      <w:r w:rsidR="00A90D0C" w:rsidRPr="009F63B9">
        <w:rPr>
          <w:lang w:val="en-GB"/>
        </w:rPr>
        <w:t>ing conclusions and</w:t>
      </w:r>
      <w:r w:rsidRPr="009F63B9">
        <w:rPr>
          <w:lang w:val="en-GB"/>
        </w:rPr>
        <w:t xml:space="preserve"> </w:t>
      </w:r>
      <w:r w:rsidR="00A90D0C" w:rsidRPr="009F63B9">
        <w:rPr>
          <w:lang w:val="en-GB"/>
        </w:rPr>
        <w:t>continues</w:t>
      </w:r>
      <w:r w:rsidRPr="009F63B9">
        <w:rPr>
          <w:lang w:val="en-GB"/>
        </w:rPr>
        <w:t xml:space="preserve"> activities on coordination and implementation of the project for the establishment of </w:t>
      </w:r>
      <w:r w:rsidR="00A90D0C" w:rsidRPr="009F63B9">
        <w:rPr>
          <w:lang w:val="en-GB"/>
        </w:rPr>
        <w:t xml:space="preserve">the </w:t>
      </w:r>
      <w:r w:rsidRPr="009F63B9">
        <w:rPr>
          <w:lang w:val="en-GB"/>
        </w:rPr>
        <w:t>CIRT infrastructure.</w:t>
      </w:r>
    </w:p>
    <w:p w14:paraId="0BEEA8CB" w14:textId="6E2D2F5D" w:rsidR="00616CF1" w:rsidRPr="009F63B9" w:rsidRDefault="00616CF1" w:rsidP="00616CF1">
      <w:pPr>
        <w:rPr>
          <w:lang w:val="en-GB"/>
        </w:rPr>
      </w:pPr>
      <w:r w:rsidRPr="009F63B9">
        <w:rPr>
          <w:lang w:val="en-GB"/>
        </w:rPr>
        <w:t xml:space="preserve">With the aim of </w:t>
      </w:r>
      <w:r w:rsidR="00A90D0C" w:rsidRPr="009F63B9">
        <w:rPr>
          <w:lang w:val="en-GB"/>
        </w:rPr>
        <w:t>establishing</w:t>
      </w:r>
      <w:r w:rsidRPr="009F63B9">
        <w:rPr>
          <w:lang w:val="en-GB"/>
        </w:rPr>
        <w:t xml:space="preserve"> the relevant conclusions of the Government of Montenegro, state bodies</w:t>
      </w:r>
      <w:r w:rsidR="0041779D" w:rsidRPr="009F63B9">
        <w:rPr>
          <w:lang w:val="en-GB"/>
        </w:rPr>
        <w:t xml:space="preserve"> and </w:t>
      </w:r>
      <w:r w:rsidRPr="009F63B9">
        <w:rPr>
          <w:lang w:val="en-GB"/>
        </w:rPr>
        <w:t xml:space="preserve">authorities in charge </w:t>
      </w:r>
      <w:r w:rsidR="006F096A" w:rsidRPr="009F63B9">
        <w:rPr>
          <w:lang w:val="en-GB"/>
        </w:rPr>
        <w:t xml:space="preserve">of </w:t>
      </w:r>
      <w:r w:rsidRPr="009F63B9">
        <w:rPr>
          <w:lang w:val="en-GB"/>
        </w:rPr>
        <w:t>administration, local self-government units, legal entities with public authori</w:t>
      </w:r>
      <w:r w:rsidR="0041779D" w:rsidRPr="009F63B9">
        <w:rPr>
          <w:lang w:val="en-GB"/>
        </w:rPr>
        <w:t>sa</w:t>
      </w:r>
      <w:r w:rsidRPr="009F63B9">
        <w:rPr>
          <w:lang w:val="en-GB"/>
        </w:rPr>
        <w:t>tions, and other legal and natural persons who have access to or deal with data, in cooperation with national CIR</w:t>
      </w:r>
      <w:r w:rsidR="006F096A" w:rsidRPr="009F63B9">
        <w:rPr>
          <w:lang w:val="en-GB"/>
        </w:rPr>
        <w:t>. They</w:t>
      </w:r>
      <w:r w:rsidRPr="009F63B9">
        <w:rPr>
          <w:lang w:val="en-GB"/>
        </w:rPr>
        <w:t xml:space="preserve"> establish their local CIRT </w:t>
      </w:r>
      <w:r w:rsidR="000428E0" w:rsidRPr="009F63B9">
        <w:rPr>
          <w:lang w:val="en-GB"/>
        </w:rPr>
        <w:t>teams or</w:t>
      </w:r>
      <w:r w:rsidRPr="009F63B9">
        <w:rPr>
          <w:lang w:val="en-GB"/>
        </w:rPr>
        <w:t xml:space="preserve"> determine the contact person </w:t>
      </w:r>
      <w:r w:rsidR="006F096A" w:rsidRPr="009F63B9">
        <w:rPr>
          <w:lang w:val="en-GB"/>
        </w:rPr>
        <w:t xml:space="preserve">who </w:t>
      </w:r>
      <w:r w:rsidRPr="009F63B9">
        <w:rPr>
          <w:lang w:val="en-GB"/>
        </w:rPr>
        <w:t>will deal with the establishment of a system of protection against computer security incidents on the Internet</w:t>
      </w:r>
      <w:r w:rsidR="006F096A" w:rsidRPr="009F63B9">
        <w:rPr>
          <w:lang w:val="en-GB"/>
        </w:rPr>
        <w:t>,</w:t>
      </w:r>
      <w:r w:rsidRPr="009F63B9">
        <w:rPr>
          <w:lang w:val="en-GB"/>
        </w:rPr>
        <w:t xml:space="preserve"> and who will have direct communication with the National CIRT team.</w:t>
      </w:r>
    </w:p>
    <w:p w14:paraId="4323332F" w14:textId="3D0312B7" w:rsidR="00F81559" w:rsidRPr="009F63B9" w:rsidRDefault="00F81559" w:rsidP="00F81559">
      <w:pPr>
        <w:pStyle w:val="Subtitle"/>
        <w:rPr>
          <w:lang w:val="en-GB"/>
        </w:rPr>
      </w:pPr>
      <w:r w:rsidRPr="009F63B9">
        <w:rPr>
          <w:lang w:val="en-GB"/>
        </w:rPr>
        <w:t xml:space="preserve">Agency for Personal Data Protection </w:t>
      </w:r>
    </w:p>
    <w:p w14:paraId="1D46473E" w14:textId="5C1F2945" w:rsidR="00E57A4F" w:rsidRPr="009F63B9" w:rsidRDefault="00E57A4F" w:rsidP="00E57A4F">
      <w:pPr>
        <w:rPr>
          <w:lang w:val="en-GB"/>
        </w:rPr>
      </w:pPr>
      <w:r w:rsidRPr="009F63B9">
        <w:rPr>
          <w:lang w:val="en-GB"/>
        </w:rPr>
        <w:t xml:space="preserve">The </w:t>
      </w:r>
      <w:hyperlink r:id="rId81" w:history="1">
        <w:r w:rsidRPr="009F63B9">
          <w:rPr>
            <w:rStyle w:val="Hyperlink"/>
            <w:lang w:val="en-GB"/>
          </w:rPr>
          <w:t>Agency for the Protection of Personal Data</w:t>
        </w:r>
      </w:hyperlink>
      <w:r w:rsidRPr="009F63B9">
        <w:rPr>
          <w:lang w:val="en-GB"/>
        </w:rPr>
        <w:t xml:space="preserve"> performs the activities of the supervisory body established by the Law on Personal Data Protection. In carrying out tasks within its scope, the Agency is independent. The Agency has the status of a legal entity.</w:t>
      </w:r>
    </w:p>
    <w:p w14:paraId="1216CE5B" w14:textId="77777777" w:rsidR="00E57A4F" w:rsidRPr="009F63B9" w:rsidRDefault="00E57A4F" w:rsidP="00E57A4F">
      <w:pPr>
        <w:rPr>
          <w:lang w:val="en-GB"/>
        </w:rPr>
      </w:pPr>
      <w:r w:rsidRPr="009F63B9">
        <w:rPr>
          <w:lang w:val="en-GB"/>
        </w:rPr>
        <w:t>It is within the competence of the Agency to carry out administrative and professional tasks related to the protection of personal data.</w:t>
      </w:r>
    </w:p>
    <w:p w14:paraId="1AE41961" w14:textId="567EFF9D" w:rsidR="00E57A4F" w:rsidRPr="009F63B9" w:rsidRDefault="0013150F" w:rsidP="00E57A4F">
      <w:pPr>
        <w:rPr>
          <w:lang w:val="en-GB"/>
        </w:rPr>
      </w:pPr>
      <w:r w:rsidRPr="009F63B9">
        <w:rPr>
          <w:lang w:val="en-GB"/>
        </w:rPr>
        <w:t>Other tasks include:</w:t>
      </w:r>
    </w:p>
    <w:p w14:paraId="2D671E47" w14:textId="61211B8D" w:rsidR="00E57A4F" w:rsidRPr="009F63B9" w:rsidRDefault="00E57A4F" w:rsidP="006F648F">
      <w:pPr>
        <w:pStyle w:val="ListParagraph"/>
      </w:pPr>
      <w:r w:rsidRPr="009F63B9">
        <w:t xml:space="preserve">Supervise the implementation of personal data protection in accordance with this </w:t>
      </w:r>
      <w:r w:rsidR="006F096A" w:rsidRPr="009F63B9">
        <w:t>l</w:t>
      </w:r>
      <w:r w:rsidRPr="009F63B9">
        <w:t>aw;</w:t>
      </w:r>
    </w:p>
    <w:p w14:paraId="16B1828A" w14:textId="4E2AD12E" w:rsidR="00E57A4F" w:rsidRPr="009F63B9" w:rsidRDefault="00E57A4F" w:rsidP="006F648F">
      <w:pPr>
        <w:pStyle w:val="ListParagraph"/>
      </w:pPr>
      <w:r w:rsidRPr="009F63B9">
        <w:t>Resolve the requirements for protection of rights;</w:t>
      </w:r>
    </w:p>
    <w:p w14:paraId="45BEAFF5" w14:textId="46C72F59" w:rsidR="00E57A4F" w:rsidRPr="009F63B9" w:rsidRDefault="00E57A4F" w:rsidP="006F648F">
      <w:pPr>
        <w:pStyle w:val="ListParagraph"/>
      </w:pPr>
      <w:r w:rsidRPr="009F63B9">
        <w:t>Give opinions on the application of this law;</w:t>
      </w:r>
    </w:p>
    <w:p w14:paraId="7333BEBB" w14:textId="627039F4" w:rsidR="00E57A4F" w:rsidRPr="009F63B9" w:rsidRDefault="00E57A4F" w:rsidP="006F648F">
      <w:pPr>
        <w:pStyle w:val="ListParagraph"/>
      </w:pPr>
      <w:r w:rsidRPr="009F63B9">
        <w:t>Approve the establishment of personal data collections;</w:t>
      </w:r>
    </w:p>
    <w:p w14:paraId="78CC0C25" w14:textId="5BA7AD32" w:rsidR="00E57A4F" w:rsidRPr="009F63B9" w:rsidRDefault="00E57A4F" w:rsidP="006F648F">
      <w:pPr>
        <w:pStyle w:val="ListParagraph"/>
      </w:pPr>
      <w:r w:rsidRPr="009F63B9">
        <w:t xml:space="preserve">Give an opinion in case </w:t>
      </w:r>
      <w:r w:rsidR="006F096A" w:rsidRPr="009F63B9">
        <w:t>of</w:t>
      </w:r>
      <w:r w:rsidRPr="009F63B9">
        <w:t xml:space="preserve"> suspicion whether a particular set of personal data is considered a collection in the sense of this law;</w:t>
      </w:r>
    </w:p>
    <w:p w14:paraId="22C094D3" w14:textId="683FA1D0" w:rsidR="00E57A4F" w:rsidRPr="009F63B9" w:rsidRDefault="00E57A4F" w:rsidP="006F648F">
      <w:pPr>
        <w:pStyle w:val="ListParagraph"/>
      </w:pPr>
      <w:r w:rsidRPr="009F63B9">
        <w:t>Monitor the implementation of organi</w:t>
      </w:r>
      <w:r w:rsidR="000428E0" w:rsidRPr="009F63B9">
        <w:t>s</w:t>
      </w:r>
      <w:r w:rsidRPr="009F63B9">
        <w:t>ational and technical measures for the protection of personal data and suggest improving these measures;</w:t>
      </w:r>
    </w:p>
    <w:p w14:paraId="751130A5" w14:textId="7F8FE5DE" w:rsidR="00E57A4F" w:rsidRPr="009F63B9" w:rsidRDefault="00E57A4F" w:rsidP="006F648F">
      <w:pPr>
        <w:pStyle w:val="ListParagraph"/>
      </w:pPr>
      <w:r w:rsidRPr="009F63B9">
        <w:lastRenderedPageBreak/>
        <w:t>Provide suggestions and recommendations for improving the protection of personal data;</w:t>
      </w:r>
    </w:p>
    <w:p w14:paraId="78272F17" w14:textId="4E726285" w:rsidR="00E57A4F" w:rsidRPr="009F63B9" w:rsidRDefault="00E57A4F" w:rsidP="006F648F">
      <w:pPr>
        <w:pStyle w:val="ListParagraph"/>
      </w:pPr>
      <w:r w:rsidRPr="009F63B9">
        <w:t>Give an opinion on whether a particular way of processing personal data violates the rights and freedoms of a person;</w:t>
      </w:r>
    </w:p>
    <w:p w14:paraId="3595BB3F" w14:textId="153A5F50" w:rsidR="00E57A4F" w:rsidRPr="009F63B9" w:rsidRDefault="00E57A4F" w:rsidP="006F648F">
      <w:pPr>
        <w:pStyle w:val="ListParagraph"/>
      </w:pPr>
      <w:r w:rsidRPr="009F63B9">
        <w:t>Cooperate with the authorities responsible for overseeing the protection of personal data in other countries;</w:t>
      </w:r>
    </w:p>
    <w:p w14:paraId="642A02C0" w14:textId="7B672F1D" w:rsidR="00E57A4F" w:rsidRPr="009F63B9" w:rsidRDefault="00E57A4F" w:rsidP="006F648F">
      <w:pPr>
        <w:pStyle w:val="ListParagraph"/>
      </w:pPr>
      <w:r w:rsidRPr="009F63B9">
        <w:t xml:space="preserve">Cooperate with the competent state authorities in the process of drafting regulations related to the protection of personal data; </w:t>
      </w:r>
    </w:p>
    <w:p w14:paraId="4DD321B5" w14:textId="5C4E74A6" w:rsidR="00E57A4F" w:rsidRPr="009F63B9" w:rsidRDefault="00E57A4F" w:rsidP="006F648F">
      <w:pPr>
        <w:pStyle w:val="ListParagraph"/>
      </w:pPr>
      <w:r w:rsidRPr="009F63B9">
        <w:t>Propose to assess the constitutionality of laws, or the constitutionality and legality of other regulations and general acts regulating the issues of processing personal data</w:t>
      </w:r>
      <w:r w:rsidR="00AA352A" w:rsidRPr="009F63B9">
        <w:t>;</w:t>
      </w:r>
      <w:r w:rsidRPr="009F63B9">
        <w:t xml:space="preserve"> and </w:t>
      </w:r>
    </w:p>
    <w:p w14:paraId="39F1D232" w14:textId="2846C98D" w:rsidR="00A171A0" w:rsidRPr="009F63B9" w:rsidRDefault="00E57A4F" w:rsidP="006F648F">
      <w:pPr>
        <w:pStyle w:val="ListParagraph"/>
      </w:pPr>
      <w:r w:rsidRPr="009F63B9">
        <w:t>Perform other activities in accordance with this Law. (Article 50 Personal Data Protection Act, Official Gazette of Montenegro No. 79/08 and 70/</w:t>
      </w:r>
      <w:r w:rsidR="00AA352A" w:rsidRPr="009F63B9">
        <w:t>0</w:t>
      </w:r>
      <w:r w:rsidRPr="009F63B9">
        <w:t>9)</w:t>
      </w:r>
      <w:r w:rsidR="00AA352A" w:rsidRPr="009F63B9">
        <w:t>.</w:t>
      </w:r>
    </w:p>
    <w:p w14:paraId="386F7D39" w14:textId="0D19883B" w:rsidR="00F81559" w:rsidRPr="009F63B9" w:rsidRDefault="00F81559" w:rsidP="00F81559">
      <w:pPr>
        <w:pStyle w:val="Subtitle"/>
        <w:rPr>
          <w:lang w:val="en-GB"/>
        </w:rPr>
      </w:pPr>
      <w:r w:rsidRPr="009F63B9">
        <w:rPr>
          <w:lang w:val="en-GB"/>
        </w:rPr>
        <w:t>Ministry of Economy</w:t>
      </w:r>
    </w:p>
    <w:p w14:paraId="16E2BADA" w14:textId="159F3C5F" w:rsidR="000A24D8" w:rsidRPr="009F63B9" w:rsidRDefault="000A24D8" w:rsidP="00A171A0">
      <w:pPr>
        <w:rPr>
          <w:lang w:val="en-GB"/>
        </w:rPr>
      </w:pPr>
      <w:r w:rsidRPr="009F63B9">
        <w:rPr>
          <w:lang w:val="en-GB"/>
        </w:rPr>
        <w:t xml:space="preserve">The Directorate of Services, established within the Directorate for Multilateral and Regional Trade Cooperation and International Economic Relations of the Ministry of Economy, is in charge of establishing a </w:t>
      </w:r>
      <w:r w:rsidR="006F096A" w:rsidRPr="009F63B9">
        <w:rPr>
          <w:lang w:val="en-GB"/>
        </w:rPr>
        <w:t>s</w:t>
      </w:r>
      <w:r w:rsidR="0070092D" w:rsidRPr="009F63B9">
        <w:rPr>
          <w:lang w:val="en-GB"/>
        </w:rPr>
        <w:t>ingle</w:t>
      </w:r>
      <w:r w:rsidRPr="009F63B9">
        <w:rPr>
          <w:lang w:val="en-GB"/>
        </w:rPr>
        <w:t xml:space="preserve"> </w:t>
      </w:r>
      <w:r w:rsidR="006F096A" w:rsidRPr="009F63B9">
        <w:rPr>
          <w:lang w:val="en-GB"/>
        </w:rPr>
        <w:t>p</w:t>
      </w:r>
      <w:r w:rsidRPr="009F63B9">
        <w:rPr>
          <w:lang w:val="en-GB"/>
        </w:rPr>
        <w:t xml:space="preserve">oint </w:t>
      </w:r>
      <w:r w:rsidR="00C423DD" w:rsidRPr="009F63B9">
        <w:rPr>
          <w:lang w:val="en-GB"/>
        </w:rPr>
        <w:t xml:space="preserve">of </w:t>
      </w:r>
      <w:r w:rsidR="006F096A" w:rsidRPr="009F63B9">
        <w:rPr>
          <w:lang w:val="en-GB"/>
        </w:rPr>
        <w:t>c</w:t>
      </w:r>
      <w:r w:rsidR="00C423DD" w:rsidRPr="009F63B9">
        <w:rPr>
          <w:lang w:val="en-GB"/>
        </w:rPr>
        <w:t xml:space="preserve">ontact </w:t>
      </w:r>
      <w:r w:rsidRPr="009F63B9">
        <w:rPr>
          <w:lang w:val="en-GB"/>
        </w:rPr>
        <w:t xml:space="preserve">for </w:t>
      </w:r>
      <w:r w:rsidR="006F096A" w:rsidRPr="009F63B9">
        <w:rPr>
          <w:lang w:val="en-GB"/>
        </w:rPr>
        <w:t>s</w:t>
      </w:r>
      <w:r w:rsidRPr="009F63B9">
        <w:rPr>
          <w:lang w:val="en-GB"/>
        </w:rPr>
        <w:t xml:space="preserve">ervices that will function in accordance with the </w:t>
      </w:r>
      <w:r w:rsidR="001521DC" w:rsidRPr="009F63B9">
        <w:rPr>
          <w:lang w:val="en-GB"/>
        </w:rPr>
        <w:t>Law on Electronic Government</w:t>
      </w:r>
      <w:r w:rsidRPr="009F63B9">
        <w:rPr>
          <w:lang w:val="en-GB"/>
        </w:rPr>
        <w:t>.</w:t>
      </w:r>
    </w:p>
    <w:p w14:paraId="1326EAFB" w14:textId="5994258D" w:rsidR="000A24D8" w:rsidRPr="009F63B9" w:rsidRDefault="000A24D8" w:rsidP="008E5BAF">
      <w:pPr>
        <w:rPr>
          <w:lang w:val="en-GB"/>
        </w:rPr>
      </w:pPr>
      <w:r w:rsidRPr="009F63B9">
        <w:rPr>
          <w:lang w:val="en-GB"/>
        </w:rPr>
        <w:t xml:space="preserve">The legal basis for the establishment of </w:t>
      </w:r>
      <w:r w:rsidR="006F096A" w:rsidRPr="009F63B9">
        <w:rPr>
          <w:lang w:val="en-GB"/>
        </w:rPr>
        <w:t>s</w:t>
      </w:r>
      <w:r w:rsidR="005476FD" w:rsidRPr="009F63B9">
        <w:rPr>
          <w:lang w:val="en-GB"/>
        </w:rPr>
        <w:t xml:space="preserve">ingle </w:t>
      </w:r>
      <w:r w:rsidR="006F096A" w:rsidRPr="009F63B9">
        <w:rPr>
          <w:lang w:val="en-GB"/>
        </w:rPr>
        <w:t>p</w:t>
      </w:r>
      <w:r w:rsidR="005476FD" w:rsidRPr="009F63B9">
        <w:rPr>
          <w:lang w:val="en-GB"/>
        </w:rPr>
        <w:t xml:space="preserve">oint of </w:t>
      </w:r>
      <w:r w:rsidR="006F096A" w:rsidRPr="009F63B9">
        <w:rPr>
          <w:lang w:val="en-GB"/>
        </w:rPr>
        <w:t>c</w:t>
      </w:r>
      <w:r w:rsidR="005476FD" w:rsidRPr="009F63B9">
        <w:rPr>
          <w:lang w:val="en-GB"/>
        </w:rPr>
        <w:t xml:space="preserve">ontact </w:t>
      </w:r>
      <w:r w:rsidRPr="009F63B9">
        <w:rPr>
          <w:lang w:val="en-GB"/>
        </w:rPr>
        <w:t xml:space="preserve">for </w:t>
      </w:r>
      <w:r w:rsidR="006F096A" w:rsidRPr="009F63B9">
        <w:rPr>
          <w:lang w:val="en-GB"/>
        </w:rPr>
        <w:t>s</w:t>
      </w:r>
      <w:r w:rsidRPr="009F63B9">
        <w:rPr>
          <w:lang w:val="en-GB"/>
        </w:rPr>
        <w:t xml:space="preserve">ervices </w:t>
      </w:r>
      <w:r w:rsidR="006F096A" w:rsidRPr="009F63B9">
        <w:rPr>
          <w:lang w:val="en-GB"/>
        </w:rPr>
        <w:t>was</w:t>
      </w:r>
      <w:r w:rsidRPr="009F63B9">
        <w:rPr>
          <w:lang w:val="en-GB"/>
        </w:rPr>
        <w:t xml:space="preserve"> contained in Article 8 of the Law on Services, which prescribes the obligation to establish</w:t>
      </w:r>
      <w:r w:rsidR="003154A9" w:rsidRPr="009F63B9">
        <w:rPr>
          <w:lang w:val="en-GB"/>
        </w:rPr>
        <w:t xml:space="preserve"> an </w:t>
      </w:r>
      <w:r w:rsidRPr="009F63B9">
        <w:rPr>
          <w:lang w:val="en-GB"/>
        </w:rPr>
        <w:t xml:space="preserve">electronic </w:t>
      </w:r>
      <w:r w:rsidR="006F096A" w:rsidRPr="009F63B9">
        <w:rPr>
          <w:lang w:val="en-GB"/>
        </w:rPr>
        <w:t>s</w:t>
      </w:r>
      <w:r w:rsidR="00547009" w:rsidRPr="009F63B9">
        <w:rPr>
          <w:lang w:val="en-GB"/>
        </w:rPr>
        <w:t xml:space="preserve">ingle </w:t>
      </w:r>
      <w:r w:rsidR="006F096A" w:rsidRPr="009F63B9">
        <w:rPr>
          <w:lang w:val="en-GB"/>
        </w:rPr>
        <w:t>p</w:t>
      </w:r>
      <w:r w:rsidR="00547009" w:rsidRPr="009F63B9">
        <w:rPr>
          <w:lang w:val="en-GB"/>
        </w:rPr>
        <w:t xml:space="preserve">oint of </w:t>
      </w:r>
      <w:r w:rsidR="006F096A" w:rsidRPr="009F63B9">
        <w:rPr>
          <w:lang w:val="en-GB"/>
        </w:rPr>
        <w:t>c</w:t>
      </w:r>
      <w:r w:rsidR="00547009" w:rsidRPr="009F63B9">
        <w:rPr>
          <w:lang w:val="en-GB"/>
        </w:rPr>
        <w:t xml:space="preserve">ontact </w:t>
      </w:r>
      <w:r w:rsidRPr="009F63B9">
        <w:rPr>
          <w:lang w:val="en-GB"/>
        </w:rPr>
        <w:t>in Montenegro. The law determine</w:t>
      </w:r>
      <w:r w:rsidR="006F096A" w:rsidRPr="009F63B9">
        <w:rPr>
          <w:lang w:val="en-GB"/>
        </w:rPr>
        <w:t>d</w:t>
      </w:r>
      <w:r w:rsidRPr="009F63B9">
        <w:rPr>
          <w:lang w:val="en-GB"/>
        </w:rPr>
        <w:t xml:space="preserve"> the functioning of the </w:t>
      </w:r>
      <w:r w:rsidR="006F096A" w:rsidRPr="009F63B9">
        <w:rPr>
          <w:lang w:val="en-GB"/>
        </w:rPr>
        <w:t>s</w:t>
      </w:r>
      <w:r w:rsidR="005476FD" w:rsidRPr="009F63B9">
        <w:rPr>
          <w:lang w:val="en-GB"/>
        </w:rPr>
        <w:t xml:space="preserve">ingle </w:t>
      </w:r>
      <w:r w:rsidR="006F096A" w:rsidRPr="009F63B9">
        <w:rPr>
          <w:lang w:val="en-GB"/>
        </w:rPr>
        <w:t>p</w:t>
      </w:r>
      <w:r w:rsidR="005476FD" w:rsidRPr="009F63B9">
        <w:rPr>
          <w:lang w:val="en-GB"/>
        </w:rPr>
        <w:t xml:space="preserve">oint of </w:t>
      </w:r>
      <w:r w:rsidR="006F096A" w:rsidRPr="009F63B9">
        <w:rPr>
          <w:lang w:val="en-GB"/>
        </w:rPr>
        <w:t>c</w:t>
      </w:r>
      <w:r w:rsidR="005476FD" w:rsidRPr="009F63B9">
        <w:rPr>
          <w:lang w:val="en-GB"/>
        </w:rPr>
        <w:t>ontact</w:t>
      </w:r>
      <w:r w:rsidRPr="009F63B9">
        <w:rPr>
          <w:lang w:val="en-GB"/>
        </w:rPr>
        <w:t xml:space="preserve"> for </w:t>
      </w:r>
      <w:r w:rsidR="006F096A" w:rsidRPr="009F63B9">
        <w:rPr>
          <w:lang w:val="en-GB"/>
        </w:rPr>
        <w:t>s</w:t>
      </w:r>
      <w:r w:rsidRPr="009F63B9">
        <w:rPr>
          <w:lang w:val="en-GB"/>
        </w:rPr>
        <w:t>ervices through a website, in</w:t>
      </w:r>
      <w:r w:rsidR="008E5BAF" w:rsidRPr="009F63B9">
        <w:rPr>
          <w:lang w:val="en-GB"/>
        </w:rPr>
        <w:t xml:space="preserve"> </w:t>
      </w:r>
      <w:r w:rsidRPr="009F63B9">
        <w:rPr>
          <w:rFonts w:ascii="Arial" w:hAnsi="Arial" w:cs="Arial"/>
          <w:lang w:val="en-GB"/>
        </w:rPr>
        <w:t>​</w:t>
      </w:r>
      <w:r w:rsidR="00182B9E" w:rsidRPr="009F63B9">
        <w:rPr>
          <w:lang w:val="en-GB"/>
        </w:rPr>
        <w:t>Montenegrin and English languages</w:t>
      </w:r>
      <w:r w:rsidR="006F096A" w:rsidRPr="009F63B9">
        <w:rPr>
          <w:lang w:val="en-GB"/>
        </w:rPr>
        <w:t>. I</w:t>
      </w:r>
      <w:r w:rsidRPr="009F63B9">
        <w:rPr>
          <w:lang w:val="en-GB"/>
        </w:rPr>
        <w:t>nterested persons are provided with information on the procedures and conditions for access to or provision of services that are subject to the regulation of this law.</w:t>
      </w:r>
    </w:p>
    <w:p w14:paraId="2823C3CF" w14:textId="40B03245" w:rsidR="00F81559" w:rsidRPr="009F63B9" w:rsidRDefault="00F81559" w:rsidP="00F81559">
      <w:pPr>
        <w:pStyle w:val="Subtitle"/>
        <w:rPr>
          <w:lang w:val="en-GB"/>
        </w:rPr>
      </w:pPr>
      <w:r w:rsidRPr="009F63B9">
        <w:rPr>
          <w:lang w:val="en-GB"/>
        </w:rPr>
        <w:t xml:space="preserve">Ministry of Health </w:t>
      </w:r>
    </w:p>
    <w:p w14:paraId="571151FC" w14:textId="0D0EF776" w:rsidR="00A171A0" w:rsidRPr="009F63B9" w:rsidRDefault="00B76D6A" w:rsidP="00A171A0">
      <w:pPr>
        <w:rPr>
          <w:lang w:val="en-GB"/>
        </w:rPr>
      </w:pPr>
      <w:r w:rsidRPr="009F63B9">
        <w:rPr>
          <w:lang w:val="en-GB"/>
        </w:rPr>
        <w:t xml:space="preserve">The </w:t>
      </w:r>
      <w:hyperlink r:id="rId82" w:history="1">
        <w:r w:rsidRPr="009F63B9">
          <w:rPr>
            <w:rStyle w:val="Hyperlink"/>
            <w:lang w:val="en-GB"/>
          </w:rPr>
          <w:t>Ministry of Health</w:t>
        </w:r>
      </w:hyperlink>
      <w:r w:rsidRPr="009F63B9">
        <w:rPr>
          <w:lang w:val="en-GB"/>
        </w:rPr>
        <w:t xml:space="preserve"> is in charge</w:t>
      </w:r>
      <w:r w:rsidR="007B4BE9" w:rsidRPr="009F63B9">
        <w:rPr>
          <w:lang w:val="en-GB"/>
        </w:rPr>
        <w:t xml:space="preserve"> of</w:t>
      </w:r>
      <w:r w:rsidRPr="009F63B9">
        <w:rPr>
          <w:lang w:val="en-GB"/>
        </w:rPr>
        <w:t>:</w:t>
      </w:r>
    </w:p>
    <w:p w14:paraId="4E83103B" w14:textId="3314E320" w:rsidR="00B76D6A" w:rsidRPr="009F63B9" w:rsidRDefault="007B4BE9" w:rsidP="006F648F">
      <w:pPr>
        <w:pStyle w:val="ListParagraph"/>
      </w:pPr>
      <w:r w:rsidRPr="009F63B9">
        <w:t>M</w:t>
      </w:r>
      <w:r w:rsidR="00B76D6A" w:rsidRPr="009F63B9">
        <w:t>anagement, implementation, improvement, operation, design and planning of the Integrated Health Information System in accordance with the defined standards;</w:t>
      </w:r>
    </w:p>
    <w:p w14:paraId="15127F8D" w14:textId="4CD2A122" w:rsidR="00B76D6A" w:rsidRPr="009F63B9" w:rsidRDefault="00B76D6A" w:rsidP="006F648F">
      <w:pPr>
        <w:pStyle w:val="ListParagraph"/>
      </w:pPr>
      <w:r w:rsidRPr="009F63B9">
        <w:t>Establishing a logical organi</w:t>
      </w:r>
      <w:r w:rsidR="007B4BE9" w:rsidRPr="009F63B9">
        <w:t>s</w:t>
      </w:r>
      <w:r w:rsidRPr="009F63B9">
        <w:t>ation of business processes, data, software applications and IT infrastructure so that they meet the integration and standardi</w:t>
      </w:r>
      <w:r w:rsidR="007B4BE9" w:rsidRPr="009F63B9">
        <w:t>s</w:t>
      </w:r>
      <w:r w:rsidRPr="009F63B9">
        <w:t xml:space="preserve">ation needs for the work of </w:t>
      </w:r>
      <w:r w:rsidR="00D7408E" w:rsidRPr="009F63B9">
        <w:t xml:space="preserve">an </w:t>
      </w:r>
      <w:r w:rsidRPr="009F63B9">
        <w:t>Integrated Health Information System</w:t>
      </w:r>
      <w:r w:rsidR="00D7408E" w:rsidRPr="009F63B9">
        <w:t>,</w:t>
      </w:r>
      <w:r w:rsidRPr="009F63B9">
        <w:t xml:space="preserve"> and give consent for the development and implementation of information systems that work with </w:t>
      </w:r>
      <w:r w:rsidR="00D7408E" w:rsidRPr="009F63B9">
        <w:t>it</w:t>
      </w:r>
      <w:r w:rsidRPr="009F63B9">
        <w:t>;</w:t>
      </w:r>
    </w:p>
    <w:p w14:paraId="01B40F15" w14:textId="477C6201" w:rsidR="00B76D6A" w:rsidRPr="009F63B9" w:rsidRDefault="007B4BE9" w:rsidP="006F648F">
      <w:pPr>
        <w:pStyle w:val="ListParagraph"/>
      </w:pPr>
      <w:r w:rsidRPr="009F63B9">
        <w:t>S</w:t>
      </w:r>
      <w:r w:rsidR="00B76D6A" w:rsidRPr="009F63B9">
        <w:t xml:space="preserve">upervision over the use of established standards, data models, use of common coders and parameters </w:t>
      </w:r>
      <w:r w:rsidR="00D7408E" w:rsidRPr="009F63B9">
        <w:t>for</w:t>
      </w:r>
      <w:r w:rsidR="00B76D6A" w:rsidRPr="009F63B9">
        <w:t xml:space="preserve"> exchanging and unifying data;</w:t>
      </w:r>
    </w:p>
    <w:p w14:paraId="73B33759" w14:textId="2D71ED77" w:rsidR="00B76D6A" w:rsidRPr="009F63B9" w:rsidRDefault="00606E20" w:rsidP="006F648F">
      <w:pPr>
        <w:pStyle w:val="ListParagraph"/>
      </w:pPr>
      <w:r w:rsidRPr="009F63B9">
        <w:t>E</w:t>
      </w:r>
      <w:r w:rsidR="00B76D6A" w:rsidRPr="009F63B9">
        <w:t xml:space="preserve">stablishing a framework of interoperability of the health system on which </w:t>
      </w:r>
      <w:r w:rsidR="00D7408E" w:rsidRPr="009F63B9">
        <w:t xml:space="preserve">the </w:t>
      </w:r>
      <w:r w:rsidR="000E4794" w:rsidRPr="009F63B9">
        <w:t>Integrated Health Information System</w:t>
      </w:r>
      <w:r w:rsidR="00B76D6A" w:rsidRPr="009F63B9">
        <w:t xml:space="preserve"> is based, registers and records in the health system;</w:t>
      </w:r>
    </w:p>
    <w:p w14:paraId="3D5F3D4E" w14:textId="6F5FB22C" w:rsidR="00B76D6A" w:rsidRPr="009F63B9" w:rsidRDefault="00606E20" w:rsidP="006F648F">
      <w:pPr>
        <w:pStyle w:val="ListParagraph"/>
      </w:pPr>
      <w:r w:rsidRPr="009F63B9">
        <w:t>P</w:t>
      </w:r>
      <w:r w:rsidR="00B76D6A" w:rsidRPr="009F63B9">
        <w:t>lanning, development and improvement of the eHealth system in Montenegro;</w:t>
      </w:r>
    </w:p>
    <w:p w14:paraId="09BFC05E" w14:textId="09C8933D" w:rsidR="00B76D6A" w:rsidRPr="009F63B9" w:rsidRDefault="00606E20" w:rsidP="006F648F">
      <w:pPr>
        <w:pStyle w:val="ListParagraph"/>
      </w:pPr>
      <w:r w:rsidRPr="009F63B9">
        <w:t>M</w:t>
      </w:r>
      <w:r w:rsidR="00B76D6A" w:rsidRPr="009F63B9">
        <w:t xml:space="preserve">onitoring the use of </w:t>
      </w:r>
      <w:r w:rsidR="00D7408E" w:rsidRPr="009F63B9">
        <w:t xml:space="preserve">the </w:t>
      </w:r>
      <w:r w:rsidR="000E4794" w:rsidRPr="009F63B9">
        <w:t>Integrated Health Information System</w:t>
      </w:r>
      <w:r w:rsidR="00B76D6A" w:rsidRPr="009F63B9">
        <w:t xml:space="preserve"> and eHealth </w:t>
      </w:r>
      <w:r w:rsidR="00D7408E" w:rsidRPr="009F63B9">
        <w:t xml:space="preserve">while </w:t>
      </w:r>
      <w:r w:rsidR="00B76D6A" w:rsidRPr="009F63B9">
        <w:t>planning, evaluating, designing opportunities for developing new parts of these systems, or improving existing ones, monitoring trends and introducing new e</w:t>
      </w:r>
      <w:r w:rsidRPr="009F63B9">
        <w:t>S</w:t>
      </w:r>
      <w:r w:rsidR="00B76D6A" w:rsidRPr="009F63B9">
        <w:t>ervices for citizens;</w:t>
      </w:r>
    </w:p>
    <w:p w14:paraId="1C438043" w14:textId="72766D73" w:rsidR="00B76D6A" w:rsidRPr="009F63B9" w:rsidRDefault="00606E20" w:rsidP="006F648F">
      <w:pPr>
        <w:pStyle w:val="ListParagraph"/>
      </w:pPr>
      <w:r w:rsidRPr="009F63B9">
        <w:t>P</w:t>
      </w:r>
      <w:r w:rsidR="00B76D6A" w:rsidRPr="009F63B9">
        <w:t xml:space="preserve">articipation in the preparation of laws and by-laws in the field of </w:t>
      </w:r>
      <w:r w:rsidR="00D7408E" w:rsidRPr="009F63B9">
        <w:t xml:space="preserve">an </w:t>
      </w:r>
      <w:r w:rsidR="00B76D6A" w:rsidRPr="009F63B9">
        <w:t>ICT application in the health system of Montenegro;</w:t>
      </w:r>
    </w:p>
    <w:p w14:paraId="649C40F6" w14:textId="5E91CAF9" w:rsidR="00B76D6A" w:rsidRPr="009F63B9" w:rsidRDefault="00213B0D" w:rsidP="006F648F">
      <w:pPr>
        <w:pStyle w:val="ListParagraph"/>
      </w:pPr>
      <w:r w:rsidRPr="009F63B9">
        <w:t>P</w:t>
      </w:r>
      <w:r w:rsidR="00B76D6A" w:rsidRPr="009F63B9">
        <w:t xml:space="preserve">articipation in </w:t>
      </w:r>
      <w:r w:rsidRPr="009F63B9">
        <w:t xml:space="preserve">the </w:t>
      </w:r>
      <w:r w:rsidR="00B76D6A" w:rsidRPr="009F63B9">
        <w:t>reali</w:t>
      </w:r>
      <w:r w:rsidRPr="009F63B9">
        <w:t>s</w:t>
      </w:r>
      <w:r w:rsidR="00B76D6A" w:rsidRPr="009F63B9">
        <w:t>ation of international cooperation in the field of application of ICT in the health system of Montenegro and the field of eHealth.</w:t>
      </w:r>
    </w:p>
    <w:p w14:paraId="5975072A" w14:textId="77777777" w:rsidR="00480039" w:rsidRPr="009F63B9" w:rsidRDefault="00512D59" w:rsidP="004D2544">
      <w:pPr>
        <w:pStyle w:val="Subtitle"/>
        <w:keepNext/>
        <w:keepLines/>
        <w:rPr>
          <w:lang w:val="en-GB"/>
        </w:rPr>
      </w:pPr>
      <w:hyperlink r:id="rId83" w:history="1">
        <w:r w:rsidR="00480039" w:rsidRPr="009F63B9">
          <w:rPr>
            <w:rStyle w:val="Hyperlink"/>
            <w:color w:val="00B0F0"/>
            <w:sz w:val="22"/>
            <w:lang w:val="en-GB"/>
          </w:rPr>
          <w:t>Ministry of Justice</w:t>
        </w:r>
      </w:hyperlink>
    </w:p>
    <w:p w14:paraId="79A0C260" w14:textId="222BB218" w:rsidR="008D3430" w:rsidRPr="009F63B9" w:rsidRDefault="008D3430" w:rsidP="004D2544">
      <w:pPr>
        <w:keepNext/>
        <w:keepLines/>
        <w:rPr>
          <w:lang w:val="en-GB"/>
        </w:rPr>
      </w:pPr>
      <w:r w:rsidRPr="009F63B9">
        <w:rPr>
          <w:lang w:val="en-GB"/>
        </w:rPr>
        <w:t>The Ministry of Justice is responsible for monitoring the process of implementation of the Information</w:t>
      </w:r>
      <w:r w:rsidR="00213B0D" w:rsidRPr="009F63B9">
        <w:rPr>
          <w:lang w:val="en-GB"/>
        </w:rPr>
        <w:t xml:space="preserve"> </w:t>
      </w:r>
      <w:r w:rsidRPr="009F63B9">
        <w:rPr>
          <w:lang w:val="en-GB"/>
        </w:rPr>
        <w:t>Communication Technologies Strategy for the Justice System with the</w:t>
      </w:r>
      <w:r w:rsidR="004D1617" w:rsidRPr="009F63B9">
        <w:rPr>
          <w:lang w:val="en-GB"/>
        </w:rPr>
        <w:t xml:space="preserve"> aim of establishing a unified </w:t>
      </w:r>
      <w:r w:rsidR="009D4A55" w:rsidRPr="009F63B9">
        <w:rPr>
          <w:lang w:val="en-GB"/>
        </w:rPr>
        <w:t>Justice Information System</w:t>
      </w:r>
      <w:r w:rsidRPr="009F63B9">
        <w:rPr>
          <w:lang w:val="en-GB"/>
        </w:rPr>
        <w:t>; centrali</w:t>
      </w:r>
      <w:r w:rsidR="00213B0D" w:rsidRPr="009F63B9">
        <w:rPr>
          <w:lang w:val="en-GB"/>
        </w:rPr>
        <w:t>s</w:t>
      </w:r>
      <w:r w:rsidRPr="009F63B9">
        <w:rPr>
          <w:lang w:val="en-GB"/>
        </w:rPr>
        <w:t xml:space="preserve">ed management of a unified </w:t>
      </w:r>
      <w:r w:rsidR="009D4A55" w:rsidRPr="009F63B9">
        <w:rPr>
          <w:lang w:val="en-GB"/>
        </w:rPr>
        <w:t>Justice Information System</w:t>
      </w:r>
      <w:r w:rsidRPr="009F63B9">
        <w:rPr>
          <w:lang w:val="en-GB"/>
        </w:rPr>
        <w:t>, in cooperation and synergy with all ICT departments of judicial institutions in the country.</w:t>
      </w:r>
    </w:p>
    <w:p w14:paraId="274DE133" w14:textId="77777777" w:rsidR="00480039" w:rsidRPr="009F63B9" w:rsidRDefault="008D3430" w:rsidP="008D3430">
      <w:pPr>
        <w:rPr>
          <w:lang w:val="en-GB"/>
        </w:rPr>
      </w:pPr>
      <w:r w:rsidRPr="009F63B9">
        <w:rPr>
          <w:lang w:val="en-GB"/>
        </w:rPr>
        <w:t xml:space="preserve">The Ministry is also in charge of providing the conditions for constant planned improvement and development of all subsystems of the </w:t>
      </w:r>
      <w:r w:rsidR="009D4A55" w:rsidRPr="009F63B9">
        <w:rPr>
          <w:lang w:val="en-GB"/>
        </w:rPr>
        <w:t>Justice Information System</w:t>
      </w:r>
      <w:r w:rsidRPr="009F63B9">
        <w:rPr>
          <w:lang w:val="en-GB"/>
        </w:rPr>
        <w:t xml:space="preserve"> and their interoperability.</w:t>
      </w:r>
    </w:p>
    <w:p w14:paraId="7F1B9657" w14:textId="17B873B0" w:rsidR="00F81559" w:rsidRPr="009F63B9" w:rsidRDefault="00F81559" w:rsidP="00F81559">
      <w:pPr>
        <w:pStyle w:val="Subtitle"/>
        <w:rPr>
          <w:lang w:val="en-GB"/>
        </w:rPr>
      </w:pPr>
      <w:r w:rsidRPr="009F63B9">
        <w:rPr>
          <w:lang w:val="en-GB"/>
        </w:rPr>
        <w:t xml:space="preserve">Statistical office of Montenegro </w:t>
      </w:r>
      <w:r w:rsidR="00A171A0" w:rsidRPr="009F63B9">
        <w:rPr>
          <w:lang w:val="en-GB"/>
        </w:rPr>
        <w:t>–</w:t>
      </w:r>
      <w:r w:rsidRPr="009F63B9">
        <w:rPr>
          <w:lang w:val="en-GB"/>
        </w:rPr>
        <w:t xml:space="preserve"> </w:t>
      </w:r>
      <w:r w:rsidR="00CA67BC" w:rsidRPr="009F63B9">
        <w:rPr>
          <w:lang w:val="en-GB"/>
        </w:rPr>
        <w:t>MONSTAT</w:t>
      </w:r>
    </w:p>
    <w:p w14:paraId="71BDBBD0" w14:textId="015BF573" w:rsidR="00FB065D" w:rsidRPr="009F63B9" w:rsidRDefault="00512D59" w:rsidP="00FB065D">
      <w:pPr>
        <w:rPr>
          <w:lang w:val="en-GB"/>
        </w:rPr>
      </w:pPr>
      <w:hyperlink r:id="rId84" w:history="1">
        <w:r w:rsidR="00FB065D" w:rsidRPr="009F63B9">
          <w:rPr>
            <w:rStyle w:val="Hyperlink"/>
            <w:lang w:val="en-GB"/>
          </w:rPr>
          <w:t>Montenegro's Directorate for Statistics - MONSTAT</w:t>
        </w:r>
      </w:hyperlink>
      <w:r w:rsidR="00FB065D" w:rsidRPr="009F63B9">
        <w:rPr>
          <w:lang w:val="en-GB"/>
        </w:rPr>
        <w:t xml:space="preserve"> is the official body for producing official statistics. MONSTAT's role as a provider of official statistics in the Montenegrin statistical system has been recogni</w:t>
      </w:r>
      <w:r w:rsidR="00CA67BC" w:rsidRPr="009F63B9">
        <w:rPr>
          <w:lang w:val="en-GB"/>
        </w:rPr>
        <w:t>s</w:t>
      </w:r>
      <w:r w:rsidR="00FB065D" w:rsidRPr="009F63B9">
        <w:rPr>
          <w:lang w:val="en-GB"/>
        </w:rPr>
        <w:t>ed by domestic and international public.</w:t>
      </w:r>
    </w:p>
    <w:p w14:paraId="6553C41D" w14:textId="6EC53A96" w:rsidR="00A171A0" w:rsidRPr="009F63B9" w:rsidRDefault="00FB065D" w:rsidP="00FB065D">
      <w:pPr>
        <w:rPr>
          <w:lang w:val="en-GB"/>
        </w:rPr>
      </w:pPr>
      <w:r w:rsidRPr="009F63B9">
        <w:rPr>
          <w:lang w:val="en-GB"/>
        </w:rPr>
        <w:t xml:space="preserve">As a statistical leader, MONSTAT is obliged to perform data collection, processing and dissemination of Montenegrin statistics in </w:t>
      </w:r>
      <w:r w:rsidR="00D7408E" w:rsidRPr="009F63B9">
        <w:rPr>
          <w:lang w:val="en-GB"/>
        </w:rPr>
        <w:t>an</w:t>
      </w:r>
      <w:r w:rsidRPr="009F63B9">
        <w:rPr>
          <w:lang w:val="en-GB"/>
        </w:rPr>
        <w:t xml:space="preserve"> independent, transparent and highly professional manner.</w:t>
      </w:r>
    </w:p>
    <w:p w14:paraId="6518E50C" w14:textId="4B861623" w:rsidR="00F81559" w:rsidRPr="009F63B9" w:rsidRDefault="00F81559" w:rsidP="00F81559">
      <w:pPr>
        <w:pStyle w:val="Subtitle"/>
        <w:rPr>
          <w:lang w:val="en-GB"/>
        </w:rPr>
      </w:pPr>
      <w:r w:rsidRPr="009F63B9">
        <w:rPr>
          <w:lang w:val="en-GB"/>
        </w:rPr>
        <w:t>Agency for Electronic Communications</w:t>
      </w:r>
    </w:p>
    <w:p w14:paraId="720C09BD" w14:textId="65A42401" w:rsidR="00A171A0" w:rsidRPr="009F63B9" w:rsidRDefault="00A27520" w:rsidP="00A171A0">
      <w:pPr>
        <w:rPr>
          <w:lang w:val="en-GB"/>
        </w:rPr>
      </w:pPr>
      <w:r w:rsidRPr="009F63B9">
        <w:rPr>
          <w:lang w:val="en-GB"/>
        </w:rPr>
        <w:t xml:space="preserve">The </w:t>
      </w:r>
      <w:hyperlink r:id="rId85" w:history="1">
        <w:r w:rsidRPr="009F63B9">
          <w:rPr>
            <w:rStyle w:val="Hyperlink"/>
            <w:lang w:val="en-GB"/>
          </w:rPr>
          <w:t>Agency for Electronic Communications and Postal Services</w:t>
        </w:r>
      </w:hyperlink>
      <w:r w:rsidRPr="009F63B9">
        <w:rPr>
          <w:lang w:val="en-GB"/>
        </w:rPr>
        <w:t xml:space="preserve"> (hereinafter referred to as the Agency) started work on 8 March 2001 as an independent regulatory body </w:t>
      </w:r>
      <w:r w:rsidR="00D7408E" w:rsidRPr="009F63B9">
        <w:rPr>
          <w:lang w:val="en-GB"/>
        </w:rPr>
        <w:t xml:space="preserve">in </w:t>
      </w:r>
      <w:r w:rsidRPr="009F63B9">
        <w:rPr>
          <w:lang w:val="en-GB"/>
        </w:rPr>
        <w:t xml:space="preserve">the field of electronic communications and postal services. The basic principles that the Agency conducted in the sectoral regulation procedures were: to provide a safe and predictable environment for the operations of operators and their significant investments, to provide conditions for the implementation and development of new technologies throughout the territory of Montenegro and to encourage the rational use of limited resources (radio-frequency and numbering/address), encouraging competition to prevent distortions of market competition among operators, resolving disputes between operators, and continuous improvement of consumer protection interests. The Agency </w:t>
      </w:r>
      <w:r w:rsidR="00F357EA" w:rsidRPr="009F63B9">
        <w:rPr>
          <w:lang w:val="en-GB"/>
        </w:rPr>
        <w:t>is</w:t>
      </w:r>
      <w:r w:rsidRPr="009F63B9">
        <w:rPr>
          <w:lang w:val="en-GB"/>
        </w:rPr>
        <w:t xml:space="preserve"> not required to seek instructions from governmental and other bodies and organi</w:t>
      </w:r>
      <w:r w:rsidR="00F357EA" w:rsidRPr="009F63B9">
        <w:rPr>
          <w:lang w:val="en-GB"/>
        </w:rPr>
        <w:t>s</w:t>
      </w:r>
      <w:r w:rsidRPr="009F63B9">
        <w:rPr>
          <w:lang w:val="en-GB"/>
        </w:rPr>
        <w:t>ations or other persons in carrying out regulatory and other tasks.</w:t>
      </w:r>
    </w:p>
    <w:p w14:paraId="105C22A7" w14:textId="77777777" w:rsidR="003730DF" w:rsidRPr="009F63B9" w:rsidRDefault="003730DF" w:rsidP="00FE4D60">
      <w:pPr>
        <w:pStyle w:val="Heading3"/>
        <w:rPr>
          <w:lang w:val="en-GB"/>
        </w:rPr>
      </w:pPr>
      <w:bookmarkStart w:id="43" w:name="_Toc1474977"/>
      <w:r w:rsidRPr="009F63B9">
        <w:rPr>
          <w:lang w:val="en-GB"/>
        </w:rPr>
        <w:t>Support</w:t>
      </w:r>
      <w:bookmarkEnd w:id="43"/>
    </w:p>
    <w:p w14:paraId="3A42A528" w14:textId="77777777" w:rsidR="00C62A0B" w:rsidRPr="009F63B9" w:rsidRDefault="00C62A0B" w:rsidP="00C62A0B">
      <w:pPr>
        <w:rPr>
          <w:lang w:val="en-GB"/>
        </w:rPr>
      </w:pPr>
      <w:r w:rsidRPr="009F63B9">
        <w:rPr>
          <w:lang w:val="en-GB"/>
        </w:rPr>
        <w:t>No responsible organisations were reported to date.</w:t>
      </w:r>
      <w:bookmarkStart w:id="44" w:name="_Toc1035643"/>
      <w:bookmarkStart w:id="45" w:name="_Toc1474978"/>
    </w:p>
    <w:p w14:paraId="36A75A99" w14:textId="224B3526" w:rsidR="001A3505" w:rsidRPr="009F63B9" w:rsidRDefault="001A3505" w:rsidP="00FE4D60">
      <w:pPr>
        <w:pStyle w:val="Heading3"/>
        <w:rPr>
          <w:lang w:val="en-GB"/>
        </w:rPr>
      </w:pPr>
      <w:r w:rsidRPr="009F63B9">
        <w:rPr>
          <w:lang w:val="en-GB"/>
        </w:rPr>
        <w:t>Base registry coordination</w:t>
      </w:r>
      <w:bookmarkEnd w:id="44"/>
      <w:bookmarkEnd w:id="45"/>
    </w:p>
    <w:p w14:paraId="4A840F0B" w14:textId="77777777" w:rsidR="00C62A0B" w:rsidRPr="009F63B9" w:rsidRDefault="00C62A0B" w:rsidP="00C62A0B">
      <w:pPr>
        <w:rPr>
          <w:lang w:val="en-GB"/>
        </w:rPr>
      </w:pPr>
      <w:r w:rsidRPr="009F63B9">
        <w:rPr>
          <w:lang w:val="en-GB"/>
        </w:rPr>
        <w:t>No responsible organisations were reported to date.</w:t>
      </w:r>
      <w:bookmarkStart w:id="46" w:name="_Toc1474979"/>
    </w:p>
    <w:p w14:paraId="4D327CD8" w14:textId="29C6CBC5" w:rsidR="003730DF" w:rsidRPr="009F63B9" w:rsidRDefault="003730DF" w:rsidP="00FE4D60">
      <w:pPr>
        <w:pStyle w:val="Heading3"/>
        <w:rPr>
          <w:lang w:val="en-GB"/>
        </w:rPr>
      </w:pPr>
      <w:r w:rsidRPr="009F63B9">
        <w:rPr>
          <w:lang w:val="en-GB"/>
        </w:rPr>
        <w:t>Audit</w:t>
      </w:r>
      <w:bookmarkEnd w:id="46"/>
    </w:p>
    <w:p w14:paraId="3AA45BC5" w14:textId="2D2D8ED8" w:rsidR="00F81559" w:rsidRPr="009F63B9" w:rsidRDefault="00F81559" w:rsidP="00F81559">
      <w:pPr>
        <w:pStyle w:val="Subtitle"/>
        <w:rPr>
          <w:lang w:val="en-GB"/>
        </w:rPr>
      </w:pPr>
      <w:r w:rsidRPr="009F63B9">
        <w:rPr>
          <w:lang w:val="en-GB"/>
        </w:rPr>
        <w:t>State Audit Office</w:t>
      </w:r>
    </w:p>
    <w:p w14:paraId="7DF4A913" w14:textId="650617B9" w:rsidR="009203A9" w:rsidRPr="009F63B9" w:rsidRDefault="00C62A0B" w:rsidP="009203A9">
      <w:pPr>
        <w:rPr>
          <w:lang w:val="en-GB"/>
        </w:rPr>
      </w:pPr>
      <w:r w:rsidRPr="009F63B9">
        <w:rPr>
          <w:rStyle w:val="Hyperlink"/>
          <w:lang w:val="en-GB"/>
        </w:rPr>
        <w:t xml:space="preserve">The </w:t>
      </w:r>
      <w:hyperlink r:id="rId86" w:history="1">
        <w:r w:rsidR="009203A9" w:rsidRPr="009F63B9">
          <w:rPr>
            <w:rStyle w:val="Hyperlink"/>
            <w:lang w:val="en-GB"/>
          </w:rPr>
          <w:t>State Audit Institution</w:t>
        </w:r>
      </w:hyperlink>
      <w:r w:rsidR="009203A9" w:rsidRPr="009F63B9">
        <w:rPr>
          <w:lang w:val="en-GB"/>
        </w:rPr>
        <w:t xml:space="preserve"> is a supreme control organ of budget and state property, local government units, funds, the Central Bank of Montenegro and all other legal entities that the state has ownership in.</w:t>
      </w:r>
    </w:p>
    <w:p w14:paraId="2E0735DD" w14:textId="77777777" w:rsidR="009203A9" w:rsidRPr="009F63B9" w:rsidRDefault="009203A9" w:rsidP="009203A9">
      <w:pPr>
        <w:rPr>
          <w:lang w:val="en-GB"/>
        </w:rPr>
      </w:pPr>
      <w:r w:rsidRPr="009F63B9">
        <w:rPr>
          <w:lang w:val="en-GB"/>
        </w:rPr>
        <w:t>The Institution independently determines the audit entities, content, volume and audit type. Once a year, the Institution is obliged to audit the annual budget balance sheet of the Republic of Montenegro.</w:t>
      </w:r>
    </w:p>
    <w:p w14:paraId="65AA31C7" w14:textId="77777777" w:rsidR="008333DE" w:rsidRPr="009F63B9" w:rsidRDefault="009203A9" w:rsidP="008333DE">
      <w:pPr>
        <w:rPr>
          <w:lang w:val="en-GB"/>
        </w:rPr>
      </w:pPr>
      <w:r w:rsidRPr="009F63B9">
        <w:rPr>
          <w:lang w:val="en-GB"/>
        </w:rPr>
        <w:t xml:space="preserve">The State Audit Institution controls the regularity, thrift, efficacy and efficiency of budget expenditures and the state property management. </w:t>
      </w:r>
    </w:p>
    <w:p w14:paraId="1991DF04" w14:textId="77777777" w:rsidR="003730DF" w:rsidRPr="009F63B9" w:rsidRDefault="003730DF" w:rsidP="00FE4D60">
      <w:pPr>
        <w:pStyle w:val="Heading3"/>
        <w:rPr>
          <w:lang w:val="en-GB"/>
        </w:rPr>
      </w:pPr>
      <w:bookmarkStart w:id="47" w:name="_Toc1474980"/>
      <w:r w:rsidRPr="009F63B9">
        <w:rPr>
          <w:lang w:val="en-GB"/>
        </w:rPr>
        <w:lastRenderedPageBreak/>
        <w:t>Data Protection</w:t>
      </w:r>
      <w:bookmarkEnd w:id="47"/>
    </w:p>
    <w:p w14:paraId="3A31C3BF" w14:textId="03E9FAC1" w:rsidR="00F81559" w:rsidRPr="009F63B9" w:rsidRDefault="00F81559" w:rsidP="00F81559">
      <w:pPr>
        <w:pStyle w:val="Subtitle"/>
        <w:rPr>
          <w:lang w:val="en-GB"/>
        </w:rPr>
      </w:pPr>
      <w:r w:rsidRPr="009F63B9">
        <w:rPr>
          <w:lang w:val="en-GB"/>
        </w:rPr>
        <w:t>Agency for Personal Data Protection</w:t>
      </w:r>
    </w:p>
    <w:p w14:paraId="1668B274" w14:textId="35C8FA7C" w:rsidR="00FE3998" w:rsidRPr="009F63B9" w:rsidRDefault="00D3050C" w:rsidP="00FE3998">
      <w:pPr>
        <w:rPr>
          <w:lang w:val="en-GB"/>
        </w:rPr>
      </w:pPr>
      <w:r w:rsidRPr="009F63B9">
        <w:rPr>
          <w:rStyle w:val="Hyperlink"/>
          <w:lang w:val="en-GB"/>
        </w:rPr>
        <w:t xml:space="preserve">The </w:t>
      </w:r>
      <w:hyperlink r:id="rId87" w:history="1">
        <w:r w:rsidR="00F610E6" w:rsidRPr="009F63B9">
          <w:rPr>
            <w:rStyle w:val="Hyperlink"/>
            <w:lang w:val="en-GB"/>
          </w:rPr>
          <w:t xml:space="preserve">Agency for </w:t>
        </w:r>
        <w:r w:rsidR="00FE3998" w:rsidRPr="009F63B9">
          <w:rPr>
            <w:rStyle w:val="Hyperlink"/>
            <w:lang w:val="en-GB"/>
          </w:rPr>
          <w:t>Personal Data Protection</w:t>
        </w:r>
      </w:hyperlink>
      <w:r w:rsidR="00FE3998" w:rsidRPr="009F63B9">
        <w:rPr>
          <w:lang w:val="en-GB"/>
        </w:rPr>
        <w:t xml:space="preserve"> performs </w:t>
      </w:r>
      <w:r w:rsidR="00D7408E" w:rsidRPr="009F63B9">
        <w:rPr>
          <w:lang w:val="en-GB"/>
        </w:rPr>
        <w:t xml:space="preserve">the </w:t>
      </w:r>
      <w:r w:rsidR="00FE3998" w:rsidRPr="009F63B9">
        <w:rPr>
          <w:lang w:val="en-GB"/>
        </w:rPr>
        <w:t xml:space="preserve">affairs of a supervisory authority prescribed in the Personal Data Protection Law. In performing affairs within </w:t>
      </w:r>
      <w:r w:rsidR="00D7408E" w:rsidRPr="009F63B9">
        <w:rPr>
          <w:lang w:val="en-GB"/>
        </w:rPr>
        <w:t>the</w:t>
      </w:r>
      <w:r w:rsidR="00FE3998" w:rsidRPr="009F63B9">
        <w:rPr>
          <w:lang w:val="en-GB"/>
        </w:rPr>
        <w:t xml:space="preserve"> scope of work, the Agency is autonomous and independent. The Agency has a status of a legal person. </w:t>
      </w:r>
    </w:p>
    <w:p w14:paraId="4992DA24" w14:textId="77777777" w:rsidR="005523ED" w:rsidRPr="009F63B9" w:rsidRDefault="00FE3998" w:rsidP="005523ED">
      <w:pPr>
        <w:pStyle w:val="BodyText"/>
        <w:rPr>
          <w:lang w:val="en-GB"/>
        </w:rPr>
      </w:pPr>
      <w:r w:rsidRPr="009F63B9">
        <w:rPr>
          <w:lang w:val="en-GB"/>
        </w:rPr>
        <w:t>The competences of the Agency include performing administrative and technical affairs in the area of personal data protection.</w:t>
      </w:r>
    </w:p>
    <w:p w14:paraId="4EB2D4F5" w14:textId="77777777" w:rsidR="003730DF" w:rsidRPr="009F63B9" w:rsidRDefault="003730DF" w:rsidP="001F36DA">
      <w:pPr>
        <w:pStyle w:val="Heading2"/>
        <w:rPr>
          <w:lang w:val="en-GB"/>
        </w:rPr>
      </w:pPr>
      <w:bookmarkStart w:id="48" w:name="_Toc1474981"/>
      <w:r w:rsidRPr="009F63B9">
        <w:rPr>
          <w:lang w:val="en-GB"/>
        </w:rPr>
        <w:t>Subnational (federal, regional and local)</w:t>
      </w:r>
      <w:bookmarkEnd w:id="48"/>
    </w:p>
    <w:p w14:paraId="3DA089E7" w14:textId="77777777" w:rsidR="005523ED" w:rsidRPr="009F63B9" w:rsidRDefault="005523ED" w:rsidP="001F36DA">
      <w:pPr>
        <w:pStyle w:val="Heading3"/>
        <w:rPr>
          <w:lang w:val="en-GB"/>
        </w:rPr>
      </w:pPr>
      <w:bookmarkStart w:id="49" w:name="_Toc1474982"/>
      <w:r w:rsidRPr="009F63B9">
        <w:rPr>
          <w:lang w:val="en-GB"/>
        </w:rPr>
        <w:t>Policy</w:t>
      </w:r>
      <w:bookmarkEnd w:id="49"/>
    </w:p>
    <w:p w14:paraId="658E3988" w14:textId="77777777" w:rsidR="007F0DC3" w:rsidRPr="009F63B9" w:rsidRDefault="007F0DC3" w:rsidP="007F0DC3">
      <w:pPr>
        <w:rPr>
          <w:bCs/>
          <w:i/>
          <w:lang w:val="en-GB"/>
        </w:rPr>
      </w:pPr>
      <w:bookmarkStart w:id="50" w:name="_Toc1474983"/>
      <w:r w:rsidRPr="009F63B9">
        <w:rPr>
          <w:lang w:val="en-GB"/>
        </w:rPr>
        <w:t>No responsible organisations were reported to date.</w:t>
      </w:r>
    </w:p>
    <w:p w14:paraId="3FE7FEF1" w14:textId="5B870316" w:rsidR="00DA5E2E" w:rsidRPr="009F63B9" w:rsidRDefault="005523ED" w:rsidP="00FF2EA9">
      <w:pPr>
        <w:pStyle w:val="Heading3"/>
        <w:rPr>
          <w:lang w:val="en-GB"/>
        </w:rPr>
      </w:pPr>
      <w:r w:rsidRPr="009F63B9">
        <w:rPr>
          <w:lang w:val="en-GB"/>
        </w:rPr>
        <w:t>Coordination</w:t>
      </w:r>
      <w:bookmarkEnd w:id="50"/>
    </w:p>
    <w:p w14:paraId="1A5893EC" w14:textId="7E21A119" w:rsidR="000160B0" w:rsidRPr="009F63B9" w:rsidRDefault="003F7241" w:rsidP="003F7241">
      <w:pPr>
        <w:pStyle w:val="Subtitle"/>
        <w:rPr>
          <w:lang w:val="en-GB"/>
        </w:rPr>
      </w:pPr>
      <w:r w:rsidRPr="009F63B9">
        <w:rPr>
          <w:lang w:val="en-GB"/>
        </w:rPr>
        <w:t>Ministry of Public Administration</w:t>
      </w:r>
    </w:p>
    <w:p w14:paraId="532F72BD" w14:textId="77777777" w:rsidR="000160B0" w:rsidRPr="009F63B9" w:rsidRDefault="000160B0" w:rsidP="003F7241">
      <w:pPr>
        <w:rPr>
          <w:lang w:val="en-GB"/>
        </w:rPr>
      </w:pPr>
      <w:r w:rsidRPr="009F63B9">
        <w:rPr>
          <w:lang w:val="en-GB"/>
        </w:rPr>
        <w:t xml:space="preserve">The Ministry of Public Administration </w:t>
      </w:r>
      <w:r w:rsidR="00A4766A" w:rsidRPr="009F63B9">
        <w:rPr>
          <w:lang w:val="en-GB"/>
        </w:rPr>
        <w:t>performs administrative task</w:t>
      </w:r>
      <w:r w:rsidR="00203E3B" w:rsidRPr="009F63B9">
        <w:rPr>
          <w:lang w:val="en-GB"/>
        </w:rPr>
        <w:t xml:space="preserve">s related to the </w:t>
      </w:r>
      <w:r w:rsidRPr="009F63B9">
        <w:rPr>
          <w:lang w:val="en-GB"/>
        </w:rPr>
        <w:t>monitors and coo</w:t>
      </w:r>
      <w:r w:rsidR="00203E3B" w:rsidRPr="009F63B9">
        <w:rPr>
          <w:lang w:val="en-GB"/>
        </w:rPr>
        <w:t>rdination</w:t>
      </w:r>
      <w:r w:rsidRPr="009F63B9">
        <w:rPr>
          <w:lang w:val="en-GB"/>
        </w:rPr>
        <w:t xml:space="preserve"> information- communication technologies (ICT) at the state and local level.</w:t>
      </w:r>
    </w:p>
    <w:p w14:paraId="0B95E72C" w14:textId="2D3C5DED" w:rsidR="005523ED" w:rsidRPr="009F63B9" w:rsidRDefault="005523ED" w:rsidP="001F36DA">
      <w:pPr>
        <w:pStyle w:val="Heading3"/>
        <w:rPr>
          <w:lang w:val="en-GB"/>
        </w:rPr>
      </w:pPr>
      <w:bookmarkStart w:id="51" w:name="_Toc1474984"/>
      <w:r w:rsidRPr="009F63B9">
        <w:rPr>
          <w:lang w:val="en-GB"/>
        </w:rPr>
        <w:t>Implementation</w:t>
      </w:r>
      <w:bookmarkEnd w:id="51"/>
    </w:p>
    <w:p w14:paraId="1D68A75C" w14:textId="77777777" w:rsidR="007F0DC3" w:rsidRPr="009F63B9" w:rsidRDefault="007F0DC3" w:rsidP="007F0DC3">
      <w:pPr>
        <w:rPr>
          <w:bCs/>
          <w:i/>
          <w:lang w:val="en-GB"/>
        </w:rPr>
      </w:pPr>
      <w:r w:rsidRPr="009F63B9">
        <w:rPr>
          <w:lang w:val="en-GB"/>
        </w:rPr>
        <w:t>No responsible organisations were reported to date.</w:t>
      </w:r>
    </w:p>
    <w:p w14:paraId="6BD65AA8" w14:textId="52E93263" w:rsidR="005523ED" w:rsidRPr="009F63B9" w:rsidRDefault="005523ED" w:rsidP="001F36DA">
      <w:pPr>
        <w:pStyle w:val="Heading3"/>
        <w:rPr>
          <w:lang w:val="en-GB"/>
        </w:rPr>
      </w:pPr>
      <w:bookmarkStart w:id="52" w:name="_Toc1474985"/>
      <w:r w:rsidRPr="009F63B9">
        <w:rPr>
          <w:lang w:val="en-GB"/>
        </w:rPr>
        <w:t>Support</w:t>
      </w:r>
      <w:bookmarkEnd w:id="52"/>
    </w:p>
    <w:p w14:paraId="22759728" w14:textId="77777777" w:rsidR="007F0DC3" w:rsidRPr="009F63B9" w:rsidRDefault="007F0DC3" w:rsidP="007F0DC3">
      <w:pPr>
        <w:rPr>
          <w:bCs/>
          <w:i/>
          <w:lang w:val="en-GB"/>
        </w:rPr>
      </w:pPr>
      <w:r w:rsidRPr="009F63B9">
        <w:rPr>
          <w:lang w:val="en-GB"/>
        </w:rPr>
        <w:t>No responsible organisations were reported to date.</w:t>
      </w:r>
    </w:p>
    <w:p w14:paraId="6F181027" w14:textId="14348F7C" w:rsidR="00260582" w:rsidRPr="009F63B9" w:rsidRDefault="00260582" w:rsidP="00260582">
      <w:pPr>
        <w:pStyle w:val="Heading3"/>
        <w:rPr>
          <w:lang w:val="en-GB"/>
        </w:rPr>
      </w:pPr>
      <w:r w:rsidRPr="009F63B9">
        <w:rPr>
          <w:lang w:val="en-GB"/>
        </w:rPr>
        <w:t>Base registry coordination</w:t>
      </w:r>
    </w:p>
    <w:p w14:paraId="74C363D5" w14:textId="77777777" w:rsidR="007F0DC3" w:rsidRPr="009F63B9" w:rsidRDefault="007F0DC3" w:rsidP="007F0DC3">
      <w:pPr>
        <w:rPr>
          <w:bCs/>
          <w:i/>
          <w:lang w:val="en-GB"/>
        </w:rPr>
      </w:pPr>
      <w:r w:rsidRPr="009F63B9">
        <w:rPr>
          <w:lang w:val="en-GB"/>
        </w:rPr>
        <w:t>No responsible organisations were reported to date.</w:t>
      </w:r>
    </w:p>
    <w:p w14:paraId="3307E210" w14:textId="06D9E356" w:rsidR="005523ED" w:rsidRPr="009F63B9" w:rsidRDefault="005523ED" w:rsidP="001F36DA">
      <w:pPr>
        <w:pStyle w:val="Heading3"/>
        <w:rPr>
          <w:lang w:val="en-GB"/>
        </w:rPr>
      </w:pPr>
      <w:bookmarkStart w:id="53" w:name="_Toc1474986"/>
      <w:r w:rsidRPr="009F63B9">
        <w:rPr>
          <w:lang w:val="en-GB"/>
        </w:rPr>
        <w:t>Audit</w:t>
      </w:r>
      <w:bookmarkEnd w:id="53"/>
    </w:p>
    <w:p w14:paraId="581D77A3" w14:textId="77777777" w:rsidR="007F0DC3" w:rsidRPr="009F63B9" w:rsidRDefault="007F0DC3" w:rsidP="007F0DC3">
      <w:pPr>
        <w:rPr>
          <w:bCs/>
          <w:i/>
          <w:lang w:val="en-GB"/>
        </w:rPr>
      </w:pPr>
      <w:r w:rsidRPr="009F63B9">
        <w:rPr>
          <w:lang w:val="en-GB"/>
        </w:rPr>
        <w:t>No responsible organisations were reported to date.</w:t>
      </w:r>
    </w:p>
    <w:p w14:paraId="346D4955" w14:textId="7D839C6D" w:rsidR="005523ED" w:rsidRPr="009F63B9" w:rsidRDefault="005523ED" w:rsidP="001F36DA">
      <w:pPr>
        <w:pStyle w:val="Heading3"/>
        <w:rPr>
          <w:lang w:val="en-GB"/>
        </w:rPr>
      </w:pPr>
      <w:bookmarkStart w:id="54" w:name="_Toc1474987"/>
      <w:r w:rsidRPr="009F63B9">
        <w:rPr>
          <w:lang w:val="en-GB"/>
        </w:rPr>
        <w:t>Data Protection</w:t>
      </w:r>
      <w:bookmarkEnd w:id="54"/>
    </w:p>
    <w:p w14:paraId="685D9987" w14:textId="77777777" w:rsidR="007F0DC3" w:rsidRPr="009F63B9" w:rsidRDefault="007F0DC3" w:rsidP="007F0DC3">
      <w:pPr>
        <w:rPr>
          <w:bCs/>
          <w:i/>
          <w:lang w:val="en-GB"/>
        </w:rPr>
      </w:pPr>
      <w:r w:rsidRPr="009F63B9">
        <w:rPr>
          <w:lang w:val="en-GB"/>
        </w:rPr>
        <w:t>No responsible organisations were reported to date.</w:t>
      </w:r>
    </w:p>
    <w:p w14:paraId="0D742A27" w14:textId="77777777" w:rsidR="005523ED" w:rsidRPr="009F63B9" w:rsidRDefault="005523ED" w:rsidP="005523ED">
      <w:pPr>
        <w:pStyle w:val="BodyText"/>
        <w:rPr>
          <w:lang w:val="en-GB"/>
        </w:rPr>
      </w:pPr>
    </w:p>
    <w:p w14:paraId="3C81C57A" w14:textId="77777777" w:rsidR="003730DF" w:rsidRPr="009F63B9" w:rsidRDefault="000A7546" w:rsidP="005523ED">
      <w:pPr>
        <w:pStyle w:val="Heading1"/>
        <w:rPr>
          <w:lang w:val="en-GB"/>
        </w:rPr>
      </w:pPr>
      <w:r w:rsidRPr="009F63B9">
        <w:rPr>
          <w:lang w:val="en-GB"/>
        </w:rPr>
        <w:br w:type="page"/>
      </w:r>
      <w:bookmarkStart w:id="55" w:name="_Toc1474988"/>
      <w:r w:rsidR="003730DF" w:rsidRPr="009F63B9">
        <w:rPr>
          <w:lang w:val="en-GB"/>
        </w:rPr>
        <w:lastRenderedPageBreak/>
        <w:t xml:space="preserve">Digital Government </w:t>
      </w:r>
      <w:r w:rsidR="00457E8B" w:rsidRPr="009F63B9">
        <w:rPr>
          <w:lang w:val="en-GB"/>
        </w:rPr>
        <w:t>I</w:t>
      </w:r>
      <w:r w:rsidR="003730DF" w:rsidRPr="009F63B9">
        <w:rPr>
          <w:lang w:val="en-GB"/>
        </w:rPr>
        <w:t>nfrastructure</w:t>
      </w:r>
      <w:bookmarkEnd w:id="55"/>
      <w:r w:rsidR="003730DF" w:rsidRPr="009F63B9">
        <w:rPr>
          <w:lang w:val="en-GB"/>
        </w:rPr>
        <w:t xml:space="preserve"> </w:t>
      </w:r>
    </w:p>
    <w:p w14:paraId="5981B2B5" w14:textId="77777777" w:rsidR="003730DF" w:rsidRPr="009F63B9" w:rsidRDefault="003730DF" w:rsidP="001F36DA">
      <w:pPr>
        <w:pStyle w:val="Heading2"/>
        <w:rPr>
          <w:lang w:val="en-GB"/>
        </w:rPr>
      </w:pPr>
      <w:bookmarkStart w:id="56" w:name="_Toc1474989"/>
      <w:r w:rsidRPr="009F63B9">
        <w:rPr>
          <w:lang w:val="en-GB"/>
        </w:rPr>
        <w:t>Portals</w:t>
      </w:r>
      <w:bookmarkEnd w:id="56"/>
    </w:p>
    <w:p w14:paraId="62BBE98A" w14:textId="0DD9E2BD" w:rsidR="001A0C02" w:rsidRPr="009F63B9" w:rsidRDefault="001A0C02" w:rsidP="00F22598">
      <w:pPr>
        <w:pStyle w:val="Subtitle"/>
        <w:rPr>
          <w:lang w:val="en-GB"/>
        </w:rPr>
      </w:pPr>
      <w:r w:rsidRPr="009F63B9">
        <w:rPr>
          <w:lang w:val="en-GB"/>
        </w:rPr>
        <w:t>eGovernment Portal</w:t>
      </w:r>
    </w:p>
    <w:p w14:paraId="7ADC32DD" w14:textId="3F5CF46A" w:rsidR="00823EFC" w:rsidRPr="009F63B9" w:rsidRDefault="003E3AC2" w:rsidP="00823EFC">
      <w:pPr>
        <w:rPr>
          <w:lang w:val="en-GB"/>
        </w:rPr>
      </w:pPr>
      <w:r w:rsidRPr="009F63B9">
        <w:rPr>
          <w:lang w:val="en-GB"/>
        </w:rPr>
        <w:t xml:space="preserve">The Montenegrin </w:t>
      </w:r>
      <w:hyperlink r:id="rId88" w:history="1">
        <w:r w:rsidRPr="009F63B9">
          <w:rPr>
            <w:rStyle w:val="Hyperlink"/>
            <w:lang w:val="en-GB"/>
          </w:rPr>
          <w:t>eGovernment Portal</w:t>
        </w:r>
      </w:hyperlink>
      <w:r w:rsidRPr="009F63B9">
        <w:rPr>
          <w:lang w:val="en-GB"/>
        </w:rPr>
        <w:t xml:space="preserve"> </w:t>
      </w:r>
      <w:r w:rsidR="004A42E2" w:rsidRPr="009F63B9">
        <w:rPr>
          <w:lang w:val="en-GB"/>
        </w:rPr>
        <w:t>groups together various services for individuals, businesses and public administration.</w:t>
      </w:r>
      <w:r w:rsidR="00425CAC" w:rsidRPr="009F63B9">
        <w:rPr>
          <w:lang w:val="en-GB"/>
        </w:rPr>
        <w:t xml:space="preserve"> These </w:t>
      </w:r>
      <w:r w:rsidR="00A2582A" w:rsidRPr="009F63B9">
        <w:rPr>
          <w:lang w:val="en-GB"/>
        </w:rPr>
        <w:t xml:space="preserve">relate to, for example, health, tourism, finance, education </w:t>
      </w:r>
      <w:r w:rsidR="00AE0FF4" w:rsidRPr="009F63B9">
        <w:rPr>
          <w:lang w:val="en-GB"/>
        </w:rPr>
        <w:t xml:space="preserve">and </w:t>
      </w:r>
      <w:r w:rsidR="00A2582A" w:rsidRPr="009F63B9">
        <w:rPr>
          <w:lang w:val="en-GB"/>
        </w:rPr>
        <w:t>public procurement</w:t>
      </w:r>
      <w:r w:rsidR="00AE0FF4" w:rsidRPr="009F63B9">
        <w:rPr>
          <w:lang w:val="en-GB"/>
        </w:rPr>
        <w:t>.</w:t>
      </w:r>
    </w:p>
    <w:p w14:paraId="5047D480" w14:textId="2AB8A10F" w:rsidR="001A0C02" w:rsidRPr="009F63B9" w:rsidRDefault="001A0C02" w:rsidP="001A0C02">
      <w:pPr>
        <w:pStyle w:val="Subtitle"/>
        <w:rPr>
          <w:lang w:val="en-GB"/>
        </w:rPr>
      </w:pPr>
      <w:r w:rsidRPr="009F63B9">
        <w:rPr>
          <w:lang w:val="en-GB"/>
        </w:rPr>
        <w:t>eParticipation</w:t>
      </w:r>
    </w:p>
    <w:p w14:paraId="0807771F" w14:textId="38135B69" w:rsidR="001A0C02" w:rsidRPr="009F63B9" w:rsidRDefault="0052431D" w:rsidP="001A0C02">
      <w:pPr>
        <w:rPr>
          <w:lang w:val="en-GB"/>
        </w:rPr>
      </w:pPr>
      <w:r w:rsidRPr="009F63B9">
        <w:rPr>
          <w:lang w:val="en-GB"/>
        </w:rPr>
        <w:t xml:space="preserve">Citizens can actively </w:t>
      </w:r>
      <w:hyperlink r:id="rId89" w:history="1">
        <w:r w:rsidRPr="009F63B9">
          <w:rPr>
            <w:rStyle w:val="Hyperlink"/>
            <w:lang w:val="en-GB"/>
          </w:rPr>
          <w:t>participate</w:t>
        </w:r>
      </w:hyperlink>
      <w:r w:rsidRPr="009F63B9">
        <w:rPr>
          <w:lang w:val="en-GB"/>
        </w:rPr>
        <w:t xml:space="preserve"> in the creation of laws and policy documents, and they may express opinions and attitudes in the public debate.</w:t>
      </w:r>
    </w:p>
    <w:p w14:paraId="42B98FEA" w14:textId="7AE5F383" w:rsidR="00F22598" w:rsidRPr="009F63B9" w:rsidRDefault="00F22598" w:rsidP="00F22598">
      <w:pPr>
        <w:pStyle w:val="Subtitle"/>
        <w:rPr>
          <w:lang w:val="en-GB"/>
        </w:rPr>
      </w:pPr>
      <w:r w:rsidRPr="009F63B9">
        <w:rPr>
          <w:lang w:val="en-GB"/>
        </w:rPr>
        <w:t>Citizen's Voice ePetition</w:t>
      </w:r>
    </w:p>
    <w:p w14:paraId="364E3E2E" w14:textId="72DA6776" w:rsidR="00DA2378" w:rsidRPr="009F63B9" w:rsidRDefault="002B67A1" w:rsidP="00DA2378">
      <w:pPr>
        <w:rPr>
          <w:lang w:val="en-GB"/>
        </w:rPr>
      </w:pPr>
      <w:r w:rsidRPr="009F63B9">
        <w:rPr>
          <w:lang w:val="en-GB"/>
        </w:rPr>
        <w:t xml:space="preserve">The citizens of Montenegro can </w:t>
      </w:r>
      <w:hyperlink r:id="rId90" w:history="1">
        <w:r w:rsidRPr="009F63B9">
          <w:rPr>
            <w:rStyle w:val="Hyperlink"/>
            <w:lang w:val="en-GB"/>
          </w:rPr>
          <w:t>submit petitions</w:t>
        </w:r>
      </w:hyperlink>
      <w:r w:rsidRPr="009F63B9">
        <w:rPr>
          <w:lang w:val="en-GB"/>
        </w:rPr>
        <w:t xml:space="preserve"> for initiatives within the competence of the Government of Montenegro.</w:t>
      </w:r>
    </w:p>
    <w:p w14:paraId="620A811D" w14:textId="7520F7A1" w:rsidR="00A5541C" w:rsidRPr="009F63B9" w:rsidRDefault="00A5541C" w:rsidP="00A5541C">
      <w:pPr>
        <w:pStyle w:val="Subtitle"/>
        <w:rPr>
          <w:lang w:val="en-GB"/>
        </w:rPr>
      </w:pPr>
      <w:r w:rsidRPr="009F63B9">
        <w:rPr>
          <w:lang w:val="en-GB"/>
        </w:rPr>
        <w:t>Open Data Portal</w:t>
      </w:r>
    </w:p>
    <w:p w14:paraId="0CC8D194" w14:textId="59A69EC3" w:rsidR="00D022DF" w:rsidRPr="009F63B9" w:rsidRDefault="00D022DF" w:rsidP="00D022DF">
      <w:pPr>
        <w:rPr>
          <w:lang w:val="en-GB"/>
        </w:rPr>
      </w:pPr>
      <w:r w:rsidRPr="009F63B9">
        <w:rPr>
          <w:lang w:val="en-GB"/>
        </w:rPr>
        <w:t xml:space="preserve">The aim of the </w:t>
      </w:r>
      <w:hyperlink r:id="rId91" w:history="1">
        <w:r w:rsidRPr="009F63B9">
          <w:rPr>
            <w:rStyle w:val="Hyperlink"/>
            <w:lang w:val="en-GB"/>
          </w:rPr>
          <w:t>portal</w:t>
        </w:r>
      </w:hyperlink>
      <w:r w:rsidRPr="009F63B9">
        <w:rPr>
          <w:lang w:val="en-GB"/>
        </w:rPr>
        <w:t xml:space="preserve"> is to allow </w:t>
      </w:r>
      <w:r w:rsidR="00331EC3" w:rsidRPr="009F63B9">
        <w:rPr>
          <w:lang w:val="en-GB"/>
        </w:rPr>
        <w:t>searching, linking, retrieving and using public data for commercial and non-commercial purposes through a common catalogue of metadata.</w:t>
      </w:r>
    </w:p>
    <w:p w14:paraId="056C7B01" w14:textId="4CABD658" w:rsidR="00487B5C" w:rsidRPr="009F63B9" w:rsidRDefault="008A4763" w:rsidP="00487B5C">
      <w:pPr>
        <w:pStyle w:val="Subtitle"/>
        <w:rPr>
          <w:lang w:val="en-GB"/>
        </w:rPr>
      </w:pPr>
      <w:r w:rsidRPr="009F63B9">
        <w:rPr>
          <w:lang w:val="en-GB"/>
        </w:rPr>
        <w:t>Busine</w:t>
      </w:r>
      <w:r w:rsidR="00107399" w:rsidRPr="009F63B9">
        <w:rPr>
          <w:lang w:val="en-GB"/>
        </w:rPr>
        <w:t>s</w:t>
      </w:r>
      <w:r w:rsidRPr="009F63B9">
        <w:rPr>
          <w:lang w:val="en-GB"/>
        </w:rPr>
        <w:t>s e</w:t>
      </w:r>
      <w:r w:rsidR="00107399" w:rsidRPr="009F63B9">
        <w:rPr>
          <w:lang w:val="en-GB"/>
        </w:rPr>
        <w:t>L</w:t>
      </w:r>
      <w:r w:rsidRPr="009F63B9">
        <w:rPr>
          <w:lang w:val="en-GB"/>
        </w:rPr>
        <w:t>icences</w:t>
      </w:r>
    </w:p>
    <w:p w14:paraId="7155C2EB" w14:textId="735D250B" w:rsidR="00A4766A" w:rsidRPr="009F63B9" w:rsidRDefault="00A4766A" w:rsidP="00487B5C">
      <w:pPr>
        <w:rPr>
          <w:szCs w:val="20"/>
          <w:lang w:val="en-GB"/>
        </w:rPr>
      </w:pPr>
      <w:r w:rsidRPr="009F63B9">
        <w:rPr>
          <w:lang w:val="en-GB"/>
        </w:rPr>
        <w:t xml:space="preserve">On </w:t>
      </w:r>
      <w:r w:rsidR="00487B5C" w:rsidRPr="009F63B9">
        <w:rPr>
          <w:lang w:val="en-GB"/>
        </w:rPr>
        <w:t xml:space="preserve">the </w:t>
      </w:r>
      <w:r w:rsidRPr="009F63B9">
        <w:rPr>
          <w:lang w:val="en-GB"/>
        </w:rPr>
        <w:t xml:space="preserve">eGovernment Portal, which represents the central point for providing electronic </w:t>
      </w:r>
      <w:r w:rsidR="004051CF" w:rsidRPr="009F63B9">
        <w:rPr>
          <w:lang w:val="en-GB"/>
        </w:rPr>
        <w:t>services</w:t>
      </w:r>
      <w:r w:rsidRPr="009F63B9">
        <w:rPr>
          <w:lang w:val="en-GB"/>
        </w:rPr>
        <w:t xml:space="preserve"> of state administration bodies, electronic services for business licensing </w:t>
      </w:r>
      <w:hyperlink r:id="rId92" w:history="1">
        <w:r w:rsidRPr="009F63B9">
          <w:rPr>
            <w:lang w:val="en-GB"/>
          </w:rPr>
          <w:t>(eLicence)</w:t>
        </w:r>
      </w:hyperlink>
      <w:r w:rsidRPr="009F63B9">
        <w:rPr>
          <w:lang w:val="en-GB"/>
        </w:rPr>
        <w:t xml:space="preserve"> have been created in order to transparently inform interested persons about all administrative procedures for obtaining and renewing licenses for performing economic activity, with the possibility </w:t>
      </w:r>
      <w:r w:rsidR="004051CF" w:rsidRPr="009F63B9">
        <w:rPr>
          <w:lang w:val="en-GB"/>
        </w:rPr>
        <w:t xml:space="preserve">of online </w:t>
      </w:r>
      <w:r w:rsidRPr="009F63B9">
        <w:rPr>
          <w:lang w:val="en-GB"/>
        </w:rPr>
        <w:t>submission of requests for individual licenses.</w:t>
      </w:r>
    </w:p>
    <w:p w14:paraId="0223B2B4" w14:textId="3C0FC065" w:rsidR="000E6F9B" w:rsidRPr="009F63B9" w:rsidRDefault="000E6F9B" w:rsidP="00487B5C">
      <w:pPr>
        <w:rPr>
          <w:lang w:val="en-GB"/>
        </w:rPr>
      </w:pPr>
      <w:r w:rsidRPr="009F63B9">
        <w:rPr>
          <w:lang w:val="en-GB"/>
        </w:rPr>
        <w:t>eLicence</w:t>
      </w:r>
      <w:r w:rsidR="00107399" w:rsidRPr="009F63B9">
        <w:rPr>
          <w:lang w:val="en-GB"/>
        </w:rPr>
        <w:t>s</w:t>
      </w:r>
      <w:r w:rsidRPr="009F63B9">
        <w:rPr>
          <w:lang w:val="en-GB"/>
        </w:rPr>
        <w:t xml:space="preserve"> are part of the project Establishment of the Single Point of Contact for Services through IPA II 2016.</w:t>
      </w:r>
    </w:p>
    <w:p w14:paraId="2FC77466" w14:textId="3E5C0A58" w:rsidR="00DD299D" w:rsidRPr="009F63B9" w:rsidRDefault="00DD299D" w:rsidP="00DD3EBE">
      <w:pPr>
        <w:pStyle w:val="Subtitle"/>
        <w:rPr>
          <w:lang w:val="en-GB"/>
        </w:rPr>
      </w:pPr>
      <w:r w:rsidRPr="009F63B9">
        <w:rPr>
          <w:lang w:val="en-GB"/>
        </w:rPr>
        <w:t>Government web portal</w:t>
      </w:r>
    </w:p>
    <w:p w14:paraId="11C9294D" w14:textId="40F2FA25" w:rsidR="00DC2A07" w:rsidRPr="009F63B9" w:rsidRDefault="00D7408E" w:rsidP="00DC2A07">
      <w:pPr>
        <w:rPr>
          <w:color w:val="222222"/>
          <w:lang w:val="en-GB"/>
        </w:rPr>
      </w:pPr>
      <w:r w:rsidRPr="009F63B9">
        <w:rPr>
          <w:rStyle w:val="Hyperlink"/>
          <w:lang w:val="en-GB"/>
        </w:rPr>
        <w:t xml:space="preserve">The </w:t>
      </w:r>
      <w:hyperlink r:id="rId93" w:history="1">
        <w:r w:rsidR="00DC2A07" w:rsidRPr="009F63B9">
          <w:rPr>
            <w:rStyle w:val="Hyperlink"/>
            <w:lang w:val="en-GB"/>
          </w:rPr>
          <w:t>Web portal of the Government of Montenegro</w:t>
        </w:r>
      </w:hyperlink>
      <w:r w:rsidR="00DC2A07" w:rsidRPr="009F63B9">
        <w:rPr>
          <w:lang w:val="en-GB"/>
        </w:rPr>
        <w:t xml:space="preserve"> includes internet presentations of the Government, the General Secretariat of the Government, the Prime Minister, the Deputy Prime Minister, ministries, the administrative bodies within the ministries, as well as the independent administrative bodies. The</w:t>
      </w:r>
      <w:r w:rsidR="00E3028A" w:rsidRPr="009F63B9">
        <w:rPr>
          <w:lang w:val="en-GB"/>
        </w:rPr>
        <w:t>re is a single</w:t>
      </w:r>
      <w:r w:rsidR="00DC2A07" w:rsidRPr="009F63B9">
        <w:rPr>
          <w:lang w:val="en-GB"/>
        </w:rPr>
        <w:t xml:space="preserve"> main </w:t>
      </w:r>
      <w:hyperlink r:id="rId94" w:history="1">
        <w:r w:rsidR="00DC2A07" w:rsidRPr="009F63B9">
          <w:rPr>
            <w:rStyle w:val="Hyperlink"/>
            <w:lang w:val="en-GB"/>
          </w:rPr>
          <w:t>portal</w:t>
        </w:r>
      </w:hyperlink>
      <w:r w:rsidR="00DC2A07" w:rsidRPr="009F63B9">
        <w:rPr>
          <w:lang w:val="en-GB"/>
        </w:rPr>
        <w:t xml:space="preserve">, while each </w:t>
      </w:r>
      <w:r w:rsidR="004051CF" w:rsidRPr="009F63B9">
        <w:rPr>
          <w:lang w:val="en-GB"/>
        </w:rPr>
        <w:t>sub portal</w:t>
      </w:r>
      <w:r w:rsidR="00DC2A07" w:rsidRPr="009F63B9">
        <w:rPr>
          <w:lang w:val="en-GB"/>
        </w:rPr>
        <w:t xml:space="preserve"> has its own subdomain. </w:t>
      </w:r>
      <w:r w:rsidR="00DC2A07" w:rsidRPr="009F63B9">
        <w:rPr>
          <w:color w:val="222222"/>
          <w:lang w:val="en-GB"/>
        </w:rPr>
        <w:t>Updating content is enabled using a specially developed CMS system.</w:t>
      </w:r>
    </w:p>
    <w:p w14:paraId="027DC622" w14:textId="78AF5D94" w:rsidR="00DD299D" w:rsidRPr="009F63B9" w:rsidRDefault="00DD299D" w:rsidP="00E3028A">
      <w:pPr>
        <w:pStyle w:val="Subtitle"/>
        <w:rPr>
          <w:lang w:val="en-GB"/>
        </w:rPr>
      </w:pPr>
      <w:r w:rsidRPr="009F63B9">
        <w:rPr>
          <w:lang w:val="en-GB"/>
        </w:rPr>
        <w:t>ESV</w:t>
      </w:r>
    </w:p>
    <w:p w14:paraId="2E26C3A5" w14:textId="1511DF52" w:rsidR="00F26AD5" w:rsidRPr="009F63B9" w:rsidRDefault="00F26AD5" w:rsidP="00F26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color w:val="222222"/>
          <w:szCs w:val="20"/>
          <w:lang w:val="en-GB"/>
        </w:rPr>
      </w:pPr>
      <w:r w:rsidRPr="009F63B9">
        <w:rPr>
          <w:rFonts w:cs="Courier New"/>
          <w:color w:val="222222"/>
          <w:szCs w:val="20"/>
          <w:lang w:val="en-GB"/>
        </w:rPr>
        <w:t xml:space="preserve">The project of the Government's Electronic Session started in 2009, and the first electronic session was held on </w:t>
      </w:r>
      <w:r w:rsidR="00742922" w:rsidRPr="009F63B9">
        <w:rPr>
          <w:rFonts w:cs="Courier New"/>
          <w:color w:val="222222"/>
          <w:szCs w:val="20"/>
          <w:lang w:val="en-GB"/>
        </w:rPr>
        <w:t xml:space="preserve">18 </w:t>
      </w:r>
      <w:r w:rsidRPr="009F63B9">
        <w:rPr>
          <w:rFonts w:cs="Courier New"/>
          <w:color w:val="222222"/>
          <w:szCs w:val="20"/>
          <w:lang w:val="en-GB"/>
        </w:rPr>
        <w:t xml:space="preserve">February 2010. The goal of the project </w:t>
      </w:r>
      <w:r w:rsidR="00D7408E" w:rsidRPr="009F63B9">
        <w:rPr>
          <w:rFonts w:cs="Courier New"/>
          <w:color w:val="222222"/>
          <w:szCs w:val="20"/>
          <w:lang w:val="en-GB"/>
        </w:rPr>
        <w:t>was</w:t>
      </w:r>
      <w:r w:rsidRPr="009F63B9">
        <w:rPr>
          <w:rFonts w:cs="Courier New"/>
          <w:color w:val="222222"/>
          <w:szCs w:val="20"/>
          <w:lang w:val="en-GB"/>
        </w:rPr>
        <w:t xml:space="preserve"> to optimi</w:t>
      </w:r>
      <w:r w:rsidR="00742922" w:rsidRPr="009F63B9">
        <w:rPr>
          <w:rFonts w:cs="Courier New"/>
          <w:color w:val="222222"/>
          <w:szCs w:val="20"/>
          <w:lang w:val="en-GB"/>
        </w:rPr>
        <w:t>s</w:t>
      </w:r>
      <w:r w:rsidRPr="009F63B9">
        <w:rPr>
          <w:rFonts w:cs="Courier New"/>
          <w:color w:val="222222"/>
          <w:szCs w:val="20"/>
          <w:lang w:val="en-GB"/>
        </w:rPr>
        <w:t xml:space="preserve">e the business processes of Government </w:t>
      </w:r>
      <w:r w:rsidR="00D7408E" w:rsidRPr="009F63B9">
        <w:rPr>
          <w:rFonts w:cs="Courier New"/>
          <w:color w:val="222222"/>
          <w:szCs w:val="20"/>
          <w:lang w:val="en-GB"/>
        </w:rPr>
        <w:t xml:space="preserve">by transitioning </w:t>
      </w:r>
      <w:r w:rsidRPr="009F63B9">
        <w:rPr>
          <w:rFonts w:cs="Courier New"/>
          <w:color w:val="222222"/>
          <w:szCs w:val="20"/>
          <w:lang w:val="en-GB"/>
        </w:rPr>
        <w:t>from conventional to electronic</w:t>
      </w:r>
      <w:r w:rsidR="00D7408E" w:rsidRPr="009F63B9">
        <w:rPr>
          <w:rFonts w:cs="Courier New"/>
          <w:color w:val="222222"/>
          <w:szCs w:val="20"/>
          <w:lang w:val="en-GB"/>
        </w:rPr>
        <w:t xml:space="preserve"> means</w:t>
      </w:r>
      <w:r w:rsidRPr="009F63B9">
        <w:rPr>
          <w:rFonts w:cs="Courier New"/>
          <w:color w:val="222222"/>
          <w:szCs w:val="20"/>
          <w:lang w:val="en-GB"/>
        </w:rPr>
        <w:t>. This result</w:t>
      </w:r>
      <w:r w:rsidR="00D7408E" w:rsidRPr="009F63B9">
        <w:rPr>
          <w:rFonts w:cs="Courier New"/>
          <w:color w:val="222222"/>
          <w:szCs w:val="20"/>
          <w:lang w:val="en-GB"/>
        </w:rPr>
        <w:t>ed</w:t>
      </w:r>
      <w:r w:rsidRPr="009F63B9">
        <w:rPr>
          <w:rFonts w:cs="Courier New"/>
          <w:color w:val="222222"/>
          <w:szCs w:val="20"/>
          <w:lang w:val="en-GB"/>
        </w:rPr>
        <w:t xml:space="preserve"> in high quality and efficient internal processes of the Government of Montenegro. Project beneficiaries </w:t>
      </w:r>
      <w:r w:rsidR="00D7408E" w:rsidRPr="009F63B9">
        <w:rPr>
          <w:rFonts w:cs="Courier New"/>
          <w:color w:val="222222"/>
          <w:szCs w:val="20"/>
          <w:lang w:val="en-GB"/>
        </w:rPr>
        <w:t>included</w:t>
      </w:r>
      <w:r w:rsidRPr="009F63B9">
        <w:rPr>
          <w:rFonts w:cs="Courier New"/>
          <w:color w:val="222222"/>
          <w:szCs w:val="20"/>
          <w:lang w:val="en-GB"/>
        </w:rPr>
        <w:t xml:space="preserve"> members of the Government, commissions and councils, as well as representatives of ministries in charge of preparing materials for sessions.</w:t>
      </w:r>
    </w:p>
    <w:p w14:paraId="4B57FF9A" w14:textId="77F824A5" w:rsidR="00DD299D" w:rsidRPr="009F63B9" w:rsidRDefault="00F26AD5" w:rsidP="00A96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GB"/>
        </w:rPr>
      </w:pPr>
      <w:r w:rsidRPr="009F63B9">
        <w:rPr>
          <w:rFonts w:cs="Courier New"/>
          <w:color w:val="222222"/>
          <w:szCs w:val="20"/>
          <w:lang w:val="en-GB"/>
        </w:rPr>
        <w:t xml:space="preserve">The project achieved the following goals: more efficient preparation of the participants of the sessions, more efficient distribution of materials for the sessions of the Government, commissions and councils, efficiently forwarding the materials of the Government and its commissions and councils, possibility of easy viewing of all </w:t>
      </w:r>
      <w:r w:rsidRPr="009F63B9">
        <w:rPr>
          <w:rFonts w:cs="Courier New"/>
          <w:color w:val="222222"/>
          <w:szCs w:val="20"/>
          <w:lang w:val="en-GB"/>
        </w:rPr>
        <w:lastRenderedPageBreak/>
        <w:t>relevant data and materials required for the participants of the sessions, communication between participants is accelerated in different stages of material processing and the administration costs are reduced</w:t>
      </w:r>
      <w:r w:rsidR="00A96B5B" w:rsidRPr="009F63B9">
        <w:rPr>
          <w:rFonts w:cs="Courier New"/>
          <w:color w:val="222222"/>
          <w:szCs w:val="20"/>
          <w:lang w:val="en-GB"/>
        </w:rPr>
        <w:t>.</w:t>
      </w:r>
    </w:p>
    <w:p w14:paraId="09F5828D" w14:textId="05A2B798" w:rsidR="00DD299D" w:rsidRPr="009F63B9" w:rsidRDefault="00DD299D" w:rsidP="00A96B5B">
      <w:pPr>
        <w:pStyle w:val="Subtitle"/>
        <w:rPr>
          <w:lang w:val="en-GB"/>
        </w:rPr>
      </w:pPr>
      <w:r w:rsidRPr="009F63B9">
        <w:rPr>
          <w:lang w:val="en-GB"/>
        </w:rPr>
        <w:t>eDMS</w:t>
      </w:r>
    </w:p>
    <w:p w14:paraId="2A9E1944" w14:textId="49145086" w:rsidR="00C93BB0" w:rsidRPr="009F63B9" w:rsidRDefault="00C93BB0" w:rsidP="00C93BB0">
      <w:pPr>
        <w:rPr>
          <w:lang w:val="en-GB"/>
        </w:rPr>
      </w:pPr>
      <w:r w:rsidRPr="009F63B9">
        <w:rPr>
          <w:lang w:val="en-GB"/>
        </w:rPr>
        <w:t xml:space="preserve">The </w:t>
      </w:r>
      <w:r w:rsidR="00A96B5B" w:rsidRPr="009F63B9">
        <w:rPr>
          <w:lang w:val="en-GB"/>
        </w:rPr>
        <w:t xml:space="preserve">Electronic Document Management System </w:t>
      </w:r>
      <w:r w:rsidRPr="009F63B9">
        <w:rPr>
          <w:lang w:val="en-GB"/>
        </w:rPr>
        <w:t xml:space="preserve">(eDMS) is intended for electronic office operations, which implies </w:t>
      </w:r>
      <w:r w:rsidR="00D7408E" w:rsidRPr="009F63B9">
        <w:rPr>
          <w:lang w:val="en-GB"/>
        </w:rPr>
        <w:t xml:space="preserve">the </w:t>
      </w:r>
      <w:r w:rsidRPr="009F63B9">
        <w:rPr>
          <w:lang w:val="en-GB"/>
        </w:rPr>
        <w:t>proper recording and electronic archiving of documentation that arises in business administration processes, as well as document management and business procedures.</w:t>
      </w:r>
    </w:p>
    <w:p w14:paraId="0E3C0878" w14:textId="77777777" w:rsidR="00C93BB0" w:rsidRPr="009F63B9" w:rsidRDefault="00C93BB0" w:rsidP="00C93BB0">
      <w:pPr>
        <w:rPr>
          <w:lang w:val="en-GB"/>
        </w:rPr>
      </w:pPr>
      <w:r w:rsidRPr="009F63B9">
        <w:rPr>
          <w:lang w:val="en-GB"/>
        </w:rPr>
        <w:t>eDMS provides greater efficiency in resolving cases and implementing business processes, in accordance with applicable regulations. By integrating with other software solutions applied in eGovernment, eDMS builds a functional information base for the development of new electronic services.</w:t>
      </w:r>
    </w:p>
    <w:p w14:paraId="795089AF" w14:textId="45CAE43E" w:rsidR="00DD299D" w:rsidRPr="009F63B9" w:rsidRDefault="00E64C22" w:rsidP="00A96B5B">
      <w:pPr>
        <w:pStyle w:val="Subtitle"/>
        <w:rPr>
          <w:lang w:val="en-GB"/>
        </w:rPr>
      </w:pPr>
      <w:r w:rsidRPr="009F63B9">
        <w:rPr>
          <w:lang w:val="en-GB"/>
        </w:rPr>
        <w:t>e</w:t>
      </w:r>
      <w:r w:rsidR="004051CF" w:rsidRPr="009F63B9">
        <w:rPr>
          <w:lang w:val="en-GB"/>
        </w:rPr>
        <w:t>Tax</w:t>
      </w:r>
    </w:p>
    <w:p w14:paraId="21BEF2DD" w14:textId="77777777" w:rsidR="00E64C22" w:rsidRPr="009F63B9" w:rsidRDefault="00E64C22" w:rsidP="004A2BEA">
      <w:pPr>
        <w:rPr>
          <w:lang w:val="en-GB"/>
        </w:rPr>
      </w:pPr>
      <w:r w:rsidRPr="009F63B9">
        <w:rPr>
          <w:lang w:val="en-GB"/>
        </w:rPr>
        <w:t xml:space="preserve">Through the </w:t>
      </w:r>
      <w:hyperlink r:id="rId95" w:history="1">
        <w:r w:rsidRPr="009F63B9">
          <w:rPr>
            <w:rStyle w:val="Hyperlink"/>
            <w:lang w:val="en-GB"/>
          </w:rPr>
          <w:t>ePrijave Portal</w:t>
        </w:r>
      </w:hyperlink>
      <w:r w:rsidRPr="009F63B9">
        <w:rPr>
          <w:lang w:val="en-GB"/>
        </w:rPr>
        <w:t xml:space="preserve"> taxpayers can submit tax returns electronically for the purpose of faster implementation of the process, as well as easier access to data and forms for the realization of the necessary procedures of the economy and citizens.</w:t>
      </w:r>
    </w:p>
    <w:p w14:paraId="52A0BD81" w14:textId="77777777" w:rsidR="001D7338" w:rsidRPr="009F63B9" w:rsidRDefault="00DD299D" w:rsidP="001D7338">
      <w:pPr>
        <w:pStyle w:val="Subtitle"/>
        <w:rPr>
          <w:lang w:val="en-GB"/>
        </w:rPr>
      </w:pPr>
      <w:r w:rsidRPr="009F63B9">
        <w:rPr>
          <w:lang w:val="en-GB"/>
        </w:rPr>
        <w:t>e</w:t>
      </w:r>
      <w:r w:rsidR="004051CF" w:rsidRPr="009F63B9">
        <w:rPr>
          <w:lang w:val="en-GB"/>
        </w:rPr>
        <w:t>Health</w:t>
      </w:r>
    </w:p>
    <w:p w14:paraId="7B92DD3E" w14:textId="77777777" w:rsidR="00CB0407" w:rsidRPr="009F63B9" w:rsidRDefault="00CB0407" w:rsidP="00680BD7">
      <w:pPr>
        <w:rPr>
          <w:lang w:val="en-GB"/>
        </w:rPr>
      </w:pPr>
      <w:r w:rsidRPr="009F63B9">
        <w:rPr>
          <w:lang w:val="en-GB"/>
        </w:rPr>
        <w:t>This portal enables the use and provision of information on electronic services in the health system of Montenegro.</w:t>
      </w:r>
    </w:p>
    <w:p w14:paraId="4C3E9C7E" w14:textId="1DC7AF50" w:rsidR="00CB0407" w:rsidRPr="009F63B9" w:rsidRDefault="00CB0407" w:rsidP="00680BD7">
      <w:pPr>
        <w:rPr>
          <w:lang w:val="en-GB"/>
        </w:rPr>
      </w:pPr>
      <w:r w:rsidRPr="009F63B9">
        <w:rPr>
          <w:lang w:val="en-GB"/>
        </w:rPr>
        <w:t xml:space="preserve">Access to the portal is possible </w:t>
      </w:r>
      <w:hyperlink r:id="rId96" w:history="1">
        <w:r w:rsidR="00680BD7" w:rsidRPr="009F63B9">
          <w:rPr>
            <w:rStyle w:val="Hyperlink"/>
            <w:lang w:val="en-GB"/>
          </w:rPr>
          <w:t>online</w:t>
        </w:r>
      </w:hyperlink>
      <w:r w:rsidR="00680BD7" w:rsidRPr="009F63B9">
        <w:rPr>
          <w:lang w:val="en-GB"/>
        </w:rPr>
        <w:t xml:space="preserve"> or via the </w:t>
      </w:r>
      <w:r w:rsidRPr="009F63B9">
        <w:rPr>
          <w:lang w:val="en-GB"/>
        </w:rPr>
        <w:t>mobile application (</w:t>
      </w:r>
      <w:r w:rsidRPr="009F63B9">
        <w:rPr>
          <w:i/>
          <w:lang w:val="en-GB"/>
        </w:rPr>
        <w:t>eZdravlje.me</w:t>
      </w:r>
      <w:r w:rsidRPr="009F63B9">
        <w:rPr>
          <w:lang w:val="en-GB"/>
        </w:rPr>
        <w:t>). Registration is done by typing the health booklet number (the ten-digit number registered on the first page of the health booklet) and the PIN code.</w:t>
      </w:r>
    </w:p>
    <w:p w14:paraId="40E001B9" w14:textId="77777777" w:rsidR="003730DF" w:rsidRPr="009F63B9" w:rsidRDefault="003730DF" w:rsidP="001F36DA">
      <w:pPr>
        <w:pStyle w:val="Heading2"/>
        <w:rPr>
          <w:lang w:val="en-GB"/>
        </w:rPr>
      </w:pPr>
      <w:bookmarkStart w:id="57" w:name="_Toc1474990"/>
      <w:r w:rsidRPr="009F63B9">
        <w:rPr>
          <w:lang w:val="en-GB"/>
        </w:rPr>
        <w:t>Networks</w:t>
      </w:r>
      <w:bookmarkEnd w:id="57"/>
    </w:p>
    <w:p w14:paraId="32F88AFA" w14:textId="291CD8A6" w:rsidR="00181DC5" w:rsidRPr="009F63B9" w:rsidRDefault="00181DC5" w:rsidP="004F7B7E">
      <w:pPr>
        <w:pStyle w:val="Subtitle"/>
        <w:rPr>
          <w:lang w:val="en-GB"/>
        </w:rPr>
      </w:pPr>
      <w:r w:rsidRPr="009F63B9">
        <w:rPr>
          <w:lang w:val="en-GB"/>
        </w:rPr>
        <w:t>Network of State Bodies</w:t>
      </w:r>
    </w:p>
    <w:p w14:paraId="52B01658" w14:textId="41EEFF44" w:rsidR="00181DC5" w:rsidRPr="009F63B9" w:rsidRDefault="004F7B7E" w:rsidP="00166297">
      <w:pPr>
        <w:rPr>
          <w:lang w:val="en-GB"/>
        </w:rPr>
      </w:pPr>
      <w:r w:rsidRPr="009F63B9">
        <w:rPr>
          <w:lang w:val="en-GB"/>
        </w:rPr>
        <w:t xml:space="preserve">The Ministry manages the network of State bodies. </w:t>
      </w:r>
      <w:r w:rsidR="00D7408E" w:rsidRPr="009F63B9">
        <w:rPr>
          <w:lang w:val="en-GB"/>
        </w:rPr>
        <w:t>The</w:t>
      </w:r>
      <w:r w:rsidRPr="009F63B9">
        <w:rPr>
          <w:lang w:val="en-GB"/>
        </w:rPr>
        <w:t xml:space="preserve"> integration of different information systems is </w:t>
      </w:r>
      <w:r w:rsidR="00D7408E" w:rsidRPr="009F63B9">
        <w:rPr>
          <w:lang w:val="en-GB"/>
        </w:rPr>
        <w:t xml:space="preserve">becoming </w:t>
      </w:r>
      <w:r w:rsidRPr="009F63B9">
        <w:rPr>
          <w:lang w:val="en-GB"/>
        </w:rPr>
        <w:t xml:space="preserve">increasingly more </w:t>
      </w:r>
      <w:r w:rsidR="00465367" w:rsidRPr="009F63B9">
        <w:rPr>
          <w:lang w:val="en-GB"/>
        </w:rPr>
        <w:t>complex and</w:t>
      </w:r>
      <w:r w:rsidRPr="009F63B9">
        <w:rPr>
          <w:lang w:val="en-GB"/>
        </w:rPr>
        <w:t xml:space="preserve"> </w:t>
      </w:r>
      <w:r w:rsidR="00D7408E" w:rsidRPr="009F63B9">
        <w:rPr>
          <w:lang w:val="en-GB"/>
        </w:rPr>
        <w:t xml:space="preserve">means </w:t>
      </w:r>
      <w:r w:rsidR="00465367" w:rsidRPr="009F63B9">
        <w:rPr>
          <w:lang w:val="en-GB"/>
        </w:rPr>
        <w:t xml:space="preserve">that </w:t>
      </w:r>
      <w:r w:rsidR="00D7408E" w:rsidRPr="009F63B9">
        <w:rPr>
          <w:lang w:val="en-GB"/>
        </w:rPr>
        <w:t xml:space="preserve">more is </w:t>
      </w:r>
      <w:r w:rsidRPr="009F63B9">
        <w:rPr>
          <w:lang w:val="en-GB"/>
        </w:rPr>
        <w:t>required in terms of network quality.</w:t>
      </w:r>
    </w:p>
    <w:p w14:paraId="45D1DCA4" w14:textId="5C5DACD7" w:rsidR="004F7B7E" w:rsidRPr="009F63B9" w:rsidRDefault="00DC0C6D" w:rsidP="00E4204C">
      <w:pPr>
        <w:pStyle w:val="Subtitle"/>
        <w:rPr>
          <w:lang w:val="en-GB"/>
        </w:rPr>
      </w:pPr>
      <w:r w:rsidRPr="009F63B9">
        <w:rPr>
          <w:lang w:val="en-GB"/>
        </w:rPr>
        <w:t>Data Centre</w:t>
      </w:r>
    </w:p>
    <w:p w14:paraId="10BCA493" w14:textId="08C3B75D" w:rsidR="00142FD6" w:rsidRPr="009F63B9" w:rsidRDefault="008B247D" w:rsidP="00142FD6">
      <w:pPr>
        <w:rPr>
          <w:lang w:val="en-GB"/>
        </w:rPr>
      </w:pPr>
      <w:r w:rsidRPr="009F63B9">
        <w:rPr>
          <w:lang w:val="en-GB"/>
        </w:rPr>
        <w:t>The Ministry manages the data centre where a large number of servers and accompanying equipment are placed</w:t>
      </w:r>
      <w:r w:rsidR="00D7408E" w:rsidRPr="009F63B9">
        <w:rPr>
          <w:lang w:val="en-GB"/>
        </w:rPr>
        <w:t>. It</w:t>
      </w:r>
      <w:r w:rsidRPr="009F63B9">
        <w:rPr>
          <w:lang w:val="en-GB"/>
        </w:rPr>
        <w:t xml:space="preserve"> is used for the needs of the information infrastructure of State bodies and management bodies.</w:t>
      </w:r>
    </w:p>
    <w:p w14:paraId="63D0AC0C" w14:textId="2F00B857" w:rsidR="00DC0C6D" w:rsidRPr="009F63B9" w:rsidRDefault="00DC0C6D" w:rsidP="00E4204C">
      <w:pPr>
        <w:pStyle w:val="Subtitle"/>
        <w:rPr>
          <w:lang w:val="en-GB"/>
        </w:rPr>
      </w:pPr>
      <w:r w:rsidRPr="009F63B9">
        <w:rPr>
          <w:lang w:val="en-GB"/>
        </w:rPr>
        <w:t>PKI system – Internal CA</w:t>
      </w:r>
    </w:p>
    <w:p w14:paraId="70C45757" w14:textId="575E0E3A" w:rsidR="004B34AC" w:rsidRPr="009F63B9" w:rsidRDefault="00061DAE" w:rsidP="004B34AC">
      <w:pPr>
        <w:rPr>
          <w:lang w:val="en-GB"/>
        </w:rPr>
      </w:pPr>
      <w:r w:rsidRPr="009F63B9">
        <w:rPr>
          <w:lang w:val="en-GB"/>
        </w:rPr>
        <w:t xml:space="preserve">The </w:t>
      </w:r>
      <w:r w:rsidR="000A2C89" w:rsidRPr="009F63B9">
        <w:rPr>
          <w:lang w:val="en-GB"/>
        </w:rPr>
        <w:t xml:space="preserve">Ministry manages the infrastructure of public keys (GOV. ME-PKI) for internal government needs. Within GOV.ME-PKI </w:t>
      </w:r>
      <w:r w:rsidR="00493D02" w:rsidRPr="009F63B9">
        <w:rPr>
          <w:lang w:val="en-GB"/>
        </w:rPr>
        <w:t>was</w:t>
      </w:r>
      <w:r w:rsidR="000A2C89" w:rsidRPr="009F63B9">
        <w:rPr>
          <w:lang w:val="en-GB"/>
        </w:rPr>
        <w:t xml:space="preserve"> established a certification body with a self-signed certificate for the purpose of providing certification services. Certificates are issued to government officials of the Ministry as well as to other officials in the State administration.</w:t>
      </w:r>
    </w:p>
    <w:p w14:paraId="06F830BD" w14:textId="1F34559B" w:rsidR="00E4204C" w:rsidRPr="009F63B9" w:rsidRDefault="00E4204C" w:rsidP="00E4204C">
      <w:pPr>
        <w:pStyle w:val="Subtitle"/>
        <w:rPr>
          <w:lang w:val="en-GB"/>
        </w:rPr>
      </w:pPr>
      <w:r w:rsidRPr="009F63B9">
        <w:rPr>
          <w:lang w:val="en-GB"/>
        </w:rPr>
        <w:t>Active Directory (AD)</w:t>
      </w:r>
    </w:p>
    <w:p w14:paraId="79C3EF6E" w14:textId="241F3635" w:rsidR="00465367" w:rsidRPr="009F63B9" w:rsidRDefault="00F12E90" w:rsidP="00F12E90">
      <w:pPr>
        <w:rPr>
          <w:lang w:val="en-GB"/>
        </w:rPr>
      </w:pPr>
      <w:r w:rsidRPr="009F63B9">
        <w:rPr>
          <w:lang w:val="en-GB"/>
        </w:rPr>
        <w:t>The Active Directory is a service that manages user accounts and resources on the guests of State bodies, i.e. Domain isu.gov.me. The Domain isu.gov.me functions according to the defined rules for all categories of users, thereby achieving the system's uniformity, more efficient monitoring, and increas</w:t>
      </w:r>
      <w:r w:rsidR="00493D02" w:rsidRPr="009F63B9">
        <w:rPr>
          <w:lang w:val="en-GB"/>
        </w:rPr>
        <w:t>ing</w:t>
      </w:r>
      <w:r w:rsidRPr="009F63B9">
        <w:rPr>
          <w:lang w:val="en-GB"/>
        </w:rPr>
        <w:t xml:space="preserve"> security.</w:t>
      </w:r>
    </w:p>
    <w:p w14:paraId="04D8C55C" w14:textId="77777777" w:rsidR="004A2BEA" w:rsidRPr="009F63B9" w:rsidRDefault="004A2BEA" w:rsidP="00333A5D">
      <w:pPr>
        <w:pStyle w:val="Subtitle"/>
        <w:keepNext/>
        <w:keepLines/>
        <w:rPr>
          <w:lang w:val="en-GB"/>
        </w:rPr>
      </w:pPr>
      <w:r w:rsidRPr="009F63B9">
        <w:rPr>
          <w:lang w:val="en-GB"/>
        </w:rPr>
        <w:lastRenderedPageBreak/>
        <w:t>Private Cloud system</w:t>
      </w:r>
    </w:p>
    <w:p w14:paraId="0B181565" w14:textId="77777777" w:rsidR="004A2BEA" w:rsidRPr="009F63B9" w:rsidRDefault="00104B8B" w:rsidP="00333A5D">
      <w:pPr>
        <w:keepNext/>
        <w:keepLines/>
        <w:rPr>
          <w:lang w:val="en-GB"/>
        </w:rPr>
      </w:pPr>
      <w:r w:rsidRPr="009F63B9">
        <w:rPr>
          <w:lang w:val="en-GB"/>
        </w:rPr>
        <w:t xml:space="preserve">The private cloud system is available to all public administration bodies via Self Service Portal and virtual server environment according to their requirements with necessary licenses. Activities have been completed to install and configure hardware and to install network communications equipment. Private Cloud System </w:t>
      </w:r>
      <w:r w:rsidR="00040D01" w:rsidRPr="009F63B9">
        <w:rPr>
          <w:lang w:val="en-GB"/>
        </w:rPr>
        <w:t>Centre</w:t>
      </w:r>
      <w:r w:rsidRPr="009F63B9">
        <w:rPr>
          <w:lang w:val="en-GB"/>
        </w:rPr>
        <w:t xml:space="preserve"> is also implemented.</w:t>
      </w:r>
    </w:p>
    <w:p w14:paraId="0C2805F6" w14:textId="77777777" w:rsidR="003730DF" w:rsidRPr="009F63B9" w:rsidRDefault="003730DF" w:rsidP="001F36DA">
      <w:pPr>
        <w:pStyle w:val="Heading2"/>
        <w:rPr>
          <w:lang w:val="en-GB"/>
        </w:rPr>
      </w:pPr>
      <w:bookmarkStart w:id="58" w:name="_Toc1474991"/>
      <w:r w:rsidRPr="009F63B9">
        <w:rPr>
          <w:lang w:val="en-GB"/>
        </w:rPr>
        <w:t>Data Exchange</w:t>
      </w:r>
      <w:bookmarkEnd w:id="58"/>
    </w:p>
    <w:p w14:paraId="03EA7CA0" w14:textId="46F0CDD3" w:rsidR="007A15C9" w:rsidRPr="009F63B9" w:rsidRDefault="007A15C9" w:rsidP="007A15C9">
      <w:pPr>
        <w:pStyle w:val="Subtitle"/>
        <w:rPr>
          <w:lang w:val="en-GB"/>
        </w:rPr>
      </w:pPr>
      <w:r w:rsidRPr="009F63B9">
        <w:rPr>
          <w:lang w:val="en-GB"/>
        </w:rPr>
        <w:t xml:space="preserve">Unified System for Electronic Data Exchange </w:t>
      </w:r>
      <w:r w:rsidR="00493D02" w:rsidRPr="009F63B9">
        <w:rPr>
          <w:lang w:val="en-GB"/>
        </w:rPr>
        <w:t>B</w:t>
      </w:r>
      <w:r w:rsidRPr="009F63B9">
        <w:rPr>
          <w:lang w:val="en-GB"/>
        </w:rPr>
        <w:t xml:space="preserve">etween </w:t>
      </w:r>
      <w:r w:rsidR="00493D02" w:rsidRPr="009F63B9">
        <w:rPr>
          <w:lang w:val="en-GB"/>
        </w:rPr>
        <w:t>R</w:t>
      </w:r>
      <w:r w:rsidRPr="009F63B9">
        <w:rPr>
          <w:lang w:val="en-GB"/>
        </w:rPr>
        <w:t>egistries</w:t>
      </w:r>
    </w:p>
    <w:p w14:paraId="3C24CF08" w14:textId="55DEEDCC" w:rsidR="008103DB" w:rsidRPr="009F63B9" w:rsidRDefault="008103DB" w:rsidP="008103DB">
      <w:pPr>
        <w:rPr>
          <w:lang w:val="en-GB"/>
        </w:rPr>
      </w:pPr>
      <w:r w:rsidRPr="009F63B9">
        <w:rPr>
          <w:lang w:val="en-GB"/>
        </w:rPr>
        <w:t xml:space="preserve">The system </w:t>
      </w:r>
      <w:r w:rsidR="00493D02" w:rsidRPr="009F63B9">
        <w:rPr>
          <w:lang w:val="en-GB"/>
        </w:rPr>
        <w:t xml:space="preserve">provides </w:t>
      </w:r>
      <w:r w:rsidRPr="009F63B9">
        <w:rPr>
          <w:lang w:val="en-GB"/>
        </w:rPr>
        <w:t xml:space="preserve">the possibility </w:t>
      </w:r>
      <w:r w:rsidR="00493D02" w:rsidRPr="009F63B9">
        <w:rPr>
          <w:lang w:val="en-GB"/>
        </w:rPr>
        <w:t xml:space="preserve">of </w:t>
      </w:r>
      <w:r w:rsidRPr="009F63B9">
        <w:rPr>
          <w:lang w:val="en-GB"/>
        </w:rPr>
        <w:t xml:space="preserve">data </w:t>
      </w:r>
      <w:r w:rsidR="005723C1" w:rsidRPr="009F63B9">
        <w:rPr>
          <w:lang w:val="en-GB"/>
        </w:rPr>
        <w:t>exchange between</w:t>
      </w:r>
      <w:r w:rsidR="00493D02" w:rsidRPr="009F63B9">
        <w:rPr>
          <w:lang w:val="en-GB"/>
        </w:rPr>
        <w:t xml:space="preserve"> </w:t>
      </w:r>
      <w:r w:rsidRPr="009F63B9">
        <w:rPr>
          <w:lang w:val="en-GB"/>
        </w:rPr>
        <w:t>five government institutions which exchange data</w:t>
      </w:r>
      <w:r w:rsidR="00493D02" w:rsidRPr="009F63B9">
        <w:rPr>
          <w:lang w:val="en-GB"/>
        </w:rPr>
        <w:t>:</w:t>
      </w:r>
      <w:r w:rsidRPr="009F63B9">
        <w:rPr>
          <w:lang w:val="en-GB"/>
        </w:rPr>
        <w:t xml:space="preserve"> </w:t>
      </w:r>
      <w:r w:rsidR="00493D02" w:rsidRPr="009F63B9">
        <w:rPr>
          <w:lang w:val="en-GB"/>
        </w:rPr>
        <w:t xml:space="preserve">the </w:t>
      </w:r>
      <w:r w:rsidRPr="009F63B9">
        <w:rPr>
          <w:lang w:val="en-GB"/>
        </w:rPr>
        <w:t xml:space="preserve">Ministry of </w:t>
      </w:r>
      <w:r w:rsidR="00493D02" w:rsidRPr="009F63B9">
        <w:rPr>
          <w:lang w:val="en-GB"/>
        </w:rPr>
        <w:t>I</w:t>
      </w:r>
      <w:r w:rsidRPr="009F63B9">
        <w:rPr>
          <w:lang w:val="en-GB"/>
        </w:rPr>
        <w:t xml:space="preserve">nterior </w:t>
      </w:r>
      <w:r w:rsidR="00493D02" w:rsidRPr="009F63B9">
        <w:rPr>
          <w:lang w:val="en-GB"/>
        </w:rPr>
        <w:t>A</w:t>
      </w:r>
      <w:r w:rsidRPr="009F63B9">
        <w:rPr>
          <w:lang w:val="en-GB"/>
        </w:rPr>
        <w:t xml:space="preserve">ffairs, </w:t>
      </w:r>
      <w:r w:rsidR="00493D02" w:rsidRPr="009F63B9">
        <w:rPr>
          <w:lang w:val="en-GB"/>
        </w:rPr>
        <w:t xml:space="preserve">the </w:t>
      </w:r>
      <w:r w:rsidRPr="009F63B9">
        <w:rPr>
          <w:lang w:val="en-GB"/>
        </w:rPr>
        <w:t xml:space="preserve">Ministry of </w:t>
      </w:r>
      <w:r w:rsidR="00493D02" w:rsidRPr="009F63B9">
        <w:rPr>
          <w:lang w:val="en-GB"/>
        </w:rPr>
        <w:t>L</w:t>
      </w:r>
      <w:r w:rsidRPr="009F63B9">
        <w:rPr>
          <w:lang w:val="en-GB"/>
        </w:rPr>
        <w:t>abo</w:t>
      </w:r>
      <w:r w:rsidR="005600CC" w:rsidRPr="009F63B9">
        <w:rPr>
          <w:lang w:val="en-GB"/>
        </w:rPr>
        <w:t>u</w:t>
      </w:r>
      <w:r w:rsidRPr="009F63B9">
        <w:rPr>
          <w:lang w:val="en-GB"/>
        </w:rPr>
        <w:t xml:space="preserve">r and </w:t>
      </w:r>
      <w:r w:rsidR="00493D02" w:rsidRPr="009F63B9">
        <w:rPr>
          <w:lang w:val="en-GB"/>
        </w:rPr>
        <w:t>S</w:t>
      </w:r>
      <w:r w:rsidRPr="009F63B9">
        <w:rPr>
          <w:lang w:val="en-GB"/>
        </w:rPr>
        <w:t xml:space="preserve">ocial </w:t>
      </w:r>
      <w:r w:rsidR="00493D02" w:rsidRPr="009F63B9">
        <w:rPr>
          <w:lang w:val="en-GB"/>
        </w:rPr>
        <w:t>A</w:t>
      </w:r>
      <w:r w:rsidRPr="009F63B9">
        <w:rPr>
          <w:lang w:val="en-GB"/>
        </w:rPr>
        <w:t xml:space="preserve">ffairs, </w:t>
      </w:r>
      <w:r w:rsidR="00493D02" w:rsidRPr="009F63B9">
        <w:rPr>
          <w:lang w:val="en-GB"/>
        </w:rPr>
        <w:t xml:space="preserve">the </w:t>
      </w:r>
      <w:r w:rsidRPr="009F63B9">
        <w:rPr>
          <w:lang w:val="en-GB"/>
        </w:rPr>
        <w:t xml:space="preserve">Ministry of </w:t>
      </w:r>
      <w:r w:rsidR="005600CC" w:rsidRPr="009F63B9">
        <w:rPr>
          <w:lang w:val="en-GB"/>
        </w:rPr>
        <w:t>J</w:t>
      </w:r>
      <w:r w:rsidRPr="009F63B9">
        <w:rPr>
          <w:lang w:val="en-GB"/>
        </w:rPr>
        <w:t xml:space="preserve">ustice, </w:t>
      </w:r>
      <w:r w:rsidR="00493D02" w:rsidRPr="009F63B9">
        <w:rPr>
          <w:lang w:val="en-GB"/>
        </w:rPr>
        <w:t xml:space="preserve">the </w:t>
      </w:r>
      <w:r w:rsidRPr="009F63B9">
        <w:rPr>
          <w:lang w:val="en-GB"/>
        </w:rPr>
        <w:t xml:space="preserve">Ministry of Education and </w:t>
      </w:r>
      <w:r w:rsidR="00493D02" w:rsidRPr="009F63B9">
        <w:rPr>
          <w:lang w:val="en-GB"/>
        </w:rPr>
        <w:t xml:space="preserve">the </w:t>
      </w:r>
      <w:r w:rsidRPr="009F63B9">
        <w:rPr>
          <w:lang w:val="en-GB"/>
        </w:rPr>
        <w:t>Tax Administration.</w:t>
      </w:r>
    </w:p>
    <w:p w14:paraId="11F40E20" w14:textId="77777777" w:rsidR="0068699F" w:rsidRPr="009F63B9" w:rsidRDefault="0068699F" w:rsidP="0068699F">
      <w:pPr>
        <w:pStyle w:val="Subtitle"/>
        <w:rPr>
          <w:lang w:val="en-GB"/>
        </w:rPr>
      </w:pPr>
      <w:r w:rsidRPr="009F63B9">
        <w:rPr>
          <w:lang w:val="en-GB"/>
        </w:rPr>
        <w:t>Electronic mail service</w:t>
      </w:r>
    </w:p>
    <w:p w14:paraId="5ACE90D4" w14:textId="1316C4D6" w:rsidR="0068699F" w:rsidRPr="009F63B9" w:rsidRDefault="0068699F" w:rsidP="0068699F">
      <w:pPr>
        <w:rPr>
          <w:lang w:val="en-GB"/>
        </w:rPr>
      </w:pPr>
      <w:r w:rsidRPr="009F63B9">
        <w:rPr>
          <w:lang w:val="en-GB"/>
        </w:rPr>
        <w:t xml:space="preserve">The </w:t>
      </w:r>
      <w:r w:rsidR="00493D02" w:rsidRPr="009F63B9">
        <w:rPr>
          <w:lang w:val="en-GB"/>
        </w:rPr>
        <w:t xml:space="preserve">Government </w:t>
      </w:r>
      <w:r w:rsidRPr="009F63B9">
        <w:rPr>
          <w:lang w:val="en-GB"/>
        </w:rPr>
        <w:t xml:space="preserve">manages the electronic mail </w:t>
      </w:r>
      <w:r w:rsidR="00493D02" w:rsidRPr="009F63B9">
        <w:rPr>
          <w:lang w:val="en-GB"/>
        </w:rPr>
        <w:t>s</w:t>
      </w:r>
      <w:r w:rsidRPr="009F63B9">
        <w:rPr>
          <w:lang w:val="en-GB"/>
        </w:rPr>
        <w:t xml:space="preserve">ervice (email) for users’ needs in </w:t>
      </w:r>
      <w:r w:rsidR="00493D02" w:rsidRPr="009F63B9">
        <w:rPr>
          <w:lang w:val="en-GB"/>
        </w:rPr>
        <w:t>s</w:t>
      </w:r>
      <w:r w:rsidRPr="009F63B9">
        <w:rPr>
          <w:lang w:val="en-GB"/>
        </w:rPr>
        <w:t xml:space="preserve">tate bodies and management bodies. </w:t>
      </w:r>
      <w:r w:rsidR="00493D02" w:rsidRPr="009F63B9">
        <w:rPr>
          <w:lang w:val="en-GB"/>
        </w:rPr>
        <w:t>Emails are conducted</w:t>
      </w:r>
      <w:r w:rsidR="006058D8">
        <w:rPr>
          <w:lang w:val="en-GB"/>
        </w:rPr>
        <w:t xml:space="preserve"> </w:t>
      </w:r>
      <w:r w:rsidRPr="009F63B9">
        <w:rPr>
          <w:lang w:val="en-GB"/>
        </w:rPr>
        <w:t xml:space="preserve">via </w:t>
      </w:r>
      <w:r w:rsidR="00493D02" w:rsidRPr="009F63B9">
        <w:rPr>
          <w:lang w:val="en-GB"/>
        </w:rPr>
        <w:t xml:space="preserve">the </w:t>
      </w:r>
      <w:r w:rsidRPr="009F63B9">
        <w:rPr>
          <w:lang w:val="en-GB"/>
        </w:rPr>
        <w:t xml:space="preserve">Exchange Server, which is highly integrated in Active Directory. In </w:t>
      </w:r>
      <w:r w:rsidR="00493D02" w:rsidRPr="009F63B9">
        <w:rPr>
          <w:lang w:val="en-GB"/>
        </w:rPr>
        <w:t>a</w:t>
      </w:r>
      <w:r w:rsidRPr="009F63B9">
        <w:rPr>
          <w:lang w:val="en-GB"/>
        </w:rPr>
        <w:t xml:space="preserve">ddition to the primary receiving/sending feature, </w:t>
      </w:r>
      <w:r w:rsidR="00493D02" w:rsidRPr="009F63B9">
        <w:rPr>
          <w:lang w:val="en-GB"/>
        </w:rPr>
        <w:t>it includes a</w:t>
      </w:r>
      <w:r w:rsidRPr="009F63B9">
        <w:rPr>
          <w:lang w:val="en-GB"/>
        </w:rPr>
        <w:t xml:space="preserve">ddress </w:t>
      </w:r>
      <w:r w:rsidR="00493D02" w:rsidRPr="009F63B9">
        <w:rPr>
          <w:lang w:val="en-GB"/>
        </w:rPr>
        <w:t>b</w:t>
      </w:r>
      <w:r w:rsidRPr="009F63B9">
        <w:rPr>
          <w:lang w:val="en-GB"/>
        </w:rPr>
        <w:t xml:space="preserve">ook sharing, </w:t>
      </w:r>
      <w:r w:rsidR="00493D02" w:rsidRPr="009F63B9">
        <w:rPr>
          <w:lang w:val="en-GB"/>
        </w:rPr>
        <w:t>c</w:t>
      </w:r>
      <w:r w:rsidRPr="009F63B9">
        <w:rPr>
          <w:lang w:val="en-GB"/>
        </w:rPr>
        <w:t xml:space="preserve">alendar, antispam protection, auto </w:t>
      </w:r>
      <w:r w:rsidR="00493D02" w:rsidRPr="009F63B9">
        <w:rPr>
          <w:lang w:val="en-GB"/>
        </w:rPr>
        <w:t>b</w:t>
      </w:r>
      <w:r w:rsidRPr="009F63B9">
        <w:rPr>
          <w:lang w:val="en-GB"/>
        </w:rPr>
        <w:t>ackup, web-based mail, and so on.</w:t>
      </w:r>
    </w:p>
    <w:p w14:paraId="28E23632" w14:textId="77777777" w:rsidR="003730DF" w:rsidRPr="009F63B9" w:rsidRDefault="003730DF" w:rsidP="001F36DA">
      <w:pPr>
        <w:pStyle w:val="Heading2"/>
        <w:rPr>
          <w:lang w:val="en-GB"/>
        </w:rPr>
      </w:pPr>
      <w:bookmarkStart w:id="59" w:name="_Toc1474992"/>
      <w:r w:rsidRPr="009F63B9">
        <w:rPr>
          <w:lang w:val="en-GB"/>
        </w:rPr>
        <w:t>eID and Trust Services</w:t>
      </w:r>
      <w:bookmarkEnd w:id="59"/>
    </w:p>
    <w:p w14:paraId="3EA6C791" w14:textId="4AD26960" w:rsidR="008A0645" w:rsidRPr="009F63B9" w:rsidRDefault="008A0645" w:rsidP="008A0645">
      <w:pPr>
        <w:pStyle w:val="Subtitle"/>
        <w:rPr>
          <w:lang w:val="en-GB"/>
        </w:rPr>
      </w:pPr>
      <w:r w:rsidRPr="009F63B9">
        <w:rPr>
          <w:lang w:val="en-GB"/>
        </w:rPr>
        <w:t>NS-EID (National system for electronic identification)</w:t>
      </w:r>
    </w:p>
    <w:p w14:paraId="5A66C578" w14:textId="388DC19B" w:rsidR="001F6299" w:rsidRPr="009F63B9" w:rsidRDefault="000F0694" w:rsidP="001F6299">
      <w:pPr>
        <w:rPr>
          <w:lang w:val="en-GB"/>
        </w:rPr>
      </w:pPr>
      <w:bookmarkStart w:id="60" w:name="_Toc1474993"/>
      <w:r w:rsidRPr="009F63B9">
        <w:rPr>
          <w:lang w:val="en-GB"/>
        </w:rPr>
        <w:t xml:space="preserve">A new law </w:t>
      </w:r>
      <w:r w:rsidR="001F6299" w:rsidRPr="009F63B9">
        <w:rPr>
          <w:lang w:val="en-GB"/>
        </w:rPr>
        <w:t xml:space="preserve">on personal identification documents </w:t>
      </w:r>
      <w:r w:rsidRPr="009F63B9">
        <w:rPr>
          <w:lang w:val="en-GB"/>
        </w:rPr>
        <w:t xml:space="preserve">will be enacted in </w:t>
      </w:r>
      <w:r w:rsidR="00EE4EF6">
        <w:rPr>
          <w:lang w:val="en-GB"/>
        </w:rPr>
        <w:t xml:space="preserve">the later </w:t>
      </w:r>
      <w:r w:rsidRPr="009F63B9">
        <w:rPr>
          <w:lang w:val="en-GB"/>
        </w:rPr>
        <w:t>2019. It will allo</w:t>
      </w:r>
      <w:r w:rsidR="00333A5D" w:rsidRPr="009F63B9">
        <w:rPr>
          <w:lang w:val="en-GB"/>
        </w:rPr>
        <w:t>w</w:t>
      </w:r>
      <w:r w:rsidRPr="009F63B9">
        <w:rPr>
          <w:lang w:val="en-GB"/>
        </w:rPr>
        <w:t xml:space="preserve"> the authorities to </w:t>
      </w:r>
      <w:r w:rsidR="001F6299" w:rsidRPr="009F63B9">
        <w:rPr>
          <w:lang w:val="en-GB"/>
        </w:rPr>
        <w:t xml:space="preserve">add new data </w:t>
      </w:r>
      <w:r w:rsidRPr="009F63B9">
        <w:rPr>
          <w:lang w:val="en-GB"/>
        </w:rPr>
        <w:t>to</w:t>
      </w:r>
      <w:r w:rsidR="001F6299" w:rsidRPr="009F63B9">
        <w:rPr>
          <w:lang w:val="en-GB"/>
        </w:rPr>
        <w:t xml:space="preserve"> </w:t>
      </w:r>
      <w:r w:rsidRPr="009F63B9">
        <w:rPr>
          <w:lang w:val="en-GB"/>
        </w:rPr>
        <w:t xml:space="preserve">the national </w:t>
      </w:r>
      <w:r w:rsidR="001F6299" w:rsidRPr="009F63B9">
        <w:rPr>
          <w:lang w:val="en-GB"/>
        </w:rPr>
        <w:t>personal identification card, two certificates, one for electronic signature, and the other for electronic identification.</w:t>
      </w:r>
    </w:p>
    <w:p w14:paraId="62297BF4" w14:textId="1C1147AB" w:rsidR="001F6299" w:rsidRPr="009F63B9" w:rsidRDefault="001F6299" w:rsidP="001F6299">
      <w:pPr>
        <w:rPr>
          <w:bCs/>
          <w:iCs/>
          <w:lang w:val="en-GB"/>
        </w:rPr>
      </w:pPr>
      <w:r w:rsidRPr="009F63B9">
        <w:rPr>
          <w:lang w:val="en-GB"/>
        </w:rPr>
        <w:t xml:space="preserve">The Law on </w:t>
      </w:r>
      <w:r w:rsidR="000F0694" w:rsidRPr="009F63B9">
        <w:rPr>
          <w:lang w:val="en-GB"/>
        </w:rPr>
        <w:t>E</w:t>
      </w:r>
      <w:r w:rsidRPr="009F63B9">
        <w:rPr>
          <w:lang w:val="en-GB"/>
        </w:rPr>
        <w:t xml:space="preserve">lectronic </w:t>
      </w:r>
      <w:r w:rsidR="000F0694" w:rsidRPr="009F63B9">
        <w:rPr>
          <w:lang w:val="en-GB"/>
        </w:rPr>
        <w:t>I</w:t>
      </w:r>
      <w:r w:rsidRPr="009F63B9">
        <w:rPr>
          <w:lang w:val="en-GB"/>
        </w:rPr>
        <w:t xml:space="preserve">dentification and </w:t>
      </w:r>
      <w:r w:rsidR="000F0694" w:rsidRPr="009F63B9">
        <w:rPr>
          <w:lang w:val="en-GB"/>
        </w:rPr>
        <w:t>E</w:t>
      </w:r>
      <w:r w:rsidRPr="009F63B9">
        <w:rPr>
          <w:lang w:val="en-GB"/>
        </w:rPr>
        <w:t xml:space="preserve">lectronic </w:t>
      </w:r>
      <w:r w:rsidR="000F0694" w:rsidRPr="009F63B9">
        <w:rPr>
          <w:lang w:val="en-GB"/>
        </w:rPr>
        <w:t>S</w:t>
      </w:r>
      <w:r w:rsidRPr="009F63B9">
        <w:rPr>
          <w:lang w:val="en-GB"/>
        </w:rPr>
        <w:t xml:space="preserve">ignature </w:t>
      </w:r>
      <w:r w:rsidR="000F0694" w:rsidRPr="009F63B9">
        <w:rPr>
          <w:lang w:val="en-GB"/>
        </w:rPr>
        <w:t>supports the</w:t>
      </w:r>
      <w:r w:rsidRPr="009F63B9">
        <w:rPr>
          <w:lang w:val="en-GB"/>
        </w:rPr>
        <w:t xml:space="preserve"> Law on </w:t>
      </w:r>
      <w:r w:rsidR="000F0694" w:rsidRPr="009F63B9">
        <w:rPr>
          <w:lang w:val="en-GB"/>
        </w:rPr>
        <w:t>P</w:t>
      </w:r>
      <w:r w:rsidRPr="009F63B9">
        <w:rPr>
          <w:lang w:val="en-GB"/>
        </w:rPr>
        <w:t xml:space="preserve">ersonal </w:t>
      </w:r>
      <w:r w:rsidR="000F0694" w:rsidRPr="009F63B9">
        <w:rPr>
          <w:lang w:val="en-GB"/>
        </w:rPr>
        <w:t>I</w:t>
      </w:r>
      <w:r w:rsidRPr="009F63B9">
        <w:rPr>
          <w:lang w:val="en-GB"/>
        </w:rPr>
        <w:t xml:space="preserve">dentification </w:t>
      </w:r>
      <w:r w:rsidR="000F0694" w:rsidRPr="009F63B9">
        <w:rPr>
          <w:lang w:val="en-GB"/>
        </w:rPr>
        <w:t>D</w:t>
      </w:r>
      <w:r w:rsidRPr="009F63B9">
        <w:rPr>
          <w:lang w:val="en-GB"/>
        </w:rPr>
        <w:t>ocuments</w:t>
      </w:r>
      <w:r w:rsidR="001A397E" w:rsidRPr="009F63B9">
        <w:rPr>
          <w:lang w:val="en-GB"/>
        </w:rPr>
        <w:t>.</w:t>
      </w:r>
    </w:p>
    <w:p w14:paraId="6D979F8A" w14:textId="5DF731B4" w:rsidR="001A397E" w:rsidRPr="009F63B9" w:rsidRDefault="001A397E" w:rsidP="001A397E">
      <w:pPr>
        <w:rPr>
          <w:lang w:val="en-GB"/>
        </w:rPr>
      </w:pPr>
      <w:r w:rsidRPr="009F63B9">
        <w:rPr>
          <w:lang w:val="en-GB"/>
        </w:rPr>
        <w:t>The Ministry of Public Administration, as a state administration authority responsible for electronic government and electronic business, initiated the implementation of an information system for electronic identification, which will be used as a "bu</w:t>
      </w:r>
      <w:r w:rsidR="005C1890" w:rsidRPr="009F63B9">
        <w:rPr>
          <w:lang w:val="en-GB"/>
        </w:rPr>
        <w:t>i</w:t>
      </w:r>
      <w:r w:rsidRPr="009F63B9">
        <w:rPr>
          <w:lang w:val="en-GB"/>
        </w:rPr>
        <w:t>lding block" by all public administration bodies. The electronic identification portal aims to provide the conditions for a secure and reliable application to the information systems of the public administration, in one place.</w:t>
      </w:r>
    </w:p>
    <w:p w14:paraId="6CD056A9" w14:textId="46E13209" w:rsidR="001A397E" w:rsidRPr="009F63B9" w:rsidRDefault="001A397E" w:rsidP="001A397E">
      <w:pPr>
        <w:rPr>
          <w:lang w:val="en-GB"/>
        </w:rPr>
      </w:pPr>
      <w:r w:rsidRPr="009F63B9">
        <w:rPr>
          <w:lang w:val="en-GB"/>
        </w:rPr>
        <w:t>The information system allows for the identification of electronic identification and authentication and authori</w:t>
      </w:r>
      <w:r w:rsidR="005C1890" w:rsidRPr="009F63B9">
        <w:rPr>
          <w:lang w:val="en-GB"/>
        </w:rPr>
        <w:t>s</w:t>
      </w:r>
      <w:r w:rsidRPr="009F63B9">
        <w:rPr>
          <w:lang w:val="en-GB"/>
        </w:rPr>
        <w:t>ation of users when using electronic services at the national level.</w:t>
      </w:r>
    </w:p>
    <w:p w14:paraId="0F997008" w14:textId="59760087" w:rsidR="001A397E" w:rsidRPr="009F63B9" w:rsidRDefault="001A397E" w:rsidP="001A397E">
      <w:pPr>
        <w:rPr>
          <w:lang w:val="en-GB"/>
        </w:rPr>
      </w:pPr>
      <w:r w:rsidRPr="009F63B9">
        <w:rPr>
          <w:lang w:val="en-GB"/>
        </w:rPr>
        <w:t>Electronic identification should be possible with different identifiers</w:t>
      </w:r>
      <w:r w:rsidR="005C1890" w:rsidRPr="009F63B9">
        <w:rPr>
          <w:lang w:val="en-GB"/>
        </w:rPr>
        <w:t>, i.e.</w:t>
      </w:r>
      <w:r w:rsidRPr="009F63B9">
        <w:rPr>
          <w:lang w:val="en-GB"/>
        </w:rPr>
        <w:t xml:space="preserve"> domestic and foreign users, as well as using the certification services of different service providers registered in Montenegro.</w:t>
      </w:r>
    </w:p>
    <w:p w14:paraId="5926F6A0" w14:textId="06A74CEF" w:rsidR="003730DF" w:rsidRPr="009F63B9" w:rsidRDefault="003730DF" w:rsidP="001F6299">
      <w:pPr>
        <w:pStyle w:val="Heading2"/>
        <w:rPr>
          <w:lang w:val="en-GB"/>
        </w:rPr>
      </w:pPr>
      <w:r w:rsidRPr="009F63B9">
        <w:rPr>
          <w:lang w:val="en-GB"/>
        </w:rPr>
        <w:t>eProcurement</w:t>
      </w:r>
      <w:bookmarkEnd w:id="60"/>
    </w:p>
    <w:p w14:paraId="5B3F1D60" w14:textId="7559930F" w:rsidR="003109D9" w:rsidRPr="009F63B9" w:rsidRDefault="003109D9" w:rsidP="00BD773B">
      <w:pPr>
        <w:pStyle w:val="Subtitle"/>
        <w:rPr>
          <w:lang w:val="en-GB"/>
        </w:rPr>
      </w:pPr>
      <w:r w:rsidRPr="009F63B9">
        <w:rPr>
          <w:lang w:val="en-GB"/>
        </w:rPr>
        <w:t>Electronic Procurement System in Montenegro</w:t>
      </w:r>
    </w:p>
    <w:p w14:paraId="1312E014" w14:textId="09F01CDA" w:rsidR="007B7223" w:rsidRPr="009F63B9" w:rsidRDefault="007B7223" w:rsidP="007B7223">
      <w:pPr>
        <w:rPr>
          <w:lang w:val="en-GB"/>
        </w:rPr>
      </w:pPr>
      <w:r w:rsidRPr="009F63B9">
        <w:rPr>
          <w:lang w:val="en-GB"/>
        </w:rPr>
        <w:t xml:space="preserve">Currently, the initial phase of the </w:t>
      </w:r>
      <w:hyperlink r:id="rId97" w:history="1">
        <w:r w:rsidR="003109D9" w:rsidRPr="009F63B9">
          <w:rPr>
            <w:rStyle w:val="Hyperlink"/>
            <w:lang w:val="en-GB"/>
          </w:rPr>
          <w:t>i</w:t>
        </w:r>
        <w:r w:rsidR="00140E45" w:rsidRPr="009F63B9">
          <w:rPr>
            <w:rStyle w:val="Hyperlink"/>
            <w:lang w:val="en-GB"/>
          </w:rPr>
          <w:t>mplementation of the Electronic Public Procurement S</w:t>
        </w:r>
        <w:r w:rsidRPr="009F63B9">
          <w:rPr>
            <w:rStyle w:val="Hyperlink"/>
            <w:lang w:val="en-GB"/>
          </w:rPr>
          <w:t>ystem in Montenegro</w:t>
        </w:r>
      </w:hyperlink>
      <w:r w:rsidRPr="009F63B9">
        <w:rPr>
          <w:lang w:val="en-GB"/>
        </w:rPr>
        <w:t xml:space="preserve"> is in progress.</w:t>
      </w:r>
    </w:p>
    <w:p w14:paraId="562B0EFE" w14:textId="29869583" w:rsidR="00140E45" w:rsidRPr="009F63B9" w:rsidRDefault="00140E45" w:rsidP="007B7223">
      <w:pPr>
        <w:rPr>
          <w:lang w:val="en-GB"/>
        </w:rPr>
      </w:pPr>
      <w:r w:rsidRPr="009F63B9">
        <w:rPr>
          <w:lang w:val="en-GB"/>
        </w:rPr>
        <w:t xml:space="preserve">With the introduction of electronic procurement, </w:t>
      </w:r>
      <w:r w:rsidR="000F0694" w:rsidRPr="009F63B9">
        <w:rPr>
          <w:lang w:val="en-GB"/>
        </w:rPr>
        <w:t xml:space="preserve">the </w:t>
      </w:r>
      <w:r w:rsidRPr="009F63B9">
        <w:rPr>
          <w:lang w:val="en-GB"/>
        </w:rPr>
        <w:t>electronic means of communication in public procurement procedures will be applied in a comprehensive way, as a substitute for procedures based on paper documents</w:t>
      </w:r>
      <w:r w:rsidR="00BE6158" w:rsidRPr="009F63B9">
        <w:rPr>
          <w:lang w:val="en-GB"/>
        </w:rPr>
        <w:t>.</w:t>
      </w:r>
    </w:p>
    <w:p w14:paraId="4CEB1B29" w14:textId="6F3AA446" w:rsidR="007B7223" w:rsidRPr="009F63B9" w:rsidRDefault="007B7223" w:rsidP="007B7223">
      <w:pPr>
        <w:rPr>
          <w:lang w:val="en-GB"/>
        </w:rPr>
      </w:pPr>
      <w:r w:rsidRPr="009F63B9">
        <w:rPr>
          <w:lang w:val="en-GB"/>
        </w:rPr>
        <w:lastRenderedPageBreak/>
        <w:t>An important segment of the development of eGovernm</w:t>
      </w:r>
      <w:r w:rsidR="006A6492" w:rsidRPr="009F63B9">
        <w:rPr>
          <w:lang w:val="en-GB"/>
        </w:rPr>
        <w:t>ent is the establishment of an E</w:t>
      </w:r>
      <w:r w:rsidRPr="009F63B9">
        <w:rPr>
          <w:lang w:val="en-GB"/>
        </w:rPr>
        <w:t xml:space="preserve">lectronic </w:t>
      </w:r>
      <w:r w:rsidR="006A6492" w:rsidRPr="009F63B9">
        <w:rPr>
          <w:lang w:val="en-GB"/>
        </w:rPr>
        <w:t>Public Procurement S</w:t>
      </w:r>
      <w:r w:rsidRPr="009F63B9">
        <w:rPr>
          <w:lang w:val="en-GB"/>
        </w:rPr>
        <w:t>ystem</w:t>
      </w:r>
      <w:r w:rsidR="000F0694" w:rsidRPr="009F63B9">
        <w:rPr>
          <w:lang w:val="en-GB"/>
        </w:rPr>
        <w:t>. It</w:t>
      </w:r>
      <w:r w:rsidRPr="009F63B9">
        <w:rPr>
          <w:lang w:val="en-GB"/>
        </w:rPr>
        <w:t xml:space="preserve"> is used as a means to improve the efficiency of the procurement process of goods, services and works and achieving savings in the public sector.</w:t>
      </w:r>
    </w:p>
    <w:p w14:paraId="727DDB85" w14:textId="592CF05D" w:rsidR="007B7223" w:rsidRPr="009F63B9" w:rsidRDefault="00BF15AF" w:rsidP="007B7223">
      <w:pPr>
        <w:rPr>
          <w:lang w:val="en-GB"/>
        </w:rPr>
      </w:pPr>
      <w:r w:rsidRPr="009F63B9">
        <w:rPr>
          <w:lang w:val="en-GB"/>
        </w:rPr>
        <w:t>eP</w:t>
      </w:r>
      <w:r w:rsidR="007B7223" w:rsidRPr="009F63B9">
        <w:rPr>
          <w:lang w:val="en-GB"/>
        </w:rPr>
        <w:t>rocurement involves the introduction of electronic processes in support of the various phases of the procurement process and consists of the following modules: before awarding public p</w:t>
      </w:r>
      <w:r w:rsidR="006A6492" w:rsidRPr="009F63B9">
        <w:rPr>
          <w:lang w:val="en-GB"/>
        </w:rPr>
        <w:t>rocurement (e</w:t>
      </w:r>
      <w:r w:rsidR="006058D8">
        <w:rPr>
          <w:lang w:val="en-GB"/>
        </w:rPr>
        <w:t>A</w:t>
      </w:r>
      <w:r w:rsidR="006A6492" w:rsidRPr="009F63B9">
        <w:rPr>
          <w:lang w:val="en-GB"/>
        </w:rPr>
        <w:t>nnouncements, e</w:t>
      </w:r>
      <w:r w:rsidR="006058D8">
        <w:rPr>
          <w:lang w:val="en-GB"/>
        </w:rPr>
        <w:t>T</w:t>
      </w:r>
      <w:r w:rsidR="007B7223" w:rsidRPr="009F63B9">
        <w:rPr>
          <w:lang w:val="en-GB"/>
        </w:rPr>
        <w:t>ender documentation, e</w:t>
      </w:r>
      <w:r w:rsidR="006058D8">
        <w:rPr>
          <w:lang w:val="en-GB"/>
        </w:rPr>
        <w:t>S</w:t>
      </w:r>
      <w:r w:rsidR="007B7223" w:rsidRPr="009F63B9">
        <w:rPr>
          <w:lang w:val="en-GB"/>
        </w:rPr>
        <w:t>ubmission</w:t>
      </w:r>
      <w:r w:rsidR="003503BD" w:rsidRPr="009F63B9">
        <w:rPr>
          <w:lang w:val="en-GB"/>
        </w:rPr>
        <w:t>, e</w:t>
      </w:r>
      <w:r w:rsidR="006058D8">
        <w:rPr>
          <w:lang w:val="en-GB"/>
        </w:rPr>
        <w:t>R</w:t>
      </w:r>
      <w:r w:rsidR="003503BD" w:rsidRPr="009F63B9">
        <w:rPr>
          <w:lang w:val="en-GB"/>
        </w:rPr>
        <w:t>eview and evaluation</w:t>
      </w:r>
      <w:r w:rsidR="007B7223" w:rsidRPr="009F63B9">
        <w:rPr>
          <w:lang w:val="en-GB"/>
        </w:rPr>
        <w:t xml:space="preserve"> offers, e</w:t>
      </w:r>
      <w:r w:rsidR="006058D8">
        <w:rPr>
          <w:lang w:val="en-GB"/>
        </w:rPr>
        <w:t>A</w:t>
      </w:r>
      <w:r w:rsidR="003503BD" w:rsidRPr="009F63B9">
        <w:rPr>
          <w:lang w:val="en-GB"/>
        </w:rPr>
        <w:t xml:space="preserve">warding of public procurement) and post </w:t>
      </w:r>
      <w:r w:rsidR="007B7223" w:rsidRPr="009F63B9">
        <w:rPr>
          <w:lang w:val="en-GB"/>
        </w:rPr>
        <w:t>award</w:t>
      </w:r>
      <w:r w:rsidR="003503BD" w:rsidRPr="009F63B9">
        <w:rPr>
          <w:lang w:val="en-GB"/>
        </w:rPr>
        <w:t>ing</w:t>
      </w:r>
      <w:r w:rsidR="007B7223" w:rsidRPr="009F63B9">
        <w:rPr>
          <w:lang w:val="en-GB"/>
        </w:rPr>
        <w:t xml:space="preserve"> procedures (e</w:t>
      </w:r>
      <w:r w:rsidR="006058D8">
        <w:rPr>
          <w:lang w:val="en-GB"/>
        </w:rPr>
        <w:t>O</w:t>
      </w:r>
      <w:r w:rsidR="007B7223" w:rsidRPr="009F63B9">
        <w:rPr>
          <w:lang w:val="en-GB"/>
        </w:rPr>
        <w:t>rders, e</w:t>
      </w:r>
      <w:r w:rsidR="006058D8">
        <w:rPr>
          <w:lang w:val="en-GB"/>
        </w:rPr>
        <w:t>I</w:t>
      </w:r>
      <w:r w:rsidR="007B7223" w:rsidRPr="009F63B9">
        <w:rPr>
          <w:lang w:val="en-GB"/>
        </w:rPr>
        <w:t>nvoices and e</w:t>
      </w:r>
      <w:r w:rsidR="006058D8">
        <w:rPr>
          <w:lang w:val="en-GB"/>
        </w:rPr>
        <w:t>P</w:t>
      </w:r>
      <w:r w:rsidR="007B7223" w:rsidRPr="009F63B9">
        <w:rPr>
          <w:lang w:val="en-GB"/>
        </w:rPr>
        <w:t>ayments).</w:t>
      </w:r>
    </w:p>
    <w:p w14:paraId="615B5F2C" w14:textId="4DBB1C37" w:rsidR="00F34091" w:rsidRPr="009F63B9" w:rsidRDefault="007B7223" w:rsidP="00DE54DA">
      <w:pPr>
        <w:rPr>
          <w:bCs/>
          <w:iCs/>
          <w:lang w:val="en-GB"/>
        </w:rPr>
      </w:pPr>
      <w:r w:rsidRPr="009F63B9">
        <w:rPr>
          <w:lang w:val="en-GB"/>
        </w:rPr>
        <w:t>Parallel to the mentioned modules, e</w:t>
      </w:r>
      <w:r w:rsidR="006058D8">
        <w:rPr>
          <w:lang w:val="en-GB"/>
        </w:rPr>
        <w:t>P</w:t>
      </w:r>
      <w:r w:rsidRPr="009F63B9">
        <w:rPr>
          <w:lang w:val="en-GB"/>
        </w:rPr>
        <w:t>rocurement is completed with various mechanisms and tools. One of them is an e</w:t>
      </w:r>
      <w:r w:rsidR="006058D8">
        <w:rPr>
          <w:lang w:val="en-GB"/>
        </w:rPr>
        <w:t>C</w:t>
      </w:r>
      <w:r w:rsidRPr="009F63B9">
        <w:rPr>
          <w:lang w:val="en-GB"/>
        </w:rPr>
        <w:t>atalog</w:t>
      </w:r>
      <w:r w:rsidR="00B1143B" w:rsidRPr="009F63B9">
        <w:rPr>
          <w:lang w:val="en-GB"/>
        </w:rPr>
        <w:t>ues</w:t>
      </w:r>
      <w:r w:rsidRPr="009F63B9">
        <w:rPr>
          <w:lang w:val="en-GB"/>
        </w:rPr>
        <w:t xml:space="preserve">, which implies an electronic bid form for certain types of procedures. </w:t>
      </w:r>
      <w:r w:rsidR="00141C42">
        <w:rPr>
          <w:lang w:val="en-GB"/>
        </w:rPr>
        <w:t>eA</w:t>
      </w:r>
      <w:r w:rsidRPr="009F63B9">
        <w:rPr>
          <w:lang w:val="en-GB"/>
        </w:rPr>
        <w:t>uctions is a mechanism by which the e</w:t>
      </w:r>
      <w:r w:rsidR="00423DD0">
        <w:rPr>
          <w:lang w:val="en-GB"/>
        </w:rPr>
        <w:t>P</w:t>
      </w:r>
      <w:r w:rsidRPr="009F63B9">
        <w:rPr>
          <w:lang w:val="en-GB"/>
        </w:rPr>
        <w:t xml:space="preserve">rocurement process can be completed (open, restricted, negotiated procedure with the publication of procurement notices and a competitive request for </w:t>
      </w:r>
      <w:r w:rsidR="00457BD5" w:rsidRPr="009F63B9">
        <w:rPr>
          <w:lang w:val="en-GB"/>
        </w:rPr>
        <w:t>procurement</w:t>
      </w:r>
      <w:r w:rsidRPr="009F63B9">
        <w:rPr>
          <w:lang w:val="en-GB"/>
        </w:rPr>
        <w:t>).</w:t>
      </w:r>
    </w:p>
    <w:p w14:paraId="3C6FDE86" w14:textId="5A831D68" w:rsidR="003730DF" w:rsidRPr="009F63B9" w:rsidRDefault="003730DF" w:rsidP="001F36DA">
      <w:pPr>
        <w:pStyle w:val="Heading2"/>
        <w:rPr>
          <w:lang w:val="en-GB"/>
        </w:rPr>
      </w:pPr>
      <w:bookmarkStart w:id="61" w:name="_Toc1474994"/>
      <w:r w:rsidRPr="009F63B9">
        <w:rPr>
          <w:lang w:val="en-GB"/>
        </w:rPr>
        <w:t>eInvoicing</w:t>
      </w:r>
      <w:bookmarkEnd w:id="61"/>
    </w:p>
    <w:p w14:paraId="730BF40C" w14:textId="3F9146E8" w:rsidR="001C51D0" w:rsidRPr="009F63B9" w:rsidRDefault="001C51D0" w:rsidP="001C51D0">
      <w:pPr>
        <w:rPr>
          <w:lang w:val="en-GB"/>
        </w:rPr>
      </w:pPr>
      <w:r w:rsidRPr="009F63B9">
        <w:rPr>
          <w:lang w:val="en-GB"/>
        </w:rPr>
        <w:t>No particular infrastructure in this field was reported to date.</w:t>
      </w:r>
    </w:p>
    <w:p w14:paraId="04CD9383" w14:textId="77777777" w:rsidR="003730DF" w:rsidRPr="009F63B9" w:rsidRDefault="003730DF" w:rsidP="001F36DA">
      <w:pPr>
        <w:pStyle w:val="Heading2"/>
        <w:rPr>
          <w:lang w:val="en-GB"/>
        </w:rPr>
      </w:pPr>
      <w:bookmarkStart w:id="62" w:name="_Toc1474995"/>
      <w:r w:rsidRPr="009F63B9">
        <w:rPr>
          <w:lang w:val="en-GB"/>
        </w:rPr>
        <w:t>ePayment</w:t>
      </w:r>
      <w:bookmarkEnd w:id="62"/>
    </w:p>
    <w:p w14:paraId="28C5AF72" w14:textId="187649CB" w:rsidR="00CD5D76" w:rsidRPr="009F63B9" w:rsidRDefault="00CD5D76" w:rsidP="00CD5D76">
      <w:pPr>
        <w:pStyle w:val="Subtitle"/>
        <w:rPr>
          <w:lang w:val="en-GB"/>
        </w:rPr>
      </w:pPr>
      <w:r w:rsidRPr="009F63B9">
        <w:rPr>
          <w:lang w:val="en-GB"/>
        </w:rPr>
        <w:t xml:space="preserve">NS-SAT (National </w:t>
      </w:r>
      <w:r w:rsidR="000F0694" w:rsidRPr="009F63B9">
        <w:rPr>
          <w:lang w:val="en-GB"/>
        </w:rPr>
        <w:t>S</w:t>
      </w:r>
      <w:r w:rsidRPr="009F63B9">
        <w:rPr>
          <w:lang w:val="en-GB"/>
        </w:rPr>
        <w:t xml:space="preserve">ystem for </w:t>
      </w:r>
      <w:r w:rsidR="000F0694" w:rsidRPr="009F63B9">
        <w:rPr>
          <w:lang w:val="en-GB"/>
        </w:rPr>
        <w:t>A</w:t>
      </w:r>
      <w:r w:rsidRPr="009F63B9">
        <w:rPr>
          <w:lang w:val="en-GB"/>
        </w:rPr>
        <w:t xml:space="preserve">dministrative </w:t>
      </w:r>
      <w:r w:rsidR="000F0694" w:rsidRPr="009F63B9">
        <w:rPr>
          <w:lang w:val="en-GB"/>
        </w:rPr>
        <w:t>F</w:t>
      </w:r>
      <w:r w:rsidRPr="009F63B9">
        <w:rPr>
          <w:lang w:val="en-GB"/>
        </w:rPr>
        <w:t xml:space="preserve">ees </w:t>
      </w:r>
      <w:r w:rsidR="000F0694" w:rsidRPr="009F63B9">
        <w:rPr>
          <w:lang w:val="en-GB"/>
        </w:rPr>
        <w:t>P</w:t>
      </w:r>
      <w:r w:rsidRPr="009F63B9">
        <w:rPr>
          <w:lang w:val="en-GB"/>
        </w:rPr>
        <w:t>ayment)</w:t>
      </w:r>
    </w:p>
    <w:p w14:paraId="3D2DCEFB" w14:textId="214BCB26" w:rsidR="00805305" w:rsidRPr="009F63B9" w:rsidRDefault="000F0694" w:rsidP="00805305">
      <w:pPr>
        <w:rPr>
          <w:lang w:val="en-GB"/>
        </w:rPr>
      </w:pPr>
      <w:r w:rsidRPr="009F63B9">
        <w:rPr>
          <w:lang w:val="en-GB"/>
        </w:rPr>
        <w:t xml:space="preserve">The </w:t>
      </w:r>
      <w:r w:rsidR="00805305" w:rsidRPr="009F63B9">
        <w:rPr>
          <w:lang w:val="en-GB"/>
        </w:rPr>
        <w:t xml:space="preserve">Ministry of Public Administration in cooperation with the Ministry of Finance - the competent body for the implementation of the information system for </w:t>
      </w:r>
      <w:r w:rsidRPr="009F63B9">
        <w:rPr>
          <w:lang w:val="en-GB"/>
        </w:rPr>
        <w:t xml:space="preserve">the </w:t>
      </w:r>
      <w:r w:rsidR="00805305" w:rsidRPr="009F63B9">
        <w:rPr>
          <w:lang w:val="en-GB"/>
        </w:rPr>
        <w:t>collection of administrative fees (NS-NAT). The NS-NAT system will enable the payment at the desk of state administration bodies and local self-government bodies via the card, as well as the payment of fees electronically on the web portal of electronic services.</w:t>
      </w:r>
    </w:p>
    <w:p w14:paraId="216A4E26" w14:textId="77777777" w:rsidR="00805305" w:rsidRPr="009F63B9" w:rsidRDefault="00805305" w:rsidP="00805305">
      <w:pPr>
        <w:rPr>
          <w:lang w:val="en-GB"/>
        </w:rPr>
      </w:pPr>
      <w:r w:rsidRPr="009F63B9">
        <w:rPr>
          <w:lang w:val="en-GB"/>
        </w:rPr>
        <w:t>The solution supports financial transactions that involve the classification of payments within a single transaction and the mechanism of multiple authentication (multiple signature) of the transaction as well as the fee charged by the card user.</w:t>
      </w:r>
    </w:p>
    <w:p w14:paraId="0644CEEA" w14:textId="77777777" w:rsidR="00805305" w:rsidRPr="009F63B9" w:rsidRDefault="00805305" w:rsidP="00805305">
      <w:pPr>
        <w:rPr>
          <w:lang w:val="en-GB"/>
        </w:rPr>
      </w:pPr>
      <w:r w:rsidRPr="009F63B9">
        <w:rPr>
          <w:lang w:val="en-GB"/>
        </w:rPr>
        <w:t>The basic goals of the system are: to enable monitoring and easy checking of all transactions related to the collection of administrative and court fees; reduce the number of abuses occurring in this part of the payment system; enable payment by electronic money, regardless of who the commission costs, the provider or user of the service, and so on.</w:t>
      </w:r>
    </w:p>
    <w:p w14:paraId="18C2A8F3" w14:textId="560AC3EB" w:rsidR="00805305" w:rsidRPr="009F63B9" w:rsidRDefault="00805305" w:rsidP="00805305">
      <w:pPr>
        <w:rPr>
          <w:bCs/>
          <w:iCs/>
          <w:lang w:val="en-GB"/>
        </w:rPr>
      </w:pPr>
      <w:r w:rsidRPr="009F63B9">
        <w:rPr>
          <w:bCs/>
          <w:iCs/>
          <w:lang w:val="en-GB"/>
        </w:rPr>
        <w:t xml:space="preserve">In this way, the electronic payment for services provided by state authorities will be closed for the first time, which is not </w:t>
      </w:r>
      <w:r w:rsidR="000F0694" w:rsidRPr="009F63B9">
        <w:rPr>
          <w:bCs/>
          <w:iCs/>
          <w:lang w:val="en-GB"/>
        </w:rPr>
        <w:t xml:space="preserve">the </w:t>
      </w:r>
      <w:r w:rsidRPr="009F63B9">
        <w:rPr>
          <w:bCs/>
          <w:iCs/>
          <w:lang w:val="en-GB"/>
        </w:rPr>
        <w:t>case now because users have to go to counters for payment.</w:t>
      </w:r>
    </w:p>
    <w:p w14:paraId="79A971DD" w14:textId="77777777" w:rsidR="003730DF" w:rsidRPr="009F63B9" w:rsidRDefault="003730DF" w:rsidP="001F36DA">
      <w:pPr>
        <w:pStyle w:val="Heading2"/>
        <w:rPr>
          <w:lang w:val="en-GB"/>
        </w:rPr>
      </w:pPr>
      <w:bookmarkStart w:id="63" w:name="_Toc1474996"/>
      <w:r w:rsidRPr="009F63B9">
        <w:rPr>
          <w:lang w:val="en-GB"/>
        </w:rPr>
        <w:t>Knowledge Management</w:t>
      </w:r>
      <w:bookmarkEnd w:id="63"/>
    </w:p>
    <w:p w14:paraId="5085C2BC" w14:textId="77777777" w:rsidR="00DE54DA" w:rsidRPr="009F63B9" w:rsidRDefault="00DE54DA" w:rsidP="00DE54DA">
      <w:pPr>
        <w:rPr>
          <w:lang w:val="en-GB"/>
        </w:rPr>
      </w:pPr>
      <w:bookmarkStart w:id="64" w:name="_Toc1474997"/>
      <w:r w:rsidRPr="009F63B9">
        <w:rPr>
          <w:lang w:val="en-GB"/>
        </w:rPr>
        <w:t>No particular infrastructure in this field was reported to date.</w:t>
      </w:r>
    </w:p>
    <w:p w14:paraId="3EC5C370" w14:textId="59AA82BC" w:rsidR="003730DF" w:rsidRPr="009F63B9" w:rsidRDefault="003730DF" w:rsidP="001F36DA">
      <w:pPr>
        <w:pStyle w:val="Heading2"/>
        <w:rPr>
          <w:lang w:val="en-GB"/>
        </w:rPr>
      </w:pPr>
      <w:r w:rsidRPr="009F63B9">
        <w:rPr>
          <w:lang w:val="en-GB"/>
        </w:rPr>
        <w:t>Cross</w:t>
      </w:r>
      <w:r w:rsidR="00187B04" w:rsidRPr="009F63B9">
        <w:rPr>
          <w:lang w:val="en-GB"/>
        </w:rPr>
        <w:t>-</w:t>
      </w:r>
      <w:r w:rsidRPr="009F63B9">
        <w:rPr>
          <w:lang w:val="en-GB"/>
        </w:rPr>
        <w:t>border platforms</w:t>
      </w:r>
      <w:bookmarkEnd w:id="64"/>
    </w:p>
    <w:p w14:paraId="4932B283" w14:textId="36A6AA3D" w:rsidR="00EE5D59" w:rsidRPr="009F63B9" w:rsidRDefault="00EE5D59" w:rsidP="00800ADC">
      <w:pPr>
        <w:pStyle w:val="Subtitle"/>
        <w:rPr>
          <w:lang w:val="en-GB"/>
        </w:rPr>
      </w:pPr>
      <w:r w:rsidRPr="009F63B9">
        <w:rPr>
          <w:lang w:val="en-GB"/>
        </w:rPr>
        <w:t>Pr</w:t>
      </w:r>
      <w:r w:rsidR="00646CDD" w:rsidRPr="009F63B9">
        <w:rPr>
          <w:lang w:val="en-GB"/>
        </w:rPr>
        <w:t>otoc</w:t>
      </w:r>
      <w:r w:rsidRPr="009F63B9">
        <w:rPr>
          <w:lang w:val="en-GB"/>
        </w:rPr>
        <w:t xml:space="preserve">ol on </w:t>
      </w:r>
      <w:r w:rsidR="000F0694" w:rsidRPr="009F63B9">
        <w:rPr>
          <w:lang w:val="en-GB"/>
        </w:rPr>
        <w:t>E</w:t>
      </w:r>
      <w:r w:rsidRPr="009F63B9">
        <w:rPr>
          <w:lang w:val="en-GB"/>
        </w:rPr>
        <w:t xml:space="preserve">lectronic </w:t>
      </w:r>
      <w:r w:rsidR="000F0694" w:rsidRPr="009F63B9">
        <w:rPr>
          <w:lang w:val="en-GB"/>
        </w:rPr>
        <w:t>D</w:t>
      </w:r>
      <w:r w:rsidRPr="009F63B9">
        <w:rPr>
          <w:lang w:val="en-GB"/>
        </w:rPr>
        <w:t xml:space="preserve">ata </w:t>
      </w:r>
      <w:r w:rsidR="000F0694" w:rsidRPr="009F63B9">
        <w:rPr>
          <w:lang w:val="en-GB"/>
        </w:rPr>
        <w:t>E</w:t>
      </w:r>
      <w:r w:rsidRPr="009F63B9">
        <w:rPr>
          <w:lang w:val="en-GB"/>
        </w:rPr>
        <w:t xml:space="preserve">xchange </w:t>
      </w:r>
      <w:r w:rsidR="000F0694" w:rsidRPr="009F63B9">
        <w:rPr>
          <w:lang w:val="en-GB"/>
        </w:rPr>
        <w:t>B</w:t>
      </w:r>
      <w:r w:rsidRPr="009F63B9">
        <w:rPr>
          <w:lang w:val="en-GB"/>
        </w:rPr>
        <w:t>etween Customs Administration of Montenegro, Republic of Serbia and Republic of Albania</w:t>
      </w:r>
    </w:p>
    <w:p w14:paraId="38F71BEA" w14:textId="0F07BB3C" w:rsidR="00EE5D59" w:rsidRPr="009F63B9" w:rsidRDefault="00EE5D59" w:rsidP="00EE5D59">
      <w:pPr>
        <w:rPr>
          <w:lang w:val="en-GB"/>
        </w:rPr>
      </w:pPr>
      <w:r w:rsidRPr="009F63B9">
        <w:rPr>
          <w:lang w:val="en-GB"/>
        </w:rPr>
        <w:t>The Protocol establishe</w:t>
      </w:r>
      <w:r w:rsidR="000F0694" w:rsidRPr="009F63B9">
        <w:rPr>
          <w:lang w:val="en-GB"/>
        </w:rPr>
        <w:t>d</w:t>
      </w:r>
      <w:r w:rsidRPr="009F63B9">
        <w:rPr>
          <w:lang w:val="en-GB"/>
        </w:rPr>
        <w:t xml:space="preserve"> a minimum set of data from customs declarations for electronic exchange between the contracting parties, individually for export, transit and empty road transport vehicles and has been operating successfully.</w:t>
      </w:r>
    </w:p>
    <w:p w14:paraId="1F59A24F" w14:textId="77777777" w:rsidR="003730DF" w:rsidRPr="009F63B9" w:rsidRDefault="003730DF" w:rsidP="005D0C3C">
      <w:pPr>
        <w:pStyle w:val="Heading2"/>
        <w:keepLines/>
        <w:rPr>
          <w:lang w:val="en-GB"/>
        </w:rPr>
      </w:pPr>
      <w:bookmarkStart w:id="65" w:name="_Toc1474998"/>
      <w:r w:rsidRPr="009F63B9">
        <w:rPr>
          <w:lang w:val="en-GB"/>
        </w:rPr>
        <w:lastRenderedPageBreak/>
        <w:t>Base registries</w:t>
      </w:r>
      <w:bookmarkEnd w:id="65"/>
    </w:p>
    <w:p w14:paraId="0750967D" w14:textId="29EFA827" w:rsidR="00263E70" w:rsidRPr="009F63B9" w:rsidRDefault="00D550D9" w:rsidP="005D0C3C">
      <w:pPr>
        <w:pStyle w:val="Subtitle"/>
        <w:keepNext/>
        <w:keepLines/>
        <w:rPr>
          <w:lang w:val="en-GB"/>
        </w:rPr>
      </w:pPr>
      <w:r w:rsidRPr="009F63B9">
        <w:rPr>
          <w:lang w:val="en-GB"/>
        </w:rPr>
        <w:t>METAREGISTRAR</w:t>
      </w:r>
    </w:p>
    <w:p w14:paraId="6A12A194" w14:textId="003FBB82" w:rsidR="00D550D9" w:rsidRPr="009F63B9" w:rsidRDefault="00321150" w:rsidP="005D0C3C">
      <w:pPr>
        <w:keepNext/>
        <w:keepLines/>
        <w:rPr>
          <w:lang w:val="en-GB"/>
        </w:rPr>
      </w:pPr>
      <w:r w:rsidRPr="009F63B9">
        <w:rPr>
          <w:lang w:val="en-GB"/>
        </w:rPr>
        <w:t>The Ministry of Public Administration established the Unified System for Electronic Data Exchange between registries with main register of registers (METAREGISTAR). The METAREGISTAR MPA keeps the information about all registries</w:t>
      </w:r>
      <w:r w:rsidR="00CE7A93" w:rsidRPr="009F63B9">
        <w:rPr>
          <w:lang w:val="en-GB"/>
        </w:rPr>
        <w:t xml:space="preserve"> and</w:t>
      </w:r>
      <w:r w:rsidRPr="009F63B9">
        <w:rPr>
          <w:lang w:val="en-GB"/>
        </w:rPr>
        <w:t xml:space="preserve"> manages the data</w:t>
      </w:r>
      <w:r w:rsidR="00800084" w:rsidRPr="009F63B9">
        <w:rPr>
          <w:lang w:val="en-GB"/>
        </w:rPr>
        <w:t xml:space="preserve"> that are in all</w:t>
      </w:r>
      <w:r w:rsidRPr="009F63B9">
        <w:rPr>
          <w:lang w:val="en-GB"/>
        </w:rPr>
        <w:t xml:space="preserve"> the registries</w:t>
      </w:r>
      <w:r w:rsidR="00800084" w:rsidRPr="009F63B9">
        <w:rPr>
          <w:lang w:val="en-GB"/>
        </w:rPr>
        <w:t>.</w:t>
      </w:r>
    </w:p>
    <w:p w14:paraId="3FCA2024" w14:textId="76FBB1CB" w:rsidR="005523ED" w:rsidRPr="009F63B9" w:rsidRDefault="00101F73" w:rsidP="00101F73">
      <w:pPr>
        <w:pStyle w:val="Subtitle"/>
        <w:rPr>
          <w:lang w:val="en-GB"/>
        </w:rPr>
      </w:pPr>
      <w:r w:rsidRPr="009F63B9">
        <w:rPr>
          <w:lang w:val="en-GB"/>
        </w:rPr>
        <w:t>JISERP</w:t>
      </w:r>
    </w:p>
    <w:p w14:paraId="1DD00085" w14:textId="00AC605D" w:rsidR="00101F73" w:rsidRPr="009F63B9" w:rsidRDefault="005300AF" w:rsidP="005523ED">
      <w:pPr>
        <w:pStyle w:val="BodyText"/>
        <w:rPr>
          <w:lang w:val="en-GB"/>
        </w:rPr>
      </w:pPr>
      <w:r w:rsidRPr="009F63B9">
        <w:rPr>
          <w:lang w:val="en-GB"/>
        </w:rPr>
        <w:t>Base registries are connected through the JISERP (unique information system for electronic data exchange) in order to exchange the data.</w:t>
      </w:r>
    </w:p>
    <w:p w14:paraId="483FD5ED" w14:textId="77777777" w:rsidR="003730DF" w:rsidRPr="009F63B9" w:rsidRDefault="000A7546" w:rsidP="005523ED">
      <w:pPr>
        <w:pStyle w:val="Heading1"/>
        <w:rPr>
          <w:lang w:val="en-GB"/>
        </w:rPr>
      </w:pPr>
      <w:r w:rsidRPr="009F63B9">
        <w:rPr>
          <w:lang w:val="en-GB"/>
        </w:rPr>
        <w:br w:type="page"/>
      </w:r>
      <w:bookmarkStart w:id="66" w:name="_Toc1474999"/>
      <w:r w:rsidR="003730DF" w:rsidRPr="009F63B9">
        <w:rPr>
          <w:lang w:val="en-GB"/>
        </w:rPr>
        <w:lastRenderedPageBreak/>
        <w:t>Digital Government Services for Citizens</w:t>
      </w:r>
      <w:bookmarkEnd w:id="66"/>
      <w:r w:rsidR="003730DF" w:rsidRPr="009F63B9">
        <w:rPr>
          <w:lang w:val="en-GB"/>
        </w:rPr>
        <w:t xml:space="preserve"> </w:t>
      </w:r>
    </w:p>
    <w:p w14:paraId="1FE19C1E" w14:textId="77777777" w:rsidR="004E7B6E" w:rsidRPr="004E7B6E" w:rsidRDefault="004E7B6E" w:rsidP="004E7B6E">
      <w:pPr>
        <w:rPr>
          <w:lang w:val="en-US"/>
        </w:rPr>
      </w:pPr>
      <w:bookmarkStart w:id="67" w:name="_Toc1475000"/>
      <w:r w:rsidRPr="004E7B6E">
        <w:rPr>
          <w:lang w:val="en-US"/>
        </w:rPr>
        <w:t xml:space="preserve">The information in this section presents an overview of the basic public services provided to the citizens. These were identified taking inspiration from </w:t>
      </w:r>
      <w:hyperlink r:id="rId98" w:history="1">
        <w:r w:rsidRPr="004E7B6E">
          <w:rPr>
            <w:rStyle w:val="Hyperlink"/>
            <w:lang w:val="en-US"/>
          </w:rPr>
          <w:t>Your Europe</w:t>
        </w:r>
      </w:hyperlink>
      <w:r w:rsidRPr="004E7B6E">
        <w:rPr>
          <w:lang w:val="en-US"/>
        </w:rPr>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2D2EDE60" w14:textId="77777777" w:rsidR="004E7B6E" w:rsidRPr="004E7B6E" w:rsidRDefault="004E7B6E" w:rsidP="004E7B6E">
      <w:pPr>
        <w:rPr>
          <w:lang w:val="en-US"/>
        </w:rPr>
      </w:pPr>
      <w:r w:rsidRPr="004E7B6E">
        <w:rPr>
          <w:lang w:val="en-US"/>
        </w:rPr>
        <w:t xml:space="preserve">The groups of services for citizens are as follows: </w:t>
      </w:r>
    </w:p>
    <w:p w14:paraId="7A15DA8B" w14:textId="77777777" w:rsidR="004E7B6E" w:rsidRPr="00B64B71" w:rsidRDefault="004E7B6E" w:rsidP="004E7B6E">
      <w:pPr>
        <w:pStyle w:val="BulletPoints"/>
        <w:numPr>
          <w:ilvl w:val="0"/>
          <w:numId w:val="29"/>
        </w:numPr>
      </w:pPr>
      <w:r w:rsidRPr="00B64B71">
        <w:t xml:space="preserve">Travel </w:t>
      </w:r>
    </w:p>
    <w:p w14:paraId="336E0640" w14:textId="77777777" w:rsidR="004E7B6E" w:rsidRPr="00B64B71" w:rsidRDefault="004E7B6E" w:rsidP="004E7B6E">
      <w:pPr>
        <w:pStyle w:val="BulletPoints"/>
        <w:numPr>
          <w:ilvl w:val="0"/>
          <w:numId w:val="29"/>
        </w:numPr>
      </w:pPr>
      <w:r w:rsidRPr="00B64B71">
        <w:t xml:space="preserve">Work and retirement </w:t>
      </w:r>
    </w:p>
    <w:p w14:paraId="1EF2938D" w14:textId="77777777" w:rsidR="004E7B6E" w:rsidRPr="00B64B71" w:rsidRDefault="004E7B6E" w:rsidP="004E7B6E">
      <w:pPr>
        <w:pStyle w:val="BulletPoints"/>
        <w:numPr>
          <w:ilvl w:val="0"/>
          <w:numId w:val="29"/>
        </w:numPr>
      </w:pPr>
      <w:r w:rsidRPr="00B64B71">
        <w:t xml:space="preserve">Vehicles </w:t>
      </w:r>
    </w:p>
    <w:p w14:paraId="5B135AF1" w14:textId="77777777" w:rsidR="004E7B6E" w:rsidRPr="00B64B71" w:rsidRDefault="004E7B6E" w:rsidP="004E7B6E">
      <w:pPr>
        <w:pStyle w:val="BulletPoints"/>
        <w:numPr>
          <w:ilvl w:val="0"/>
          <w:numId w:val="29"/>
        </w:numPr>
      </w:pPr>
      <w:r w:rsidRPr="00B64B71">
        <w:t xml:space="preserve">Residence formalities </w:t>
      </w:r>
    </w:p>
    <w:p w14:paraId="1094BDC6" w14:textId="77777777" w:rsidR="004E7B6E" w:rsidRPr="00B64B71" w:rsidRDefault="004E7B6E" w:rsidP="004E7B6E">
      <w:pPr>
        <w:pStyle w:val="BulletPoints"/>
        <w:numPr>
          <w:ilvl w:val="0"/>
          <w:numId w:val="29"/>
        </w:numPr>
      </w:pPr>
      <w:r w:rsidRPr="00B64B71">
        <w:t xml:space="preserve">Education and youth </w:t>
      </w:r>
    </w:p>
    <w:p w14:paraId="35410FD3" w14:textId="77777777" w:rsidR="004E7B6E" w:rsidRPr="00B64B71" w:rsidRDefault="004E7B6E" w:rsidP="004E7B6E">
      <w:pPr>
        <w:pStyle w:val="BulletPoints"/>
        <w:numPr>
          <w:ilvl w:val="0"/>
          <w:numId w:val="29"/>
        </w:numPr>
      </w:pPr>
      <w:r w:rsidRPr="00B64B71">
        <w:t xml:space="preserve">Health </w:t>
      </w:r>
    </w:p>
    <w:p w14:paraId="1C08E2A7" w14:textId="77777777" w:rsidR="004E7B6E" w:rsidRPr="00B64B71" w:rsidRDefault="004E7B6E" w:rsidP="004E7B6E">
      <w:pPr>
        <w:pStyle w:val="BulletPoints"/>
        <w:numPr>
          <w:ilvl w:val="0"/>
          <w:numId w:val="29"/>
        </w:numPr>
      </w:pPr>
      <w:r w:rsidRPr="00B64B71">
        <w:t xml:space="preserve">Family  </w:t>
      </w:r>
    </w:p>
    <w:p w14:paraId="1BEBE1B5" w14:textId="77777777" w:rsidR="004E7B6E" w:rsidRPr="00B64B71" w:rsidRDefault="004E7B6E" w:rsidP="004E7B6E">
      <w:pPr>
        <w:pStyle w:val="BulletPoints"/>
        <w:numPr>
          <w:ilvl w:val="0"/>
          <w:numId w:val="29"/>
        </w:numPr>
      </w:pPr>
      <w:r w:rsidRPr="00B64B71">
        <w:t xml:space="preserve">Consumers </w:t>
      </w:r>
    </w:p>
    <w:p w14:paraId="6EAADF08" w14:textId="77777777" w:rsidR="00A86633" w:rsidRPr="009F63B9" w:rsidRDefault="00A86633" w:rsidP="00A86633">
      <w:pPr>
        <w:pStyle w:val="Heading2"/>
        <w:rPr>
          <w:lang w:val="en-GB"/>
        </w:rPr>
      </w:pPr>
      <w:r w:rsidRPr="009F63B9">
        <w:rPr>
          <w:lang w:val="en-GB"/>
        </w:rPr>
        <w:t>Travel</w:t>
      </w:r>
      <w:bookmarkEnd w:id="67"/>
      <w:r w:rsidRPr="009F63B9">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14"/>
        <w:gridCol w:w="7183"/>
      </w:tblGrid>
      <w:tr w:rsidR="00A86633" w:rsidRPr="00194B39" w14:paraId="748F5966" w14:textId="77777777" w:rsidTr="006B3DFB">
        <w:trPr>
          <w:trHeight w:val="94"/>
        </w:trPr>
        <w:tc>
          <w:tcPr>
            <w:tcW w:w="5000" w:type="pct"/>
            <w:gridSpan w:val="2"/>
            <w:shd w:val="clear" w:color="auto" w:fill="EFFBFF"/>
          </w:tcPr>
          <w:p w14:paraId="2C3B288C" w14:textId="72402F38" w:rsidR="00A86633" w:rsidRPr="009F63B9" w:rsidRDefault="00A86633" w:rsidP="008D79DB">
            <w:pPr>
              <w:pStyle w:val="Subtitle"/>
              <w:rPr>
                <w:lang w:val="en-GB"/>
              </w:rPr>
            </w:pPr>
            <w:r w:rsidRPr="009F63B9">
              <w:rPr>
                <w:lang w:val="en-GB"/>
              </w:rPr>
              <w:t>Document</w:t>
            </w:r>
            <w:r w:rsidR="008079A8" w:rsidRPr="009F63B9">
              <w:rPr>
                <w:lang w:val="en-GB"/>
              </w:rPr>
              <w:t>s</w:t>
            </w:r>
            <w:r w:rsidRPr="009F63B9">
              <w:rPr>
                <w:lang w:val="en-GB"/>
              </w:rPr>
              <w:t xml:space="preserve"> you need for travel in Europe</w:t>
            </w:r>
          </w:p>
        </w:tc>
      </w:tr>
      <w:tr w:rsidR="00A86633" w:rsidRPr="009F63B9" w14:paraId="66474960" w14:textId="77777777" w:rsidTr="009F065A">
        <w:trPr>
          <w:trHeight w:val="198"/>
        </w:trPr>
        <w:tc>
          <w:tcPr>
            <w:tcW w:w="963" w:type="pct"/>
          </w:tcPr>
          <w:p w14:paraId="25484DA8" w14:textId="68FDA5B3" w:rsidR="007A061C" w:rsidRPr="009F63B9" w:rsidRDefault="007A061C" w:rsidP="00C92D38">
            <w:pPr>
              <w:spacing w:line="276" w:lineRule="auto"/>
              <w:rPr>
                <w:b/>
                <w:lang w:val="en-GB"/>
              </w:rPr>
            </w:pPr>
            <w:r w:rsidRPr="009F63B9">
              <w:rPr>
                <w:b/>
                <w:lang w:val="en-GB"/>
              </w:rPr>
              <w:t>Passport</w:t>
            </w:r>
          </w:p>
          <w:p w14:paraId="61D7EC9D" w14:textId="77777777" w:rsidR="007A061C" w:rsidRPr="009F63B9" w:rsidRDefault="007A061C" w:rsidP="00C92D38">
            <w:pPr>
              <w:spacing w:line="276" w:lineRule="auto"/>
              <w:rPr>
                <w:b/>
                <w:lang w:val="en-GB"/>
              </w:rPr>
            </w:pPr>
            <w:r w:rsidRPr="009F63B9">
              <w:rPr>
                <w:lang w:val="en-GB"/>
              </w:rPr>
              <w:t>Responsibility:</w:t>
            </w:r>
          </w:p>
        </w:tc>
        <w:tc>
          <w:tcPr>
            <w:tcW w:w="4037" w:type="pct"/>
            <w:shd w:val="clear" w:color="auto" w:fill="auto"/>
          </w:tcPr>
          <w:p w14:paraId="0D0FA9B2" w14:textId="77777777" w:rsidR="004E7B6E" w:rsidRDefault="004E7B6E" w:rsidP="00C92D38">
            <w:pPr>
              <w:spacing w:line="276" w:lineRule="auto"/>
              <w:rPr>
                <w:lang w:val="en-GB"/>
              </w:rPr>
            </w:pPr>
          </w:p>
          <w:p w14:paraId="3A659664" w14:textId="0AF8FD07" w:rsidR="00A86633" w:rsidRPr="009F63B9" w:rsidRDefault="007A061C" w:rsidP="00C92D38">
            <w:pPr>
              <w:spacing w:line="276" w:lineRule="auto"/>
              <w:rPr>
                <w:b/>
                <w:lang w:val="en-GB"/>
              </w:rPr>
            </w:pPr>
            <w:r w:rsidRPr="009F63B9">
              <w:rPr>
                <w:lang w:val="en-GB"/>
              </w:rPr>
              <w:t>Ministry of Interior</w:t>
            </w:r>
          </w:p>
        </w:tc>
      </w:tr>
      <w:tr w:rsidR="007A061C" w:rsidRPr="009F63B9" w14:paraId="682FFE98" w14:textId="77777777" w:rsidTr="009F065A">
        <w:trPr>
          <w:trHeight w:val="37"/>
        </w:trPr>
        <w:tc>
          <w:tcPr>
            <w:tcW w:w="963" w:type="pct"/>
            <w:shd w:val="clear" w:color="auto" w:fill="auto"/>
          </w:tcPr>
          <w:p w14:paraId="4F20A4F4" w14:textId="77777777" w:rsidR="007A061C" w:rsidRPr="009F63B9" w:rsidRDefault="007A061C" w:rsidP="00E33526">
            <w:pPr>
              <w:rPr>
                <w:lang w:val="en-GB"/>
              </w:rPr>
            </w:pPr>
            <w:r w:rsidRPr="009F63B9">
              <w:rPr>
                <w:lang w:val="en-GB"/>
              </w:rPr>
              <w:t xml:space="preserve">Website: </w:t>
            </w:r>
          </w:p>
        </w:tc>
        <w:tc>
          <w:tcPr>
            <w:tcW w:w="4037" w:type="pct"/>
            <w:shd w:val="clear" w:color="auto" w:fill="auto"/>
          </w:tcPr>
          <w:p w14:paraId="0904A45A" w14:textId="50749FDB" w:rsidR="007A061C" w:rsidRPr="009F63B9" w:rsidRDefault="00512D59" w:rsidP="00E33526">
            <w:pPr>
              <w:rPr>
                <w:rStyle w:val="Hyperlink"/>
                <w:lang w:val="en-GB"/>
              </w:rPr>
            </w:pPr>
            <w:hyperlink r:id="rId99" w:history="1">
              <w:r w:rsidR="007A061C" w:rsidRPr="009F63B9">
                <w:rPr>
                  <w:rStyle w:val="Hyperlink"/>
                  <w:lang w:val="en-GB"/>
                </w:rPr>
                <w:t>http://www.mup.gov.me/en/ministry?alphabet=lat</w:t>
              </w:r>
            </w:hyperlink>
            <w:r w:rsidR="00EC7993" w:rsidRPr="009F63B9">
              <w:rPr>
                <w:lang w:val="en-GB"/>
              </w:rPr>
              <w:t>;</w:t>
            </w:r>
          </w:p>
          <w:p w14:paraId="326502FA" w14:textId="1221BD95" w:rsidR="007B71B9" w:rsidRPr="009F63B9" w:rsidRDefault="00512D59" w:rsidP="00E33526">
            <w:pPr>
              <w:rPr>
                <w:lang w:val="en-GB"/>
              </w:rPr>
            </w:pPr>
            <w:hyperlink r:id="rId100" w:history="1">
              <w:r w:rsidR="007B71B9" w:rsidRPr="009F63B9">
                <w:rPr>
                  <w:rStyle w:val="Hyperlink"/>
                  <w:lang w:val="en-GB"/>
                </w:rPr>
                <w:t>http://pasosi.me/</w:t>
              </w:r>
            </w:hyperlink>
          </w:p>
        </w:tc>
      </w:tr>
      <w:tr w:rsidR="00A86633" w:rsidRPr="00194B39" w14:paraId="17D75B3F" w14:textId="77777777" w:rsidTr="009F065A">
        <w:trPr>
          <w:trHeight w:val="198"/>
        </w:trPr>
        <w:tc>
          <w:tcPr>
            <w:tcW w:w="963" w:type="pct"/>
            <w:shd w:val="clear" w:color="auto" w:fill="auto"/>
          </w:tcPr>
          <w:p w14:paraId="57D6D9EA" w14:textId="0ED43D6B" w:rsidR="00A86633" w:rsidRPr="009F63B9" w:rsidRDefault="007A061C" w:rsidP="00A86633">
            <w:pPr>
              <w:rPr>
                <w:lang w:val="en-GB"/>
              </w:rPr>
            </w:pPr>
            <w:r w:rsidRPr="009F63B9">
              <w:rPr>
                <w:lang w:val="en-GB"/>
              </w:rPr>
              <w:t xml:space="preserve">Description: </w:t>
            </w:r>
          </w:p>
        </w:tc>
        <w:tc>
          <w:tcPr>
            <w:tcW w:w="4037" w:type="pct"/>
            <w:shd w:val="clear" w:color="auto" w:fill="auto"/>
          </w:tcPr>
          <w:p w14:paraId="6872D161" w14:textId="7EB11D15" w:rsidR="00A86633" w:rsidRPr="009F63B9" w:rsidRDefault="007A061C" w:rsidP="00A86633">
            <w:pPr>
              <w:rPr>
                <w:lang w:val="en-GB"/>
              </w:rPr>
            </w:pPr>
            <w:r w:rsidRPr="009F63B9">
              <w:rPr>
                <w:lang w:val="en-GB"/>
              </w:rPr>
              <w:t>Passports to Montenegrin citizens are issued by the Ministry of Internal Affairs. The Ministry of Interior website provides information and offers the possibility to check the status of issuing</w:t>
            </w:r>
            <w:r w:rsidR="007B71B9" w:rsidRPr="009F63B9">
              <w:rPr>
                <w:lang w:val="en-GB"/>
              </w:rPr>
              <w:t xml:space="preserve"> online.</w:t>
            </w:r>
            <w:r w:rsidRPr="009F63B9">
              <w:rPr>
                <w:lang w:val="en-GB"/>
              </w:rPr>
              <w:t xml:space="preserve">  </w:t>
            </w:r>
          </w:p>
        </w:tc>
      </w:tr>
    </w:tbl>
    <w:p w14:paraId="63EE71BA" w14:textId="77777777" w:rsidR="00A86633" w:rsidRPr="009F63B9" w:rsidRDefault="00A86633" w:rsidP="00A86633">
      <w:pPr>
        <w:pStyle w:val="Heading2"/>
        <w:rPr>
          <w:lang w:val="en-GB"/>
        </w:rPr>
      </w:pPr>
      <w:bookmarkStart w:id="68" w:name="_Toc1475001"/>
      <w:r w:rsidRPr="009F63B9">
        <w:rPr>
          <w:lang w:val="en-GB"/>
        </w:rPr>
        <w:t>Work and retirement</w:t>
      </w:r>
      <w:bookmarkEnd w:id="68"/>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194B39" w14:paraId="570C4D42" w14:textId="77777777" w:rsidTr="009A14A7">
        <w:trPr>
          <w:trHeight w:val="94"/>
        </w:trPr>
        <w:tc>
          <w:tcPr>
            <w:tcW w:w="5000" w:type="pct"/>
            <w:gridSpan w:val="2"/>
            <w:shd w:val="clear" w:color="auto" w:fill="EFFBFF"/>
          </w:tcPr>
          <w:p w14:paraId="4D8DE162" w14:textId="77777777" w:rsidR="00A86633" w:rsidRPr="009F63B9" w:rsidRDefault="00A86633" w:rsidP="006B3DFB">
            <w:pPr>
              <w:pStyle w:val="Subtitle"/>
              <w:rPr>
                <w:lang w:val="en-GB"/>
              </w:rPr>
            </w:pPr>
            <w:r w:rsidRPr="009F63B9">
              <w:rPr>
                <w:lang w:val="en-GB"/>
              </w:rPr>
              <w:t>Working abroad, finding a job abroad, retiring abroad</w:t>
            </w:r>
          </w:p>
        </w:tc>
      </w:tr>
      <w:tr w:rsidR="00A86633" w:rsidRPr="00194B39" w14:paraId="34CFECA6" w14:textId="77777777" w:rsidTr="00A86633">
        <w:trPr>
          <w:trHeight w:val="198"/>
        </w:trPr>
        <w:tc>
          <w:tcPr>
            <w:tcW w:w="5000" w:type="pct"/>
            <w:gridSpan w:val="2"/>
            <w:shd w:val="clear" w:color="auto" w:fill="auto"/>
          </w:tcPr>
          <w:p w14:paraId="0DFCC2F5" w14:textId="6CBAB11B" w:rsidR="00A86633" w:rsidRPr="009F63B9" w:rsidRDefault="007A061C" w:rsidP="00A86633">
            <w:pPr>
              <w:rPr>
                <w:b/>
                <w:lang w:val="en-GB"/>
              </w:rPr>
            </w:pPr>
            <w:r w:rsidRPr="009F63B9">
              <w:rPr>
                <w:b/>
                <w:lang w:val="en-GB"/>
              </w:rPr>
              <w:t>Job search services by labour offices</w:t>
            </w:r>
          </w:p>
        </w:tc>
      </w:tr>
      <w:tr w:rsidR="00A86633" w:rsidRPr="00194B39" w14:paraId="459BF01B" w14:textId="77777777" w:rsidTr="00A86633">
        <w:trPr>
          <w:trHeight w:val="198"/>
        </w:trPr>
        <w:tc>
          <w:tcPr>
            <w:tcW w:w="956" w:type="pct"/>
            <w:shd w:val="clear" w:color="auto" w:fill="auto"/>
          </w:tcPr>
          <w:p w14:paraId="27B66643" w14:textId="77777777" w:rsidR="00A86633" w:rsidRPr="009F63B9" w:rsidRDefault="00A86633" w:rsidP="00A86633">
            <w:pPr>
              <w:rPr>
                <w:lang w:val="en-GB"/>
              </w:rPr>
            </w:pPr>
            <w:r w:rsidRPr="009F63B9">
              <w:rPr>
                <w:lang w:val="en-GB"/>
              </w:rPr>
              <w:t>Responsibility:</w:t>
            </w:r>
          </w:p>
        </w:tc>
        <w:tc>
          <w:tcPr>
            <w:tcW w:w="4044" w:type="pct"/>
            <w:shd w:val="clear" w:color="auto" w:fill="auto"/>
          </w:tcPr>
          <w:p w14:paraId="1B7DD688" w14:textId="15F80EFE" w:rsidR="00A86633" w:rsidRPr="009F63B9" w:rsidRDefault="007A061C" w:rsidP="00A86633">
            <w:pPr>
              <w:rPr>
                <w:lang w:val="en-GB"/>
              </w:rPr>
            </w:pPr>
            <w:r w:rsidRPr="009F63B9">
              <w:rPr>
                <w:lang w:val="en-GB"/>
              </w:rPr>
              <w:t xml:space="preserve">Employment office, </w:t>
            </w:r>
            <w:hyperlink r:id="rId101" w:history="1">
              <w:r w:rsidRPr="009F63B9">
                <w:rPr>
                  <w:lang w:val="en-GB"/>
                </w:rPr>
                <w:t>Human Resources Management Authority</w:t>
              </w:r>
            </w:hyperlink>
          </w:p>
        </w:tc>
      </w:tr>
      <w:tr w:rsidR="00A86633" w:rsidRPr="00194B39" w14:paraId="5D811917" w14:textId="77777777" w:rsidTr="00A86633">
        <w:trPr>
          <w:trHeight w:val="37"/>
        </w:trPr>
        <w:tc>
          <w:tcPr>
            <w:tcW w:w="956" w:type="pct"/>
            <w:shd w:val="clear" w:color="auto" w:fill="auto"/>
          </w:tcPr>
          <w:p w14:paraId="0A570757" w14:textId="77777777" w:rsidR="00A86633" w:rsidRPr="009F63B9" w:rsidRDefault="00A86633" w:rsidP="00A86633">
            <w:pPr>
              <w:rPr>
                <w:lang w:val="en-GB"/>
              </w:rPr>
            </w:pPr>
            <w:r w:rsidRPr="009F63B9">
              <w:rPr>
                <w:lang w:val="en-GB"/>
              </w:rPr>
              <w:t xml:space="preserve">Website: </w:t>
            </w:r>
          </w:p>
        </w:tc>
        <w:tc>
          <w:tcPr>
            <w:tcW w:w="4044" w:type="pct"/>
            <w:shd w:val="clear" w:color="auto" w:fill="auto"/>
          </w:tcPr>
          <w:p w14:paraId="47C14BAD" w14:textId="28428E24" w:rsidR="00A86633" w:rsidRPr="009F63B9" w:rsidRDefault="00512D59" w:rsidP="00A86633">
            <w:pPr>
              <w:rPr>
                <w:lang w:val="en-GB"/>
              </w:rPr>
            </w:pPr>
            <w:hyperlink r:id="rId102" w:history="1">
              <w:r w:rsidR="007A061C" w:rsidRPr="009F63B9">
                <w:rPr>
                  <w:rStyle w:val="Hyperlink"/>
                  <w:lang w:val="en-GB"/>
                </w:rPr>
                <w:t>http://www.zzzcg.me/</w:t>
              </w:r>
            </w:hyperlink>
            <w:r w:rsidR="00EC7993" w:rsidRPr="009F63B9">
              <w:rPr>
                <w:lang w:val="en-GB"/>
              </w:rPr>
              <w:t>;</w:t>
            </w:r>
            <w:r w:rsidR="007A061C" w:rsidRPr="009F63B9">
              <w:rPr>
                <w:lang w:val="en-GB"/>
              </w:rPr>
              <w:t xml:space="preserve"> </w:t>
            </w:r>
            <w:hyperlink r:id="rId103" w:history="1">
              <w:r w:rsidR="007A061C" w:rsidRPr="009F63B9">
                <w:rPr>
                  <w:rStyle w:val="Hyperlink"/>
                  <w:lang w:val="en-GB"/>
                </w:rPr>
                <w:t>http://www.uzk.gov.me/direktor</w:t>
              </w:r>
            </w:hyperlink>
          </w:p>
        </w:tc>
      </w:tr>
      <w:tr w:rsidR="00A86633" w:rsidRPr="009F63B9" w14:paraId="3C68FC8E" w14:textId="77777777" w:rsidTr="00A86633">
        <w:trPr>
          <w:trHeight w:val="311"/>
        </w:trPr>
        <w:tc>
          <w:tcPr>
            <w:tcW w:w="956" w:type="pct"/>
            <w:shd w:val="clear" w:color="auto" w:fill="auto"/>
          </w:tcPr>
          <w:p w14:paraId="3CAC811D" w14:textId="77777777" w:rsidR="00A86633" w:rsidRPr="009F63B9" w:rsidRDefault="00A86633" w:rsidP="00A86633">
            <w:pPr>
              <w:rPr>
                <w:lang w:val="en-GB"/>
              </w:rPr>
            </w:pPr>
            <w:r w:rsidRPr="009F63B9">
              <w:rPr>
                <w:lang w:val="en-GB"/>
              </w:rPr>
              <w:t xml:space="preserve">Description: </w:t>
            </w:r>
          </w:p>
        </w:tc>
        <w:tc>
          <w:tcPr>
            <w:tcW w:w="4044" w:type="pct"/>
            <w:shd w:val="clear" w:color="auto" w:fill="auto"/>
          </w:tcPr>
          <w:p w14:paraId="40E215BE" w14:textId="268789D0" w:rsidR="00A86633" w:rsidRPr="009F63B9" w:rsidRDefault="007A061C" w:rsidP="00A86633">
            <w:pPr>
              <w:rPr>
                <w:lang w:val="en-GB"/>
              </w:rPr>
            </w:pPr>
            <w:r w:rsidRPr="009F63B9">
              <w:rPr>
                <w:lang w:val="en-GB"/>
              </w:rPr>
              <w:t>To facilitate the search</w:t>
            </w:r>
            <w:r w:rsidR="000F0694" w:rsidRPr="009F63B9">
              <w:rPr>
                <w:lang w:val="en-GB"/>
              </w:rPr>
              <w:t>es</w:t>
            </w:r>
            <w:r w:rsidR="00EC7993" w:rsidRPr="009F63B9">
              <w:rPr>
                <w:lang w:val="en-GB"/>
              </w:rPr>
              <w:t>, the</w:t>
            </w:r>
            <w:r w:rsidRPr="009F63B9">
              <w:rPr>
                <w:lang w:val="en-GB"/>
              </w:rPr>
              <w:t xml:space="preserve"> Employment </w:t>
            </w:r>
            <w:r w:rsidR="000F0694" w:rsidRPr="009F63B9">
              <w:rPr>
                <w:lang w:val="en-GB"/>
              </w:rPr>
              <w:t>O</w:t>
            </w:r>
            <w:r w:rsidRPr="009F63B9">
              <w:rPr>
                <w:lang w:val="en-GB"/>
              </w:rPr>
              <w:t xml:space="preserve">ffice </w:t>
            </w:r>
            <w:r w:rsidR="000F0694" w:rsidRPr="009F63B9">
              <w:rPr>
                <w:lang w:val="en-GB"/>
              </w:rPr>
              <w:t>and</w:t>
            </w:r>
            <w:r w:rsidR="005D0C3C" w:rsidRPr="009F63B9">
              <w:rPr>
                <w:lang w:val="en-GB"/>
              </w:rPr>
              <w:t xml:space="preserve"> </w:t>
            </w:r>
            <w:r w:rsidR="000F0694" w:rsidRPr="009F63B9">
              <w:rPr>
                <w:lang w:val="en-GB"/>
              </w:rPr>
              <w:t>H</w:t>
            </w:r>
            <w:r w:rsidRPr="009F63B9">
              <w:rPr>
                <w:lang w:val="en-GB"/>
              </w:rPr>
              <w:t xml:space="preserve">uman Resources Management Authority </w:t>
            </w:r>
            <w:r w:rsidR="000F0694" w:rsidRPr="009F63B9">
              <w:rPr>
                <w:lang w:val="en-GB"/>
              </w:rPr>
              <w:t xml:space="preserve">list job vacancies on their </w:t>
            </w:r>
            <w:r w:rsidR="005D0C3C" w:rsidRPr="009F63B9">
              <w:rPr>
                <w:lang w:val="en-GB"/>
              </w:rPr>
              <w:t>w</w:t>
            </w:r>
            <w:r w:rsidR="000F0694" w:rsidRPr="009F63B9">
              <w:rPr>
                <w:lang w:val="en-GB"/>
              </w:rPr>
              <w:t xml:space="preserve">ebsites. Users can access </w:t>
            </w:r>
            <w:r w:rsidRPr="009F63B9">
              <w:rPr>
                <w:lang w:val="en-GB"/>
              </w:rPr>
              <w:t>information on available jobs, employers' names, descriptions, dates and expiration of applications, statistics</w:t>
            </w:r>
            <w:r w:rsidR="000F0694" w:rsidRPr="009F63B9">
              <w:rPr>
                <w:lang w:val="en-GB"/>
              </w:rPr>
              <w:t>,</w:t>
            </w:r>
            <w:r w:rsidRPr="009F63B9">
              <w:rPr>
                <w:lang w:val="en-GB"/>
              </w:rPr>
              <w:t xml:space="preserve"> etc.</w:t>
            </w:r>
          </w:p>
        </w:tc>
      </w:tr>
      <w:tr w:rsidR="00A86633" w:rsidRPr="009F63B9" w14:paraId="092855C1" w14:textId="77777777" w:rsidTr="009A14A7">
        <w:trPr>
          <w:trHeight w:val="94"/>
        </w:trPr>
        <w:tc>
          <w:tcPr>
            <w:tcW w:w="5000" w:type="pct"/>
            <w:gridSpan w:val="2"/>
            <w:shd w:val="clear" w:color="auto" w:fill="EFFBFF"/>
          </w:tcPr>
          <w:p w14:paraId="4F22E7ED" w14:textId="77777777" w:rsidR="00A86633" w:rsidRPr="009F63B9" w:rsidRDefault="00A86633" w:rsidP="006B3DFB">
            <w:pPr>
              <w:pStyle w:val="Subtitle"/>
              <w:rPr>
                <w:lang w:val="en-GB"/>
              </w:rPr>
            </w:pPr>
            <w:bookmarkStart w:id="69" w:name="_Hlk7018085"/>
            <w:r w:rsidRPr="009F63B9">
              <w:rPr>
                <w:lang w:val="en-GB"/>
              </w:rPr>
              <w:t>Professional qualifications</w:t>
            </w:r>
          </w:p>
        </w:tc>
      </w:tr>
      <w:tr w:rsidR="00A86633" w:rsidRPr="009F63B9" w14:paraId="0867BC9E" w14:textId="77777777" w:rsidTr="00A86633">
        <w:trPr>
          <w:trHeight w:val="198"/>
        </w:trPr>
        <w:tc>
          <w:tcPr>
            <w:tcW w:w="5000" w:type="pct"/>
            <w:gridSpan w:val="2"/>
            <w:shd w:val="clear" w:color="auto" w:fill="auto"/>
          </w:tcPr>
          <w:p w14:paraId="6B6E7ABE" w14:textId="35B0EECF" w:rsidR="00A86633" w:rsidRPr="009F63B9" w:rsidRDefault="007A061C" w:rsidP="00A86633">
            <w:pPr>
              <w:rPr>
                <w:lang w:val="en-GB"/>
              </w:rPr>
            </w:pPr>
            <w:r w:rsidRPr="009F63B9">
              <w:rPr>
                <w:b/>
                <w:lang w:val="en-GB"/>
              </w:rPr>
              <w:t>List of regulated professions</w:t>
            </w:r>
          </w:p>
        </w:tc>
      </w:tr>
      <w:tr w:rsidR="00A86633" w:rsidRPr="00194B39" w14:paraId="4CA66C31" w14:textId="77777777" w:rsidTr="00A86633">
        <w:trPr>
          <w:trHeight w:val="198"/>
        </w:trPr>
        <w:tc>
          <w:tcPr>
            <w:tcW w:w="956" w:type="pct"/>
            <w:shd w:val="clear" w:color="auto" w:fill="auto"/>
          </w:tcPr>
          <w:p w14:paraId="0EBBBAF7" w14:textId="77777777" w:rsidR="00A86633" w:rsidRPr="009F63B9" w:rsidRDefault="00A86633" w:rsidP="00A86633">
            <w:pPr>
              <w:rPr>
                <w:lang w:val="en-GB"/>
              </w:rPr>
            </w:pPr>
            <w:r w:rsidRPr="009F63B9">
              <w:rPr>
                <w:lang w:val="en-GB"/>
              </w:rPr>
              <w:t>Responsibility:</w:t>
            </w:r>
          </w:p>
        </w:tc>
        <w:tc>
          <w:tcPr>
            <w:tcW w:w="4044" w:type="pct"/>
            <w:shd w:val="clear" w:color="auto" w:fill="auto"/>
          </w:tcPr>
          <w:p w14:paraId="530046BC" w14:textId="2CEDD553" w:rsidR="00A86633" w:rsidRPr="009F63B9" w:rsidRDefault="007A061C" w:rsidP="00A86633">
            <w:pPr>
              <w:rPr>
                <w:lang w:val="en-GB"/>
              </w:rPr>
            </w:pPr>
            <w:r w:rsidRPr="009F63B9">
              <w:rPr>
                <w:lang w:val="en-GB"/>
              </w:rPr>
              <w:t xml:space="preserve">The </w:t>
            </w:r>
            <w:r w:rsidR="00020601" w:rsidRPr="009F63B9">
              <w:rPr>
                <w:lang w:val="en-GB"/>
              </w:rPr>
              <w:t xml:space="preserve">Ministry of </w:t>
            </w:r>
            <w:r w:rsidRPr="009F63B9">
              <w:rPr>
                <w:lang w:val="en-GB"/>
              </w:rPr>
              <w:t>Labo</w:t>
            </w:r>
            <w:r w:rsidR="004E7B6E">
              <w:rPr>
                <w:lang w:val="en-GB"/>
              </w:rPr>
              <w:t>u</w:t>
            </w:r>
            <w:r w:rsidRPr="009F63B9">
              <w:rPr>
                <w:lang w:val="en-GB"/>
              </w:rPr>
              <w:t>r and Social Welfare</w:t>
            </w:r>
          </w:p>
        </w:tc>
      </w:tr>
      <w:tr w:rsidR="00A86633" w:rsidRPr="00194B39" w14:paraId="5F68A2CA" w14:textId="77777777" w:rsidTr="00A86633">
        <w:trPr>
          <w:trHeight w:val="37"/>
        </w:trPr>
        <w:tc>
          <w:tcPr>
            <w:tcW w:w="956" w:type="pct"/>
            <w:shd w:val="clear" w:color="auto" w:fill="auto"/>
          </w:tcPr>
          <w:p w14:paraId="27918219" w14:textId="77777777" w:rsidR="00A86633" w:rsidRPr="009F63B9" w:rsidRDefault="00A86633" w:rsidP="00A86633">
            <w:pPr>
              <w:rPr>
                <w:lang w:val="en-GB"/>
              </w:rPr>
            </w:pPr>
            <w:r w:rsidRPr="009F63B9">
              <w:rPr>
                <w:lang w:val="en-GB"/>
              </w:rPr>
              <w:t xml:space="preserve">Website: </w:t>
            </w:r>
          </w:p>
        </w:tc>
        <w:tc>
          <w:tcPr>
            <w:tcW w:w="4044" w:type="pct"/>
            <w:shd w:val="clear" w:color="auto" w:fill="auto"/>
          </w:tcPr>
          <w:p w14:paraId="1438BAF2" w14:textId="6F3D79B6" w:rsidR="00A86633" w:rsidRPr="009F63B9" w:rsidRDefault="00512D59" w:rsidP="00A86633">
            <w:pPr>
              <w:rPr>
                <w:lang w:val="en-GB"/>
              </w:rPr>
            </w:pPr>
            <w:hyperlink r:id="rId104" w:history="1">
              <w:r w:rsidR="007A061C" w:rsidRPr="009F63B9">
                <w:rPr>
                  <w:rStyle w:val="Hyperlink"/>
                  <w:lang w:val="en-GB"/>
                </w:rPr>
                <w:t>http://www.mrs.gov.me/en/ministry</w:t>
              </w:r>
            </w:hyperlink>
          </w:p>
        </w:tc>
      </w:tr>
      <w:tr w:rsidR="00A86633" w:rsidRPr="00194B39" w14:paraId="2A083F4B" w14:textId="77777777" w:rsidTr="00A86633">
        <w:trPr>
          <w:trHeight w:val="311"/>
        </w:trPr>
        <w:tc>
          <w:tcPr>
            <w:tcW w:w="956" w:type="pct"/>
            <w:shd w:val="clear" w:color="auto" w:fill="auto"/>
          </w:tcPr>
          <w:p w14:paraId="24733B65" w14:textId="77777777" w:rsidR="007A061C" w:rsidRPr="009F63B9" w:rsidRDefault="00A86633" w:rsidP="00E33526">
            <w:pPr>
              <w:rPr>
                <w:lang w:val="en-GB"/>
              </w:rPr>
            </w:pPr>
            <w:r w:rsidRPr="009F63B9">
              <w:rPr>
                <w:lang w:val="en-GB"/>
              </w:rPr>
              <w:lastRenderedPageBreak/>
              <w:t xml:space="preserve">Description: </w:t>
            </w:r>
          </w:p>
          <w:p w14:paraId="4C3A0728" w14:textId="77777777" w:rsidR="00A86633" w:rsidRPr="009F63B9" w:rsidRDefault="00A86633" w:rsidP="00A86633">
            <w:pPr>
              <w:rPr>
                <w:lang w:val="en-GB"/>
              </w:rPr>
            </w:pPr>
          </w:p>
        </w:tc>
        <w:tc>
          <w:tcPr>
            <w:tcW w:w="4044" w:type="pct"/>
            <w:shd w:val="clear" w:color="auto" w:fill="auto"/>
          </w:tcPr>
          <w:p w14:paraId="69317952" w14:textId="73BA6A54" w:rsidR="00A86633" w:rsidRPr="009F63B9" w:rsidRDefault="007A061C" w:rsidP="00A86633">
            <w:pPr>
              <w:rPr>
                <w:lang w:val="en-GB"/>
              </w:rPr>
            </w:pPr>
            <w:r w:rsidRPr="009F63B9">
              <w:rPr>
                <w:lang w:val="en-GB"/>
              </w:rPr>
              <w:t>The list of regulated professions includes an overview of all regulated professions in Montenegro, competent authorities and regulations governing regulated professions.</w:t>
            </w:r>
          </w:p>
        </w:tc>
      </w:tr>
      <w:bookmarkEnd w:id="69"/>
      <w:tr w:rsidR="00A86633" w:rsidRPr="009F63B9" w14:paraId="457DD9DB" w14:textId="77777777" w:rsidTr="009A14A7">
        <w:trPr>
          <w:trHeight w:val="94"/>
        </w:trPr>
        <w:tc>
          <w:tcPr>
            <w:tcW w:w="5000" w:type="pct"/>
            <w:gridSpan w:val="2"/>
            <w:shd w:val="clear" w:color="auto" w:fill="EFFBFF"/>
          </w:tcPr>
          <w:p w14:paraId="0BAB4B8B" w14:textId="42720A64" w:rsidR="00A86633" w:rsidRPr="009F63B9" w:rsidRDefault="00A86633" w:rsidP="006B3DFB">
            <w:pPr>
              <w:pStyle w:val="Subtitle"/>
              <w:rPr>
                <w:lang w:val="en-GB"/>
              </w:rPr>
            </w:pPr>
            <w:r w:rsidRPr="009F63B9">
              <w:rPr>
                <w:lang w:val="en-GB"/>
              </w:rPr>
              <w:t xml:space="preserve">Unemployment </w:t>
            </w:r>
            <w:r w:rsidR="000561C9" w:rsidRPr="009F63B9">
              <w:rPr>
                <w:lang w:val="en-GB"/>
              </w:rPr>
              <w:t>and</w:t>
            </w:r>
            <w:r w:rsidRPr="009F63B9">
              <w:rPr>
                <w:lang w:val="en-GB"/>
              </w:rPr>
              <w:t xml:space="preserve"> Benefits</w:t>
            </w:r>
          </w:p>
        </w:tc>
      </w:tr>
      <w:tr w:rsidR="00A86633" w:rsidRPr="009F63B9" w14:paraId="1F92D7D4" w14:textId="77777777" w:rsidTr="00A86633">
        <w:trPr>
          <w:trHeight w:val="198"/>
        </w:trPr>
        <w:tc>
          <w:tcPr>
            <w:tcW w:w="5000" w:type="pct"/>
            <w:gridSpan w:val="2"/>
            <w:shd w:val="clear" w:color="auto" w:fill="auto"/>
          </w:tcPr>
          <w:p w14:paraId="081B6F8B" w14:textId="31D24746" w:rsidR="00A86633" w:rsidRPr="009F63B9" w:rsidRDefault="007A061C" w:rsidP="00A86633">
            <w:pPr>
              <w:rPr>
                <w:b/>
                <w:lang w:val="en-GB"/>
              </w:rPr>
            </w:pPr>
            <w:r w:rsidRPr="009F63B9">
              <w:rPr>
                <w:b/>
                <w:lang w:val="en-GB"/>
              </w:rPr>
              <w:t>Unemployment benefits</w:t>
            </w:r>
          </w:p>
        </w:tc>
      </w:tr>
      <w:tr w:rsidR="00A86633" w:rsidRPr="00194B39" w14:paraId="4BD3E1F2" w14:textId="77777777" w:rsidTr="00A86633">
        <w:trPr>
          <w:trHeight w:val="198"/>
        </w:trPr>
        <w:tc>
          <w:tcPr>
            <w:tcW w:w="956" w:type="pct"/>
            <w:shd w:val="clear" w:color="auto" w:fill="auto"/>
          </w:tcPr>
          <w:p w14:paraId="5F6E998F" w14:textId="77777777" w:rsidR="00A86633" w:rsidRPr="009F63B9" w:rsidRDefault="00A86633" w:rsidP="00A86633">
            <w:pPr>
              <w:rPr>
                <w:lang w:val="en-GB"/>
              </w:rPr>
            </w:pPr>
            <w:r w:rsidRPr="009F63B9">
              <w:rPr>
                <w:lang w:val="en-GB"/>
              </w:rPr>
              <w:t>Responsibility:</w:t>
            </w:r>
          </w:p>
        </w:tc>
        <w:tc>
          <w:tcPr>
            <w:tcW w:w="4044" w:type="pct"/>
            <w:shd w:val="clear" w:color="auto" w:fill="auto"/>
          </w:tcPr>
          <w:p w14:paraId="3105EFF9" w14:textId="6DE5E119" w:rsidR="00A86633" w:rsidRPr="009F63B9" w:rsidRDefault="007A061C" w:rsidP="00A86633">
            <w:pPr>
              <w:rPr>
                <w:lang w:val="en-GB"/>
              </w:rPr>
            </w:pPr>
            <w:r w:rsidRPr="009F63B9">
              <w:rPr>
                <w:lang w:val="en-GB"/>
              </w:rPr>
              <w:t>The Ministry of Labo</w:t>
            </w:r>
            <w:r w:rsidR="004E7B6E">
              <w:rPr>
                <w:lang w:val="en-GB"/>
              </w:rPr>
              <w:t>u</w:t>
            </w:r>
            <w:r w:rsidRPr="009F63B9">
              <w:rPr>
                <w:lang w:val="en-GB"/>
              </w:rPr>
              <w:t>r and Social Welfare</w:t>
            </w:r>
          </w:p>
        </w:tc>
      </w:tr>
      <w:tr w:rsidR="00A86633" w:rsidRPr="00194B39" w14:paraId="110A3414" w14:textId="77777777" w:rsidTr="00A86633">
        <w:trPr>
          <w:trHeight w:val="37"/>
        </w:trPr>
        <w:tc>
          <w:tcPr>
            <w:tcW w:w="956" w:type="pct"/>
            <w:shd w:val="clear" w:color="auto" w:fill="auto"/>
          </w:tcPr>
          <w:p w14:paraId="1A8FED7D" w14:textId="77777777" w:rsidR="00A86633" w:rsidRPr="009F63B9" w:rsidRDefault="00A86633" w:rsidP="00A86633">
            <w:pPr>
              <w:rPr>
                <w:lang w:val="en-GB"/>
              </w:rPr>
            </w:pPr>
            <w:r w:rsidRPr="009F63B9">
              <w:rPr>
                <w:lang w:val="en-GB"/>
              </w:rPr>
              <w:t xml:space="preserve">Website: </w:t>
            </w:r>
          </w:p>
        </w:tc>
        <w:tc>
          <w:tcPr>
            <w:tcW w:w="4044" w:type="pct"/>
            <w:shd w:val="clear" w:color="auto" w:fill="auto"/>
          </w:tcPr>
          <w:p w14:paraId="1E968F75" w14:textId="45382852" w:rsidR="00A86633" w:rsidRPr="009F63B9" w:rsidRDefault="00512D59" w:rsidP="00A86633">
            <w:pPr>
              <w:rPr>
                <w:lang w:val="en-GB"/>
              </w:rPr>
            </w:pPr>
            <w:hyperlink r:id="rId105" w:history="1">
              <w:r w:rsidR="007A061C" w:rsidRPr="009F63B9">
                <w:rPr>
                  <w:rStyle w:val="Hyperlink"/>
                  <w:lang w:val="en-GB"/>
                </w:rPr>
                <w:t>http://www.mrs.gov.me/informacije/socijalnikarton</w:t>
              </w:r>
            </w:hyperlink>
          </w:p>
        </w:tc>
      </w:tr>
      <w:tr w:rsidR="00A86633" w:rsidRPr="00194B39" w14:paraId="7D3A8C4A" w14:textId="77777777" w:rsidTr="00A86633">
        <w:trPr>
          <w:trHeight w:val="311"/>
        </w:trPr>
        <w:tc>
          <w:tcPr>
            <w:tcW w:w="956" w:type="pct"/>
            <w:shd w:val="clear" w:color="auto" w:fill="auto"/>
          </w:tcPr>
          <w:p w14:paraId="4F7C9C10" w14:textId="77777777" w:rsidR="00A86633" w:rsidRPr="009F63B9" w:rsidRDefault="00A86633" w:rsidP="00A86633">
            <w:pPr>
              <w:rPr>
                <w:lang w:val="en-GB"/>
              </w:rPr>
            </w:pPr>
            <w:r w:rsidRPr="009F63B9">
              <w:rPr>
                <w:lang w:val="en-GB"/>
              </w:rPr>
              <w:t xml:space="preserve">Description: </w:t>
            </w:r>
          </w:p>
        </w:tc>
        <w:tc>
          <w:tcPr>
            <w:tcW w:w="4044" w:type="pct"/>
            <w:shd w:val="clear" w:color="auto" w:fill="auto"/>
          </w:tcPr>
          <w:p w14:paraId="7A7BDF83" w14:textId="699A85B2" w:rsidR="00A86633" w:rsidRPr="009F63B9" w:rsidRDefault="0003098E" w:rsidP="00A86633">
            <w:pPr>
              <w:rPr>
                <w:lang w:val="en-GB"/>
              </w:rPr>
            </w:pPr>
            <w:r w:rsidRPr="009F63B9">
              <w:rPr>
                <w:lang w:val="en-GB"/>
              </w:rPr>
              <w:t>The information system includes all business processes in the centr</w:t>
            </w:r>
            <w:r w:rsidR="00A41DC2" w:rsidRPr="009F63B9">
              <w:rPr>
                <w:lang w:val="en-GB"/>
              </w:rPr>
              <w:t>e</w:t>
            </w:r>
            <w:r w:rsidRPr="009F63B9">
              <w:rPr>
                <w:lang w:val="en-GB"/>
              </w:rPr>
              <w:t>s: case management, social transfers/applications for benefits, processing, approval, monitoring and auditing, calculations, payments, new system of record keeping, improved monitoring and management, reporting, and, last but not least, the system provides real-time data for policy-based evidence-based policies. Furthermore, through the interoperability module, the Centr</w:t>
            </w:r>
            <w:r w:rsidR="00D4594B" w:rsidRPr="009F63B9">
              <w:rPr>
                <w:lang w:val="en-GB"/>
              </w:rPr>
              <w:t>e</w:t>
            </w:r>
            <w:r w:rsidRPr="009F63B9">
              <w:rPr>
                <w:lang w:val="en-GB"/>
              </w:rPr>
              <w:t xml:space="preserve"> for Social Work </w:t>
            </w:r>
            <w:r w:rsidR="000F0694" w:rsidRPr="009F63B9">
              <w:rPr>
                <w:lang w:val="en-GB"/>
              </w:rPr>
              <w:t xml:space="preserve">is </w:t>
            </w:r>
            <w:r w:rsidRPr="009F63B9">
              <w:rPr>
                <w:lang w:val="en-GB"/>
              </w:rPr>
              <w:t xml:space="preserve">a one-stop shop where all documents are submitted for determining the acceptability of social benefits and the system generates the so-called </w:t>
            </w:r>
            <w:r w:rsidR="00A54C86" w:rsidRPr="009F63B9">
              <w:rPr>
                <w:lang w:val="en-GB"/>
              </w:rPr>
              <w:t>eS</w:t>
            </w:r>
            <w:r w:rsidRPr="009F63B9">
              <w:rPr>
                <w:lang w:val="en-GB"/>
              </w:rPr>
              <w:t>ocial cards (property, social, employment status) of individual / family social profiles.</w:t>
            </w:r>
          </w:p>
        </w:tc>
      </w:tr>
      <w:tr w:rsidR="00A86633" w:rsidRPr="009F63B9" w14:paraId="735289BC" w14:textId="77777777" w:rsidTr="009A14A7">
        <w:trPr>
          <w:trHeight w:val="94"/>
        </w:trPr>
        <w:tc>
          <w:tcPr>
            <w:tcW w:w="5000" w:type="pct"/>
            <w:gridSpan w:val="2"/>
            <w:shd w:val="clear" w:color="auto" w:fill="EFFBFF"/>
          </w:tcPr>
          <w:p w14:paraId="7335D5A8" w14:textId="77777777" w:rsidR="00A86633" w:rsidRPr="009F63B9" w:rsidRDefault="00A86633" w:rsidP="006B3DFB">
            <w:pPr>
              <w:pStyle w:val="Subtitle"/>
              <w:rPr>
                <w:lang w:val="en-GB"/>
              </w:rPr>
            </w:pPr>
            <w:bookmarkStart w:id="70" w:name="_Hlk7018100"/>
            <w:r w:rsidRPr="009F63B9">
              <w:rPr>
                <w:lang w:val="en-GB"/>
              </w:rPr>
              <w:t>Taxes</w:t>
            </w:r>
          </w:p>
        </w:tc>
      </w:tr>
      <w:tr w:rsidR="00A86633" w:rsidRPr="00194B39" w14:paraId="46EE947D" w14:textId="77777777" w:rsidTr="00A86633">
        <w:trPr>
          <w:trHeight w:val="198"/>
        </w:trPr>
        <w:tc>
          <w:tcPr>
            <w:tcW w:w="5000" w:type="pct"/>
            <w:gridSpan w:val="2"/>
            <w:shd w:val="clear" w:color="auto" w:fill="auto"/>
          </w:tcPr>
          <w:p w14:paraId="407AED4E" w14:textId="6B0503D8" w:rsidR="00A86633" w:rsidRPr="009F63B9" w:rsidRDefault="007A061C" w:rsidP="00A86633">
            <w:pPr>
              <w:rPr>
                <w:lang w:val="en-GB"/>
              </w:rPr>
            </w:pPr>
            <w:r w:rsidRPr="009F63B9">
              <w:rPr>
                <w:b/>
                <w:lang w:val="en-GB"/>
              </w:rPr>
              <w:t>eTax (legal and natural entities)</w:t>
            </w:r>
          </w:p>
        </w:tc>
      </w:tr>
      <w:tr w:rsidR="00A86633" w:rsidRPr="00194B39" w14:paraId="3BFB2BBD" w14:textId="77777777" w:rsidTr="00A86633">
        <w:trPr>
          <w:trHeight w:val="198"/>
        </w:trPr>
        <w:tc>
          <w:tcPr>
            <w:tcW w:w="956" w:type="pct"/>
            <w:shd w:val="clear" w:color="auto" w:fill="auto"/>
          </w:tcPr>
          <w:p w14:paraId="49C3605E" w14:textId="77777777" w:rsidR="00A86633" w:rsidRPr="009F63B9" w:rsidRDefault="00A86633" w:rsidP="00A86633">
            <w:pPr>
              <w:rPr>
                <w:lang w:val="en-GB"/>
              </w:rPr>
            </w:pPr>
            <w:r w:rsidRPr="009F63B9">
              <w:rPr>
                <w:lang w:val="en-GB"/>
              </w:rPr>
              <w:t>Responsibility:</w:t>
            </w:r>
          </w:p>
        </w:tc>
        <w:tc>
          <w:tcPr>
            <w:tcW w:w="4044" w:type="pct"/>
            <w:shd w:val="clear" w:color="auto" w:fill="auto"/>
          </w:tcPr>
          <w:p w14:paraId="6754D1A2" w14:textId="20D99F9B" w:rsidR="00A86633" w:rsidRPr="009F63B9" w:rsidRDefault="007A061C" w:rsidP="00A86633">
            <w:pPr>
              <w:rPr>
                <w:lang w:val="en-GB"/>
              </w:rPr>
            </w:pPr>
            <w:r w:rsidRPr="009F63B9">
              <w:rPr>
                <w:lang w:val="en-GB"/>
              </w:rPr>
              <w:t>Tax Administration of Montenegro, Ministry of Finance</w:t>
            </w:r>
          </w:p>
        </w:tc>
      </w:tr>
      <w:tr w:rsidR="00A86633" w:rsidRPr="00194B39" w14:paraId="6433695D" w14:textId="77777777" w:rsidTr="00A86633">
        <w:trPr>
          <w:trHeight w:val="37"/>
        </w:trPr>
        <w:tc>
          <w:tcPr>
            <w:tcW w:w="956" w:type="pct"/>
            <w:shd w:val="clear" w:color="auto" w:fill="auto"/>
          </w:tcPr>
          <w:p w14:paraId="2DC9BD1D" w14:textId="77777777" w:rsidR="00A86633" w:rsidRPr="009F63B9" w:rsidRDefault="00A86633" w:rsidP="00A86633">
            <w:pPr>
              <w:rPr>
                <w:lang w:val="en-GB"/>
              </w:rPr>
            </w:pPr>
            <w:r w:rsidRPr="009F63B9">
              <w:rPr>
                <w:lang w:val="en-GB"/>
              </w:rPr>
              <w:t xml:space="preserve">Website: </w:t>
            </w:r>
          </w:p>
        </w:tc>
        <w:tc>
          <w:tcPr>
            <w:tcW w:w="4044" w:type="pct"/>
            <w:shd w:val="clear" w:color="auto" w:fill="auto"/>
          </w:tcPr>
          <w:p w14:paraId="2F68D801" w14:textId="02C7C6A5" w:rsidR="00A86633" w:rsidRPr="009F63B9" w:rsidRDefault="00512D59" w:rsidP="00A86633">
            <w:pPr>
              <w:rPr>
                <w:lang w:val="en-GB"/>
              </w:rPr>
            </w:pPr>
            <w:hyperlink r:id="rId106" w:history="1">
              <w:r w:rsidR="007A061C" w:rsidRPr="004E7B6E">
                <w:rPr>
                  <w:color w:val="1A3F7C"/>
                  <w:lang w:val="en-GB"/>
                </w:rPr>
                <w:t>http://www.poreskauprava.gov.me/en/administration?alphabet=lat</w:t>
              </w:r>
            </w:hyperlink>
            <w:r w:rsidR="004E7B6E">
              <w:rPr>
                <w:color w:val="1A3F7C"/>
                <w:lang w:val="en-GB"/>
              </w:rPr>
              <w:t>,</w:t>
            </w:r>
            <w:r w:rsidR="00BE025F" w:rsidRPr="009F63B9">
              <w:rPr>
                <w:lang w:val="en-GB"/>
              </w:rPr>
              <w:t xml:space="preserve"> </w:t>
            </w:r>
            <w:r w:rsidR="007A061C" w:rsidRPr="009F63B9">
              <w:rPr>
                <w:lang w:val="en-GB"/>
              </w:rPr>
              <w:t xml:space="preserve"> </w:t>
            </w:r>
            <w:hyperlink r:id="rId107" w:history="1">
              <w:r w:rsidR="007A061C" w:rsidRPr="009F63B9">
                <w:rPr>
                  <w:rStyle w:val="Hyperlink"/>
                  <w:lang w:val="en-GB"/>
                </w:rPr>
                <w:t>http://www.mif.</w:t>
              </w:r>
              <w:r w:rsidR="007A061C" w:rsidRPr="004E7B6E">
                <w:rPr>
                  <w:rStyle w:val="Hyperlink"/>
                  <w:lang w:val="en-GB"/>
                </w:rPr>
                <w:t>gov</w:t>
              </w:r>
              <w:r w:rsidR="007A061C" w:rsidRPr="009F63B9">
                <w:rPr>
                  <w:rStyle w:val="Hyperlink"/>
                  <w:lang w:val="en-GB"/>
                </w:rPr>
                <w:t>.me/ministarstvo</w:t>
              </w:r>
            </w:hyperlink>
            <w:r w:rsidR="007A061C" w:rsidRPr="009F63B9">
              <w:rPr>
                <w:lang w:val="en-GB"/>
              </w:rPr>
              <w:t xml:space="preserve">, </w:t>
            </w:r>
            <w:hyperlink r:id="rId108" w:history="1">
              <w:r w:rsidR="007A061C" w:rsidRPr="004E7B6E">
                <w:rPr>
                  <w:color w:val="1A3F7C"/>
                  <w:lang w:val="en-GB"/>
                </w:rPr>
                <w:t>www.eprijava.tax.gov.me</w:t>
              </w:r>
            </w:hyperlink>
            <w:r w:rsidR="004E7B6E">
              <w:rPr>
                <w:lang w:val="en-GB"/>
              </w:rPr>
              <w:t xml:space="preserve"> </w:t>
            </w:r>
            <w:r w:rsidR="00BE025F" w:rsidRPr="009F63B9">
              <w:rPr>
                <w:lang w:val="en-GB"/>
              </w:rPr>
              <w:t xml:space="preserve"> </w:t>
            </w:r>
          </w:p>
        </w:tc>
      </w:tr>
      <w:tr w:rsidR="00A86633" w:rsidRPr="00194B39" w14:paraId="76ED2C77" w14:textId="77777777" w:rsidTr="00A86633">
        <w:trPr>
          <w:trHeight w:val="311"/>
        </w:trPr>
        <w:tc>
          <w:tcPr>
            <w:tcW w:w="956" w:type="pct"/>
            <w:shd w:val="clear" w:color="auto" w:fill="auto"/>
          </w:tcPr>
          <w:p w14:paraId="235E0E2C" w14:textId="77777777" w:rsidR="00A86633" w:rsidRPr="009F63B9" w:rsidRDefault="00A86633" w:rsidP="00A86633">
            <w:pPr>
              <w:rPr>
                <w:lang w:val="en-GB"/>
              </w:rPr>
            </w:pPr>
            <w:r w:rsidRPr="009F63B9">
              <w:rPr>
                <w:lang w:val="en-GB"/>
              </w:rPr>
              <w:t xml:space="preserve">Description: </w:t>
            </w:r>
          </w:p>
        </w:tc>
        <w:tc>
          <w:tcPr>
            <w:tcW w:w="4044" w:type="pct"/>
            <w:shd w:val="clear" w:color="auto" w:fill="auto"/>
          </w:tcPr>
          <w:p w14:paraId="6A526B59" w14:textId="44C327EE" w:rsidR="00A86633" w:rsidRPr="009F63B9" w:rsidRDefault="007A061C" w:rsidP="00A86633">
            <w:pPr>
              <w:rPr>
                <w:lang w:val="en-GB"/>
              </w:rPr>
            </w:pPr>
            <w:r w:rsidRPr="009F63B9">
              <w:rPr>
                <w:lang w:val="en-GB"/>
              </w:rPr>
              <w:t xml:space="preserve">The website of the Tax </w:t>
            </w:r>
            <w:r w:rsidR="000F0694" w:rsidRPr="009F63B9">
              <w:rPr>
                <w:lang w:val="en-GB"/>
              </w:rPr>
              <w:t>A</w:t>
            </w:r>
            <w:r w:rsidRPr="009F63B9">
              <w:rPr>
                <w:lang w:val="en-GB"/>
              </w:rPr>
              <w:t xml:space="preserve">dministrations of the Ministry of Finance </w:t>
            </w:r>
            <w:r w:rsidR="000F0694" w:rsidRPr="009F63B9">
              <w:rPr>
                <w:lang w:val="en-GB"/>
              </w:rPr>
              <w:t xml:space="preserve">allows users to file their corporate taxes online. </w:t>
            </w:r>
            <w:r w:rsidRPr="009F63B9">
              <w:rPr>
                <w:lang w:val="en-GB"/>
              </w:rPr>
              <w:t>The service provides the following: filling of electronic forms; input data validation; electronic signature; sending an electronic form; receiving confirmation of receipt; checking the status of sent and received electronic forms.</w:t>
            </w:r>
          </w:p>
        </w:tc>
      </w:tr>
    </w:tbl>
    <w:p w14:paraId="215BD170" w14:textId="77777777" w:rsidR="00A86633" w:rsidRPr="009F63B9" w:rsidRDefault="00A86633" w:rsidP="00A86633">
      <w:pPr>
        <w:pStyle w:val="Heading2"/>
        <w:rPr>
          <w:lang w:val="en-GB"/>
        </w:rPr>
      </w:pPr>
      <w:bookmarkStart w:id="71" w:name="_Toc1475002"/>
      <w:bookmarkEnd w:id="70"/>
      <w:r w:rsidRPr="009F63B9">
        <w:rPr>
          <w:lang w:val="en-GB"/>
        </w:rPr>
        <w:t>Vehicles</w:t>
      </w:r>
      <w:bookmarkEnd w:id="71"/>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9F63B9" w14:paraId="40AEC9BF" w14:textId="77777777" w:rsidTr="009A14A7">
        <w:trPr>
          <w:trHeight w:val="94"/>
        </w:trPr>
        <w:tc>
          <w:tcPr>
            <w:tcW w:w="5000" w:type="pct"/>
            <w:gridSpan w:val="2"/>
            <w:shd w:val="clear" w:color="auto" w:fill="EFFBFF"/>
          </w:tcPr>
          <w:p w14:paraId="5A7E772C" w14:textId="528A3D85" w:rsidR="00A86633" w:rsidRPr="009F63B9" w:rsidRDefault="007A061C" w:rsidP="006B3DFB">
            <w:pPr>
              <w:pStyle w:val="Subtitle"/>
              <w:rPr>
                <w:lang w:val="en-GB"/>
              </w:rPr>
            </w:pPr>
            <w:bookmarkStart w:id="72" w:name="_Hlk7018114"/>
            <w:r w:rsidRPr="009F63B9">
              <w:rPr>
                <w:lang w:val="en-GB"/>
              </w:rPr>
              <w:t>Registration</w:t>
            </w:r>
          </w:p>
        </w:tc>
      </w:tr>
      <w:tr w:rsidR="00A86633" w:rsidRPr="00194B39" w14:paraId="6B2AAF56" w14:textId="77777777" w:rsidTr="00A86633">
        <w:trPr>
          <w:trHeight w:val="198"/>
        </w:trPr>
        <w:tc>
          <w:tcPr>
            <w:tcW w:w="5000" w:type="pct"/>
            <w:gridSpan w:val="2"/>
            <w:shd w:val="clear" w:color="auto" w:fill="auto"/>
          </w:tcPr>
          <w:p w14:paraId="0C7E7A68" w14:textId="1C66EB04" w:rsidR="00A86633" w:rsidRPr="009F63B9" w:rsidRDefault="007A061C" w:rsidP="00A86633">
            <w:pPr>
              <w:rPr>
                <w:lang w:val="en-GB"/>
              </w:rPr>
            </w:pPr>
            <w:r w:rsidRPr="009F63B9">
              <w:rPr>
                <w:b/>
                <w:lang w:val="en-GB"/>
              </w:rPr>
              <w:t>Car registration (new, used, imported cars)</w:t>
            </w:r>
          </w:p>
        </w:tc>
      </w:tr>
      <w:tr w:rsidR="00A86633" w:rsidRPr="009F63B9" w14:paraId="3A9D89F9" w14:textId="77777777" w:rsidTr="00A86633">
        <w:trPr>
          <w:trHeight w:val="198"/>
        </w:trPr>
        <w:tc>
          <w:tcPr>
            <w:tcW w:w="956" w:type="pct"/>
            <w:shd w:val="clear" w:color="auto" w:fill="auto"/>
          </w:tcPr>
          <w:p w14:paraId="5F9561FD" w14:textId="77777777" w:rsidR="00A86633" w:rsidRPr="009F63B9" w:rsidRDefault="00A86633" w:rsidP="00A86633">
            <w:pPr>
              <w:rPr>
                <w:lang w:val="en-GB"/>
              </w:rPr>
            </w:pPr>
            <w:r w:rsidRPr="009F63B9">
              <w:rPr>
                <w:lang w:val="en-GB"/>
              </w:rPr>
              <w:t>Responsibility:</w:t>
            </w:r>
          </w:p>
        </w:tc>
        <w:tc>
          <w:tcPr>
            <w:tcW w:w="4044" w:type="pct"/>
            <w:shd w:val="clear" w:color="auto" w:fill="auto"/>
          </w:tcPr>
          <w:p w14:paraId="00DD088C" w14:textId="6B6297A2" w:rsidR="00A86633" w:rsidRPr="009F63B9" w:rsidRDefault="007A061C" w:rsidP="00A86633">
            <w:pPr>
              <w:rPr>
                <w:lang w:val="en-GB"/>
              </w:rPr>
            </w:pPr>
            <w:r w:rsidRPr="009F63B9">
              <w:rPr>
                <w:lang w:val="en-GB"/>
              </w:rPr>
              <w:t>Ministry of Interior</w:t>
            </w:r>
          </w:p>
        </w:tc>
      </w:tr>
      <w:tr w:rsidR="00A86633" w:rsidRPr="00194B39" w14:paraId="6B1E7609" w14:textId="77777777" w:rsidTr="00A86633">
        <w:trPr>
          <w:trHeight w:val="37"/>
        </w:trPr>
        <w:tc>
          <w:tcPr>
            <w:tcW w:w="956" w:type="pct"/>
            <w:shd w:val="clear" w:color="auto" w:fill="auto"/>
          </w:tcPr>
          <w:p w14:paraId="48C2E841" w14:textId="77777777" w:rsidR="00A86633" w:rsidRPr="009F63B9" w:rsidRDefault="00A86633" w:rsidP="00A86633">
            <w:pPr>
              <w:rPr>
                <w:lang w:val="en-GB"/>
              </w:rPr>
            </w:pPr>
            <w:r w:rsidRPr="009F63B9">
              <w:rPr>
                <w:lang w:val="en-GB"/>
              </w:rPr>
              <w:t xml:space="preserve">Website: </w:t>
            </w:r>
          </w:p>
        </w:tc>
        <w:tc>
          <w:tcPr>
            <w:tcW w:w="4044" w:type="pct"/>
            <w:shd w:val="clear" w:color="auto" w:fill="auto"/>
          </w:tcPr>
          <w:p w14:paraId="7854DFE6" w14:textId="406007C1" w:rsidR="00A86633" w:rsidRPr="009F63B9" w:rsidRDefault="00512D59" w:rsidP="00A86633">
            <w:pPr>
              <w:rPr>
                <w:lang w:val="en-GB"/>
              </w:rPr>
            </w:pPr>
            <w:hyperlink r:id="rId109" w:history="1">
              <w:r w:rsidR="007A061C" w:rsidRPr="009F63B9">
                <w:rPr>
                  <w:rStyle w:val="Hyperlink"/>
                  <w:lang w:val="en-GB"/>
                </w:rPr>
                <w:t>http://www.mup.gov.me/ministarstvo</w:t>
              </w:r>
            </w:hyperlink>
          </w:p>
        </w:tc>
      </w:tr>
      <w:tr w:rsidR="00A86633" w:rsidRPr="00194B39" w14:paraId="33CE547D" w14:textId="77777777" w:rsidTr="00A86633">
        <w:trPr>
          <w:trHeight w:val="311"/>
        </w:trPr>
        <w:tc>
          <w:tcPr>
            <w:tcW w:w="956" w:type="pct"/>
            <w:shd w:val="clear" w:color="auto" w:fill="auto"/>
          </w:tcPr>
          <w:p w14:paraId="0AA31E4D" w14:textId="77777777" w:rsidR="00A86633" w:rsidRPr="009F63B9" w:rsidRDefault="00A86633" w:rsidP="00A86633">
            <w:pPr>
              <w:rPr>
                <w:lang w:val="en-GB"/>
              </w:rPr>
            </w:pPr>
            <w:r w:rsidRPr="009F63B9">
              <w:rPr>
                <w:lang w:val="en-GB"/>
              </w:rPr>
              <w:t xml:space="preserve">Description: </w:t>
            </w:r>
          </w:p>
        </w:tc>
        <w:tc>
          <w:tcPr>
            <w:tcW w:w="4044" w:type="pct"/>
            <w:shd w:val="clear" w:color="auto" w:fill="auto"/>
          </w:tcPr>
          <w:p w14:paraId="2ECE1A29" w14:textId="07D6CD18" w:rsidR="00A86633" w:rsidRPr="009F63B9" w:rsidRDefault="007A061C" w:rsidP="00A86633">
            <w:pPr>
              <w:rPr>
                <w:lang w:val="en-GB"/>
              </w:rPr>
            </w:pPr>
            <w:r w:rsidRPr="009F63B9">
              <w:rPr>
                <w:lang w:val="en-GB"/>
              </w:rPr>
              <w:t>The web site provides information about car registration</w:t>
            </w:r>
            <w:r w:rsidR="00A54C86" w:rsidRPr="009F63B9">
              <w:rPr>
                <w:lang w:val="en-GB"/>
              </w:rPr>
              <w:t>.</w:t>
            </w:r>
          </w:p>
        </w:tc>
      </w:tr>
      <w:bookmarkEnd w:id="72"/>
      <w:tr w:rsidR="00A86633" w:rsidRPr="009F63B9" w14:paraId="2B73DB53" w14:textId="77777777" w:rsidTr="009A14A7">
        <w:trPr>
          <w:trHeight w:val="94"/>
        </w:trPr>
        <w:tc>
          <w:tcPr>
            <w:tcW w:w="5000" w:type="pct"/>
            <w:gridSpan w:val="2"/>
            <w:shd w:val="clear" w:color="auto" w:fill="EFFBFF"/>
          </w:tcPr>
          <w:p w14:paraId="4DDCD212" w14:textId="77777777" w:rsidR="00A86633" w:rsidRPr="009F63B9" w:rsidRDefault="00A86633" w:rsidP="006B3DFB">
            <w:pPr>
              <w:pStyle w:val="Subtitle"/>
              <w:rPr>
                <w:lang w:val="en-GB"/>
              </w:rPr>
            </w:pPr>
            <w:r w:rsidRPr="009F63B9">
              <w:rPr>
                <w:lang w:val="en-GB"/>
              </w:rPr>
              <w:t>Driving Licence</w:t>
            </w:r>
          </w:p>
        </w:tc>
      </w:tr>
      <w:tr w:rsidR="00A86633" w:rsidRPr="009F63B9" w14:paraId="404B9508" w14:textId="77777777" w:rsidTr="00A86633">
        <w:trPr>
          <w:trHeight w:val="198"/>
        </w:trPr>
        <w:tc>
          <w:tcPr>
            <w:tcW w:w="5000" w:type="pct"/>
            <w:gridSpan w:val="2"/>
            <w:shd w:val="clear" w:color="auto" w:fill="auto"/>
          </w:tcPr>
          <w:p w14:paraId="16B1DBD7" w14:textId="223128B6" w:rsidR="00A86633" w:rsidRPr="009F63B9" w:rsidRDefault="007A061C" w:rsidP="00A86633">
            <w:pPr>
              <w:rPr>
                <w:lang w:val="en-GB"/>
              </w:rPr>
            </w:pPr>
            <w:r w:rsidRPr="009F63B9">
              <w:rPr>
                <w:b/>
                <w:lang w:val="en-GB"/>
              </w:rPr>
              <w:t>Driver’s licence</w:t>
            </w:r>
          </w:p>
        </w:tc>
      </w:tr>
      <w:tr w:rsidR="00A86633" w:rsidRPr="009F63B9" w14:paraId="2074A017" w14:textId="77777777" w:rsidTr="00A86633">
        <w:trPr>
          <w:trHeight w:val="198"/>
        </w:trPr>
        <w:tc>
          <w:tcPr>
            <w:tcW w:w="956" w:type="pct"/>
            <w:shd w:val="clear" w:color="auto" w:fill="auto"/>
          </w:tcPr>
          <w:p w14:paraId="2EA12A26" w14:textId="77777777" w:rsidR="00A86633" w:rsidRPr="009F63B9" w:rsidRDefault="00A86633" w:rsidP="00A86633">
            <w:pPr>
              <w:rPr>
                <w:lang w:val="en-GB"/>
              </w:rPr>
            </w:pPr>
            <w:r w:rsidRPr="009F63B9">
              <w:rPr>
                <w:lang w:val="en-GB"/>
              </w:rPr>
              <w:t>Responsibility:</w:t>
            </w:r>
          </w:p>
        </w:tc>
        <w:tc>
          <w:tcPr>
            <w:tcW w:w="4044" w:type="pct"/>
            <w:shd w:val="clear" w:color="auto" w:fill="auto"/>
          </w:tcPr>
          <w:p w14:paraId="77DAD043" w14:textId="0290BE6E" w:rsidR="00A86633" w:rsidRPr="009F63B9" w:rsidRDefault="007A061C" w:rsidP="00A86633">
            <w:pPr>
              <w:rPr>
                <w:lang w:val="en-GB"/>
              </w:rPr>
            </w:pPr>
            <w:r w:rsidRPr="009F63B9">
              <w:rPr>
                <w:lang w:val="en-GB"/>
              </w:rPr>
              <w:t>Ministry of Interior</w:t>
            </w:r>
          </w:p>
        </w:tc>
      </w:tr>
      <w:tr w:rsidR="00A86633" w:rsidRPr="00194B39" w14:paraId="58177136" w14:textId="77777777" w:rsidTr="00A86633">
        <w:trPr>
          <w:trHeight w:val="37"/>
        </w:trPr>
        <w:tc>
          <w:tcPr>
            <w:tcW w:w="956" w:type="pct"/>
            <w:shd w:val="clear" w:color="auto" w:fill="auto"/>
          </w:tcPr>
          <w:p w14:paraId="352E4EAC" w14:textId="77777777" w:rsidR="00A86633" w:rsidRPr="009F63B9" w:rsidRDefault="00A86633" w:rsidP="00A86633">
            <w:pPr>
              <w:rPr>
                <w:lang w:val="en-GB"/>
              </w:rPr>
            </w:pPr>
            <w:r w:rsidRPr="009F63B9">
              <w:rPr>
                <w:lang w:val="en-GB"/>
              </w:rPr>
              <w:t xml:space="preserve">Website: </w:t>
            </w:r>
          </w:p>
        </w:tc>
        <w:tc>
          <w:tcPr>
            <w:tcW w:w="4044" w:type="pct"/>
            <w:shd w:val="clear" w:color="auto" w:fill="auto"/>
          </w:tcPr>
          <w:p w14:paraId="4C8CFECA" w14:textId="05E623D5" w:rsidR="00A86633" w:rsidRPr="009F63B9" w:rsidRDefault="00512D59" w:rsidP="00A86633">
            <w:pPr>
              <w:rPr>
                <w:lang w:val="en-GB"/>
              </w:rPr>
            </w:pPr>
            <w:hyperlink r:id="rId110" w:history="1">
              <w:r w:rsidR="007A061C" w:rsidRPr="009F63B9">
                <w:rPr>
                  <w:rStyle w:val="Hyperlink"/>
                  <w:lang w:val="en-GB"/>
                </w:rPr>
                <w:t>http://www.mup.gov.me/ministarstvo</w:t>
              </w:r>
            </w:hyperlink>
          </w:p>
        </w:tc>
      </w:tr>
      <w:tr w:rsidR="00A86633" w:rsidRPr="00194B39" w14:paraId="7F63DE27" w14:textId="77777777" w:rsidTr="00A86633">
        <w:trPr>
          <w:trHeight w:val="311"/>
        </w:trPr>
        <w:tc>
          <w:tcPr>
            <w:tcW w:w="956" w:type="pct"/>
            <w:shd w:val="clear" w:color="auto" w:fill="auto"/>
          </w:tcPr>
          <w:p w14:paraId="165EF8B1" w14:textId="77777777" w:rsidR="00A86633" w:rsidRPr="009F63B9" w:rsidRDefault="00A86633" w:rsidP="00A86633">
            <w:pPr>
              <w:rPr>
                <w:lang w:val="en-GB"/>
              </w:rPr>
            </w:pPr>
            <w:r w:rsidRPr="009F63B9">
              <w:rPr>
                <w:lang w:val="en-GB"/>
              </w:rPr>
              <w:lastRenderedPageBreak/>
              <w:t xml:space="preserve">Description: </w:t>
            </w:r>
          </w:p>
        </w:tc>
        <w:tc>
          <w:tcPr>
            <w:tcW w:w="4044" w:type="pct"/>
            <w:shd w:val="clear" w:color="auto" w:fill="auto"/>
          </w:tcPr>
          <w:p w14:paraId="54774A22" w14:textId="1C784E6F" w:rsidR="00A86633" w:rsidRPr="009F63B9" w:rsidRDefault="007A061C" w:rsidP="00A86633">
            <w:pPr>
              <w:rPr>
                <w:lang w:val="en-GB"/>
              </w:rPr>
            </w:pPr>
            <w:r w:rsidRPr="009F63B9">
              <w:rPr>
                <w:lang w:val="en-GB"/>
              </w:rPr>
              <w:t>The web site provides information about the documents needed for</w:t>
            </w:r>
            <w:r w:rsidR="00A54C86" w:rsidRPr="009F63B9">
              <w:rPr>
                <w:lang w:val="en-GB"/>
              </w:rPr>
              <w:t xml:space="preserve"> obtaining a</w:t>
            </w:r>
            <w:r w:rsidRPr="009F63B9">
              <w:rPr>
                <w:lang w:val="en-GB"/>
              </w:rPr>
              <w:t xml:space="preserve"> drivers</w:t>
            </w:r>
            <w:r w:rsidR="00A54C86" w:rsidRPr="009F63B9">
              <w:rPr>
                <w:lang w:val="en-GB"/>
              </w:rPr>
              <w:t>’</w:t>
            </w:r>
            <w:r w:rsidRPr="009F63B9">
              <w:rPr>
                <w:lang w:val="en-GB"/>
              </w:rPr>
              <w:t xml:space="preserve"> licence</w:t>
            </w:r>
            <w:r w:rsidR="00A54C86" w:rsidRPr="009F63B9">
              <w:rPr>
                <w:lang w:val="en-GB"/>
              </w:rPr>
              <w:t>.</w:t>
            </w:r>
          </w:p>
        </w:tc>
      </w:tr>
    </w:tbl>
    <w:p w14:paraId="7A882CC7" w14:textId="77777777" w:rsidR="00A86633" w:rsidRPr="009F63B9" w:rsidRDefault="00A86633" w:rsidP="00A86633">
      <w:pPr>
        <w:pStyle w:val="Heading2"/>
        <w:rPr>
          <w:lang w:val="en-GB"/>
        </w:rPr>
      </w:pPr>
      <w:bookmarkStart w:id="73" w:name="_Toc1475003"/>
      <w:r w:rsidRPr="009F63B9">
        <w:rPr>
          <w:lang w:val="en-GB"/>
        </w:rPr>
        <w:t>Residence formalities</w:t>
      </w:r>
      <w:bookmarkEnd w:id="73"/>
    </w:p>
    <w:tbl>
      <w:tblPr>
        <w:tblW w:w="4898" w:type="pct"/>
        <w:tblInd w:w="105" w:type="dxa"/>
        <w:tblCellMar>
          <w:top w:w="60" w:type="dxa"/>
          <w:bottom w:w="60" w:type="dxa"/>
        </w:tblCellMar>
        <w:tblLook w:val="01E0" w:firstRow="1" w:lastRow="1" w:firstColumn="1" w:lastColumn="1" w:noHBand="0" w:noVBand="0"/>
      </w:tblPr>
      <w:tblGrid>
        <w:gridCol w:w="1831"/>
        <w:gridCol w:w="62"/>
        <w:gridCol w:w="6926"/>
      </w:tblGrid>
      <w:tr w:rsidR="00A86633" w:rsidRPr="009F63B9" w14:paraId="0DBF20B8" w14:textId="77777777" w:rsidTr="00E83DA2">
        <w:trPr>
          <w:trHeight w:val="94"/>
        </w:trPr>
        <w:tc>
          <w:tcPr>
            <w:tcW w:w="5000" w:type="pct"/>
            <w:gridSpan w:val="3"/>
            <w:shd w:val="clear" w:color="auto" w:fill="EFFBFF"/>
          </w:tcPr>
          <w:p w14:paraId="5FB71575" w14:textId="77777777" w:rsidR="00A86633" w:rsidRPr="009F63B9" w:rsidRDefault="00A86633" w:rsidP="006B3DFB">
            <w:pPr>
              <w:pStyle w:val="Subtitle"/>
              <w:rPr>
                <w:color w:val="BF3F91"/>
                <w:lang w:val="en-GB"/>
              </w:rPr>
            </w:pPr>
            <w:bookmarkStart w:id="74" w:name="_Hlk7188033"/>
            <w:r w:rsidRPr="009F63B9">
              <w:rPr>
                <w:lang w:val="en-GB"/>
              </w:rPr>
              <w:t>Document and formalities</w:t>
            </w:r>
          </w:p>
        </w:tc>
      </w:tr>
      <w:tr w:rsidR="00A86633" w:rsidRPr="009F63B9" w14:paraId="38C04A1C" w14:textId="77777777" w:rsidTr="00E83DA2">
        <w:trPr>
          <w:trHeight w:val="198"/>
        </w:trPr>
        <w:tc>
          <w:tcPr>
            <w:tcW w:w="5000" w:type="pct"/>
            <w:gridSpan w:val="3"/>
            <w:shd w:val="clear" w:color="auto" w:fill="auto"/>
          </w:tcPr>
          <w:p w14:paraId="7856E5F1" w14:textId="51CB55ED" w:rsidR="00A86633" w:rsidRPr="009F63B9" w:rsidRDefault="007F4404" w:rsidP="00A86633">
            <w:pPr>
              <w:rPr>
                <w:lang w:val="en-GB"/>
              </w:rPr>
            </w:pPr>
            <w:r w:rsidRPr="009F63B9">
              <w:rPr>
                <w:b/>
                <w:lang w:val="en-GB"/>
              </w:rPr>
              <w:t>Requesting a residence certificate</w:t>
            </w:r>
          </w:p>
        </w:tc>
      </w:tr>
      <w:tr w:rsidR="00E83DA2" w:rsidRPr="009F63B9" w14:paraId="46538AB0" w14:textId="77777777" w:rsidTr="00E83DA2">
        <w:trPr>
          <w:trHeight w:val="198"/>
        </w:trPr>
        <w:tc>
          <w:tcPr>
            <w:tcW w:w="1038" w:type="pct"/>
            <w:shd w:val="clear" w:color="auto" w:fill="auto"/>
          </w:tcPr>
          <w:p w14:paraId="43E7DBE1" w14:textId="77777777" w:rsidR="00A86633" w:rsidRPr="009F63B9" w:rsidRDefault="00A86633" w:rsidP="00A86633">
            <w:pPr>
              <w:rPr>
                <w:lang w:val="en-GB"/>
              </w:rPr>
            </w:pPr>
            <w:r w:rsidRPr="009F63B9">
              <w:rPr>
                <w:lang w:val="en-GB"/>
              </w:rPr>
              <w:t>Responsibility:</w:t>
            </w:r>
          </w:p>
        </w:tc>
        <w:tc>
          <w:tcPr>
            <w:tcW w:w="3962" w:type="pct"/>
            <w:gridSpan w:val="2"/>
            <w:shd w:val="clear" w:color="auto" w:fill="auto"/>
          </w:tcPr>
          <w:p w14:paraId="30EB1A0F" w14:textId="76EB6BAE" w:rsidR="00A86633" w:rsidRPr="009F63B9" w:rsidRDefault="007F4404" w:rsidP="00A86633">
            <w:pPr>
              <w:rPr>
                <w:lang w:val="en-GB"/>
              </w:rPr>
            </w:pPr>
            <w:r w:rsidRPr="009F63B9">
              <w:rPr>
                <w:lang w:val="en-GB"/>
              </w:rPr>
              <w:t>Ministry of the Interior</w:t>
            </w:r>
            <w:r w:rsidR="007A061C" w:rsidRPr="009F63B9">
              <w:rPr>
                <w:lang w:val="en-GB"/>
              </w:rPr>
              <w:t xml:space="preserve"> </w:t>
            </w:r>
          </w:p>
        </w:tc>
      </w:tr>
      <w:tr w:rsidR="00E83DA2" w:rsidRPr="009F63B9" w14:paraId="263C426D" w14:textId="77777777" w:rsidTr="00E83DA2">
        <w:trPr>
          <w:trHeight w:val="37"/>
        </w:trPr>
        <w:tc>
          <w:tcPr>
            <w:tcW w:w="1038" w:type="pct"/>
            <w:shd w:val="clear" w:color="auto" w:fill="auto"/>
          </w:tcPr>
          <w:p w14:paraId="0DFC6898" w14:textId="77777777" w:rsidR="00A86633" w:rsidRPr="009F63B9" w:rsidRDefault="00A86633" w:rsidP="00A86633">
            <w:pPr>
              <w:rPr>
                <w:lang w:val="en-GB"/>
              </w:rPr>
            </w:pPr>
            <w:r w:rsidRPr="009F63B9">
              <w:rPr>
                <w:lang w:val="en-GB"/>
              </w:rPr>
              <w:t xml:space="preserve">Website: </w:t>
            </w:r>
          </w:p>
        </w:tc>
        <w:tc>
          <w:tcPr>
            <w:tcW w:w="3962" w:type="pct"/>
            <w:gridSpan w:val="2"/>
            <w:shd w:val="clear" w:color="auto" w:fill="auto"/>
          </w:tcPr>
          <w:p w14:paraId="27453CDA" w14:textId="176E26FE" w:rsidR="00A86633" w:rsidRPr="009F63B9" w:rsidRDefault="00512D59" w:rsidP="00A86633">
            <w:pPr>
              <w:rPr>
                <w:lang w:val="en-GB"/>
              </w:rPr>
            </w:pPr>
            <w:hyperlink r:id="rId111" w:history="1">
              <w:r w:rsidR="00944A01" w:rsidRPr="009F63B9">
                <w:rPr>
                  <w:rStyle w:val="Hyperlink"/>
                  <w:lang w:val="en-GB"/>
                </w:rPr>
                <w:t>www.dokumenta.me</w:t>
              </w:r>
            </w:hyperlink>
            <w:r w:rsidR="00944A01" w:rsidRPr="009F63B9">
              <w:rPr>
                <w:lang w:val="en-GB"/>
              </w:rPr>
              <w:t xml:space="preserve"> </w:t>
            </w:r>
          </w:p>
        </w:tc>
      </w:tr>
      <w:tr w:rsidR="00E83DA2" w:rsidRPr="00194B39" w14:paraId="67F3C162" w14:textId="77777777" w:rsidTr="00E83DA2">
        <w:trPr>
          <w:trHeight w:val="311"/>
        </w:trPr>
        <w:tc>
          <w:tcPr>
            <w:tcW w:w="1038" w:type="pct"/>
            <w:shd w:val="clear" w:color="auto" w:fill="auto"/>
          </w:tcPr>
          <w:p w14:paraId="70CD1128" w14:textId="77777777" w:rsidR="00A86633" w:rsidRPr="009F63B9" w:rsidRDefault="00A86633" w:rsidP="00A86633">
            <w:pPr>
              <w:rPr>
                <w:lang w:val="en-GB"/>
              </w:rPr>
            </w:pPr>
            <w:r w:rsidRPr="009F63B9">
              <w:rPr>
                <w:lang w:val="en-GB"/>
              </w:rPr>
              <w:t xml:space="preserve">Description: </w:t>
            </w:r>
          </w:p>
        </w:tc>
        <w:tc>
          <w:tcPr>
            <w:tcW w:w="3962" w:type="pct"/>
            <w:gridSpan w:val="2"/>
            <w:shd w:val="clear" w:color="auto" w:fill="auto"/>
          </w:tcPr>
          <w:p w14:paraId="06182944" w14:textId="408EDA5D" w:rsidR="00A86633" w:rsidRPr="009F63B9" w:rsidRDefault="007A061C" w:rsidP="00A86633">
            <w:pPr>
              <w:rPr>
                <w:lang w:val="en-GB"/>
              </w:rPr>
            </w:pPr>
            <w:r w:rsidRPr="009F63B9">
              <w:rPr>
                <w:lang w:val="en-GB"/>
              </w:rPr>
              <w:t>On a specially developed portal, users without authentication can order documents from the register of births, registry of citizens and permanent residence.</w:t>
            </w:r>
          </w:p>
        </w:tc>
      </w:tr>
      <w:tr w:rsidR="006B4410" w:rsidRPr="009F63B9" w14:paraId="5F1052E0" w14:textId="77777777" w:rsidTr="006B4410">
        <w:trPr>
          <w:trHeight w:val="37"/>
        </w:trPr>
        <w:tc>
          <w:tcPr>
            <w:tcW w:w="5000" w:type="pct"/>
            <w:gridSpan w:val="3"/>
            <w:shd w:val="clear" w:color="auto" w:fill="auto"/>
          </w:tcPr>
          <w:p w14:paraId="19514D54" w14:textId="1C74A61F" w:rsidR="006B4410" w:rsidRPr="009F63B9" w:rsidRDefault="006B4410" w:rsidP="00E83DA2">
            <w:pPr>
              <w:rPr>
                <w:rStyle w:val="Hyperlink"/>
                <w:b/>
                <w:color w:val="333333"/>
                <w:lang w:val="en-GB"/>
              </w:rPr>
            </w:pPr>
            <w:r w:rsidRPr="009F63B9">
              <w:rPr>
                <w:rStyle w:val="Hyperlink"/>
                <w:b/>
                <w:color w:val="333333"/>
                <w:lang w:val="en-GB"/>
              </w:rPr>
              <w:t>Requesting a birth certificate</w:t>
            </w:r>
          </w:p>
        </w:tc>
      </w:tr>
      <w:tr w:rsidR="00E83DA2" w:rsidRPr="009F63B9" w14:paraId="3B1C0CD7" w14:textId="77777777" w:rsidTr="00E83DA2">
        <w:trPr>
          <w:trHeight w:val="37"/>
        </w:trPr>
        <w:tc>
          <w:tcPr>
            <w:tcW w:w="1038" w:type="pct"/>
            <w:shd w:val="clear" w:color="auto" w:fill="auto"/>
          </w:tcPr>
          <w:p w14:paraId="04E7BE8F" w14:textId="78E26658" w:rsidR="00E83DA2" w:rsidRPr="009F63B9" w:rsidRDefault="00E83DA2" w:rsidP="00E83DA2">
            <w:pPr>
              <w:rPr>
                <w:lang w:val="en-GB"/>
              </w:rPr>
            </w:pPr>
            <w:r w:rsidRPr="009F63B9">
              <w:rPr>
                <w:lang w:val="en-GB"/>
              </w:rPr>
              <w:t>Responsibility</w:t>
            </w:r>
          </w:p>
        </w:tc>
        <w:tc>
          <w:tcPr>
            <w:tcW w:w="3962" w:type="pct"/>
            <w:gridSpan w:val="2"/>
            <w:shd w:val="clear" w:color="auto" w:fill="auto"/>
          </w:tcPr>
          <w:p w14:paraId="49862A92" w14:textId="4BED5829" w:rsidR="00E83DA2" w:rsidRPr="009F63B9" w:rsidRDefault="00E83DA2" w:rsidP="00E83DA2">
            <w:pPr>
              <w:rPr>
                <w:rStyle w:val="Hyperlink"/>
                <w:color w:val="333333"/>
                <w:lang w:val="en-GB"/>
              </w:rPr>
            </w:pPr>
            <w:r w:rsidRPr="009F63B9">
              <w:rPr>
                <w:rStyle w:val="Hyperlink"/>
                <w:color w:val="333333"/>
                <w:lang w:val="en-GB"/>
              </w:rPr>
              <w:t>Ministry of the Interior</w:t>
            </w:r>
          </w:p>
        </w:tc>
      </w:tr>
      <w:tr w:rsidR="00E83DA2" w:rsidRPr="009F63B9" w14:paraId="1A940BC6" w14:textId="77777777" w:rsidTr="00E83DA2">
        <w:trPr>
          <w:trHeight w:val="37"/>
        </w:trPr>
        <w:tc>
          <w:tcPr>
            <w:tcW w:w="1038" w:type="pct"/>
            <w:shd w:val="clear" w:color="auto" w:fill="auto"/>
          </w:tcPr>
          <w:p w14:paraId="1A24DC20" w14:textId="77777777" w:rsidR="007A061C" w:rsidRPr="009F63B9" w:rsidRDefault="007A061C" w:rsidP="00E33526">
            <w:pPr>
              <w:rPr>
                <w:lang w:val="en-GB"/>
              </w:rPr>
            </w:pPr>
            <w:r w:rsidRPr="009F63B9">
              <w:rPr>
                <w:lang w:val="en-GB"/>
              </w:rPr>
              <w:t xml:space="preserve">Website: </w:t>
            </w:r>
          </w:p>
        </w:tc>
        <w:tc>
          <w:tcPr>
            <w:tcW w:w="3962" w:type="pct"/>
            <w:gridSpan w:val="2"/>
            <w:shd w:val="clear" w:color="auto" w:fill="auto"/>
          </w:tcPr>
          <w:p w14:paraId="131D71FF" w14:textId="77777777" w:rsidR="007A061C" w:rsidRPr="009F63B9" w:rsidRDefault="00512D59" w:rsidP="00E33526">
            <w:pPr>
              <w:rPr>
                <w:lang w:val="en-GB"/>
              </w:rPr>
            </w:pPr>
            <w:hyperlink r:id="rId112" w:history="1">
              <w:r w:rsidR="007A061C" w:rsidRPr="009F63B9">
                <w:rPr>
                  <w:rStyle w:val="Hyperlink"/>
                  <w:lang w:val="en-GB"/>
                </w:rPr>
                <w:t>www.dokumenta.me</w:t>
              </w:r>
            </w:hyperlink>
          </w:p>
        </w:tc>
      </w:tr>
      <w:tr w:rsidR="00E83DA2" w:rsidRPr="00194B39" w14:paraId="1EC9817E" w14:textId="77777777" w:rsidTr="00E83DA2">
        <w:trPr>
          <w:trHeight w:val="311"/>
        </w:trPr>
        <w:tc>
          <w:tcPr>
            <w:tcW w:w="1038" w:type="pct"/>
            <w:shd w:val="clear" w:color="auto" w:fill="auto"/>
          </w:tcPr>
          <w:p w14:paraId="1BB3E43B" w14:textId="77777777" w:rsidR="007A061C" w:rsidRPr="009F63B9" w:rsidRDefault="007A061C" w:rsidP="00E33526">
            <w:pPr>
              <w:rPr>
                <w:lang w:val="en-GB"/>
              </w:rPr>
            </w:pPr>
            <w:r w:rsidRPr="009F63B9">
              <w:rPr>
                <w:lang w:val="en-GB"/>
              </w:rPr>
              <w:t xml:space="preserve">Description: </w:t>
            </w:r>
          </w:p>
        </w:tc>
        <w:tc>
          <w:tcPr>
            <w:tcW w:w="3962" w:type="pct"/>
            <w:gridSpan w:val="2"/>
            <w:shd w:val="clear" w:color="auto" w:fill="auto"/>
          </w:tcPr>
          <w:p w14:paraId="5F4775D6" w14:textId="77777777" w:rsidR="007A061C" w:rsidRPr="009F63B9" w:rsidRDefault="007A061C" w:rsidP="00E33526">
            <w:pPr>
              <w:rPr>
                <w:lang w:val="en-GB"/>
              </w:rPr>
            </w:pPr>
            <w:r w:rsidRPr="009F63B9">
              <w:rPr>
                <w:lang w:val="en-GB"/>
              </w:rPr>
              <w:t>On a specially developed portal, users without authentication can order documents from the register of births, registry of citizens and permanent residence.</w:t>
            </w:r>
          </w:p>
        </w:tc>
      </w:tr>
      <w:tr w:rsidR="00E83DA2" w:rsidRPr="009F63B9" w14:paraId="7C6E963E" w14:textId="77777777" w:rsidTr="00E83DA2">
        <w:trPr>
          <w:trHeight w:val="198"/>
        </w:trPr>
        <w:tc>
          <w:tcPr>
            <w:tcW w:w="5000" w:type="pct"/>
            <w:gridSpan w:val="3"/>
            <w:shd w:val="clear" w:color="auto" w:fill="auto"/>
          </w:tcPr>
          <w:p w14:paraId="3A2D71AC" w14:textId="4B07232A" w:rsidR="00E83DA2" w:rsidRPr="009F63B9" w:rsidRDefault="00E83DA2" w:rsidP="00A86633">
            <w:pPr>
              <w:rPr>
                <w:lang w:val="en-GB"/>
              </w:rPr>
            </w:pPr>
            <w:r w:rsidRPr="009F63B9">
              <w:rPr>
                <w:b/>
                <w:lang w:val="en-GB"/>
              </w:rPr>
              <w:t>Requesting a citizenship certificate</w:t>
            </w:r>
          </w:p>
        </w:tc>
      </w:tr>
      <w:tr w:rsidR="00E83DA2" w:rsidRPr="009F63B9" w14:paraId="6B0D8584" w14:textId="77777777" w:rsidTr="00E83DA2">
        <w:trPr>
          <w:trHeight w:val="198"/>
        </w:trPr>
        <w:tc>
          <w:tcPr>
            <w:tcW w:w="1073" w:type="pct"/>
            <w:gridSpan w:val="2"/>
            <w:shd w:val="clear" w:color="auto" w:fill="auto"/>
          </w:tcPr>
          <w:p w14:paraId="7A060573" w14:textId="77777777" w:rsidR="00A86633" w:rsidRPr="009F63B9" w:rsidRDefault="00A86633" w:rsidP="00A86633">
            <w:pPr>
              <w:rPr>
                <w:lang w:val="en-GB"/>
              </w:rPr>
            </w:pPr>
            <w:r w:rsidRPr="009F63B9">
              <w:rPr>
                <w:lang w:val="en-GB"/>
              </w:rPr>
              <w:t>Responsibility:</w:t>
            </w:r>
          </w:p>
        </w:tc>
        <w:tc>
          <w:tcPr>
            <w:tcW w:w="3927" w:type="pct"/>
            <w:shd w:val="clear" w:color="auto" w:fill="auto"/>
          </w:tcPr>
          <w:p w14:paraId="540BFD9E" w14:textId="35A0FB35" w:rsidR="00A86633" w:rsidRPr="009F63B9" w:rsidRDefault="007A061C" w:rsidP="00A86633">
            <w:pPr>
              <w:rPr>
                <w:lang w:val="en-GB"/>
              </w:rPr>
            </w:pPr>
            <w:r w:rsidRPr="009F63B9">
              <w:rPr>
                <w:lang w:val="en-GB"/>
              </w:rPr>
              <w:t>Ministry of the Interior</w:t>
            </w:r>
          </w:p>
        </w:tc>
      </w:tr>
      <w:tr w:rsidR="00E83DA2" w:rsidRPr="009F63B9" w14:paraId="55F7CAEC" w14:textId="77777777" w:rsidTr="00E83DA2">
        <w:trPr>
          <w:trHeight w:val="311"/>
        </w:trPr>
        <w:tc>
          <w:tcPr>
            <w:tcW w:w="1073" w:type="pct"/>
            <w:gridSpan w:val="2"/>
            <w:shd w:val="clear" w:color="auto" w:fill="auto"/>
          </w:tcPr>
          <w:p w14:paraId="5AA14766" w14:textId="7D2F067B" w:rsidR="00E83DA2" w:rsidRPr="009F63B9" w:rsidRDefault="00E83DA2" w:rsidP="00A86633">
            <w:pPr>
              <w:rPr>
                <w:lang w:val="en-GB"/>
              </w:rPr>
            </w:pPr>
            <w:r w:rsidRPr="009F63B9">
              <w:rPr>
                <w:lang w:val="en-GB"/>
              </w:rPr>
              <w:t>Website:</w:t>
            </w:r>
          </w:p>
        </w:tc>
        <w:tc>
          <w:tcPr>
            <w:tcW w:w="3927" w:type="pct"/>
            <w:shd w:val="clear" w:color="auto" w:fill="auto"/>
          </w:tcPr>
          <w:p w14:paraId="783CF7B5" w14:textId="3E07BB5C" w:rsidR="00E83DA2" w:rsidRPr="009F63B9" w:rsidRDefault="00512D59" w:rsidP="00A86633">
            <w:pPr>
              <w:rPr>
                <w:lang w:val="en-GB"/>
              </w:rPr>
            </w:pPr>
            <w:hyperlink r:id="rId113" w:history="1">
              <w:r w:rsidR="00E83DA2" w:rsidRPr="009F63B9">
                <w:rPr>
                  <w:rStyle w:val="Hyperlink"/>
                  <w:lang w:val="en-GB"/>
                </w:rPr>
                <w:t>www.dokumenta.me</w:t>
              </w:r>
            </w:hyperlink>
          </w:p>
        </w:tc>
      </w:tr>
      <w:tr w:rsidR="00E83DA2" w:rsidRPr="00194B39" w14:paraId="2E8936D5" w14:textId="77777777" w:rsidTr="00E83DA2">
        <w:trPr>
          <w:trHeight w:val="311"/>
        </w:trPr>
        <w:tc>
          <w:tcPr>
            <w:tcW w:w="1073" w:type="pct"/>
            <w:gridSpan w:val="2"/>
            <w:shd w:val="clear" w:color="auto" w:fill="auto"/>
          </w:tcPr>
          <w:p w14:paraId="03914795" w14:textId="77777777" w:rsidR="00A86633" w:rsidRPr="009F63B9" w:rsidRDefault="00A86633" w:rsidP="00A86633">
            <w:pPr>
              <w:rPr>
                <w:lang w:val="en-GB"/>
              </w:rPr>
            </w:pPr>
            <w:r w:rsidRPr="009F63B9">
              <w:rPr>
                <w:lang w:val="en-GB"/>
              </w:rPr>
              <w:t xml:space="preserve">Description: </w:t>
            </w:r>
          </w:p>
        </w:tc>
        <w:tc>
          <w:tcPr>
            <w:tcW w:w="3927" w:type="pct"/>
            <w:shd w:val="clear" w:color="auto" w:fill="auto"/>
          </w:tcPr>
          <w:p w14:paraId="7773BF92" w14:textId="226A6A10" w:rsidR="00A86633" w:rsidRPr="009F63B9" w:rsidRDefault="007A061C" w:rsidP="00A86633">
            <w:pPr>
              <w:rPr>
                <w:lang w:val="en-GB"/>
              </w:rPr>
            </w:pPr>
            <w:r w:rsidRPr="009F63B9">
              <w:rPr>
                <w:lang w:val="en-GB"/>
              </w:rPr>
              <w:t>On a specially developed portal, users without authentication can order documents from the register of births, registry of citizens and permanent residence.</w:t>
            </w:r>
          </w:p>
        </w:tc>
      </w:tr>
      <w:tr w:rsidR="00572DFE" w:rsidRPr="009F63B9" w14:paraId="5C29F43F" w14:textId="77777777" w:rsidTr="00E83DA2">
        <w:trPr>
          <w:trHeight w:val="198"/>
        </w:trPr>
        <w:tc>
          <w:tcPr>
            <w:tcW w:w="5000" w:type="pct"/>
            <w:gridSpan w:val="3"/>
            <w:shd w:val="clear" w:color="auto" w:fill="auto"/>
          </w:tcPr>
          <w:p w14:paraId="6773AFBE" w14:textId="77777777" w:rsidR="007A061C" w:rsidRPr="009F63B9" w:rsidRDefault="007A061C" w:rsidP="00E33526">
            <w:pPr>
              <w:rPr>
                <w:lang w:val="en-GB"/>
              </w:rPr>
            </w:pPr>
            <w:r w:rsidRPr="009F63B9">
              <w:rPr>
                <w:b/>
                <w:lang w:val="en-GB"/>
              </w:rPr>
              <w:t>Requesting a marriage certificate</w:t>
            </w:r>
          </w:p>
        </w:tc>
      </w:tr>
      <w:tr w:rsidR="00E83DA2" w:rsidRPr="009F63B9" w14:paraId="3097FB89" w14:textId="77777777" w:rsidTr="00E83DA2">
        <w:trPr>
          <w:trHeight w:val="198"/>
        </w:trPr>
        <w:tc>
          <w:tcPr>
            <w:tcW w:w="1073" w:type="pct"/>
            <w:gridSpan w:val="2"/>
            <w:shd w:val="clear" w:color="auto" w:fill="auto"/>
          </w:tcPr>
          <w:p w14:paraId="508C0820" w14:textId="77777777" w:rsidR="007A061C" w:rsidRPr="009F63B9" w:rsidRDefault="007A061C" w:rsidP="00E33526">
            <w:pPr>
              <w:rPr>
                <w:lang w:val="en-GB"/>
              </w:rPr>
            </w:pPr>
            <w:r w:rsidRPr="009F63B9">
              <w:rPr>
                <w:lang w:val="en-GB"/>
              </w:rPr>
              <w:t>Responsibility:</w:t>
            </w:r>
          </w:p>
        </w:tc>
        <w:tc>
          <w:tcPr>
            <w:tcW w:w="3927" w:type="pct"/>
            <w:shd w:val="clear" w:color="auto" w:fill="auto"/>
          </w:tcPr>
          <w:p w14:paraId="27209B67" w14:textId="77777777" w:rsidR="007A061C" w:rsidRPr="009F63B9" w:rsidRDefault="007A061C" w:rsidP="00E33526">
            <w:pPr>
              <w:rPr>
                <w:lang w:val="en-GB"/>
              </w:rPr>
            </w:pPr>
            <w:r w:rsidRPr="009F63B9">
              <w:rPr>
                <w:lang w:val="en-GB"/>
              </w:rPr>
              <w:t>Municipality Podgorica</w:t>
            </w:r>
          </w:p>
        </w:tc>
      </w:tr>
      <w:tr w:rsidR="00E83DA2" w:rsidRPr="00194B39" w14:paraId="1689479F" w14:textId="77777777" w:rsidTr="00E83DA2">
        <w:trPr>
          <w:trHeight w:val="37"/>
        </w:trPr>
        <w:tc>
          <w:tcPr>
            <w:tcW w:w="1073" w:type="pct"/>
            <w:gridSpan w:val="2"/>
            <w:shd w:val="clear" w:color="auto" w:fill="auto"/>
          </w:tcPr>
          <w:p w14:paraId="14C669F9" w14:textId="77777777" w:rsidR="007A061C" w:rsidRPr="009F63B9" w:rsidRDefault="007A061C" w:rsidP="00E33526">
            <w:pPr>
              <w:rPr>
                <w:lang w:val="en-GB"/>
              </w:rPr>
            </w:pPr>
            <w:r w:rsidRPr="009F63B9">
              <w:rPr>
                <w:lang w:val="en-GB"/>
              </w:rPr>
              <w:t xml:space="preserve">Website: </w:t>
            </w:r>
          </w:p>
        </w:tc>
        <w:tc>
          <w:tcPr>
            <w:tcW w:w="3927" w:type="pct"/>
            <w:shd w:val="clear" w:color="auto" w:fill="auto"/>
          </w:tcPr>
          <w:p w14:paraId="1ADC3CA4" w14:textId="77777777" w:rsidR="007A061C" w:rsidRPr="009F63B9" w:rsidRDefault="00512D59" w:rsidP="00E33526">
            <w:pPr>
              <w:rPr>
                <w:lang w:val="en-GB"/>
              </w:rPr>
            </w:pPr>
            <w:hyperlink r:id="rId114" w:history="1">
              <w:r w:rsidR="007A061C" w:rsidRPr="009F63B9">
                <w:rPr>
                  <w:rStyle w:val="Hyperlink"/>
                  <w:lang w:val="en-GB"/>
                </w:rPr>
                <w:t>http://podgorica.me/e-izvodi/</w:t>
              </w:r>
            </w:hyperlink>
          </w:p>
        </w:tc>
      </w:tr>
      <w:tr w:rsidR="00E83DA2" w:rsidRPr="00194B39" w14:paraId="7B414972" w14:textId="77777777" w:rsidTr="00E83DA2">
        <w:trPr>
          <w:trHeight w:val="311"/>
        </w:trPr>
        <w:tc>
          <w:tcPr>
            <w:tcW w:w="1073" w:type="pct"/>
            <w:gridSpan w:val="2"/>
            <w:shd w:val="clear" w:color="auto" w:fill="auto"/>
          </w:tcPr>
          <w:p w14:paraId="7690ECC4" w14:textId="77777777" w:rsidR="007A061C" w:rsidRPr="009F63B9" w:rsidRDefault="007A061C" w:rsidP="00E33526">
            <w:pPr>
              <w:rPr>
                <w:lang w:val="en-GB"/>
              </w:rPr>
            </w:pPr>
            <w:r w:rsidRPr="009F63B9">
              <w:rPr>
                <w:lang w:val="en-GB"/>
              </w:rPr>
              <w:t xml:space="preserve">Description: </w:t>
            </w:r>
          </w:p>
        </w:tc>
        <w:tc>
          <w:tcPr>
            <w:tcW w:w="3927" w:type="pct"/>
            <w:shd w:val="clear" w:color="auto" w:fill="auto"/>
          </w:tcPr>
          <w:p w14:paraId="30D82599" w14:textId="77777777" w:rsidR="007A061C" w:rsidRPr="009F63B9" w:rsidRDefault="007A061C" w:rsidP="00E33526">
            <w:pPr>
              <w:rPr>
                <w:lang w:val="en-GB"/>
              </w:rPr>
            </w:pPr>
            <w:r w:rsidRPr="009F63B9">
              <w:rPr>
                <w:lang w:val="en-GB"/>
              </w:rPr>
              <w:t>On a specially developed portal, users without authentication can order a marriage certificate</w:t>
            </w:r>
          </w:p>
        </w:tc>
      </w:tr>
      <w:tr w:rsidR="00572DFE" w:rsidRPr="00194B39" w14:paraId="50C9D15F" w14:textId="77777777" w:rsidTr="00E83DA2">
        <w:trPr>
          <w:trHeight w:val="198"/>
        </w:trPr>
        <w:tc>
          <w:tcPr>
            <w:tcW w:w="5000" w:type="pct"/>
            <w:gridSpan w:val="3"/>
            <w:shd w:val="clear" w:color="auto" w:fill="auto"/>
          </w:tcPr>
          <w:p w14:paraId="563F2DB8" w14:textId="77777777" w:rsidR="007A061C" w:rsidRPr="009F63B9" w:rsidRDefault="007A061C" w:rsidP="00E33526">
            <w:pPr>
              <w:rPr>
                <w:lang w:val="en-GB"/>
              </w:rPr>
            </w:pPr>
            <w:r w:rsidRPr="009F63B9">
              <w:rPr>
                <w:b/>
                <w:lang w:val="en-GB"/>
              </w:rPr>
              <w:t>Registration and checkout of persons residence</w:t>
            </w:r>
          </w:p>
        </w:tc>
      </w:tr>
      <w:tr w:rsidR="00E83DA2" w:rsidRPr="009F63B9" w14:paraId="1C117981" w14:textId="77777777" w:rsidTr="00E83DA2">
        <w:trPr>
          <w:trHeight w:val="198"/>
        </w:trPr>
        <w:tc>
          <w:tcPr>
            <w:tcW w:w="1073" w:type="pct"/>
            <w:gridSpan w:val="2"/>
            <w:shd w:val="clear" w:color="auto" w:fill="auto"/>
          </w:tcPr>
          <w:p w14:paraId="69720812" w14:textId="77777777" w:rsidR="007A061C" w:rsidRPr="009F63B9" w:rsidRDefault="007A061C" w:rsidP="00E33526">
            <w:pPr>
              <w:rPr>
                <w:lang w:val="en-GB"/>
              </w:rPr>
            </w:pPr>
            <w:r w:rsidRPr="009F63B9">
              <w:rPr>
                <w:lang w:val="en-GB"/>
              </w:rPr>
              <w:t>Responsibility:</w:t>
            </w:r>
          </w:p>
        </w:tc>
        <w:tc>
          <w:tcPr>
            <w:tcW w:w="3927" w:type="pct"/>
            <w:shd w:val="clear" w:color="auto" w:fill="auto"/>
          </w:tcPr>
          <w:p w14:paraId="56AC7D38" w14:textId="77777777" w:rsidR="007A061C" w:rsidRPr="009F63B9" w:rsidRDefault="007A061C" w:rsidP="00E33526">
            <w:pPr>
              <w:rPr>
                <w:lang w:val="en-GB"/>
              </w:rPr>
            </w:pPr>
            <w:r w:rsidRPr="009F63B9">
              <w:rPr>
                <w:lang w:val="en-GB"/>
              </w:rPr>
              <w:t>Ministry of the Interior</w:t>
            </w:r>
          </w:p>
        </w:tc>
      </w:tr>
      <w:tr w:rsidR="00E83DA2" w:rsidRPr="00194B39" w14:paraId="2E821F44" w14:textId="77777777" w:rsidTr="00E83DA2">
        <w:trPr>
          <w:trHeight w:val="37"/>
        </w:trPr>
        <w:tc>
          <w:tcPr>
            <w:tcW w:w="1073" w:type="pct"/>
            <w:gridSpan w:val="2"/>
            <w:shd w:val="clear" w:color="auto" w:fill="auto"/>
          </w:tcPr>
          <w:p w14:paraId="42FB5922" w14:textId="77777777" w:rsidR="007A061C" w:rsidRPr="009F63B9" w:rsidRDefault="007A061C" w:rsidP="00E33526">
            <w:pPr>
              <w:rPr>
                <w:lang w:val="en-GB"/>
              </w:rPr>
            </w:pPr>
            <w:r w:rsidRPr="009F63B9">
              <w:rPr>
                <w:lang w:val="en-GB"/>
              </w:rPr>
              <w:t xml:space="preserve">Website: </w:t>
            </w:r>
          </w:p>
        </w:tc>
        <w:tc>
          <w:tcPr>
            <w:tcW w:w="3927" w:type="pct"/>
            <w:shd w:val="clear" w:color="auto" w:fill="auto"/>
          </w:tcPr>
          <w:p w14:paraId="3F97416C" w14:textId="77777777" w:rsidR="007A061C" w:rsidRPr="009F63B9" w:rsidRDefault="00512D59" w:rsidP="00E33526">
            <w:pPr>
              <w:rPr>
                <w:lang w:val="en-GB"/>
              </w:rPr>
            </w:pPr>
            <w:hyperlink r:id="rId115" w:history="1">
              <w:r w:rsidR="007A061C" w:rsidRPr="009F63B9">
                <w:rPr>
                  <w:rStyle w:val="Hyperlink"/>
                  <w:lang w:val="en-GB"/>
                </w:rPr>
                <w:t>http://www.mup.gov.me/vijesti/135912/MUP-napravio-sistem-za-eletronsko-podnosenje-prijava-i-odjava-boravista-lica.html</w:t>
              </w:r>
            </w:hyperlink>
          </w:p>
        </w:tc>
      </w:tr>
      <w:tr w:rsidR="00E83DA2" w:rsidRPr="00194B39" w14:paraId="668D37FE" w14:textId="77777777" w:rsidTr="00E83DA2">
        <w:trPr>
          <w:trHeight w:val="311"/>
        </w:trPr>
        <w:tc>
          <w:tcPr>
            <w:tcW w:w="1073" w:type="pct"/>
            <w:gridSpan w:val="2"/>
            <w:shd w:val="clear" w:color="auto" w:fill="auto"/>
          </w:tcPr>
          <w:p w14:paraId="5A8BC5C4" w14:textId="77777777" w:rsidR="007A061C" w:rsidRPr="009F63B9" w:rsidRDefault="007A061C" w:rsidP="00E33526">
            <w:pPr>
              <w:rPr>
                <w:lang w:val="en-GB"/>
              </w:rPr>
            </w:pPr>
            <w:r w:rsidRPr="009F63B9">
              <w:rPr>
                <w:lang w:val="en-GB"/>
              </w:rPr>
              <w:t xml:space="preserve">Description: </w:t>
            </w:r>
          </w:p>
        </w:tc>
        <w:tc>
          <w:tcPr>
            <w:tcW w:w="3927" w:type="pct"/>
            <w:shd w:val="clear" w:color="auto" w:fill="auto"/>
          </w:tcPr>
          <w:p w14:paraId="3F2EC7F2" w14:textId="0DDF9DB2" w:rsidR="007A061C" w:rsidRPr="009F63B9" w:rsidRDefault="007A061C" w:rsidP="00E33526">
            <w:pPr>
              <w:rPr>
                <w:lang w:val="en-GB"/>
              </w:rPr>
            </w:pPr>
            <w:r w:rsidRPr="009F63B9">
              <w:rPr>
                <w:lang w:val="en-GB"/>
              </w:rPr>
              <w:t>The Ministry of Internal Affairs has implemented a system for</w:t>
            </w:r>
            <w:r w:rsidR="000F0694" w:rsidRPr="009F63B9">
              <w:rPr>
                <w:lang w:val="en-GB"/>
              </w:rPr>
              <w:t xml:space="preserve"> the </w:t>
            </w:r>
            <w:r w:rsidRPr="009F63B9">
              <w:rPr>
                <w:lang w:val="en-GB"/>
              </w:rPr>
              <w:t xml:space="preserve"> electronic filing of applications and the removal of the residence of a person. The application is submitted to the Police Directorate</w:t>
            </w:r>
            <w:r w:rsidR="000F0694" w:rsidRPr="009F63B9">
              <w:rPr>
                <w:lang w:val="en-GB"/>
              </w:rPr>
              <w:t>. The</w:t>
            </w:r>
            <w:r w:rsidRPr="009F63B9">
              <w:rPr>
                <w:lang w:val="en-GB"/>
              </w:rPr>
              <w:t xml:space="preserve"> new system </w:t>
            </w:r>
            <w:r w:rsidR="000F0694" w:rsidRPr="009F63B9">
              <w:rPr>
                <w:lang w:val="en-GB"/>
              </w:rPr>
              <w:t xml:space="preserve">was </w:t>
            </w:r>
            <w:r w:rsidRPr="009F63B9">
              <w:rPr>
                <w:lang w:val="en-GB"/>
              </w:rPr>
              <w:t>created by the Ministry of Internal Affairs allows the provider of accommodation via the Internet to submit a registration and check-out of residence for the persons providing accommodation services.</w:t>
            </w:r>
          </w:p>
        </w:tc>
      </w:tr>
      <w:tr w:rsidR="004A6372" w:rsidRPr="009F63B9" w14:paraId="3D2EC827" w14:textId="77777777" w:rsidTr="00E83DA2">
        <w:trPr>
          <w:trHeight w:val="311"/>
        </w:trPr>
        <w:tc>
          <w:tcPr>
            <w:tcW w:w="5000" w:type="pct"/>
            <w:gridSpan w:val="3"/>
            <w:shd w:val="clear" w:color="auto" w:fill="auto"/>
          </w:tcPr>
          <w:p w14:paraId="1BC7059B" w14:textId="108DCE10" w:rsidR="004A6372" w:rsidRPr="009F63B9" w:rsidRDefault="004A6372" w:rsidP="0097747D">
            <w:pPr>
              <w:keepNext/>
              <w:keepLines/>
              <w:rPr>
                <w:b/>
                <w:lang w:val="en-GB"/>
              </w:rPr>
            </w:pPr>
            <w:r w:rsidRPr="009F63B9">
              <w:rPr>
                <w:b/>
                <w:lang w:val="en-GB"/>
              </w:rPr>
              <w:lastRenderedPageBreak/>
              <w:t>Passport</w:t>
            </w:r>
          </w:p>
        </w:tc>
      </w:tr>
      <w:tr w:rsidR="00E83DA2" w:rsidRPr="009F63B9" w14:paraId="059804EF" w14:textId="77777777" w:rsidTr="00E83DA2">
        <w:trPr>
          <w:trHeight w:val="311"/>
        </w:trPr>
        <w:tc>
          <w:tcPr>
            <w:tcW w:w="1073" w:type="pct"/>
            <w:gridSpan w:val="2"/>
            <w:shd w:val="clear" w:color="auto" w:fill="auto"/>
          </w:tcPr>
          <w:p w14:paraId="03C17234" w14:textId="77777777" w:rsidR="007A061C" w:rsidRPr="009F63B9" w:rsidRDefault="007A061C" w:rsidP="0097747D">
            <w:pPr>
              <w:keepNext/>
              <w:keepLines/>
              <w:rPr>
                <w:lang w:val="en-GB"/>
              </w:rPr>
            </w:pPr>
            <w:r w:rsidRPr="009F63B9">
              <w:rPr>
                <w:lang w:val="en-GB"/>
              </w:rPr>
              <w:t>Responsibility:</w:t>
            </w:r>
          </w:p>
        </w:tc>
        <w:tc>
          <w:tcPr>
            <w:tcW w:w="3927" w:type="pct"/>
            <w:shd w:val="clear" w:color="auto" w:fill="auto"/>
          </w:tcPr>
          <w:p w14:paraId="22993D96" w14:textId="77777777" w:rsidR="007A061C" w:rsidRPr="009F63B9" w:rsidRDefault="007A061C" w:rsidP="0097747D">
            <w:pPr>
              <w:keepNext/>
              <w:keepLines/>
              <w:rPr>
                <w:lang w:val="en-GB"/>
              </w:rPr>
            </w:pPr>
            <w:r w:rsidRPr="009F63B9">
              <w:rPr>
                <w:lang w:val="en-GB"/>
              </w:rPr>
              <w:t>Ministry of Interior</w:t>
            </w:r>
          </w:p>
        </w:tc>
      </w:tr>
      <w:tr w:rsidR="00E83DA2" w:rsidRPr="00194B39" w14:paraId="0D811B42" w14:textId="77777777" w:rsidTr="00E83DA2">
        <w:trPr>
          <w:trHeight w:val="311"/>
        </w:trPr>
        <w:tc>
          <w:tcPr>
            <w:tcW w:w="1073" w:type="pct"/>
            <w:gridSpan w:val="2"/>
            <w:shd w:val="clear" w:color="auto" w:fill="auto"/>
          </w:tcPr>
          <w:p w14:paraId="01A1DB82" w14:textId="77777777" w:rsidR="007A061C" w:rsidRPr="009F63B9" w:rsidRDefault="007A061C" w:rsidP="0097747D">
            <w:pPr>
              <w:keepNext/>
              <w:keepLines/>
              <w:rPr>
                <w:lang w:val="en-GB"/>
              </w:rPr>
            </w:pPr>
            <w:r w:rsidRPr="009F63B9">
              <w:rPr>
                <w:lang w:val="en-GB"/>
              </w:rPr>
              <w:t xml:space="preserve">Website: </w:t>
            </w:r>
          </w:p>
        </w:tc>
        <w:tc>
          <w:tcPr>
            <w:tcW w:w="3927" w:type="pct"/>
            <w:shd w:val="clear" w:color="auto" w:fill="auto"/>
          </w:tcPr>
          <w:p w14:paraId="396EB802" w14:textId="77777777" w:rsidR="007A061C" w:rsidRPr="009F63B9" w:rsidRDefault="00512D59" w:rsidP="0097747D">
            <w:pPr>
              <w:keepNext/>
              <w:keepLines/>
              <w:rPr>
                <w:lang w:val="en-GB"/>
              </w:rPr>
            </w:pPr>
            <w:hyperlink r:id="rId116" w:history="1">
              <w:r w:rsidR="007A061C" w:rsidRPr="009F63B9">
                <w:rPr>
                  <w:rStyle w:val="Hyperlink"/>
                  <w:lang w:val="en-GB"/>
                </w:rPr>
                <w:t>http://www.mup.gov.me/en/ministry?alphabet=lat</w:t>
              </w:r>
            </w:hyperlink>
          </w:p>
        </w:tc>
      </w:tr>
      <w:tr w:rsidR="00E83DA2" w:rsidRPr="00194B39" w14:paraId="10DFB111" w14:textId="77777777" w:rsidTr="00E83DA2">
        <w:trPr>
          <w:trHeight w:val="311"/>
        </w:trPr>
        <w:tc>
          <w:tcPr>
            <w:tcW w:w="1073" w:type="pct"/>
            <w:gridSpan w:val="2"/>
            <w:shd w:val="clear" w:color="auto" w:fill="auto"/>
          </w:tcPr>
          <w:p w14:paraId="0039FEFB" w14:textId="77777777" w:rsidR="007A061C" w:rsidRPr="009F63B9" w:rsidRDefault="007A061C" w:rsidP="00E33526">
            <w:pPr>
              <w:rPr>
                <w:lang w:val="en-GB"/>
              </w:rPr>
            </w:pPr>
            <w:r w:rsidRPr="009F63B9">
              <w:rPr>
                <w:lang w:val="en-GB"/>
              </w:rPr>
              <w:t xml:space="preserve">Description: </w:t>
            </w:r>
          </w:p>
        </w:tc>
        <w:tc>
          <w:tcPr>
            <w:tcW w:w="3927" w:type="pct"/>
            <w:shd w:val="clear" w:color="auto" w:fill="auto"/>
          </w:tcPr>
          <w:p w14:paraId="4BF78CEB" w14:textId="25F4B3ED" w:rsidR="007A061C" w:rsidRPr="009F63B9" w:rsidRDefault="007A061C" w:rsidP="00C72508">
            <w:pPr>
              <w:rPr>
                <w:lang w:val="en-GB"/>
              </w:rPr>
            </w:pPr>
            <w:r w:rsidRPr="009F63B9">
              <w:rPr>
                <w:lang w:val="en-GB"/>
              </w:rPr>
              <w:t>Passports</w:t>
            </w:r>
            <w:r w:rsidR="000F0694" w:rsidRPr="009F63B9">
              <w:rPr>
                <w:lang w:val="en-GB"/>
              </w:rPr>
              <w:t xml:space="preserve"> </w:t>
            </w:r>
            <w:r w:rsidRPr="009F63B9">
              <w:rPr>
                <w:lang w:val="en-GB"/>
              </w:rPr>
              <w:t xml:space="preserve">are issued by the Ministry of Internal Affairs. The Ministry of Interior website provides information and offers the possibility to check the status of issuing on this web site: </w:t>
            </w:r>
            <w:hyperlink r:id="rId117" w:history="1">
              <w:r w:rsidRPr="009F63B9">
                <w:rPr>
                  <w:rStyle w:val="Hyperlink"/>
                  <w:lang w:val="en-GB"/>
                </w:rPr>
                <w:t>http://pasosi.me/</w:t>
              </w:r>
            </w:hyperlink>
            <w:r w:rsidRPr="009F63B9">
              <w:rPr>
                <w:lang w:val="en-GB"/>
              </w:rPr>
              <w:t xml:space="preserve"> </w:t>
            </w:r>
          </w:p>
        </w:tc>
      </w:tr>
      <w:tr w:rsidR="00572DFE" w:rsidRPr="00194B39" w14:paraId="1CE1BB9D" w14:textId="77777777" w:rsidTr="00E83DA2">
        <w:trPr>
          <w:trHeight w:val="343"/>
        </w:trPr>
        <w:tc>
          <w:tcPr>
            <w:tcW w:w="5000" w:type="pct"/>
            <w:gridSpan w:val="3"/>
            <w:shd w:val="clear" w:color="auto" w:fill="auto"/>
          </w:tcPr>
          <w:p w14:paraId="77AC0250" w14:textId="77777777" w:rsidR="007A061C" w:rsidRPr="009F63B9" w:rsidRDefault="007A061C" w:rsidP="00C72508">
            <w:pPr>
              <w:ind w:left="-165" w:right="487" w:firstLine="165"/>
              <w:rPr>
                <w:b/>
                <w:lang w:val="en-GB"/>
              </w:rPr>
            </w:pPr>
            <w:r w:rsidRPr="009F63B9">
              <w:rPr>
                <w:b/>
                <w:lang w:val="en-GB"/>
              </w:rPr>
              <w:t>Housing (building and housing, environment)</w:t>
            </w:r>
          </w:p>
        </w:tc>
      </w:tr>
      <w:tr w:rsidR="00E83DA2" w:rsidRPr="00194B39" w14:paraId="5D9DA6A1" w14:textId="77777777" w:rsidTr="00E83DA2">
        <w:trPr>
          <w:trHeight w:val="325"/>
        </w:trPr>
        <w:tc>
          <w:tcPr>
            <w:tcW w:w="1073" w:type="pct"/>
            <w:gridSpan w:val="2"/>
            <w:shd w:val="clear" w:color="auto" w:fill="auto"/>
          </w:tcPr>
          <w:p w14:paraId="1AE735F4" w14:textId="77777777" w:rsidR="007A061C" w:rsidRPr="009F63B9" w:rsidRDefault="007A061C" w:rsidP="004A6372">
            <w:pPr>
              <w:rPr>
                <w:lang w:val="en-GB"/>
              </w:rPr>
            </w:pPr>
            <w:r w:rsidRPr="009F63B9">
              <w:rPr>
                <w:lang w:val="en-GB"/>
              </w:rPr>
              <w:t>Responsibility:</w:t>
            </w:r>
          </w:p>
        </w:tc>
        <w:tc>
          <w:tcPr>
            <w:tcW w:w="3927" w:type="pct"/>
            <w:shd w:val="clear" w:color="auto" w:fill="auto"/>
          </w:tcPr>
          <w:p w14:paraId="330D82CB" w14:textId="77777777" w:rsidR="007A061C" w:rsidRPr="009F63B9" w:rsidRDefault="007A061C" w:rsidP="00C72508">
            <w:pPr>
              <w:ind w:left="-165" w:right="487" w:firstLine="165"/>
              <w:rPr>
                <w:lang w:val="en-GB"/>
              </w:rPr>
            </w:pPr>
            <w:r w:rsidRPr="009F63B9">
              <w:rPr>
                <w:lang w:val="en-GB"/>
              </w:rPr>
              <w:t>Ministry of Sustainable Development and Tourism</w:t>
            </w:r>
          </w:p>
        </w:tc>
      </w:tr>
      <w:tr w:rsidR="00E83DA2" w:rsidRPr="00194B39" w14:paraId="1944A79D" w14:textId="77777777" w:rsidTr="00E83DA2">
        <w:trPr>
          <w:trHeight w:val="311"/>
        </w:trPr>
        <w:tc>
          <w:tcPr>
            <w:tcW w:w="1073" w:type="pct"/>
            <w:gridSpan w:val="2"/>
            <w:shd w:val="clear" w:color="auto" w:fill="auto"/>
          </w:tcPr>
          <w:p w14:paraId="739464D1" w14:textId="77777777" w:rsidR="007A061C" w:rsidRPr="009F63B9" w:rsidRDefault="007A061C" w:rsidP="004A6372">
            <w:pPr>
              <w:rPr>
                <w:lang w:val="en-GB"/>
              </w:rPr>
            </w:pPr>
            <w:r w:rsidRPr="009F63B9">
              <w:rPr>
                <w:lang w:val="en-GB"/>
              </w:rPr>
              <w:t xml:space="preserve">Website: </w:t>
            </w:r>
          </w:p>
        </w:tc>
        <w:tc>
          <w:tcPr>
            <w:tcW w:w="3927" w:type="pct"/>
            <w:shd w:val="clear" w:color="auto" w:fill="auto"/>
          </w:tcPr>
          <w:p w14:paraId="1EEC8EE7" w14:textId="77777777" w:rsidR="007A061C" w:rsidRPr="009F63B9" w:rsidRDefault="00512D59" w:rsidP="00C72508">
            <w:pPr>
              <w:ind w:left="-165" w:right="487" w:firstLine="165"/>
              <w:rPr>
                <w:lang w:val="en-GB"/>
              </w:rPr>
            </w:pPr>
            <w:hyperlink r:id="rId118" w:history="1">
              <w:r w:rsidR="007A061C" w:rsidRPr="009F63B9">
                <w:rPr>
                  <w:rStyle w:val="Hyperlink"/>
                  <w:lang w:val="en-GB"/>
                </w:rPr>
                <w:t>http://www.mrt.gov.me/en/ministry?alphabet=lat</w:t>
              </w:r>
            </w:hyperlink>
          </w:p>
        </w:tc>
      </w:tr>
      <w:tr w:rsidR="00E83DA2" w:rsidRPr="00194B39" w14:paraId="4327DAAC" w14:textId="77777777" w:rsidTr="00E83DA2">
        <w:trPr>
          <w:trHeight w:val="311"/>
        </w:trPr>
        <w:tc>
          <w:tcPr>
            <w:tcW w:w="1073" w:type="pct"/>
            <w:gridSpan w:val="2"/>
            <w:shd w:val="clear" w:color="auto" w:fill="auto"/>
          </w:tcPr>
          <w:p w14:paraId="62A6FF8C" w14:textId="77777777" w:rsidR="007A061C" w:rsidRPr="009F63B9" w:rsidRDefault="007A061C" w:rsidP="004A6372">
            <w:pPr>
              <w:rPr>
                <w:lang w:val="en-GB"/>
              </w:rPr>
            </w:pPr>
            <w:r w:rsidRPr="009F63B9">
              <w:rPr>
                <w:lang w:val="en-GB"/>
              </w:rPr>
              <w:t xml:space="preserve">Description: </w:t>
            </w:r>
          </w:p>
        </w:tc>
        <w:tc>
          <w:tcPr>
            <w:tcW w:w="3927" w:type="pct"/>
            <w:shd w:val="clear" w:color="auto" w:fill="auto"/>
          </w:tcPr>
          <w:p w14:paraId="3BA68D47" w14:textId="77777777" w:rsidR="007A061C" w:rsidRPr="009F63B9" w:rsidRDefault="007A061C" w:rsidP="00C72508">
            <w:pPr>
              <w:rPr>
                <w:lang w:val="en-GB"/>
              </w:rPr>
            </w:pPr>
            <w:r w:rsidRPr="009F63B9">
              <w:rPr>
                <w:lang w:val="en-GB"/>
              </w:rPr>
              <w:t>The information necessary to start the procedure to obtain an environment-related permit is available on the Ministry website.</w:t>
            </w:r>
          </w:p>
        </w:tc>
      </w:tr>
      <w:tr w:rsidR="00572DFE" w:rsidRPr="00194B39" w14:paraId="0630DACD" w14:textId="77777777" w:rsidTr="00E83DA2">
        <w:trPr>
          <w:trHeight w:val="311"/>
        </w:trPr>
        <w:tc>
          <w:tcPr>
            <w:tcW w:w="5000" w:type="pct"/>
            <w:gridSpan w:val="3"/>
            <w:shd w:val="clear" w:color="auto" w:fill="auto"/>
          </w:tcPr>
          <w:p w14:paraId="687FB432" w14:textId="77777777" w:rsidR="007A061C" w:rsidRPr="009F63B9" w:rsidRDefault="007A061C" w:rsidP="005658E2">
            <w:pPr>
              <w:ind w:left="33"/>
              <w:rPr>
                <w:lang w:val="en-GB"/>
              </w:rPr>
            </w:pPr>
            <w:r w:rsidRPr="009F63B9">
              <w:rPr>
                <w:b/>
                <w:lang w:val="en-GB"/>
              </w:rPr>
              <w:t>Reporting corruption to the Police Directorate</w:t>
            </w:r>
          </w:p>
        </w:tc>
      </w:tr>
      <w:tr w:rsidR="00E83DA2" w:rsidRPr="009F63B9" w14:paraId="0E13F88D" w14:textId="77777777" w:rsidTr="00E83DA2">
        <w:trPr>
          <w:trHeight w:val="311"/>
        </w:trPr>
        <w:tc>
          <w:tcPr>
            <w:tcW w:w="1073" w:type="pct"/>
            <w:gridSpan w:val="2"/>
            <w:shd w:val="clear" w:color="auto" w:fill="auto"/>
          </w:tcPr>
          <w:p w14:paraId="1B46AEE2" w14:textId="77777777" w:rsidR="007A061C" w:rsidRPr="009F63B9" w:rsidRDefault="007A061C" w:rsidP="005658E2">
            <w:pPr>
              <w:ind w:left="33"/>
              <w:rPr>
                <w:lang w:val="en-GB"/>
              </w:rPr>
            </w:pPr>
            <w:r w:rsidRPr="009F63B9">
              <w:rPr>
                <w:lang w:val="en-GB"/>
              </w:rPr>
              <w:t>Responsibility:</w:t>
            </w:r>
          </w:p>
        </w:tc>
        <w:tc>
          <w:tcPr>
            <w:tcW w:w="3927" w:type="pct"/>
            <w:shd w:val="clear" w:color="auto" w:fill="auto"/>
          </w:tcPr>
          <w:p w14:paraId="01AFE7BA" w14:textId="77777777" w:rsidR="007A061C" w:rsidRPr="009F63B9" w:rsidRDefault="007A061C" w:rsidP="005658E2">
            <w:pPr>
              <w:ind w:left="33"/>
              <w:rPr>
                <w:lang w:val="en-GB"/>
              </w:rPr>
            </w:pPr>
            <w:r w:rsidRPr="009F63B9">
              <w:rPr>
                <w:lang w:val="en-GB"/>
              </w:rPr>
              <w:t>Police Directorate</w:t>
            </w:r>
          </w:p>
        </w:tc>
      </w:tr>
      <w:tr w:rsidR="00E83DA2" w:rsidRPr="00194B39" w14:paraId="7C0DB768" w14:textId="77777777" w:rsidTr="00E83DA2">
        <w:trPr>
          <w:trHeight w:val="311"/>
        </w:trPr>
        <w:tc>
          <w:tcPr>
            <w:tcW w:w="1073" w:type="pct"/>
            <w:gridSpan w:val="2"/>
            <w:shd w:val="clear" w:color="auto" w:fill="auto"/>
          </w:tcPr>
          <w:p w14:paraId="069BF72D" w14:textId="77777777" w:rsidR="007A061C" w:rsidRPr="009F63B9" w:rsidRDefault="007A061C" w:rsidP="005658E2">
            <w:pPr>
              <w:ind w:left="33"/>
              <w:rPr>
                <w:lang w:val="en-GB"/>
              </w:rPr>
            </w:pPr>
            <w:r w:rsidRPr="009F63B9">
              <w:rPr>
                <w:lang w:val="en-GB"/>
              </w:rPr>
              <w:t>Website:</w:t>
            </w:r>
          </w:p>
        </w:tc>
        <w:tc>
          <w:tcPr>
            <w:tcW w:w="3927" w:type="pct"/>
            <w:shd w:val="clear" w:color="auto" w:fill="auto"/>
          </w:tcPr>
          <w:p w14:paraId="28663F7B" w14:textId="75E71030" w:rsidR="004A6372" w:rsidRPr="009F63B9" w:rsidRDefault="00512D59" w:rsidP="004A6372">
            <w:pPr>
              <w:ind w:left="33"/>
              <w:rPr>
                <w:lang w:val="en-GB"/>
              </w:rPr>
            </w:pPr>
            <w:hyperlink r:id="rId119" w:history="1">
              <w:r w:rsidR="007A061C" w:rsidRPr="009F63B9">
                <w:rPr>
                  <w:rStyle w:val="Hyperlink"/>
                  <w:lang w:val="en-GB"/>
                </w:rPr>
                <w:t>http://www.mup.gov.me/upravapolicije/naslovna</w:t>
              </w:r>
            </w:hyperlink>
            <w:r w:rsidR="007A061C" w:rsidRPr="009F63B9">
              <w:rPr>
                <w:lang w:val="en-GB"/>
              </w:rPr>
              <w:t xml:space="preserve">, </w:t>
            </w:r>
            <w:hyperlink r:id="rId120" w:history="1">
              <w:r w:rsidR="004A6372" w:rsidRPr="009F63B9">
                <w:rPr>
                  <w:rStyle w:val="Hyperlink"/>
                  <w:lang w:val="en-GB"/>
                </w:rPr>
                <w:t>www.euprava.me</w:t>
              </w:r>
            </w:hyperlink>
          </w:p>
        </w:tc>
      </w:tr>
      <w:tr w:rsidR="00E83DA2" w:rsidRPr="00194B39" w14:paraId="2C977301" w14:textId="77777777" w:rsidTr="00E83DA2">
        <w:trPr>
          <w:trHeight w:val="311"/>
        </w:trPr>
        <w:tc>
          <w:tcPr>
            <w:tcW w:w="1073" w:type="pct"/>
            <w:gridSpan w:val="2"/>
            <w:shd w:val="clear" w:color="auto" w:fill="auto"/>
          </w:tcPr>
          <w:p w14:paraId="500F8451" w14:textId="77777777" w:rsidR="007A061C" w:rsidRPr="009F63B9" w:rsidRDefault="007A061C" w:rsidP="005658E2">
            <w:pPr>
              <w:ind w:left="33"/>
              <w:rPr>
                <w:lang w:val="en-GB"/>
              </w:rPr>
            </w:pPr>
            <w:r w:rsidRPr="009F63B9">
              <w:rPr>
                <w:lang w:val="en-GB"/>
              </w:rPr>
              <w:t>Description:</w:t>
            </w:r>
          </w:p>
        </w:tc>
        <w:tc>
          <w:tcPr>
            <w:tcW w:w="3927" w:type="pct"/>
            <w:shd w:val="clear" w:color="auto" w:fill="auto"/>
          </w:tcPr>
          <w:p w14:paraId="7E53F65B" w14:textId="01A3E530" w:rsidR="007A061C" w:rsidRPr="009F63B9" w:rsidRDefault="007A061C" w:rsidP="005658E2">
            <w:pPr>
              <w:ind w:left="33"/>
              <w:rPr>
                <w:lang w:val="en-GB"/>
              </w:rPr>
            </w:pPr>
            <w:r w:rsidRPr="009F63B9">
              <w:rPr>
                <w:lang w:val="en-GB"/>
              </w:rPr>
              <w:t>On</w:t>
            </w:r>
            <w:r w:rsidR="004E7B6E">
              <w:rPr>
                <w:lang w:val="en-GB"/>
              </w:rPr>
              <w:t xml:space="preserve"> the</w:t>
            </w:r>
            <w:r w:rsidRPr="009F63B9">
              <w:rPr>
                <w:lang w:val="en-GB"/>
              </w:rPr>
              <w:t xml:space="preserve"> eGov</w:t>
            </w:r>
            <w:r w:rsidR="000121A6">
              <w:rPr>
                <w:lang w:val="en-GB"/>
              </w:rPr>
              <w:t>ernment</w:t>
            </w:r>
            <w:r w:rsidRPr="009F63B9">
              <w:rPr>
                <w:lang w:val="en-GB"/>
              </w:rPr>
              <w:t xml:space="preserve"> Portal users can report crimes with elements of corruption.</w:t>
            </w:r>
          </w:p>
        </w:tc>
      </w:tr>
    </w:tbl>
    <w:p w14:paraId="4130E227" w14:textId="77777777" w:rsidR="00A86633" w:rsidRPr="009F63B9" w:rsidRDefault="00A86633" w:rsidP="00A86633">
      <w:pPr>
        <w:pStyle w:val="Heading2"/>
        <w:rPr>
          <w:lang w:val="en-GB"/>
        </w:rPr>
      </w:pPr>
      <w:bookmarkStart w:id="75" w:name="_Toc1475004"/>
      <w:bookmarkEnd w:id="74"/>
      <w:r w:rsidRPr="009F63B9">
        <w:rPr>
          <w:lang w:val="en-GB"/>
        </w:rPr>
        <w:t>Education and youth</w:t>
      </w:r>
      <w:bookmarkEnd w:id="75"/>
      <w:r w:rsidRPr="009F63B9">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9F63B9" w14:paraId="184BFF42" w14:textId="77777777" w:rsidTr="009A14A7">
        <w:trPr>
          <w:trHeight w:val="94"/>
        </w:trPr>
        <w:tc>
          <w:tcPr>
            <w:tcW w:w="5000" w:type="pct"/>
            <w:gridSpan w:val="2"/>
            <w:shd w:val="clear" w:color="auto" w:fill="EFFBFF"/>
          </w:tcPr>
          <w:p w14:paraId="0B60B6A8" w14:textId="77777777" w:rsidR="00A86633" w:rsidRPr="009F63B9" w:rsidRDefault="00A86633" w:rsidP="00A86633">
            <w:pPr>
              <w:spacing w:before="120" w:after="180"/>
              <w:jc w:val="left"/>
              <w:rPr>
                <w:color w:val="00B0F0"/>
                <w:sz w:val="22"/>
                <w:lang w:val="en-GB"/>
              </w:rPr>
            </w:pPr>
            <w:r w:rsidRPr="009F63B9">
              <w:rPr>
                <w:color w:val="00B0F0"/>
                <w:sz w:val="22"/>
                <w:lang w:val="en-GB"/>
              </w:rPr>
              <w:t>School &amp; University</w:t>
            </w:r>
          </w:p>
        </w:tc>
      </w:tr>
      <w:tr w:rsidR="00A86633" w:rsidRPr="009F63B9" w14:paraId="40237DDA" w14:textId="77777777" w:rsidTr="00A86633">
        <w:trPr>
          <w:trHeight w:val="198"/>
        </w:trPr>
        <w:tc>
          <w:tcPr>
            <w:tcW w:w="5000" w:type="pct"/>
            <w:gridSpan w:val="2"/>
            <w:shd w:val="clear" w:color="auto" w:fill="auto"/>
          </w:tcPr>
          <w:p w14:paraId="368C519B" w14:textId="40707882" w:rsidR="00A86633" w:rsidRPr="009F63B9" w:rsidRDefault="00625852" w:rsidP="00A86633">
            <w:pPr>
              <w:rPr>
                <w:lang w:val="en-GB"/>
              </w:rPr>
            </w:pPr>
            <w:r w:rsidRPr="009F63B9">
              <w:rPr>
                <w:b/>
                <w:lang w:val="en-GB"/>
              </w:rPr>
              <w:t>Requesting a student loan</w:t>
            </w:r>
          </w:p>
        </w:tc>
      </w:tr>
      <w:tr w:rsidR="00A86633" w:rsidRPr="009F63B9" w14:paraId="7CF8A86B" w14:textId="77777777" w:rsidTr="00A86633">
        <w:trPr>
          <w:trHeight w:val="198"/>
        </w:trPr>
        <w:tc>
          <w:tcPr>
            <w:tcW w:w="956" w:type="pct"/>
            <w:shd w:val="clear" w:color="auto" w:fill="auto"/>
          </w:tcPr>
          <w:p w14:paraId="2C9FE62B" w14:textId="77777777" w:rsidR="00A86633" w:rsidRPr="009F63B9" w:rsidRDefault="00A86633" w:rsidP="00A86633">
            <w:pPr>
              <w:rPr>
                <w:lang w:val="en-GB"/>
              </w:rPr>
            </w:pPr>
            <w:r w:rsidRPr="009F63B9">
              <w:rPr>
                <w:lang w:val="en-GB"/>
              </w:rPr>
              <w:t>Responsibility:</w:t>
            </w:r>
          </w:p>
        </w:tc>
        <w:tc>
          <w:tcPr>
            <w:tcW w:w="4044" w:type="pct"/>
            <w:shd w:val="clear" w:color="auto" w:fill="auto"/>
          </w:tcPr>
          <w:p w14:paraId="0D4DCE86" w14:textId="4EE01B0B" w:rsidR="00A86633" w:rsidRPr="009F63B9" w:rsidRDefault="00625852" w:rsidP="00A86633">
            <w:pPr>
              <w:rPr>
                <w:lang w:val="en-GB"/>
              </w:rPr>
            </w:pPr>
            <w:r w:rsidRPr="009F63B9">
              <w:rPr>
                <w:lang w:val="en-GB"/>
              </w:rPr>
              <w:t>Ministry of Education</w:t>
            </w:r>
          </w:p>
        </w:tc>
      </w:tr>
      <w:tr w:rsidR="00A86633" w:rsidRPr="00194B39" w14:paraId="01695E09" w14:textId="77777777" w:rsidTr="00A86633">
        <w:trPr>
          <w:trHeight w:val="37"/>
        </w:trPr>
        <w:tc>
          <w:tcPr>
            <w:tcW w:w="956" w:type="pct"/>
            <w:shd w:val="clear" w:color="auto" w:fill="auto"/>
          </w:tcPr>
          <w:p w14:paraId="6A62047C" w14:textId="77777777" w:rsidR="00A86633" w:rsidRPr="009F63B9" w:rsidRDefault="00A86633" w:rsidP="00A86633">
            <w:pPr>
              <w:rPr>
                <w:lang w:val="en-GB"/>
              </w:rPr>
            </w:pPr>
            <w:r w:rsidRPr="009F63B9">
              <w:rPr>
                <w:lang w:val="en-GB"/>
              </w:rPr>
              <w:t xml:space="preserve">Website: </w:t>
            </w:r>
          </w:p>
        </w:tc>
        <w:tc>
          <w:tcPr>
            <w:tcW w:w="4044" w:type="pct"/>
            <w:shd w:val="clear" w:color="auto" w:fill="auto"/>
          </w:tcPr>
          <w:p w14:paraId="4D52ED60" w14:textId="745D11B2" w:rsidR="00A86633" w:rsidRPr="009F63B9" w:rsidRDefault="00512D59" w:rsidP="00A86633">
            <w:pPr>
              <w:rPr>
                <w:lang w:val="en-GB"/>
              </w:rPr>
            </w:pPr>
            <w:hyperlink r:id="rId121" w:history="1">
              <w:r w:rsidR="001639CD" w:rsidRPr="009F63B9">
                <w:rPr>
                  <w:rStyle w:val="Hyperlink"/>
                  <w:lang w:val="en-GB"/>
                </w:rPr>
                <w:t>https://www.euprava.me/en</w:t>
              </w:r>
            </w:hyperlink>
            <w:r w:rsidR="001639CD" w:rsidRPr="009F63B9">
              <w:rPr>
                <w:lang w:val="en-GB"/>
              </w:rPr>
              <w:t xml:space="preserve"> </w:t>
            </w:r>
          </w:p>
        </w:tc>
      </w:tr>
      <w:tr w:rsidR="00A86633" w:rsidRPr="00194B39" w14:paraId="501EB225" w14:textId="77777777" w:rsidTr="00A86633">
        <w:trPr>
          <w:trHeight w:val="311"/>
        </w:trPr>
        <w:tc>
          <w:tcPr>
            <w:tcW w:w="956" w:type="pct"/>
            <w:shd w:val="clear" w:color="auto" w:fill="auto"/>
          </w:tcPr>
          <w:p w14:paraId="424930CC" w14:textId="77777777" w:rsidR="00A86633" w:rsidRPr="009F63B9" w:rsidRDefault="00A86633" w:rsidP="00A86633">
            <w:pPr>
              <w:rPr>
                <w:lang w:val="en-GB"/>
              </w:rPr>
            </w:pPr>
            <w:r w:rsidRPr="009F63B9">
              <w:rPr>
                <w:lang w:val="en-GB"/>
              </w:rPr>
              <w:t xml:space="preserve">Description: </w:t>
            </w:r>
          </w:p>
        </w:tc>
        <w:tc>
          <w:tcPr>
            <w:tcW w:w="4044" w:type="pct"/>
            <w:shd w:val="clear" w:color="auto" w:fill="auto"/>
          </w:tcPr>
          <w:p w14:paraId="0CE1DE6D" w14:textId="2B377D0D" w:rsidR="00A86633" w:rsidRPr="009F63B9" w:rsidRDefault="007A061C" w:rsidP="00A86633">
            <w:pPr>
              <w:rPr>
                <w:lang w:val="en-GB"/>
              </w:rPr>
            </w:pPr>
            <w:r w:rsidRPr="009F63B9">
              <w:rPr>
                <w:lang w:val="en-GB"/>
              </w:rPr>
              <w:t>Students of basic and specialist academic and applied studies of higher education institutions</w:t>
            </w:r>
            <w:r w:rsidR="0035355F" w:rsidRPr="009F63B9">
              <w:rPr>
                <w:lang w:val="en-GB"/>
              </w:rPr>
              <w:t>, who are new students,</w:t>
            </w:r>
            <w:r w:rsidRPr="009F63B9">
              <w:rPr>
                <w:lang w:val="en-GB"/>
              </w:rPr>
              <w:t xml:space="preserve"> can </w:t>
            </w:r>
            <w:r w:rsidR="0035355F" w:rsidRPr="009F63B9">
              <w:rPr>
                <w:lang w:val="en-GB"/>
              </w:rPr>
              <w:t>apply for</w:t>
            </w:r>
            <w:r w:rsidRPr="009F63B9">
              <w:rPr>
                <w:lang w:val="en-GB"/>
              </w:rPr>
              <w:t xml:space="preserve"> a student loan. On </w:t>
            </w:r>
            <w:r w:rsidR="00707A68" w:rsidRPr="009F63B9">
              <w:rPr>
                <w:lang w:val="en-GB"/>
              </w:rPr>
              <w:t xml:space="preserve">the </w:t>
            </w:r>
            <w:r w:rsidRPr="009F63B9">
              <w:rPr>
                <w:lang w:val="en-GB"/>
              </w:rPr>
              <w:t>eGov</w:t>
            </w:r>
            <w:r w:rsidR="000121A6">
              <w:rPr>
                <w:lang w:val="en-GB"/>
              </w:rPr>
              <w:t>ernment</w:t>
            </w:r>
            <w:r w:rsidRPr="009F63B9">
              <w:rPr>
                <w:lang w:val="en-GB"/>
              </w:rPr>
              <w:t xml:space="preserve"> Portal they apply for the loan only through </w:t>
            </w:r>
            <w:r w:rsidR="00707A68" w:rsidRPr="009F63B9">
              <w:rPr>
                <w:lang w:val="en-GB"/>
              </w:rPr>
              <w:t xml:space="preserve">the </w:t>
            </w:r>
            <w:r w:rsidRPr="009F63B9">
              <w:rPr>
                <w:lang w:val="en-GB"/>
              </w:rPr>
              <w:t>online service.</w:t>
            </w:r>
          </w:p>
        </w:tc>
      </w:tr>
      <w:tr w:rsidR="00201ECE" w:rsidRPr="009F63B9" w14:paraId="73B3DB4D" w14:textId="77777777" w:rsidTr="00112B12">
        <w:trPr>
          <w:trHeight w:val="198"/>
        </w:trPr>
        <w:tc>
          <w:tcPr>
            <w:tcW w:w="5000" w:type="pct"/>
            <w:gridSpan w:val="2"/>
            <w:shd w:val="clear" w:color="auto" w:fill="auto"/>
          </w:tcPr>
          <w:p w14:paraId="57625DC3" w14:textId="2848CFF3" w:rsidR="00201ECE" w:rsidRPr="009F63B9" w:rsidRDefault="001639CD" w:rsidP="00112B12">
            <w:pPr>
              <w:rPr>
                <w:lang w:val="en-GB"/>
              </w:rPr>
            </w:pPr>
            <w:r w:rsidRPr="009F63B9">
              <w:rPr>
                <w:b/>
                <w:lang w:val="en-GB"/>
              </w:rPr>
              <w:t>MEIS</w:t>
            </w:r>
            <w:r w:rsidR="00136F06" w:rsidRPr="009F63B9">
              <w:rPr>
                <w:b/>
                <w:lang w:val="en-GB"/>
              </w:rPr>
              <w:t xml:space="preserve"> </w:t>
            </w:r>
            <w:r w:rsidRPr="009F63B9">
              <w:rPr>
                <w:b/>
                <w:lang w:val="en-GB"/>
              </w:rPr>
              <w:t>- Montenegrin Education Information System</w:t>
            </w:r>
          </w:p>
        </w:tc>
      </w:tr>
      <w:tr w:rsidR="00201ECE" w:rsidRPr="009F63B9" w14:paraId="443FC4DB" w14:textId="77777777" w:rsidTr="00112B12">
        <w:trPr>
          <w:trHeight w:val="198"/>
        </w:trPr>
        <w:tc>
          <w:tcPr>
            <w:tcW w:w="956" w:type="pct"/>
            <w:shd w:val="clear" w:color="auto" w:fill="auto"/>
          </w:tcPr>
          <w:p w14:paraId="55F11487" w14:textId="77777777" w:rsidR="00201ECE" w:rsidRPr="009F63B9" w:rsidRDefault="00201ECE" w:rsidP="00112B12">
            <w:pPr>
              <w:rPr>
                <w:lang w:val="en-GB"/>
              </w:rPr>
            </w:pPr>
            <w:r w:rsidRPr="009F63B9">
              <w:rPr>
                <w:lang w:val="en-GB"/>
              </w:rPr>
              <w:t>Responsibility:</w:t>
            </w:r>
          </w:p>
        </w:tc>
        <w:tc>
          <w:tcPr>
            <w:tcW w:w="4044" w:type="pct"/>
            <w:shd w:val="clear" w:color="auto" w:fill="auto"/>
          </w:tcPr>
          <w:p w14:paraId="1CAD6D1D" w14:textId="783261D2" w:rsidR="00201ECE" w:rsidRPr="009F63B9" w:rsidRDefault="001639CD" w:rsidP="00112B12">
            <w:pPr>
              <w:rPr>
                <w:lang w:val="en-GB"/>
              </w:rPr>
            </w:pPr>
            <w:r w:rsidRPr="009F63B9">
              <w:rPr>
                <w:lang w:val="en-GB"/>
              </w:rPr>
              <w:t>Ministry of Education</w:t>
            </w:r>
          </w:p>
        </w:tc>
      </w:tr>
      <w:tr w:rsidR="00201ECE" w:rsidRPr="009F63B9" w14:paraId="037FF2D7" w14:textId="77777777" w:rsidTr="00112B12">
        <w:trPr>
          <w:trHeight w:val="37"/>
        </w:trPr>
        <w:tc>
          <w:tcPr>
            <w:tcW w:w="956" w:type="pct"/>
            <w:shd w:val="clear" w:color="auto" w:fill="auto"/>
          </w:tcPr>
          <w:p w14:paraId="5D6FDECC" w14:textId="77777777" w:rsidR="00201ECE" w:rsidRPr="009F63B9" w:rsidRDefault="00201ECE" w:rsidP="00112B12">
            <w:pPr>
              <w:rPr>
                <w:lang w:val="en-GB"/>
              </w:rPr>
            </w:pPr>
            <w:r w:rsidRPr="009F63B9">
              <w:rPr>
                <w:lang w:val="en-GB"/>
              </w:rPr>
              <w:t xml:space="preserve">Website: </w:t>
            </w:r>
          </w:p>
        </w:tc>
        <w:tc>
          <w:tcPr>
            <w:tcW w:w="4044" w:type="pct"/>
            <w:shd w:val="clear" w:color="auto" w:fill="auto"/>
          </w:tcPr>
          <w:p w14:paraId="27C31EC3" w14:textId="6D28F461" w:rsidR="00201ECE" w:rsidRPr="009F63B9" w:rsidRDefault="00512D59" w:rsidP="00112B12">
            <w:pPr>
              <w:rPr>
                <w:lang w:val="en-GB"/>
              </w:rPr>
            </w:pPr>
            <w:hyperlink r:id="rId122" w:history="1">
              <w:r w:rsidR="00DF4D93" w:rsidRPr="009F63B9">
                <w:rPr>
                  <w:rStyle w:val="Hyperlink"/>
                  <w:lang w:val="en-GB"/>
                </w:rPr>
                <w:t>www.meisportal.edu.me</w:t>
              </w:r>
            </w:hyperlink>
          </w:p>
        </w:tc>
      </w:tr>
      <w:tr w:rsidR="00201ECE" w:rsidRPr="00194B39" w14:paraId="001E9730" w14:textId="77777777" w:rsidTr="00112B12">
        <w:trPr>
          <w:trHeight w:val="311"/>
        </w:trPr>
        <w:tc>
          <w:tcPr>
            <w:tcW w:w="956" w:type="pct"/>
            <w:shd w:val="clear" w:color="auto" w:fill="auto"/>
          </w:tcPr>
          <w:p w14:paraId="5E93C6F8" w14:textId="77777777" w:rsidR="00201ECE" w:rsidRPr="009F63B9" w:rsidRDefault="00201ECE" w:rsidP="00112B12">
            <w:pPr>
              <w:rPr>
                <w:lang w:val="en-GB"/>
              </w:rPr>
            </w:pPr>
            <w:r w:rsidRPr="009F63B9">
              <w:rPr>
                <w:lang w:val="en-GB"/>
              </w:rPr>
              <w:t xml:space="preserve">Description: </w:t>
            </w:r>
          </w:p>
        </w:tc>
        <w:tc>
          <w:tcPr>
            <w:tcW w:w="4044" w:type="pct"/>
            <w:shd w:val="clear" w:color="auto" w:fill="auto"/>
          </w:tcPr>
          <w:p w14:paraId="66450004" w14:textId="0333EE41" w:rsidR="00201ECE" w:rsidRPr="009F63B9" w:rsidRDefault="00141628" w:rsidP="00112B12">
            <w:pPr>
              <w:rPr>
                <w:lang w:val="en-GB"/>
              </w:rPr>
            </w:pPr>
            <w:r w:rsidRPr="009F63B9">
              <w:rPr>
                <w:lang w:val="en-GB"/>
              </w:rPr>
              <w:t>The task of the Main Project of MEIS (Montenegrin Education Information System) is to define the necessary resources, concrete methods and technologies for the implementation of a modern IS in education</w:t>
            </w:r>
            <w:r w:rsidR="00DF4D93" w:rsidRPr="009F63B9">
              <w:rPr>
                <w:lang w:val="en-GB"/>
              </w:rPr>
              <w:t>.</w:t>
            </w:r>
          </w:p>
        </w:tc>
      </w:tr>
      <w:tr w:rsidR="00201ECE" w:rsidRPr="009F63B9" w14:paraId="6A5860A1" w14:textId="77777777" w:rsidTr="00112B12">
        <w:trPr>
          <w:trHeight w:val="198"/>
        </w:trPr>
        <w:tc>
          <w:tcPr>
            <w:tcW w:w="5000" w:type="pct"/>
            <w:gridSpan w:val="2"/>
            <w:shd w:val="clear" w:color="auto" w:fill="auto"/>
          </w:tcPr>
          <w:p w14:paraId="798E7CD8" w14:textId="3B96DCBD" w:rsidR="00201ECE" w:rsidRPr="009F63B9" w:rsidRDefault="00DF4D93" w:rsidP="00112B12">
            <w:pPr>
              <w:rPr>
                <w:lang w:val="en-GB"/>
              </w:rPr>
            </w:pPr>
            <w:r w:rsidRPr="009F63B9">
              <w:rPr>
                <w:b/>
                <w:lang w:val="en-GB"/>
              </w:rPr>
              <w:t>Service for parents</w:t>
            </w:r>
          </w:p>
        </w:tc>
      </w:tr>
      <w:tr w:rsidR="00201ECE" w:rsidRPr="009F63B9" w14:paraId="2D561FAE" w14:textId="77777777" w:rsidTr="00112B12">
        <w:trPr>
          <w:trHeight w:val="198"/>
        </w:trPr>
        <w:tc>
          <w:tcPr>
            <w:tcW w:w="956" w:type="pct"/>
            <w:shd w:val="clear" w:color="auto" w:fill="auto"/>
          </w:tcPr>
          <w:p w14:paraId="5B7FEB8F" w14:textId="77777777" w:rsidR="00201ECE" w:rsidRPr="009F63B9" w:rsidRDefault="00201ECE" w:rsidP="00112B12">
            <w:pPr>
              <w:rPr>
                <w:lang w:val="en-GB"/>
              </w:rPr>
            </w:pPr>
            <w:r w:rsidRPr="009F63B9">
              <w:rPr>
                <w:lang w:val="en-GB"/>
              </w:rPr>
              <w:t>Responsibility:</w:t>
            </w:r>
          </w:p>
        </w:tc>
        <w:tc>
          <w:tcPr>
            <w:tcW w:w="4044" w:type="pct"/>
            <w:shd w:val="clear" w:color="auto" w:fill="auto"/>
          </w:tcPr>
          <w:p w14:paraId="557CBC71" w14:textId="60436155" w:rsidR="00201ECE" w:rsidRPr="009F63B9" w:rsidRDefault="00DF4D93" w:rsidP="00112B12">
            <w:pPr>
              <w:rPr>
                <w:lang w:val="en-GB"/>
              </w:rPr>
            </w:pPr>
            <w:r w:rsidRPr="009F63B9">
              <w:rPr>
                <w:lang w:val="en-GB"/>
              </w:rPr>
              <w:t>Ministry of Education</w:t>
            </w:r>
          </w:p>
        </w:tc>
      </w:tr>
      <w:tr w:rsidR="00201ECE" w:rsidRPr="009F63B9" w14:paraId="3C06E141" w14:textId="77777777" w:rsidTr="00112B12">
        <w:trPr>
          <w:trHeight w:val="37"/>
        </w:trPr>
        <w:tc>
          <w:tcPr>
            <w:tcW w:w="956" w:type="pct"/>
            <w:shd w:val="clear" w:color="auto" w:fill="auto"/>
          </w:tcPr>
          <w:p w14:paraId="5C0A2DE0" w14:textId="77777777" w:rsidR="00201ECE" w:rsidRPr="009F63B9" w:rsidRDefault="00201ECE" w:rsidP="00112B12">
            <w:pPr>
              <w:rPr>
                <w:lang w:val="en-GB"/>
              </w:rPr>
            </w:pPr>
            <w:r w:rsidRPr="009F63B9">
              <w:rPr>
                <w:lang w:val="en-GB"/>
              </w:rPr>
              <w:t xml:space="preserve">Website: </w:t>
            </w:r>
          </w:p>
        </w:tc>
        <w:tc>
          <w:tcPr>
            <w:tcW w:w="4044" w:type="pct"/>
            <w:shd w:val="clear" w:color="auto" w:fill="auto"/>
          </w:tcPr>
          <w:p w14:paraId="0D8ED826" w14:textId="1B3510FD" w:rsidR="00201ECE" w:rsidRPr="009F63B9" w:rsidRDefault="00512D59" w:rsidP="00112B12">
            <w:pPr>
              <w:rPr>
                <w:lang w:val="en-GB"/>
              </w:rPr>
            </w:pPr>
            <w:hyperlink r:id="rId123" w:history="1">
              <w:r w:rsidR="00B20FE1" w:rsidRPr="009F63B9">
                <w:rPr>
                  <w:rStyle w:val="Hyperlink"/>
                  <w:lang w:val="en-GB"/>
                </w:rPr>
                <w:t>www.ocjene.edu.me</w:t>
              </w:r>
            </w:hyperlink>
            <w:r w:rsidR="00B20FE1" w:rsidRPr="009F63B9">
              <w:rPr>
                <w:lang w:val="en-GB"/>
              </w:rPr>
              <w:t xml:space="preserve"> </w:t>
            </w:r>
          </w:p>
        </w:tc>
      </w:tr>
      <w:tr w:rsidR="00201ECE" w:rsidRPr="00194B39" w14:paraId="505468E7" w14:textId="77777777" w:rsidTr="00112B12">
        <w:trPr>
          <w:trHeight w:val="311"/>
        </w:trPr>
        <w:tc>
          <w:tcPr>
            <w:tcW w:w="956" w:type="pct"/>
            <w:shd w:val="clear" w:color="auto" w:fill="auto"/>
          </w:tcPr>
          <w:p w14:paraId="6EFC3DF9" w14:textId="77777777" w:rsidR="00201ECE" w:rsidRPr="009F63B9" w:rsidRDefault="00201ECE" w:rsidP="00112B12">
            <w:pPr>
              <w:rPr>
                <w:lang w:val="en-GB"/>
              </w:rPr>
            </w:pPr>
            <w:r w:rsidRPr="009F63B9">
              <w:rPr>
                <w:lang w:val="en-GB"/>
              </w:rPr>
              <w:t xml:space="preserve">Description: </w:t>
            </w:r>
          </w:p>
        </w:tc>
        <w:tc>
          <w:tcPr>
            <w:tcW w:w="4044" w:type="pct"/>
            <w:shd w:val="clear" w:color="auto" w:fill="auto"/>
          </w:tcPr>
          <w:p w14:paraId="5DE25E9C" w14:textId="48D89709" w:rsidR="00201ECE" w:rsidRPr="009F63B9" w:rsidRDefault="002C31F8" w:rsidP="00112B12">
            <w:pPr>
              <w:rPr>
                <w:lang w:val="en-GB"/>
              </w:rPr>
            </w:pPr>
            <w:r w:rsidRPr="009F63B9">
              <w:rPr>
                <w:lang w:val="en-GB"/>
              </w:rPr>
              <w:t xml:space="preserve">Every parent with a username and password has access to </w:t>
            </w:r>
            <w:r w:rsidR="0035355F" w:rsidRPr="009F63B9">
              <w:rPr>
                <w:lang w:val="en-GB"/>
              </w:rPr>
              <w:t xml:space="preserve">their </w:t>
            </w:r>
            <w:r w:rsidR="0035355F" w:rsidRPr="009F63B9">
              <w:rPr>
                <w:lang w:val="en-GB"/>
              </w:rPr>
              <w:lastRenderedPageBreak/>
              <w:t xml:space="preserve">child’s academic records and can communicate directly with their teacher. </w:t>
            </w:r>
          </w:p>
        </w:tc>
      </w:tr>
      <w:tr w:rsidR="002C31F8" w:rsidRPr="009F63B9" w14:paraId="01C27AEF" w14:textId="77777777" w:rsidTr="00112B12">
        <w:trPr>
          <w:trHeight w:val="198"/>
        </w:trPr>
        <w:tc>
          <w:tcPr>
            <w:tcW w:w="5000" w:type="pct"/>
            <w:gridSpan w:val="2"/>
            <w:shd w:val="clear" w:color="auto" w:fill="auto"/>
          </w:tcPr>
          <w:p w14:paraId="21EC4FEA" w14:textId="065ADBD9" w:rsidR="002C31F8" w:rsidRPr="009F63B9" w:rsidRDefault="002C31F8" w:rsidP="00CE3D05">
            <w:pPr>
              <w:keepNext/>
              <w:rPr>
                <w:lang w:val="en-GB"/>
              </w:rPr>
            </w:pPr>
            <w:r w:rsidRPr="009F63B9">
              <w:rPr>
                <w:b/>
                <w:lang w:val="en-GB"/>
              </w:rPr>
              <w:lastRenderedPageBreak/>
              <w:t>Teachers’ Portal</w:t>
            </w:r>
          </w:p>
        </w:tc>
      </w:tr>
      <w:tr w:rsidR="002C31F8" w:rsidRPr="009F63B9" w14:paraId="2F3CF15B" w14:textId="77777777" w:rsidTr="00112B12">
        <w:trPr>
          <w:trHeight w:val="198"/>
        </w:trPr>
        <w:tc>
          <w:tcPr>
            <w:tcW w:w="956" w:type="pct"/>
            <w:shd w:val="clear" w:color="auto" w:fill="auto"/>
          </w:tcPr>
          <w:p w14:paraId="1CF2DBC6" w14:textId="77777777" w:rsidR="002C31F8" w:rsidRPr="009F63B9" w:rsidRDefault="002C31F8" w:rsidP="00112B12">
            <w:pPr>
              <w:rPr>
                <w:lang w:val="en-GB"/>
              </w:rPr>
            </w:pPr>
            <w:r w:rsidRPr="009F63B9">
              <w:rPr>
                <w:lang w:val="en-GB"/>
              </w:rPr>
              <w:t>Responsibility:</w:t>
            </w:r>
          </w:p>
        </w:tc>
        <w:tc>
          <w:tcPr>
            <w:tcW w:w="4044" w:type="pct"/>
            <w:shd w:val="clear" w:color="auto" w:fill="auto"/>
          </w:tcPr>
          <w:p w14:paraId="2BE5F035" w14:textId="69BA6129" w:rsidR="002C31F8" w:rsidRPr="009F63B9" w:rsidRDefault="00B00606" w:rsidP="00CE3D05">
            <w:pPr>
              <w:keepNext/>
              <w:rPr>
                <w:lang w:val="en-GB"/>
              </w:rPr>
            </w:pPr>
            <w:r w:rsidRPr="009F63B9">
              <w:rPr>
                <w:lang w:val="en-GB"/>
              </w:rPr>
              <w:t>Ministry of Education</w:t>
            </w:r>
          </w:p>
        </w:tc>
      </w:tr>
      <w:tr w:rsidR="002C31F8" w:rsidRPr="009F63B9" w14:paraId="4E9028B5" w14:textId="77777777" w:rsidTr="00112B12">
        <w:trPr>
          <w:trHeight w:val="37"/>
        </w:trPr>
        <w:tc>
          <w:tcPr>
            <w:tcW w:w="956" w:type="pct"/>
            <w:shd w:val="clear" w:color="auto" w:fill="auto"/>
          </w:tcPr>
          <w:p w14:paraId="5003EA34" w14:textId="77777777" w:rsidR="002C31F8" w:rsidRPr="009F63B9" w:rsidRDefault="002C31F8" w:rsidP="00112B12">
            <w:pPr>
              <w:rPr>
                <w:lang w:val="en-GB"/>
              </w:rPr>
            </w:pPr>
            <w:r w:rsidRPr="009F63B9">
              <w:rPr>
                <w:lang w:val="en-GB"/>
              </w:rPr>
              <w:t xml:space="preserve">Website: </w:t>
            </w:r>
          </w:p>
        </w:tc>
        <w:tc>
          <w:tcPr>
            <w:tcW w:w="4044" w:type="pct"/>
            <w:shd w:val="clear" w:color="auto" w:fill="auto"/>
          </w:tcPr>
          <w:p w14:paraId="413CA4EE" w14:textId="337B6CB5" w:rsidR="002C31F8" w:rsidRPr="009F63B9" w:rsidRDefault="00512D59" w:rsidP="00112B12">
            <w:pPr>
              <w:rPr>
                <w:lang w:val="en-GB"/>
              </w:rPr>
            </w:pPr>
            <w:hyperlink r:id="rId124" w:history="1">
              <w:r w:rsidR="00B00606" w:rsidRPr="009F63B9">
                <w:rPr>
                  <w:rStyle w:val="Hyperlink"/>
                  <w:lang w:val="en-GB"/>
                </w:rPr>
                <w:t>www.skolskiportal.edu.me</w:t>
              </w:r>
            </w:hyperlink>
            <w:r w:rsidR="00B00606" w:rsidRPr="009F63B9">
              <w:rPr>
                <w:lang w:val="en-GB"/>
              </w:rPr>
              <w:t xml:space="preserve"> </w:t>
            </w:r>
          </w:p>
        </w:tc>
      </w:tr>
      <w:tr w:rsidR="002C31F8" w:rsidRPr="00194B39" w14:paraId="67B97982" w14:textId="77777777" w:rsidTr="00112B12">
        <w:trPr>
          <w:trHeight w:val="311"/>
        </w:trPr>
        <w:tc>
          <w:tcPr>
            <w:tcW w:w="956" w:type="pct"/>
            <w:shd w:val="clear" w:color="auto" w:fill="auto"/>
          </w:tcPr>
          <w:p w14:paraId="0B769753" w14:textId="77777777" w:rsidR="002C31F8" w:rsidRPr="009F63B9" w:rsidRDefault="002C31F8" w:rsidP="00112B12">
            <w:pPr>
              <w:rPr>
                <w:lang w:val="en-GB"/>
              </w:rPr>
            </w:pPr>
            <w:r w:rsidRPr="009F63B9">
              <w:rPr>
                <w:lang w:val="en-GB"/>
              </w:rPr>
              <w:t xml:space="preserve">Description: </w:t>
            </w:r>
          </w:p>
        </w:tc>
        <w:tc>
          <w:tcPr>
            <w:tcW w:w="4044" w:type="pct"/>
            <w:shd w:val="clear" w:color="auto" w:fill="auto"/>
          </w:tcPr>
          <w:p w14:paraId="5F981062" w14:textId="311BE66D" w:rsidR="002C31F8" w:rsidRPr="009F63B9" w:rsidRDefault="0035355F" w:rsidP="00112B12">
            <w:pPr>
              <w:rPr>
                <w:lang w:val="en-GB"/>
              </w:rPr>
            </w:pPr>
            <w:r w:rsidRPr="009F63B9">
              <w:rPr>
                <w:lang w:val="en-GB"/>
              </w:rPr>
              <w:t>The</w:t>
            </w:r>
            <w:r w:rsidR="0025170F" w:rsidRPr="009F63B9">
              <w:rPr>
                <w:lang w:val="en-GB"/>
              </w:rPr>
              <w:t xml:space="preserve"> Teachers’ Portal </w:t>
            </w:r>
            <w:r w:rsidRPr="009F63B9">
              <w:rPr>
                <w:lang w:val="en-GB"/>
              </w:rPr>
              <w:t>was</w:t>
            </w:r>
            <w:r w:rsidR="0025170F" w:rsidRPr="009F63B9">
              <w:rPr>
                <w:lang w:val="en-GB"/>
              </w:rPr>
              <w:t xml:space="preserve"> created</w:t>
            </w:r>
            <w:r w:rsidRPr="009F63B9">
              <w:rPr>
                <w:lang w:val="en-GB"/>
              </w:rPr>
              <w:t xml:space="preserve"> to improve the education system.</w:t>
            </w:r>
          </w:p>
        </w:tc>
      </w:tr>
      <w:tr w:rsidR="00A86633" w:rsidRPr="009F63B9" w14:paraId="51E0D348" w14:textId="77777777" w:rsidTr="009A14A7">
        <w:trPr>
          <w:trHeight w:val="94"/>
        </w:trPr>
        <w:tc>
          <w:tcPr>
            <w:tcW w:w="5000" w:type="pct"/>
            <w:gridSpan w:val="2"/>
            <w:shd w:val="clear" w:color="auto" w:fill="EFFBFF"/>
          </w:tcPr>
          <w:p w14:paraId="5A678EDE" w14:textId="77777777" w:rsidR="00A86633" w:rsidRPr="009F63B9" w:rsidRDefault="00A86633" w:rsidP="00A86633">
            <w:pPr>
              <w:spacing w:before="120" w:after="180"/>
              <w:jc w:val="left"/>
              <w:rPr>
                <w:color w:val="BF3F91"/>
                <w:sz w:val="22"/>
                <w:lang w:val="en-GB"/>
              </w:rPr>
            </w:pPr>
            <w:bookmarkStart w:id="76" w:name="_Hlk7018207"/>
            <w:r w:rsidRPr="009F63B9">
              <w:rPr>
                <w:color w:val="00B0F0"/>
                <w:sz w:val="22"/>
                <w:lang w:val="en-GB"/>
              </w:rPr>
              <w:t>Traineeships</w:t>
            </w:r>
          </w:p>
        </w:tc>
      </w:tr>
      <w:tr w:rsidR="00A86633" w:rsidRPr="00194B39" w14:paraId="29D18D15" w14:textId="77777777" w:rsidTr="00A86633">
        <w:trPr>
          <w:trHeight w:val="198"/>
        </w:trPr>
        <w:tc>
          <w:tcPr>
            <w:tcW w:w="5000" w:type="pct"/>
            <w:gridSpan w:val="2"/>
            <w:shd w:val="clear" w:color="auto" w:fill="auto"/>
          </w:tcPr>
          <w:p w14:paraId="39165BEE" w14:textId="524D18F0" w:rsidR="00A86633" w:rsidRPr="009F63B9" w:rsidRDefault="00020601" w:rsidP="00A86633">
            <w:pPr>
              <w:rPr>
                <w:lang w:val="en-GB"/>
              </w:rPr>
            </w:pPr>
            <w:r w:rsidRPr="009F63B9">
              <w:rPr>
                <w:b/>
                <w:lang w:val="en-GB"/>
              </w:rPr>
              <w:t>Training programme for persons with higher education</w:t>
            </w:r>
          </w:p>
        </w:tc>
      </w:tr>
      <w:tr w:rsidR="00A86633" w:rsidRPr="009F63B9" w14:paraId="55124346" w14:textId="77777777" w:rsidTr="00A86633">
        <w:trPr>
          <w:trHeight w:val="198"/>
        </w:trPr>
        <w:tc>
          <w:tcPr>
            <w:tcW w:w="956" w:type="pct"/>
            <w:shd w:val="clear" w:color="auto" w:fill="auto"/>
          </w:tcPr>
          <w:p w14:paraId="671E2D60" w14:textId="77777777" w:rsidR="00A86633" w:rsidRPr="009F63B9" w:rsidRDefault="00A86633" w:rsidP="00A86633">
            <w:pPr>
              <w:rPr>
                <w:lang w:val="en-GB"/>
              </w:rPr>
            </w:pPr>
            <w:r w:rsidRPr="009F63B9">
              <w:rPr>
                <w:lang w:val="en-GB"/>
              </w:rPr>
              <w:t>Responsibility:</w:t>
            </w:r>
          </w:p>
        </w:tc>
        <w:tc>
          <w:tcPr>
            <w:tcW w:w="4044" w:type="pct"/>
            <w:shd w:val="clear" w:color="auto" w:fill="auto"/>
          </w:tcPr>
          <w:p w14:paraId="0BBFB869" w14:textId="228375FD" w:rsidR="00A86633" w:rsidRPr="009F63B9" w:rsidRDefault="007A061C" w:rsidP="00A86633">
            <w:pPr>
              <w:rPr>
                <w:lang w:val="en-GB"/>
              </w:rPr>
            </w:pPr>
            <w:r w:rsidRPr="009F63B9">
              <w:rPr>
                <w:lang w:val="en-GB"/>
              </w:rPr>
              <w:t>Ministry of Education</w:t>
            </w:r>
          </w:p>
        </w:tc>
      </w:tr>
      <w:tr w:rsidR="00A86633" w:rsidRPr="00194B39" w14:paraId="043FADF3" w14:textId="77777777" w:rsidTr="00A86633">
        <w:trPr>
          <w:trHeight w:val="37"/>
        </w:trPr>
        <w:tc>
          <w:tcPr>
            <w:tcW w:w="956" w:type="pct"/>
            <w:shd w:val="clear" w:color="auto" w:fill="auto"/>
          </w:tcPr>
          <w:p w14:paraId="38ABB7EF" w14:textId="28523C49" w:rsidR="00A86633" w:rsidRPr="009F63B9" w:rsidRDefault="00A86633" w:rsidP="00A86633">
            <w:pPr>
              <w:rPr>
                <w:lang w:val="en-GB"/>
              </w:rPr>
            </w:pPr>
            <w:r w:rsidRPr="009F63B9">
              <w:rPr>
                <w:lang w:val="en-GB"/>
              </w:rPr>
              <w:t xml:space="preserve">Website: </w:t>
            </w:r>
            <w:r w:rsidR="007A061C" w:rsidRPr="009F63B9">
              <w:rPr>
                <w:lang w:val="en-GB"/>
              </w:rPr>
              <w:t xml:space="preserve"> </w:t>
            </w:r>
          </w:p>
        </w:tc>
        <w:tc>
          <w:tcPr>
            <w:tcW w:w="4044" w:type="pct"/>
            <w:shd w:val="clear" w:color="auto" w:fill="auto"/>
          </w:tcPr>
          <w:p w14:paraId="2EBC2E0E" w14:textId="75DF7A08" w:rsidR="00A86633" w:rsidRPr="009F63B9" w:rsidRDefault="00512D59" w:rsidP="00A86633">
            <w:pPr>
              <w:rPr>
                <w:lang w:val="en-GB"/>
              </w:rPr>
            </w:pPr>
            <w:hyperlink r:id="rId125" w:history="1">
              <w:r w:rsidR="007A061C" w:rsidRPr="009F63B9">
                <w:rPr>
                  <w:rStyle w:val="Hyperlink"/>
                  <w:lang w:val="en-GB"/>
                </w:rPr>
                <w:t>http://www.euprava.me/program-strucno-osposobljavanje</w:t>
              </w:r>
            </w:hyperlink>
          </w:p>
        </w:tc>
      </w:tr>
      <w:tr w:rsidR="00A86633" w:rsidRPr="00194B39" w14:paraId="5BB4ADD0" w14:textId="77777777" w:rsidTr="00A86633">
        <w:trPr>
          <w:trHeight w:val="311"/>
        </w:trPr>
        <w:tc>
          <w:tcPr>
            <w:tcW w:w="956" w:type="pct"/>
            <w:shd w:val="clear" w:color="auto" w:fill="auto"/>
          </w:tcPr>
          <w:p w14:paraId="1A00F51B" w14:textId="77777777" w:rsidR="00A86633" w:rsidRPr="009F63B9" w:rsidRDefault="00A86633" w:rsidP="00A86633">
            <w:pPr>
              <w:rPr>
                <w:lang w:val="en-GB"/>
              </w:rPr>
            </w:pPr>
            <w:r w:rsidRPr="009F63B9">
              <w:rPr>
                <w:lang w:val="en-GB"/>
              </w:rPr>
              <w:t xml:space="preserve">Description: </w:t>
            </w:r>
          </w:p>
        </w:tc>
        <w:tc>
          <w:tcPr>
            <w:tcW w:w="4044" w:type="pct"/>
            <w:shd w:val="clear" w:color="auto" w:fill="auto"/>
          </w:tcPr>
          <w:p w14:paraId="195989FB" w14:textId="4094238D" w:rsidR="007A061C" w:rsidRPr="009F63B9" w:rsidRDefault="007A061C" w:rsidP="00E33526">
            <w:pPr>
              <w:rPr>
                <w:lang w:val="en-GB"/>
              </w:rPr>
            </w:pPr>
            <w:r w:rsidRPr="009F63B9">
              <w:rPr>
                <w:lang w:val="en-GB"/>
              </w:rPr>
              <w:t>People with high</w:t>
            </w:r>
            <w:r w:rsidR="006E143E" w:rsidRPr="009F63B9">
              <w:rPr>
                <w:lang w:val="en-GB"/>
              </w:rPr>
              <w:t>er</w:t>
            </w:r>
            <w:r w:rsidRPr="009F63B9">
              <w:rPr>
                <w:lang w:val="en-GB"/>
              </w:rPr>
              <w:t xml:space="preserve"> education</w:t>
            </w:r>
            <w:r w:rsidR="0035355F" w:rsidRPr="009F63B9">
              <w:rPr>
                <w:lang w:val="en-GB"/>
              </w:rPr>
              <w:t xml:space="preserve"> but</w:t>
            </w:r>
            <w:r w:rsidRPr="009F63B9">
              <w:rPr>
                <w:lang w:val="en-GB"/>
              </w:rPr>
              <w:t xml:space="preserve"> who don’t have working experience in specific level of education </w:t>
            </w:r>
            <w:r w:rsidR="0035355F" w:rsidRPr="009F63B9">
              <w:rPr>
                <w:lang w:val="en-GB"/>
              </w:rPr>
              <w:t xml:space="preserve">are eligible to </w:t>
            </w:r>
            <w:r w:rsidR="006E143E" w:rsidRPr="009F63B9">
              <w:rPr>
                <w:lang w:val="en-GB"/>
              </w:rPr>
              <w:t>attend</w:t>
            </w:r>
            <w:r w:rsidRPr="009F63B9">
              <w:rPr>
                <w:lang w:val="en-GB"/>
              </w:rPr>
              <w:t xml:space="preserve"> training</w:t>
            </w:r>
            <w:r w:rsidR="006E143E" w:rsidRPr="009F63B9">
              <w:rPr>
                <w:lang w:val="en-GB"/>
              </w:rPr>
              <w:t>s.</w:t>
            </w:r>
            <w:r w:rsidR="002909D1" w:rsidRPr="009F63B9">
              <w:rPr>
                <w:lang w:val="en-GB"/>
              </w:rPr>
              <w:t xml:space="preserve"> </w:t>
            </w:r>
            <w:r w:rsidR="006E143E" w:rsidRPr="009F63B9">
              <w:rPr>
                <w:lang w:val="en-GB"/>
              </w:rPr>
              <w:t>The p</w:t>
            </w:r>
            <w:r w:rsidRPr="009F63B9">
              <w:rPr>
                <w:lang w:val="en-GB"/>
              </w:rPr>
              <w:t>rofessional training program</w:t>
            </w:r>
            <w:r w:rsidR="002909D1" w:rsidRPr="009F63B9">
              <w:rPr>
                <w:lang w:val="en-GB"/>
              </w:rPr>
              <w:t>me</w:t>
            </w:r>
            <w:r w:rsidRPr="009F63B9">
              <w:rPr>
                <w:lang w:val="en-GB"/>
              </w:rPr>
              <w:t xml:space="preserve"> presents continued, programmed and systematic activity for acquiring knowledge, skills and competencies to independently perform tasks and duties. </w:t>
            </w:r>
            <w:r w:rsidR="00AF5573" w:rsidRPr="009F63B9">
              <w:rPr>
                <w:lang w:val="en-GB"/>
              </w:rPr>
              <w:t>The p</w:t>
            </w:r>
            <w:r w:rsidRPr="009F63B9">
              <w:rPr>
                <w:lang w:val="en-GB"/>
              </w:rPr>
              <w:t>rofessional training program</w:t>
            </w:r>
            <w:r w:rsidR="00AF5573" w:rsidRPr="009F63B9">
              <w:rPr>
                <w:lang w:val="en-GB"/>
              </w:rPr>
              <w:t>me</w:t>
            </w:r>
            <w:r w:rsidRPr="009F63B9">
              <w:rPr>
                <w:lang w:val="en-GB"/>
              </w:rPr>
              <w:t xml:space="preserve"> is carried out according to </w:t>
            </w:r>
            <w:r w:rsidR="007F19B1" w:rsidRPr="009F63B9">
              <w:rPr>
                <w:lang w:val="en-GB"/>
              </w:rPr>
              <w:t xml:space="preserve">the </w:t>
            </w:r>
            <w:r w:rsidRPr="009F63B9">
              <w:rPr>
                <w:lang w:val="en-GB"/>
              </w:rPr>
              <w:t>training program</w:t>
            </w:r>
            <w:r w:rsidR="007F19B1" w:rsidRPr="009F63B9">
              <w:rPr>
                <w:lang w:val="en-GB"/>
              </w:rPr>
              <w:t>me</w:t>
            </w:r>
            <w:r w:rsidRPr="009F63B9">
              <w:rPr>
                <w:lang w:val="en-GB"/>
              </w:rPr>
              <w:t xml:space="preserve"> for </w:t>
            </w:r>
            <w:r w:rsidR="0035355F" w:rsidRPr="009F63B9">
              <w:rPr>
                <w:lang w:val="en-GB"/>
              </w:rPr>
              <w:t xml:space="preserve">a </w:t>
            </w:r>
            <w:r w:rsidRPr="009F63B9">
              <w:rPr>
                <w:lang w:val="en-GB"/>
              </w:rPr>
              <w:t>specific area based on specific laws.</w:t>
            </w:r>
          </w:p>
          <w:p w14:paraId="31C7DEA2" w14:textId="1E2788BD" w:rsidR="00A86633" w:rsidRPr="009F63B9" w:rsidRDefault="007A061C" w:rsidP="00A86633">
            <w:pPr>
              <w:rPr>
                <w:lang w:val="en-GB"/>
              </w:rPr>
            </w:pPr>
            <w:r w:rsidRPr="009F63B9">
              <w:rPr>
                <w:lang w:val="en-GB"/>
              </w:rPr>
              <w:t>For this project</w:t>
            </w:r>
            <w:r w:rsidR="007F19B1" w:rsidRPr="009F63B9">
              <w:rPr>
                <w:lang w:val="en-GB"/>
              </w:rPr>
              <w:t>, the</w:t>
            </w:r>
            <w:r w:rsidRPr="009F63B9">
              <w:rPr>
                <w:lang w:val="en-GB"/>
              </w:rPr>
              <w:t xml:space="preserve"> eGov</w:t>
            </w:r>
            <w:r w:rsidR="000121A6">
              <w:rPr>
                <w:lang w:val="en-GB"/>
              </w:rPr>
              <w:t>ernment</w:t>
            </w:r>
            <w:r w:rsidRPr="009F63B9">
              <w:rPr>
                <w:lang w:val="en-GB"/>
              </w:rPr>
              <w:t xml:space="preserve"> Portal implemented a</w:t>
            </w:r>
            <w:r w:rsidR="007F19B1" w:rsidRPr="009F63B9">
              <w:rPr>
                <w:lang w:val="en-GB"/>
              </w:rPr>
              <w:t>n</w:t>
            </w:r>
            <w:r w:rsidRPr="009F63B9">
              <w:rPr>
                <w:lang w:val="en-GB"/>
              </w:rPr>
              <w:t xml:space="preserve"> online service which </w:t>
            </w:r>
            <w:r w:rsidR="007F19B1" w:rsidRPr="009F63B9">
              <w:rPr>
                <w:lang w:val="en-GB"/>
              </w:rPr>
              <w:t>gives the</w:t>
            </w:r>
            <w:r w:rsidRPr="009F63B9">
              <w:rPr>
                <w:lang w:val="en-GB"/>
              </w:rPr>
              <w:t xml:space="preserve"> possibility to Graduates, at the very beginning of the application, to make a priority list of employers where they want to do an internship. After a certain period of time, the system pairs the user with the selected employer based on the average grade from the studies.</w:t>
            </w:r>
          </w:p>
        </w:tc>
      </w:tr>
      <w:bookmarkEnd w:id="76"/>
      <w:tr w:rsidR="00A86633" w:rsidRPr="009F63B9" w14:paraId="1E511DEF" w14:textId="77777777" w:rsidTr="009A14A7">
        <w:trPr>
          <w:trHeight w:val="94"/>
        </w:trPr>
        <w:tc>
          <w:tcPr>
            <w:tcW w:w="5000" w:type="pct"/>
            <w:gridSpan w:val="2"/>
            <w:shd w:val="clear" w:color="auto" w:fill="EFFBFF"/>
          </w:tcPr>
          <w:p w14:paraId="68E46DB1" w14:textId="77777777" w:rsidR="00A86633" w:rsidRPr="009F63B9" w:rsidRDefault="00A86633" w:rsidP="00A86633">
            <w:pPr>
              <w:spacing w:before="120" w:after="180"/>
              <w:jc w:val="left"/>
              <w:rPr>
                <w:color w:val="BF3F91"/>
                <w:sz w:val="22"/>
                <w:lang w:val="en-GB"/>
              </w:rPr>
            </w:pPr>
            <w:r w:rsidRPr="009F63B9">
              <w:rPr>
                <w:color w:val="00B0F0"/>
                <w:sz w:val="22"/>
                <w:lang w:val="en-GB"/>
              </w:rPr>
              <w:t>Researchers</w:t>
            </w:r>
          </w:p>
        </w:tc>
      </w:tr>
      <w:tr w:rsidR="00A86633" w:rsidRPr="00194B39" w14:paraId="0240D676" w14:textId="77777777" w:rsidTr="00A86633">
        <w:trPr>
          <w:trHeight w:val="198"/>
        </w:trPr>
        <w:tc>
          <w:tcPr>
            <w:tcW w:w="5000" w:type="pct"/>
            <w:gridSpan w:val="2"/>
            <w:shd w:val="clear" w:color="auto" w:fill="auto"/>
          </w:tcPr>
          <w:p w14:paraId="28F60C41" w14:textId="734222ED" w:rsidR="00A86633" w:rsidRPr="009F63B9" w:rsidRDefault="007A061C" w:rsidP="00A86633">
            <w:pPr>
              <w:rPr>
                <w:lang w:val="en-GB"/>
              </w:rPr>
            </w:pPr>
            <w:r w:rsidRPr="009F63B9">
              <w:rPr>
                <w:b/>
                <w:lang w:val="en-GB"/>
              </w:rPr>
              <w:t>Information and assistance to researchers</w:t>
            </w:r>
          </w:p>
        </w:tc>
      </w:tr>
      <w:tr w:rsidR="00A86633" w:rsidRPr="009F63B9" w14:paraId="3BE37564" w14:textId="77777777" w:rsidTr="00A86633">
        <w:trPr>
          <w:trHeight w:val="198"/>
        </w:trPr>
        <w:tc>
          <w:tcPr>
            <w:tcW w:w="956" w:type="pct"/>
            <w:shd w:val="clear" w:color="auto" w:fill="auto"/>
          </w:tcPr>
          <w:p w14:paraId="0C700CDD" w14:textId="77777777" w:rsidR="00A86633" w:rsidRPr="009F63B9" w:rsidRDefault="00A86633" w:rsidP="00A86633">
            <w:pPr>
              <w:rPr>
                <w:lang w:val="en-GB"/>
              </w:rPr>
            </w:pPr>
            <w:r w:rsidRPr="009F63B9">
              <w:rPr>
                <w:lang w:val="en-GB"/>
              </w:rPr>
              <w:t>Responsibility:</w:t>
            </w:r>
          </w:p>
        </w:tc>
        <w:tc>
          <w:tcPr>
            <w:tcW w:w="4044" w:type="pct"/>
            <w:shd w:val="clear" w:color="auto" w:fill="auto"/>
          </w:tcPr>
          <w:p w14:paraId="41AA4345" w14:textId="19DFDE41" w:rsidR="00A86633" w:rsidRPr="009F63B9" w:rsidRDefault="007A061C" w:rsidP="00A86633">
            <w:pPr>
              <w:rPr>
                <w:lang w:val="en-GB"/>
              </w:rPr>
            </w:pPr>
            <w:r w:rsidRPr="009F63B9">
              <w:rPr>
                <w:lang w:val="en-GB"/>
              </w:rPr>
              <w:t>Ministry of Science</w:t>
            </w:r>
          </w:p>
        </w:tc>
      </w:tr>
      <w:tr w:rsidR="00A86633" w:rsidRPr="00194B39" w14:paraId="7F9ECF4F" w14:textId="77777777" w:rsidTr="00A86633">
        <w:trPr>
          <w:trHeight w:val="37"/>
        </w:trPr>
        <w:tc>
          <w:tcPr>
            <w:tcW w:w="956" w:type="pct"/>
            <w:shd w:val="clear" w:color="auto" w:fill="auto"/>
          </w:tcPr>
          <w:p w14:paraId="201B44E3" w14:textId="77777777" w:rsidR="00A86633" w:rsidRPr="009F63B9" w:rsidRDefault="00A86633" w:rsidP="00A86633">
            <w:pPr>
              <w:rPr>
                <w:lang w:val="en-GB"/>
              </w:rPr>
            </w:pPr>
            <w:r w:rsidRPr="009F63B9">
              <w:rPr>
                <w:lang w:val="en-GB"/>
              </w:rPr>
              <w:t xml:space="preserve">Website: </w:t>
            </w:r>
          </w:p>
        </w:tc>
        <w:tc>
          <w:tcPr>
            <w:tcW w:w="4044" w:type="pct"/>
            <w:shd w:val="clear" w:color="auto" w:fill="auto"/>
          </w:tcPr>
          <w:p w14:paraId="512E7DD9" w14:textId="3C5E10B8" w:rsidR="00A86633" w:rsidRPr="009F63B9" w:rsidRDefault="00512D59" w:rsidP="00A86633">
            <w:pPr>
              <w:rPr>
                <w:lang w:val="en-GB"/>
              </w:rPr>
            </w:pPr>
            <w:hyperlink r:id="rId126" w:history="1">
              <w:r w:rsidR="007A061C" w:rsidRPr="009F63B9">
                <w:rPr>
                  <w:rStyle w:val="Hyperlink"/>
                  <w:lang w:val="en-GB"/>
                </w:rPr>
                <w:t>http://www.mna.gov.me/ministarstvo</w:t>
              </w:r>
            </w:hyperlink>
            <w:r w:rsidR="007A061C" w:rsidRPr="009F63B9">
              <w:rPr>
                <w:lang w:val="en-GB"/>
              </w:rPr>
              <w:t>, www.euprava.me</w:t>
            </w:r>
          </w:p>
        </w:tc>
      </w:tr>
      <w:tr w:rsidR="00A86633" w:rsidRPr="00194B39" w14:paraId="537176A4" w14:textId="77777777" w:rsidTr="00A86633">
        <w:trPr>
          <w:trHeight w:val="311"/>
        </w:trPr>
        <w:tc>
          <w:tcPr>
            <w:tcW w:w="956" w:type="pct"/>
            <w:shd w:val="clear" w:color="auto" w:fill="auto"/>
          </w:tcPr>
          <w:p w14:paraId="0A8415F8" w14:textId="77777777" w:rsidR="00A86633" w:rsidRPr="009F63B9" w:rsidRDefault="00A86633" w:rsidP="00A86633">
            <w:pPr>
              <w:rPr>
                <w:lang w:val="en-GB"/>
              </w:rPr>
            </w:pPr>
            <w:r w:rsidRPr="009F63B9">
              <w:rPr>
                <w:lang w:val="en-GB"/>
              </w:rPr>
              <w:t xml:space="preserve">Description: </w:t>
            </w:r>
          </w:p>
        </w:tc>
        <w:tc>
          <w:tcPr>
            <w:tcW w:w="4044" w:type="pct"/>
            <w:shd w:val="clear" w:color="auto" w:fill="auto"/>
          </w:tcPr>
          <w:p w14:paraId="084B7FC6" w14:textId="4BFCEAC8" w:rsidR="00A86633" w:rsidRPr="009F63B9" w:rsidRDefault="007A061C" w:rsidP="00A86633">
            <w:pPr>
              <w:rPr>
                <w:lang w:val="en-GB"/>
              </w:rPr>
            </w:pPr>
            <w:r w:rsidRPr="009F63B9">
              <w:rPr>
                <w:lang w:val="en-GB"/>
              </w:rPr>
              <w:t>Through</w:t>
            </w:r>
            <w:r w:rsidR="00A02856" w:rsidRPr="009F63B9">
              <w:rPr>
                <w:lang w:val="en-GB"/>
              </w:rPr>
              <w:t xml:space="preserve"> the</w:t>
            </w:r>
            <w:r w:rsidRPr="009F63B9">
              <w:rPr>
                <w:lang w:val="en-GB"/>
              </w:rPr>
              <w:t xml:space="preserve"> eGov</w:t>
            </w:r>
            <w:r w:rsidR="000121A6">
              <w:rPr>
                <w:lang w:val="en-GB"/>
              </w:rPr>
              <w:t>ernment</w:t>
            </w:r>
            <w:r w:rsidRPr="009F63B9">
              <w:rPr>
                <w:lang w:val="en-GB"/>
              </w:rPr>
              <w:t xml:space="preserve"> portal</w:t>
            </w:r>
            <w:r w:rsidR="00A02856" w:rsidRPr="009F63B9">
              <w:rPr>
                <w:lang w:val="en-GB"/>
              </w:rPr>
              <w:t>,</w:t>
            </w:r>
            <w:r w:rsidRPr="009F63B9">
              <w:rPr>
                <w:lang w:val="en-GB"/>
              </w:rPr>
              <w:t xml:space="preserve"> users can apply</w:t>
            </w:r>
            <w:r w:rsidR="00A02856" w:rsidRPr="009F63B9">
              <w:rPr>
                <w:lang w:val="en-GB"/>
              </w:rPr>
              <w:t xml:space="preserve"> online</w:t>
            </w:r>
            <w:r w:rsidRPr="009F63B9">
              <w:rPr>
                <w:lang w:val="en-GB"/>
              </w:rPr>
              <w:t xml:space="preserve"> for various services </w:t>
            </w:r>
            <w:r w:rsidR="00A02856" w:rsidRPr="009F63B9">
              <w:rPr>
                <w:lang w:val="en-GB"/>
              </w:rPr>
              <w:t xml:space="preserve">such </w:t>
            </w:r>
            <w:r w:rsidRPr="009F63B9">
              <w:rPr>
                <w:lang w:val="en-GB"/>
              </w:rPr>
              <w:t xml:space="preserve">as Issuing a license for carrying out scientific and research activities, applying </w:t>
            </w:r>
            <w:r w:rsidR="00C85E68" w:rsidRPr="009F63B9">
              <w:rPr>
                <w:lang w:val="en-GB"/>
              </w:rPr>
              <w:t>to</w:t>
            </w:r>
            <w:r w:rsidRPr="009F63B9">
              <w:rPr>
                <w:lang w:val="en-GB"/>
              </w:rPr>
              <w:t xml:space="preserve"> the program</w:t>
            </w:r>
            <w:r w:rsidR="00C85E68" w:rsidRPr="009F63B9">
              <w:rPr>
                <w:lang w:val="en-GB"/>
              </w:rPr>
              <w:t>me</w:t>
            </w:r>
            <w:r w:rsidRPr="009F63B9">
              <w:rPr>
                <w:lang w:val="en-GB"/>
              </w:rPr>
              <w:t xml:space="preserve"> HORIZON 2020</w:t>
            </w:r>
            <w:r w:rsidR="00C85E68" w:rsidRPr="009F63B9">
              <w:rPr>
                <w:lang w:val="en-GB"/>
              </w:rPr>
              <w:t>,</w:t>
            </w:r>
            <w:r w:rsidRPr="009F63B9">
              <w:rPr>
                <w:lang w:val="en-GB"/>
              </w:rPr>
              <w:t xml:space="preserve"> etc.</w:t>
            </w:r>
          </w:p>
        </w:tc>
      </w:tr>
    </w:tbl>
    <w:p w14:paraId="17FB5314" w14:textId="77777777" w:rsidR="00A86633" w:rsidRPr="009F63B9" w:rsidRDefault="00A86633" w:rsidP="00A86633">
      <w:pPr>
        <w:pStyle w:val="Heading2"/>
        <w:rPr>
          <w:lang w:val="en-GB"/>
        </w:rPr>
      </w:pPr>
      <w:bookmarkStart w:id="77" w:name="_Toc1475005"/>
      <w:r w:rsidRPr="009F63B9">
        <w:rPr>
          <w:lang w:val="en-GB"/>
        </w:rPr>
        <w:t>Health</w:t>
      </w:r>
      <w:bookmarkEnd w:id="77"/>
      <w:r w:rsidRPr="009F63B9">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9F63B9" w14:paraId="15A9F43F" w14:textId="77777777" w:rsidTr="009A14A7">
        <w:trPr>
          <w:trHeight w:val="94"/>
        </w:trPr>
        <w:tc>
          <w:tcPr>
            <w:tcW w:w="5000" w:type="pct"/>
            <w:gridSpan w:val="2"/>
            <w:shd w:val="clear" w:color="auto" w:fill="EFFBFF"/>
          </w:tcPr>
          <w:p w14:paraId="1FAEF2EB" w14:textId="71EB19D3" w:rsidR="00A86633" w:rsidRPr="009F63B9" w:rsidRDefault="00A86633" w:rsidP="00A86633">
            <w:pPr>
              <w:spacing w:before="120" w:after="180"/>
              <w:jc w:val="left"/>
              <w:rPr>
                <w:color w:val="BF3F91"/>
                <w:sz w:val="22"/>
                <w:lang w:val="en-GB"/>
              </w:rPr>
            </w:pPr>
            <w:r w:rsidRPr="009F63B9">
              <w:rPr>
                <w:color w:val="00B0F0"/>
                <w:sz w:val="22"/>
                <w:lang w:val="en-GB"/>
              </w:rPr>
              <w:t>Unplanned Health</w:t>
            </w:r>
            <w:r w:rsidR="000D08DE" w:rsidRPr="009F63B9">
              <w:rPr>
                <w:color w:val="00B0F0"/>
                <w:sz w:val="22"/>
                <w:lang w:val="en-GB"/>
              </w:rPr>
              <w:t>care</w:t>
            </w:r>
          </w:p>
        </w:tc>
      </w:tr>
      <w:tr w:rsidR="00A86633" w:rsidRPr="009F63B9" w14:paraId="42773071" w14:textId="77777777" w:rsidTr="00A86633">
        <w:trPr>
          <w:trHeight w:val="198"/>
        </w:trPr>
        <w:tc>
          <w:tcPr>
            <w:tcW w:w="5000" w:type="pct"/>
            <w:gridSpan w:val="2"/>
            <w:shd w:val="clear" w:color="auto" w:fill="auto"/>
          </w:tcPr>
          <w:p w14:paraId="340BC451" w14:textId="1D96DA55" w:rsidR="00A86633" w:rsidRPr="009F63B9" w:rsidRDefault="00C2067C" w:rsidP="00A86633">
            <w:pPr>
              <w:rPr>
                <w:lang w:val="en-GB"/>
              </w:rPr>
            </w:pPr>
            <w:r w:rsidRPr="009F63B9">
              <w:rPr>
                <w:b/>
                <w:lang w:val="en-GB"/>
              </w:rPr>
              <w:t>eScheduling</w:t>
            </w:r>
          </w:p>
        </w:tc>
      </w:tr>
      <w:tr w:rsidR="00A86633" w:rsidRPr="009F63B9" w14:paraId="67C2DFD8" w14:textId="77777777" w:rsidTr="00A86633">
        <w:trPr>
          <w:trHeight w:val="198"/>
        </w:trPr>
        <w:tc>
          <w:tcPr>
            <w:tcW w:w="956" w:type="pct"/>
            <w:shd w:val="clear" w:color="auto" w:fill="auto"/>
          </w:tcPr>
          <w:p w14:paraId="718A30CB" w14:textId="77777777" w:rsidR="00A86633" w:rsidRPr="009F63B9" w:rsidRDefault="00A86633" w:rsidP="00A86633">
            <w:pPr>
              <w:rPr>
                <w:lang w:val="en-GB"/>
              </w:rPr>
            </w:pPr>
            <w:r w:rsidRPr="009F63B9">
              <w:rPr>
                <w:lang w:val="en-GB"/>
              </w:rPr>
              <w:t>Responsibility:</w:t>
            </w:r>
          </w:p>
        </w:tc>
        <w:tc>
          <w:tcPr>
            <w:tcW w:w="4044" w:type="pct"/>
            <w:shd w:val="clear" w:color="auto" w:fill="auto"/>
          </w:tcPr>
          <w:p w14:paraId="5D7EE277" w14:textId="22D8B2E4" w:rsidR="00A86633" w:rsidRPr="009F63B9" w:rsidRDefault="009825C7" w:rsidP="00A86633">
            <w:pPr>
              <w:rPr>
                <w:lang w:val="en-GB"/>
              </w:rPr>
            </w:pPr>
            <w:r w:rsidRPr="009F63B9">
              <w:rPr>
                <w:lang w:val="en-GB"/>
              </w:rPr>
              <w:t>Ministry of Health</w:t>
            </w:r>
          </w:p>
        </w:tc>
      </w:tr>
      <w:tr w:rsidR="00A86633" w:rsidRPr="009F63B9" w14:paraId="06867699" w14:textId="77777777" w:rsidTr="00A86633">
        <w:trPr>
          <w:trHeight w:val="37"/>
        </w:trPr>
        <w:tc>
          <w:tcPr>
            <w:tcW w:w="956" w:type="pct"/>
            <w:shd w:val="clear" w:color="auto" w:fill="auto"/>
          </w:tcPr>
          <w:p w14:paraId="3A1261E6" w14:textId="77777777" w:rsidR="00A86633" w:rsidRPr="009F63B9" w:rsidRDefault="00A86633" w:rsidP="00A86633">
            <w:pPr>
              <w:rPr>
                <w:lang w:val="en-GB"/>
              </w:rPr>
            </w:pPr>
            <w:r w:rsidRPr="009F63B9">
              <w:rPr>
                <w:lang w:val="en-GB"/>
              </w:rPr>
              <w:t xml:space="preserve">Website: </w:t>
            </w:r>
          </w:p>
        </w:tc>
        <w:tc>
          <w:tcPr>
            <w:tcW w:w="4044" w:type="pct"/>
            <w:shd w:val="clear" w:color="auto" w:fill="auto"/>
          </w:tcPr>
          <w:p w14:paraId="6E4274C4" w14:textId="23DAFC0A" w:rsidR="00A86633" w:rsidRPr="009F63B9" w:rsidRDefault="00512D59" w:rsidP="00A86633">
            <w:pPr>
              <w:rPr>
                <w:lang w:val="en-GB"/>
              </w:rPr>
            </w:pPr>
            <w:hyperlink r:id="rId127" w:history="1">
              <w:r w:rsidR="00F255C7" w:rsidRPr="009F63B9">
                <w:rPr>
                  <w:rStyle w:val="Hyperlink"/>
                  <w:lang w:val="en-GB"/>
                </w:rPr>
                <w:t>https://www.ezdravlje.me/</w:t>
              </w:r>
            </w:hyperlink>
            <w:r w:rsidR="00F255C7" w:rsidRPr="009F63B9">
              <w:rPr>
                <w:lang w:val="en-GB"/>
              </w:rPr>
              <w:t xml:space="preserve"> </w:t>
            </w:r>
          </w:p>
        </w:tc>
      </w:tr>
      <w:tr w:rsidR="00A86633" w:rsidRPr="00194B39" w14:paraId="08357A1D" w14:textId="77777777" w:rsidTr="00A86633">
        <w:trPr>
          <w:trHeight w:val="311"/>
        </w:trPr>
        <w:tc>
          <w:tcPr>
            <w:tcW w:w="956" w:type="pct"/>
            <w:shd w:val="clear" w:color="auto" w:fill="auto"/>
          </w:tcPr>
          <w:p w14:paraId="6F807491" w14:textId="77777777" w:rsidR="00A86633" w:rsidRPr="009F63B9" w:rsidRDefault="00A86633" w:rsidP="00A86633">
            <w:pPr>
              <w:rPr>
                <w:lang w:val="en-GB"/>
              </w:rPr>
            </w:pPr>
            <w:r w:rsidRPr="009F63B9">
              <w:rPr>
                <w:lang w:val="en-GB"/>
              </w:rPr>
              <w:t xml:space="preserve">Description: </w:t>
            </w:r>
          </w:p>
        </w:tc>
        <w:tc>
          <w:tcPr>
            <w:tcW w:w="4044" w:type="pct"/>
            <w:shd w:val="clear" w:color="auto" w:fill="auto"/>
          </w:tcPr>
          <w:p w14:paraId="2E04C63A" w14:textId="331A471A" w:rsidR="00A86633" w:rsidRPr="009F63B9" w:rsidRDefault="00D03DAA" w:rsidP="00A86633">
            <w:pPr>
              <w:rPr>
                <w:lang w:val="en-GB"/>
              </w:rPr>
            </w:pPr>
            <w:r w:rsidRPr="009F63B9">
              <w:rPr>
                <w:lang w:val="en-GB"/>
              </w:rPr>
              <w:t>Online appointment</w:t>
            </w:r>
            <w:r w:rsidR="0035355F" w:rsidRPr="009F63B9">
              <w:rPr>
                <w:lang w:val="en-GB"/>
              </w:rPr>
              <w:t>s</w:t>
            </w:r>
            <w:r w:rsidRPr="009F63B9">
              <w:rPr>
                <w:lang w:val="en-GB"/>
              </w:rPr>
              <w:t xml:space="preserve"> </w:t>
            </w:r>
            <w:r w:rsidR="0035355F" w:rsidRPr="009F63B9">
              <w:rPr>
                <w:lang w:val="en-GB"/>
              </w:rPr>
              <w:t>with</w:t>
            </w:r>
            <w:r w:rsidRPr="009F63B9">
              <w:rPr>
                <w:lang w:val="en-GB"/>
              </w:rPr>
              <w:t xml:space="preserve"> the chosen physician (paediatrician, physician for adult and gynaecologist).</w:t>
            </w:r>
          </w:p>
        </w:tc>
      </w:tr>
      <w:tr w:rsidR="00C2067C" w:rsidRPr="009F63B9" w14:paraId="57C91D95" w14:textId="77777777" w:rsidTr="00112B12">
        <w:trPr>
          <w:trHeight w:val="198"/>
        </w:trPr>
        <w:tc>
          <w:tcPr>
            <w:tcW w:w="5000" w:type="pct"/>
            <w:gridSpan w:val="2"/>
            <w:shd w:val="clear" w:color="auto" w:fill="auto"/>
          </w:tcPr>
          <w:p w14:paraId="7B7522E8" w14:textId="02560CD8" w:rsidR="00C2067C" w:rsidRPr="009F63B9" w:rsidRDefault="00C2067C" w:rsidP="0097747D">
            <w:pPr>
              <w:keepNext/>
              <w:keepLines/>
              <w:rPr>
                <w:lang w:val="en-GB"/>
              </w:rPr>
            </w:pPr>
            <w:r w:rsidRPr="009F63B9">
              <w:rPr>
                <w:b/>
                <w:lang w:val="en-GB"/>
              </w:rPr>
              <w:lastRenderedPageBreak/>
              <w:t>eReferral</w:t>
            </w:r>
          </w:p>
        </w:tc>
      </w:tr>
      <w:tr w:rsidR="00C2067C" w:rsidRPr="009F63B9" w14:paraId="63D25B7A" w14:textId="77777777" w:rsidTr="00112B12">
        <w:trPr>
          <w:trHeight w:val="198"/>
        </w:trPr>
        <w:tc>
          <w:tcPr>
            <w:tcW w:w="956" w:type="pct"/>
            <w:shd w:val="clear" w:color="auto" w:fill="auto"/>
          </w:tcPr>
          <w:p w14:paraId="5980CE58" w14:textId="77777777" w:rsidR="00C2067C" w:rsidRPr="009F63B9" w:rsidRDefault="00C2067C" w:rsidP="0097747D">
            <w:pPr>
              <w:keepNext/>
              <w:keepLines/>
              <w:rPr>
                <w:lang w:val="en-GB"/>
              </w:rPr>
            </w:pPr>
            <w:r w:rsidRPr="009F63B9">
              <w:rPr>
                <w:lang w:val="en-GB"/>
              </w:rPr>
              <w:t>Responsibility:</w:t>
            </w:r>
          </w:p>
        </w:tc>
        <w:tc>
          <w:tcPr>
            <w:tcW w:w="4044" w:type="pct"/>
            <w:shd w:val="clear" w:color="auto" w:fill="auto"/>
          </w:tcPr>
          <w:p w14:paraId="3D78F16B" w14:textId="3C584EED" w:rsidR="00C2067C" w:rsidRPr="009F63B9" w:rsidRDefault="009825C7" w:rsidP="0097747D">
            <w:pPr>
              <w:keepNext/>
              <w:keepLines/>
              <w:rPr>
                <w:lang w:val="en-GB"/>
              </w:rPr>
            </w:pPr>
            <w:r w:rsidRPr="009F63B9">
              <w:rPr>
                <w:lang w:val="en-GB"/>
              </w:rPr>
              <w:t>Ministry of Health</w:t>
            </w:r>
          </w:p>
        </w:tc>
      </w:tr>
      <w:tr w:rsidR="00C2067C" w:rsidRPr="009F63B9" w14:paraId="51150368" w14:textId="77777777" w:rsidTr="00112B12">
        <w:trPr>
          <w:trHeight w:val="37"/>
        </w:trPr>
        <w:tc>
          <w:tcPr>
            <w:tcW w:w="956" w:type="pct"/>
            <w:shd w:val="clear" w:color="auto" w:fill="auto"/>
          </w:tcPr>
          <w:p w14:paraId="180C4DB6" w14:textId="77777777" w:rsidR="00C2067C" w:rsidRPr="009F63B9" w:rsidRDefault="00C2067C" w:rsidP="0097747D">
            <w:pPr>
              <w:keepNext/>
              <w:keepLines/>
              <w:rPr>
                <w:lang w:val="en-GB"/>
              </w:rPr>
            </w:pPr>
            <w:r w:rsidRPr="009F63B9">
              <w:rPr>
                <w:lang w:val="en-GB"/>
              </w:rPr>
              <w:t xml:space="preserve">Website: </w:t>
            </w:r>
          </w:p>
        </w:tc>
        <w:tc>
          <w:tcPr>
            <w:tcW w:w="4044" w:type="pct"/>
            <w:shd w:val="clear" w:color="auto" w:fill="auto"/>
          </w:tcPr>
          <w:p w14:paraId="2B0DF24B" w14:textId="154AAE99" w:rsidR="00C2067C" w:rsidRPr="009F63B9" w:rsidRDefault="00512D59" w:rsidP="0097747D">
            <w:pPr>
              <w:keepNext/>
              <w:keepLines/>
              <w:rPr>
                <w:lang w:val="en-GB"/>
              </w:rPr>
            </w:pPr>
            <w:hyperlink r:id="rId128" w:history="1">
              <w:r w:rsidR="00F255C7" w:rsidRPr="009F63B9">
                <w:rPr>
                  <w:rStyle w:val="Hyperlink"/>
                  <w:lang w:val="en-GB"/>
                </w:rPr>
                <w:t>https://www.ezdravlje.me/</w:t>
              </w:r>
            </w:hyperlink>
            <w:r w:rsidR="00F255C7" w:rsidRPr="009F63B9">
              <w:rPr>
                <w:lang w:val="en-GB"/>
              </w:rPr>
              <w:t xml:space="preserve"> </w:t>
            </w:r>
          </w:p>
        </w:tc>
      </w:tr>
      <w:tr w:rsidR="00C2067C" w:rsidRPr="00194B39" w14:paraId="27CF2751" w14:textId="77777777" w:rsidTr="00112B12">
        <w:trPr>
          <w:trHeight w:val="311"/>
        </w:trPr>
        <w:tc>
          <w:tcPr>
            <w:tcW w:w="956" w:type="pct"/>
            <w:shd w:val="clear" w:color="auto" w:fill="auto"/>
          </w:tcPr>
          <w:p w14:paraId="2E3096A8" w14:textId="77777777" w:rsidR="00C2067C" w:rsidRPr="009F63B9" w:rsidRDefault="00C2067C" w:rsidP="00112B12">
            <w:pPr>
              <w:rPr>
                <w:lang w:val="en-GB"/>
              </w:rPr>
            </w:pPr>
            <w:r w:rsidRPr="009F63B9">
              <w:rPr>
                <w:lang w:val="en-GB"/>
              </w:rPr>
              <w:t xml:space="preserve">Description: </w:t>
            </w:r>
          </w:p>
        </w:tc>
        <w:tc>
          <w:tcPr>
            <w:tcW w:w="4044" w:type="pct"/>
            <w:shd w:val="clear" w:color="auto" w:fill="auto"/>
          </w:tcPr>
          <w:p w14:paraId="191077C3" w14:textId="2267DC90" w:rsidR="00C2067C" w:rsidRPr="009F63B9" w:rsidRDefault="00F3000D" w:rsidP="00112B12">
            <w:pPr>
              <w:rPr>
                <w:lang w:val="en-GB"/>
              </w:rPr>
            </w:pPr>
            <w:r w:rsidRPr="009F63B9">
              <w:rPr>
                <w:lang w:val="en-GB"/>
              </w:rPr>
              <w:t>Online appointment</w:t>
            </w:r>
            <w:r w:rsidR="0035355F" w:rsidRPr="009F63B9">
              <w:rPr>
                <w:lang w:val="en-GB"/>
              </w:rPr>
              <w:t>s</w:t>
            </w:r>
            <w:r w:rsidRPr="009F63B9">
              <w:rPr>
                <w:lang w:val="en-GB"/>
              </w:rPr>
              <w:t xml:space="preserve"> </w:t>
            </w:r>
            <w:r w:rsidR="0035355F" w:rsidRPr="009F63B9">
              <w:rPr>
                <w:lang w:val="en-GB"/>
              </w:rPr>
              <w:t>with</w:t>
            </w:r>
            <w:r w:rsidRPr="009F63B9">
              <w:rPr>
                <w:lang w:val="en-GB"/>
              </w:rPr>
              <w:t xml:space="preserve"> specialist docto</w:t>
            </w:r>
            <w:r w:rsidR="0051119B" w:rsidRPr="009F63B9">
              <w:rPr>
                <w:lang w:val="en-GB"/>
              </w:rPr>
              <w:t>r</w:t>
            </w:r>
            <w:r w:rsidR="0035355F" w:rsidRPr="009F63B9">
              <w:rPr>
                <w:lang w:val="en-GB"/>
              </w:rPr>
              <w:t>s</w:t>
            </w:r>
            <w:r w:rsidRPr="009F63B9">
              <w:rPr>
                <w:lang w:val="en-GB"/>
              </w:rPr>
              <w:t>.</w:t>
            </w:r>
          </w:p>
        </w:tc>
      </w:tr>
      <w:tr w:rsidR="00C2067C" w:rsidRPr="009F63B9" w14:paraId="31D59970" w14:textId="77777777" w:rsidTr="00112B12">
        <w:trPr>
          <w:trHeight w:val="198"/>
        </w:trPr>
        <w:tc>
          <w:tcPr>
            <w:tcW w:w="5000" w:type="pct"/>
            <w:gridSpan w:val="2"/>
            <w:shd w:val="clear" w:color="auto" w:fill="auto"/>
          </w:tcPr>
          <w:p w14:paraId="250AFE96" w14:textId="490A8C65" w:rsidR="00C2067C" w:rsidRPr="009F63B9" w:rsidRDefault="00C2067C" w:rsidP="00112B12">
            <w:pPr>
              <w:rPr>
                <w:lang w:val="en-GB"/>
              </w:rPr>
            </w:pPr>
            <w:r w:rsidRPr="009F63B9">
              <w:rPr>
                <w:b/>
                <w:lang w:val="en-GB"/>
              </w:rPr>
              <w:t>ePharmacy</w:t>
            </w:r>
          </w:p>
        </w:tc>
      </w:tr>
      <w:tr w:rsidR="00C2067C" w:rsidRPr="009F63B9" w14:paraId="76D7E142" w14:textId="77777777" w:rsidTr="00112B12">
        <w:trPr>
          <w:trHeight w:val="198"/>
        </w:trPr>
        <w:tc>
          <w:tcPr>
            <w:tcW w:w="956" w:type="pct"/>
            <w:shd w:val="clear" w:color="auto" w:fill="auto"/>
          </w:tcPr>
          <w:p w14:paraId="6A6C191A" w14:textId="77777777" w:rsidR="00C2067C" w:rsidRPr="009F63B9" w:rsidRDefault="00C2067C" w:rsidP="00112B12">
            <w:pPr>
              <w:rPr>
                <w:lang w:val="en-GB"/>
              </w:rPr>
            </w:pPr>
            <w:r w:rsidRPr="009F63B9">
              <w:rPr>
                <w:lang w:val="en-GB"/>
              </w:rPr>
              <w:t>Responsibility:</w:t>
            </w:r>
          </w:p>
        </w:tc>
        <w:tc>
          <w:tcPr>
            <w:tcW w:w="4044" w:type="pct"/>
            <w:shd w:val="clear" w:color="auto" w:fill="auto"/>
          </w:tcPr>
          <w:p w14:paraId="500BFC38" w14:textId="2A519E45" w:rsidR="00C2067C" w:rsidRPr="009F63B9" w:rsidRDefault="009825C7" w:rsidP="00112B12">
            <w:pPr>
              <w:rPr>
                <w:lang w:val="en-GB"/>
              </w:rPr>
            </w:pPr>
            <w:r w:rsidRPr="009F63B9">
              <w:rPr>
                <w:lang w:val="en-GB"/>
              </w:rPr>
              <w:t>Ministry of Health</w:t>
            </w:r>
          </w:p>
        </w:tc>
      </w:tr>
      <w:tr w:rsidR="00C2067C" w:rsidRPr="009F63B9" w14:paraId="0EEC24B7" w14:textId="77777777" w:rsidTr="00112B12">
        <w:trPr>
          <w:trHeight w:val="37"/>
        </w:trPr>
        <w:tc>
          <w:tcPr>
            <w:tcW w:w="956" w:type="pct"/>
            <w:shd w:val="clear" w:color="auto" w:fill="auto"/>
          </w:tcPr>
          <w:p w14:paraId="52E996EA" w14:textId="77777777" w:rsidR="00C2067C" w:rsidRPr="009F63B9" w:rsidRDefault="00C2067C" w:rsidP="00112B12">
            <w:pPr>
              <w:rPr>
                <w:lang w:val="en-GB"/>
              </w:rPr>
            </w:pPr>
            <w:r w:rsidRPr="009F63B9">
              <w:rPr>
                <w:lang w:val="en-GB"/>
              </w:rPr>
              <w:t xml:space="preserve">Website: </w:t>
            </w:r>
          </w:p>
        </w:tc>
        <w:tc>
          <w:tcPr>
            <w:tcW w:w="4044" w:type="pct"/>
            <w:shd w:val="clear" w:color="auto" w:fill="auto"/>
          </w:tcPr>
          <w:p w14:paraId="664F6540" w14:textId="59842F2F" w:rsidR="00C2067C" w:rsidRPr="009F63B9" w:rsidRDefault="00512D59" w:rsidP="00112B12">
            <w:pPr>
              <w:rPr>
                <w:lang w:val="en-GB"/>
              </w:rPr>
            </w:pPr>
            <w:hyperlink r:id="rId129" w:history="1">
              <w:r w:rsidR="00F255C7" w:rsidRPr="009F63B9">
                <w:rPr>
                  <w:rStyle w:val="Hyperlink"/>
                  <w:lang w:val="en-GB"/>
                </w:rPr>
                <w:t>https://www.ezdravlje.me/</w:t>
              </w:r>
            </w:hyperlink>
            <w:r w:rsidR="00F255C7" w:rsidRPr="009F63B9">
              <w:rPr>
                <w:lang w:val="en-GB"/>
              </w:rPr>
              <w:t xml:space="preserve"> </w:t>
            </w:r>
          </w:p>
        </w:tc>
      </w:tr>
      <w:tr w:rsidR="00C2067C" w:rsidRPr="00194B39" w14:paraId="3BCFD526" w14:textId="77777777" w:rsidTr="00112B12">
        <w:trPr>
          <w:trHeight w:val="311"/>
        </w:trPr>
        <w:tc>
          <w:tcPr>
            <w:tcW w:w="956" w:type="pct"/>
            <w:shd w:val="clear" w:color="auto" w:fill="auto"/>
          </w:tcPr>
          <w:p w14:paraId="14493981" w14:textId="77777777" w:rsidR="00C2067C" w:rsidRPr="009F63B9" w:rsidRDefault="00C2067C" w:rsidP="00112B12">
            <w:pPr>
              <w:rPr>
                <w:lang w:val="en-GB"/>
              </w:rPr>
            </w:pPr>
            <w:r w:rsidRPr="009F63B9">
              <w:rPr>
                <w:lang w:val="en-GB"/>
              </w:rPr>
              <w:t xml:space="preserve">Description: </w:t>
            </w:r>
          </w:p>
        </w:tc>
        <w:tc>
          <w:tcPr>
            <w:tcW w:w="4044" w:type="pct"/>
            <w:shd w:val="clear" w:color="auto" w:fill="auto"/>
          </w:tcPr>
          <w:p w14:paraId="582FC61B" w14:textId="62573B98" w:rsidR="00C2067C" w:rsidRPr="009F63B9" w:rsidRDefault="009E5769" w:rsidP="00112B12">
            <w:pPr>
              <w:rPr>
                <w:lang w:val="en-GB"/>
              </w:rPr>
            </w:pPr>
            <w:r w:rsidRPr="009F63B9">
              <w:rPr>
                <w:lang w:val="en-GB"/>
              </w:rPr>
              <w:t>Online drug availability for the public and private pharmacies.</w:t>
            </w:r>
          </w:p>
        </w:tc>
      </w:tr>
    </w:tbl>
    <w:p w14:paraId="2B022845" w14:textId="77777777" w:rsidR="00A86633" w:rsidRPr="009F63B9" w:rsidRDefault="00A86633" w:rsidP="00A86633">
      <w:pPr>
        <w:pStyle w:val="Heading2"/>
        <w:rPr>
          <w:lang w:val="en-GB"/>
        </w:rPr>
      </w:pPr>
      <w:bookmarkStart w:id="78" w:name="_Toc1475006"/>
      <w:r w:rsidRPr="009F63B9">
        <w:rPr>
          <w:lang w:val="en-GB"/>
        </w:rPr>
        <w:t>Family</w:t>
      </w:r>
      <w:bookmarkEnd w:id="78"/>
      <w:r w:rsidRPr="009F63B9">
        <w:rPr>
          <w:lang w:val="en-GB"/>
        </w:rPr>
        <w:t xml:space="preserve"> </w:t>
      </w:r>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9F63B9" w14:paraId="16E45A3E" w14:textId="77777777" w:rsidTr="009A14A7">
        <w:trPr>
          <w:trHeight w:val="94"/>
        </w:trPr>
        <w:tc>
          <w:tcPr>
            <w:tcW w:w="5000" w:type="pct"/>
            <w:gridSpan w:val="2"/>
            <w:shd w:val="clear" w:color="auto" w:fill="EFFBFF"/>
          </w:tcPr>
          <w:p w14:paraId="0CCFB1CA" w14:textId="77777777" w:rsidR="00A86633" w:rsidRPr="009F63B9" w:rsidRDefault="00A86633" w:rsidP="00A86633">
            <w:pPr>
              <w:spacing w:before="120" w:after="180"/>
              <w:jc w:val="left"/>
              <w:rPr>
                <w:color w:val="BF3F91"/>
                <w:sz w:val="22"/>
                <w:lang w:val="en-GB"/>
              </w:rPr>
            </w:pPr>
            <w:r w:rsidRPr="009F63B9">
              <w:rPr>
                <w:color w:val="00B0F0"/>
                <w:sz w:val="22"/>
                <w:lang w:val="en-GB"/>
              </w:rPr>
              <w:t>Children</w:t>
            </w:r>
          </w:p>
        </w:tc>
      </w:tr>
      <w:tr w:rsidR="00A86633" w:rsidRPr="009F63B9" w14:paraId="6C9754DE" w14:textId="77777777" w:rsidTr="00A86633">
        <w:trPr>
          <w:trHeight w:val="198"/>
        </w:trPr>
        <w:tc>
          <w:tcPr>
            <w:tcW w:w="5000" w:type="pct"/>
            <w:gridSpan w:val="2"/>
            <w:shd w:val="clear" w:color="auto" w:fill="auto"/>
          </w:tcPr>
          <w:p w14:paraId="5166B76B" w14:textId="1D501AAF" w:rsidR="00A86633" w:rsidRPr="009F63B9" w:rsidRDefault="002938C9" w:rsidP="00A86633">
            <w:pPr>
              <w:rPr>
                <w:b/>
                <w:lang w:val="en-GB"/>
              </w:rPr>
            </w:pPr>
            <w:r w:rsidRPr="009F63B9">
              <w:rPr>
                <w:b/>
                <w:lang w:val="en-GB"/>
              </w:rPr>
              <w:t>Requesting a birth certificate</w:t>
            </w:r>
          </w:p>
        </w:tc>
      </w:tr>
      <w:tr w:rsidR="00A86633" w:rsidRPr="009F63B9" w14:paraId="762D483A" w14:textId="77777777" w:rsidTr="00A86633">
        <w:trPr>
          <w:trHeight w:val="198"/>
        </w:trPr>
        <w:tc>
          <w:tcPr>
            <w:tcW w:w="956" w:type="pct"/>
            <w:shd w:val="clear" w:color="auto" w:fill="auto"/>
          </w:tcPr>
          <w:p w14:paraId="049FB00E" w14:textId="77777777" w:rsidR="00A86633" w:rsidRPr="009F63B9" w:rsidRDefault="00A86633" w:rsidP="00A86633">
            <w:pPr>
              <w:rPr>
                <w:lang w:val="en-GB"/>
              </w:rPr>
            </w:pPr>
            <w:r w:rsidRPr="009F63B9">
              <w:rPr>
                <w:lang w:val="en-GB"/>
              </w:rPr>
              <w:t>Responsibility:</w:t>
            </w:r>
          </w:p>
        </w:tc>
        <w:tc>
          <w:tcPr>
            <w:tcW w:w="4044" w:type="pct"/>
            <w:shd w:val="clear" w:color="auto" w:fill="auto"/>
          </w:tcPr>
          <w:p w14:paraId="7D31AFAC" w14:textId="162DA77F" w:rsidR="00A86633" w:rsidRPr="009F63B9" w:rsidRDefault="002938C9" w:rsidP="00A86633">
            <w:pPr>
              <w:rPr>
                <w:lang w:val="en-GB"/>
              </w:rPr>
            </w:pPr>
            <w:r w:rsidRPr="009F63B9">
              <w:rPr>
                <w:lang w:val="en-GB"/>
              </w:rPr>
              <w:t>Ministry of the Interior</w:t>
            </w:r>
          </w:p>
        </w:tc>
      </w:tr>
      <w:tr w:rsidR="00A86633" w:rsidRPr="009F63B9" w14:paraId="1B4C3073" w14:textId="77777777" w:rsidTr="00A86633">
        <w:trPr>
          <w:trHeight w:val="37"/>
        </w:trPr>
        <w:tc>
          <w:tcPr>
            <w:tcW w:w="956" w:type="pct"/>
            <w:shd w:val="clear" w:color="auto" w:fill="auto"/>
          </w:tcPr>
          <w:p w14:paraId="4238C4E4" w14:textId="77777777" w:rsidR="00A86633" w:rsidRPr="009F63B9" w:rsidRDefault="00A86633" w:rsidP="00A86633">
            <w:pPr>
              <w:rPr>
                <w:lang w:val="en-GB"/>
              </w:rPr>
            </w:pPr>
            <w:r w:rsidRPr="009F63B9">
              <w:rPr>
                <w:lang w:val="en-GB"/>
              </w:rPr>
              <w:t xml:space="preserve">Website: </w:t>
            </w:r>
          </w:p>
        </w:tc>
        <w:tc>
          <w:tcPr>
            <w:tcW w:w="4044" w:type="pct"/>
            <w:shd w:val="clear" w:color="auto" w:fill="auto"/>
          </w:tcPr>
          <w:p w14:paraId="16E6475B" w14:textId="5FB8A1C1" w:rsidR="00A86633" w:rsidRPr="009F63B9" w:rsidRDefault="00512D59" w:rsidP="00A86633">
            <w:pPr>
              <w:rPr>
                <w:lang w:val="en-GB"/>
              </w:rPr>
            </w:pPr>
            <w:hyperlink r:id="rId130" w:history="1">
              <w:r w:rsidR="002938C9" w:rsidRPr="009F63B9">
                <w:rPr>
                  <w:rStyle w:val="Hyperlink"/>
                  <w:lang w:val="en-GB"/>
                </w:rPr>
                <w:t>www.dokumenta.me</w:t>
              </w:r>
            </w:hyperlink>
            <w:r w:rsidR="002938C9" w:rsidRPr="009F63B9">
              <w:rPr>
                <w:lang w:val="en-GB"/>
              </w:rPr>
              <w:t xml:space="preserve"> </w:t>
            </w:r>
          </w:p>
        </w:tc>
      </w:tr>
      <w:tr w:rsidR="00A86633" w:rsidRPr="00194B39" w14:paraId="791A43A0" w14:textId="77777777" w:rsidTr="00A86633">
        <w:trPr>
          <w:trHeight w:val="311"/>
        </w:trPr>
        <w:tc>
          <w:tcPr>
            <w:tcW w:w="956" w:type="pct"/>
            <w:shd w:val="clear" w:color="auto" w:fill="auto"/>
          </w:tcPr>
          <w:p w14:paraId="54EB5CB4" w14:textId="77777777" w:rsidR="00A86633" w:rsidRPr="009F63B9" w:rsidRDefault="00A86633" w:rsidP="00A86633">
            <w:pPr>
              <w:rPr>
                <w:lang w:val="en-GB"/>
              </w:rPr>
            </w:pPr>
            <w:r w:rsidRPr="009F63B9">
              <w:rPr>
                <w:lang w:val="en-GB"/>
              </w:rPr>
              <w:t xml:space="preserve">Description: </w:t>
            </w:r>
          </w:p>
        </w:tc>
        <w:tc>
          <w:tcPr>
            <w:tcW w:w="4044" w:type="pct"/>
            <w:shd w:val="clear" w:color="auto" w:fill="auto"/>
          </w:tcPr>
          <w:p w14:paraId="645056AE" w14:textId="5BE10B4A" w:rsidR="00A86633" w:rsidRPr="009F63B9" w:rsidRDefault="007A061C" w:rsidP="00A86633">
            <w:pPr>
              <w:rPr>
                <w:lang w:val="en-GB"/>
              </w:rPr>
            </w:pPr>
            <w:r w:rsidRPr="009F63B9">
              <w:rPr>
                <w:lang w:val="en-GB"/>
              </w:rPr>
              <w:t>On a specially developed portal, users without authentication can order documents from the register of births, registry of citizens and permanent residence.</w:t>
            </w:r>
          </w:p>
        </w:tc>
      </w:tr>
      <w:tr w:rsidR="00A86633" w:rsidRPr="009F63B9" w14:paraId="17EE83C1" w14:textId="77777777" w:rsidTr="00A86633">
        <w:trPr>
          <w:trHeight w:val="198"/>
        </w:trPr>
        <w:tc>
          <w:tcPr>
            <w:tcW w:w="5000" w:type="pct"/>
            <w:gridSpan w:val="2"/>
            <w:shd w:val="clear" w:color="auto" w:fill="auto"/>
          </w:tcPr>
          <w:p w14:paraId="3F46BDDC" w14:textId="35936566" w:rsidR="00A86633" w:rsidRPr="009F63B9" w:rsidRDefault="00DE351D" w:rsidP="00A86633">
            <w:pPr>
              <w:rPr>
                <w:lang w:val="en-GB"/>
              </w:rPr>
            </w:pPr>
            <w:r w:rsidRPr="009F63B9">
              <w:rPr>
                <w:b/>
                <w:lang w:val="en-GB"/>
              </w:rPr>
              <w:t>Child allowances</w:t>
            </w:r>
          </w:p>
        </w:tc>
      </w:tr>
      <w:tr w:rsidR="00A86633" w:rsidRPr="00194B39" w14:paraId="7C3C91BD" w14:textId="77777777" w:rsidTr="00A86633">
        <w:trPr>
          <w:trHeight w:val="198"/>
        </w:trPr>
        <w:tc>
          <w:tcPr>
            <w:tcW w:w="956" w:type="pct"/>
            <w:shd w:val="clear" w:color="auto" w:fill="auto"/>
          </w:tcPr>
          <w:p w14:paraId="34414CFE" w14:textId="77777777" w:rsidR="00A86633" w:rsidRPr="009F63B9" w:rsidRDefault="00A86633" w:rsidP="00A86633">
            <w:pPr>
              <w:rPr>
                <w:lang w:val="en-GB"/>
              </w:rPr>
            </w:pPr>
            <w:r w:rsidRPr="009F63B9">
              <w:rPr>
                <w:lang w:val="en-GB"/>
              </w:rPr>
              <w:t>Responsibility:</w:t>
            </w:r>
          </w:p>
        </w:tc>
        <w:tc>
          <w:tcPr>
            <w:tcW w:w="4044" w:type="pct"/>
            <w:shd w:val="clear" w:color="auto" w:fill="auto"/>
          </w:tcPr>
          <w:p w14:paraId="483389DC" w14:textId="24E2E2F3" w:rsidR="00A86633" w:rsidRPr="009F63B9" w:rsidRDefault="007A061C" w:rsidP="00A86633">
            <w:pPr>
              <w:rPr>
                <w:lang w:val="en-GB"/>
              </w:rPr>
            </w:pPr>
            <w:r w:rsidRPr="009F63B9">
              <w:rPr>
                <w:lang w:val="en-GB"/>
              </w:rPr>
              <w:t>The Ministry of Labo</w:t>
            </w:r>
            <w:r w:rsidR="000121A6">
              <w:rPr>
                <w:lang w:val="en-GB"/>
              </w:rPr>
              <w:t>u</w:t>
            </w:r>
            <w:r w:rsidRPr="009F63B9">
              <w:rPr>
                <w:lang w:val="en-GB"/>
              </w:rPr>
              <w:t>r and Social Welfare, Centr</w:t>
            </w:r>
            <w:r w:rsidR="000121A6">
              <w:rPr>
                <w:lang w:val="en-GB"/>
              </w:rPr>
              <w:t>e</w:t>
            </w:r>
            <w:r w:rsidRPr="009F63B9">
              <w:rPr>
                <w:lang w:val="en-GB"/>
              </w:rPr>
              <w:t>s for Social Work</w:t>
            </w:r>
          </w:p>
        </w:tc>
      </w:tr>
      <w:tr w:rsidR="00A86633" w:rsidRPr="00194B39" w14:paraId="22E767B2" w14:textId="77777777" w:rsidTr="00A86633">
        <w:trPr>
          <w:trHeight w:val="37"/>
        </w:trPr>
        <w:tc>
          <w:tcPr>
            <w:tcW w:w="956" w:type="pct"/>
            <w:shd w:val="clear" w:color="auto" w:fill="auto"/>
          </w:tcPr>
          <w:p w14:paraId="3AAFF12D" w14:textId="34EA78B9" w:rsidR="00A86633" w:rsidRPr="009F63B9" w:rsidRDefault="00A86633" w:rsidP="00A86633">
            <w:pPr>
              <w:rPr>
                <w:lang w:val="en-GB"/>
              </w:rPr>
            </w:pPr>
            <w:r w:rsidRPr="009F63B9">
              <w:rPr>
                <w:lang w:val="en-GB"/>
              </w:rPr>
              <w:t>Website:</w:t>
            </w:r>
          </w:p>
        </w:tc>
        <w:tc>
          <w:tcPr>
            <w:tcW w:w="4044" w:type="pct"/>
            <w:shd w:val="clear" w:color="auto" w:fill="auto"/>
          </w:tcPr>
          <w:p w14:paraId="0AC42C62" w14:textId="3A0AEDE5" w:rsidR="00A86633" w:rsidRPr="009F63B9" w:rsidRDefault="00512D59" w:rsidP="00A86633">
            <w:pPr>
              <w:rPr>
                <w:lang w:val="en-GB"/>
              </w:rPr>
            </w:pPr>
            <w:hyperlink r:id="rId131" w:history="1">
              <w:r w:rsidR="007A061C" w:rsidRPr="009F63B9">
                <w:rPr>
                  <w:rStyle w:val="Hyperlink"/>
                  <w:lang w:val="en-GB"/>
                </w:rPr>
                <w:t>http://www.mrs.gov.me/en/ministry</w:t>
              </w:r>
            </w:hyperlink>
            <w:r w:rsidR="007A061C" w:rsidRPr="009F63B9">
              <w:rPr>
                <w:lang w:val="en-GB"/>
              </w:rPr>
              <w:t xml:space="preserve">, </w:t>
            </w:r>
            <w:hyperlink r:id="rId132" w:history="1">
              <w:r w:rsidR="007A061C" w:rsidRPr="009F63B9">
                <w:rPr>
                  <w:rStyle w:val="Hyperlink"/>
                  <w:lang w:val="en-GB"/>
                </w:rPr>
                <w:t>http://www.csrcg.me/index.php/propisi/obrasci-zahtjeva</w:t>
              </w:r>
            </w:hyperlink>
            <w:r w:rsidR="007A061C" w:rsidRPr="009F63B9">
              <w:rPr>
                <w:lang w:val="en-GB"/>
              </w:rPr>
              <w:t xml:space="preserve">, </w:t>
            </w:r>
          </w:p>
        </w:tc>
      </w:tr>
      <w:tr w:rsidR="00A86633" w:rsidRPr="00194B39" w14:paraId="0FBDBE50" w14:textId="77777777" w:rsidTr="00A86633">
        <w:trPr>
          <w:trHeight w:val="311"/>
        </w:trPr>
        <w:tc>
          <w:tcPr>
            <w:tcW w:w="956" w:type="pct"/>
            <w:shd w:val="clear" w:color="auto" w:fill="auto"/>
          </w:tcPr>
          <w:p w14:paraId="2281E511" w14:textId="77777777" w:rsidR="00A86633" w:rsidRPr="009F63B9" w:rsidRDefault="00A86633" w:rsidP="00A86633">
            <w:pPr>
              <w:rPr>
                <w:lang w:val="en-GB"/>
              </w:rPr>
            </w:pPr>
            <w:r w:rsidRPr="009F63B9">
              <w:rPr>
                <w:lang w:val="en-GB"/>
              </w:rPr>
              <w:t xml:space="preserve">Description: </w:t>
            </w:r>
          </w:p>
        </w:tc>
        <w:tc>
          <w:tcPr>
            <w:tcW w:w="4044" w:type="pct"/>
            <w:shd w:val="clear" w:color="auto" w:fill="auto"/>
          </w:tcPr>
          <w:p w14:paraId="6C3D8900" w14:textId="50554DEC" w:rsidR="00A86633" w:rsidRPr="009F63B9" w:rsidRDefault="007A061C" w:rsidP="00A86633">
            <w:pPr>
              <w:rPr>
                <w:lang w:val="en-GB"/>
              </w:rPr>
            </w:pPr>
            <w:r w:rsidRPr="009F63B9">
              <w:rPr>
                <w:lang w:val="en-GB"/>
              </w:rPr>
              <w:t>Online information and forms to download are provided.</w:t>
            </w:r>
          </w:p>
        </w:tc>
      </w:tr>
    </w:tbl>
    <w:p w14:paraId="403D91B1" w14:textId="77777777" w:rsidR="00A86633" w:rsidRPr="009F63B9" w:rsidRDefault="00A86633" w:rsidP="00A86633">
      <w:pPr>
        <w:pStyle w:val="Heading2"/>
        <w:rPr>
          <w:lang w:val="en-GB"/>
        </w:rPr>
      </w:pPr>
      <w:bookmarkStart w:id="79" w:name="_Toc1475007"/>
      <w:r w:rsidRPr="009F63B9">
        <w:rPr>
          <w:lang w:val="en-GB"/>
        </w:rPr>
        <w:t>Consumers</w:t>
      </w:r>
      <w:bookmarkEnd w:id="79"/>
    </w:p>
    <w:tbl>
      <w:tblPr>
        <w:tblW w:w="5000" w:type="pct"/>
        <w:tblInd w:w="108" w:type="dxa"/>
        <w:tblCellMar>
          <w:top w:w="60" w:type="dxa"/>
          <w:bottom w:w="60" w:type="dxa"/>
        </w:tblCellMar>
        <w:tblLook w:val="01E0" w:firstRow="1" w:lastRow="1" w:firstColumn="1" w:lastColumn="1" w:noHBand="0" w:noVBand="0"/>
      </w:tblPr>
      <w:tblGrid>
        <w:gridCol w:w="1688"/>
        <w:gridCol w:w="7315"/>
      </w:tblGrid>
      <w:tr w:rsidR="00A86633" w:rsidRPr="009F63B9" w14:paraId="34836A66" w14:textId="77777777" w:rsidTr="0047028F">
        <w:trPr>
          <w:trHeight w:val="94"/>
        </w:trPr>
        <w:tc>
          <w:tcPr>
            <w:tcW w:w="5000" w:type="pct"/>
            <w:gridSpan w:val="2"/>
            <w:shd w:val="clear" w:color="auto" w:fill="EFFBFF"/>
          </w:tcPr>
          <w:p w14:paraId="53AD2579" w14:textId="77777777" w:rsidR="00A86633" w:rsidRPr="009F63B9" w:rsidRDefault="00A86633" w:rsidP="00A86633">
            <w:pPr>
              <w:spacing w:before="120" w:after="180"/>
              <w:jc w:val="left"/>
              <w:rPr>
                <w:color w:val="BF3F91"/>
                <w:sz w:val="22"/>
                <w:lang w:val="en-GB"/>
              </w:rPr>
            </w:pPr>
            <w:bookmarkStart w:id="80" w:name="_Hlk7018296"/>
            <w:bookmarkStart w:id="81" w:name="_Hlk7188329"/>
            <w:r w:rsidRPr="009F63B9">
              <w:rPr>
                <w:color w:val="00B0F0"/>
                <w:sz w:val="22"/>
                <w:lang w:val="en-GB"/>
              </w:rPr>
              <w:t>Financial products and services</w:t>
            </w:r>
          </w:p>
        </w:tc>
      </w:tr>
      <w:tr w:rsidR="00A86633" w:rsidRPr="009F63B9" w14:paraId="77BE588B" w14:textId="77777777" w:rsidTr="0047028F">
        <w:trPr>
          <w:trHeight w:val="198"/>
        </w:trPr>
        <w:tc>
          <w:tcPr>
            <w:tcW w:w="5000" w:type="pct"/>
            <w:gridSpan w:val="2"/>
            <w:shd w:val="clear" w:color="auto" w:fill="auto"/>
          </w:tcPr>
          <w:p w14:paraId="3095A3EC" w14:textId="6D70EE41" w:rsidR="00A86633" w:rsidRPr="009F63B9" w:rsidRDefault="007A061C" w:rsidP="00A86633">
            <w:pPr>
              <w:rPr>
                <w:lang w:val="en-GB"/>
              </w:rPr>
            </w:pPr>
            <w:r w:rsidRPr="009F63B9">
              <w:rPr>
                <w:b/>
                <w:lang w:val="en-GB"/>
              </w:rPr>
              <w:t>ERP</w:t>
            </w:r>
          </w:p>
        </w:tc>
      </w:tr>
      <w:tr w:rsidR="00A86633" w:rsidRPr="009F63B9" w14:paraId="30CD20DC" w14:textId="77777777" w:rsidTr="00DE351D">
        <w:trPr>
          <w:trHeight w:val="198"/>
        </w:trPr>
        <w:tc>
          <w:tcPr>
            <w:tcW w:w="937" w:type="pct"/>
            <w:shd w:val="clear" w:color="auto" w:fill="auto"/>
          </w:tcPr>
          <w:p w14:paraId="5C57B518" w14:textId="77777777" w:rsidR="00A86633" w:rsidRPr="009F63B9" w:rsidRDefault="00A86633" w:rsidP="00A86633">
            <w:pPr>
              <w:rPr>
                <w:lang w:val="en-GB"/>
              </w:rPr>
            </w:pPr>
            <w:r w:rsidRPr="009F63B9">
              <w:rPr>
                <w:lang w:val="en-GB"/>
              </w:rPr>
              <w:t>Responsibility:</w:t>
            </w:r>
          </w:p>
        </w:tc>
        <w:tc>
          <w:tcPr>
            <w:tcW w:w="4063" w:type="pct"/>
            <w:shd w:val="clear" w:color="auto" w:fill="auto"/>
          </w:tcPr>
          <w:p w14:paraId="2BCB4970" w14:textId="4BBFC5BE" w:rsidR="00A86633" w:rsidRPr="009F63B9" w:rsidRDefault="007A061C" w:rsidP="00A86633">
            <w:pPr>
              <w:rPr>
                <w:lang w:val="en-GB"/>
              </w:rPr>
            </w:pPr>
            <w:r w:rsidRPr="009F63B9">
              <w:rPr>
                <w:lang w:val="en-GB"/>
              </w:rPr>
              <w:t>Customs Administration</w:t>
            </w:r>
          </w:p>
        </w:tc>
      </w:tr>
      <w:tr w:rsidR="00A86633" w:rsidRPr="00194B39" w14:paraId="53CD9731" w14:textId="77777777" w:rsidTr="00DE351D">
        <w:trPr>
          <w:trHeight w:val="37"/>
        </w:trPr>
        <w:tc>
          <w:tcPr>
            <w:tcW w:w="937" w:type="pct"/>
            <w:shd w:val="clear" w:color="auto" w:fill="auto"/>
          </w:tcPr>
          <w:p w14:paraId="4872633A" w14:textId="77777777" w:rsidR="00A86633" w:rsidRPr="009F63B9" w:rsidRDefault="00A86633" w:rsidP="00A86633">
            <w:pPr>
              <w:rPr>
                <w:lang w:val="en-GB"/>
              </w:rPr>
            </w:pPr>
            <w:r w:rsidRPr="009F63B9">
              <w:rPr>
                <w:lang w:val="en-GB"/>
              </w:rPr>
              <w:t xml:space="preserve">Website: </w:t>
            </w:r>
          </w:p>
        </w:tc>
        <w:tc>
          <w:tcPr>
            <w:tcW w:w="4063" w:type="pct"/>
            <w:shd w:val="clear" w:color="auto" w:fill="auto"/>
          </w:tcPr>
          <w:p w14:paraId="67557099" w14:textId="7B4DADCD" w:rsidR="00A86633" w:rsidRPr="009F63B9" w:rsidRDefault="00512D59" w:rsidP="0047028F">
            <w:pPr>
              <w:ind w:left="49"/>
              <w:rPr>
                <w:b/>
                <w:lang w:val="en-GB"/>
              </w:rPr>
            </w:pPr>
            <w:hyperlink r:id="rId133" w:history="1">
              <w:r w:rsidR="007A061C" w:rsidRPr="009F63B9">
                <w:rPr>
                  <w:rStyle w:val="Hyperlink"/>
                  <w:lang w:val="en-GB"/>
                </w:rPr>
                <w:t>http://www.upravacarina.gov.me/en/administration?alphabet=lat</w:t>
              </w:r>
            </w:hyperlink>
            <w:r w:rsidR="007A061C" w:rsidRPr="009F63B9">
              <w:rPr>
                <w:lang w:val="en-GB"/>
              </w:rPr>
              <w:t xml:space="preserve">, </w:t>
            </w:r>
            <w:hyperlink r:id="rId134" w:history="1">
              <w:r w:rsidR="007A061C" w:rsidRPr="009F63B9">
                <w:rPr>
                  <w:rStyle w:val="Hyperlink"/>
                  <w:lang w:val="en-GB"/>
                </w:rPr>
                <w:t>http://www.upravacarina.gov.me/erp</w:t>
              </w:r>
            </w:hyperlink>
          </w:p>
        </w:tc>
      </w:tr>
      <w:tr w:rsidR="00A86633" w:rsidRPr="00194B39" w14:paraId="72E5C6AE" w14:textId="77777777" w:rsidTr="00DE351D">
        <w:trPr>
          <w:trHeight w:val="311"/>
        </w:trPr>
        <w:tc>
          <w:tcPr>
            <w:tcW w:w="937" w:type="pct"/>
            <w:shd w:val="clear" w:color="auto" w:fill="auto"/>
          </w:tcPr>
          <w:p w14:paraId="112E0513" w14:textId="77777777" w:rsidR="00A86633" w:rsidRPr="009F63B9" w:rsidRDefault="00A86633" w:rsidP="00A86633">
            <w:pPr>
              <w:rPr>
                <w:lang w:val="en-GB"/>
              </w:rPr>
            </w:pPr>
            <w:r w:rsidRPr="009F63B9">
              <w:rPr>
                <w:lang w:val="en-GB"/>
              </w:rPr>
              <w:t xml:space="preserve">Description: </w:t>
            </w:r>
          </w:p>
        </w:tc>
        <w:tc>
          <w:tcPr>
            <w:tcW w:w="4063" w:type="pct"/>
            <w:shd w:val="clear" w:color="auto" w:fill="auto"/>
          </w:tcPr>
          <w:p w14:paraId="2D856E50" w14:textId="0619D8A0" w:rsidR="00A86633" w:rsidRPr="009F63B9" w:rsidRDefault="0035355F" w:rsidP="00A86633">
            <w:pPr>
              <w:rPr>
                <w:lang w:val="en-GB"/>
              </w:rPr>
            </w:pPr>
            <w:r w:rsidRPr="009F63B9">
              <w:rPr>
                <w:lang w:val="en-GB"/>
              </w:rPr>
              <w:t>For the o</w:t>
            </w:r>
            <w:r w:rsidR="007A061C" w:rsidRPr="009F63B9">
              <w:rPr>
                <w:lang w:val="en-GB"/>
              </w:rPr>
              <w:t xml:space="preserve">nline submission of customs clearance declarations. The Customs Administration has developed </w:t>
            </w:r>
            <w:r w:rsidRPr="009F63B9">
              <w:rPr>
                <w:lang w:val="en-GB"/>
              </w:rPr>
              <w:t>web</w:t>
            </w:r>
            <w:r w:rsidR="007A061C" w:rsidRPr="009F63B9">
              <w:rPr>
                <w:lang w:val="en-GB"/>
              </w:rPr>
              <w:t xml:space="preserve"> services for the economy and citizens, so that procedures are more efficient and transparent</w:t>
            </w:r>
          </w:p>
        </w:tc>
      </w:tr>
      <w:tr w:rsidR="00A86633" w:rsidRPr="009F63B9" w14:paraId="630153B8" w14:textId="77777777" w:rsidTr="0047028F">
        <w:trPr>
          <w:trHeight w:val="94"/>
        </w:trPr>
        <w:tc>
          <w:tcPr>
            <w:tcW w:w="5000" w:type="pct"/>
            <w:gridSpan w:val="2"/>
            <w:shd w:val="clear" w:color="auto" w:fill="EFFBFF"/>
          </w:tcPr>
          <w:p w14:paraId="63E4FE6C" w14:textId="77777777" w:rsidR="00A86633" w:rsidRPr="009F63B9" w:rsidRDefault="00A86633" w:rsidP="00A86633">
            <w:pPr>
              <w:spacing w:before="120" w:after="180"/>
              <w:jc w:val="left"/>
              <w:rPr>
                <w:color w:val="BF3F91"/>
                <w:sz w:val="22"/>
                <w:lang w:val="en-GB"/>
              </w:rPr>
            </w:pPr>
            <w:r w:rsidRPr="009F63B9">
              <w:rPr>
                <w:color w:val="00B0F0"/>
                <w:sz w:val="22"/>
                <w:lang w:val="en-GB"/>
              </w:rPr>
              <w:t>Unfair treatment</w:t>
            </w:r>
          </w:p>
        </w:tc>
      </w:tr>
      <w:tr w:rsidR="00A86633" w:rsidRPr="009F63B9" w14:paraId="1C774F04" w14:textId="77777777" w:rsidTr="0047028F">
        <w:trPr>
          <w:trHeight w:val="198"/>
        </w:trPr>
        <w:tc>
          <w:tcPr>
            <w:tcW w:w="5000" w:type="pct"/>
            <w:gridSpan w:val="2"/>
            <w:shd w:val="clear" w:color="auto" w:fill="auto"/>
          </w:tcPr>
          <w:p w14:paraId="44F5958E" w14:textId="4448F211" w:rsidR="00A86633" w:rsidRPr="009F63B9" w:rsidRDefault="007D5A01" w:rsidP="00A86633">
            <w:pPr>
              <w:rPr>
                <w:lang w:val="en-GB"/>
              </w:rPr>
            </w:pPr>
            <w:r w:rsidRPr="009F63B9">
              <w:rPr>
                <w:b/>
                <w:lang w:val="en-GB"/>
              </w:rPr>
              <w:t>Reporting irregularities</w:t>
            </w:r>
          </w:p>
        </w:tc>
      </w:tr>
      <w:tr w:rsidR="00A86633" w:rsidRPr="009F63B9" w14:paraId="165251CC" w14:textId="77777777" w:rsidTr="00DE351D">
        <w:trPr>
          <w:trHeight w:val="198"/>
        </w:trPr>
        <w:tc>
          <w:tcPr>
            <w:tcW w:w="937" w:type="pct"/>
            <w:shd w:val="clear" w:color="auto" w:fill="auto"/>
          </w:tcPr>
          <w:p w14:paraId="281F0B8B" w14:textId="77777777" w:rsidR="00A86633" w:rsidRPr="009F63B9" w:rsidRDefault="00A86633" w:rsidP="00A86633">
            <w:pPr>
              <w:rPr>
                <w:lang w:val="en-GB"/>
              </w:rPr>
            </w:pPr>
            <w:r w:rsidRPr="009F63B9">
              <w:rPr>
                <w:lang w:val="en-GB"/>
              </w:rPr>
              <w:t>Responsibility:</w:t>
            </w:r>
          </w:p>
        </w:tc>
        <w:tc>
          <w:tcPr>
            <w:tcW w:w="4063" w:type="pct"/>
            <w:shd w:val="clear" w:color="auto" w:fill="auto"/>
          </w:tcPr>
          <w:p w14:paraId="4A0AAB16" w14:textId="73C6023D" w:rsidR="00A86633" w:rsidRPr="009F63B9" w:rsidRDefault="00D25800" w:rsidP="00A86633">
            <w:pPr>
              <w:rPr>
                <w:lang w:val="en-GB"/>
              </w:rPr>
            </w:pPr>
            <w:r w:rsidRPr="009F63B9">
              <w:rPr>
                <w:lang w:val="en-GB"/>
              </w:rPr>
              <w:t>CEZAP</w:t>
            </w:r>
          </w:p>
        </w:tc>
      </w:tr>
      <w:tr w:rsidR="00A86633" w:rsidRPr="009F63B9" w14:paraId="7DB02EFC" w14:textId="77777777" w:rsidTr="00DE351D">
        <w:trPr>
          <w:trHeight w:val="37"/>
        </w:trPr>
        <w:tc>
          <w:tcPr>
            <w:tcW w:w="937" w:type="pct"/>
            <w:shd w:val="clear" w:color="auto" w:fill="auto"/>
          </w:tcPr>
          <w:p w14:paraId="6F18BAAD" w14:textId="77777777" w:rsidR="00A86633" w:rsidRPr="009F63B9" w:rsidRDefault="00A86633" w:rsidP="00A86633">
            <w:pPr>
              <w:rPr>
                <w:lang w:val="en-GB"/>
              </w:rPr>
            </w:pPr>
            <w:r w:rsidRPr="009F63B9">
              <w:rPr>
                <w:lang w:val="en-GB"/>
              </w:rPr>
              <w:t xml:space="preserve">Website: </w:t>
            </w:r>
          </w:p>
        </w:tc>
        <w:tc>
          <w:tcPr>
            <w:tcW w:w="4063" w:type="pct"/>
            <w:shd w:val="clear" w:color="auto" w:fill="auto"/>
          </w:tcPr>
          <w:p w14:paraId="22BE6833" w14:textId="38B76919" w:rsidR="00A86633" w:rsidRPr="009F63B9" w:rsidRDefault="00512D59" w:rsidP="00A86633">
            <w:pPr>
              <w:rPr>
                <w:lang w:val="en-GB"/>
              </w:rPr>
            </w:pPr>
            <w:hyperlink r:id="rId135" w:history="1">
              <w:r w:rsidR="00F163E2" w:rsidRPr="009F63B9">
                <w:rPr>
                  <w:rStyle w:val="Hyperlink"/>
                  <w:lang w:val="en-GB"/>
                </w:rPr>
                <w:t>http://www.cezap.org/</w:t>
              </w:r>
            </w:hyperlink>
            <w:r w:rsidR="00F163E2" w:rsidRPr="009F63B9">
              <w:rPr>
                <w:lang w:val="en-GB"/>
              </w:rPr>
              <w:t xml:space="preserve"> </w:t>
            </w:r>
          </w:p>
        </w:tc>
      </w:tr>
      <w:tr w:rsidR="00A86633" w:rsidRPr="00194B39" w14:paraId="64160BFD" w14:textId="77777777" w:rsidTr="00DE351D">
        <w:trPr>
          <w:trHeight w:val="311"/>
        </w:trPr>
        <w:tc>
          <w:tcPr>
            <w:tcW w:w="937" w:type="pct"/>
            <w:shd w:val="clear" w:color="auto" w:fill="auto"/>
          </w:tcPr>
          <w:p w14:paraId="6B077E2B" w14:textId="77777777" w:rsidR="00A86633" w:rsidRPr="009F63B9" w:rsidRDefault="00A86633" w:rsidP="00A86633">
            <w:pPr>
              <w:rPr>
                <w:lang w:val="en-GB"/>
              </w:rPr>
            </w:pPr>
            <w:r w:rsidRPr="009F63B9">
              <w:rPr>
                <w:lang w:val="en-GB"/>
              </w:rPr>
              <w:lastRenderedPageBreak/>
              <w:t xml:space="preserve">Description: </w:t>
            </w:r>
          </w:p>
        </w:tc>
        <w:tc>
          <w:tcPr>
            <w:tcW w:w="4063" w:type="pct"/>
            <w:shd w:val="clear" w:color="auto" w:fill="auto"/>
          </w:tcPr>
          <w:p w14:paraId="198024F2" w14:textId="297C2C7B" w:rsidR="00A86633" w:rsidRPr="009F63B9" w:rsidRDefault="008B76E5" w:rsidP="00A86633">
            <w:pPr>
              <w:rPr>
                <w:lang w:val="en-GB"/>
              </w:rPr>
            </w:pPr>
            <w:r w:rsidRPr="009F63B9">
              <w:rPr>
                <w:lang w:val="en-GB"/>
              </w:rPr>
              <w:t>Users can report irregularities and problems to CEZAP online</w:t>
            </w:r>
            <w:r w:rsidR="00167A42" w:rsidRPr="009F63B9">
              <w:rPr>
                <w:lang w:val="en-GB"/>
              </w:rPr>
              <w:t>, by filling out a form.</w:t>
            </w:r>
          </w:p>
        </w:tc>
      </w:tr>
      <w:bookmarkEnd w:id="80"/>
      <w:tr w:rsidR="00A86633" w:rsidRPr="009F63B9" w14:paraId="6BC05FFE" w14:textId="77777777" w:rsidTr="0047028F">
        <w:trPr>
          <w:trHeight w:val="198"/>
        </w:trPr>
        <w:tc>
          <w:tcPr>
            <w:tcW w:w="5000" w:type="pct"/>
            <w:gridSpan w:val="2"/>
            <w:shd w:val="clear" w:color="auto" w:fill="auto"/>
          </w:tcPr>
          <w:p w14:paraId="4ED5663F" w14:textId="779579C2" w:rsidR="00A86633" w:rsidRPr="009F63B9" w:rsidRDefault="00EC73B4" w:rsidP="00CE3D05">
            <w:pPr>
              <w:keepNext/>
              <w:rPr>
                <w:lang w:val="en-GB"/>
              </w:rPr>
            </w:pPr>
            <w:r w:rsidRPr="009F63B9">
              <w:rPr>
                <w:b/>
                <w:lang w:val="en-GB"/>
              </w:rPr>
              <w:t>Report corruption</w:t>
            </w:r>
          </w:p>
        </w:tc>
      </w:tr>
      <w:tr w:rsidR="00A86633" w:rsidRPr="009F63B9" w14:paraId="4F7B8AC5" w14:textId="77777777" w:rsidTr="00DE351D">
        <w:trPr>
          <w:trHeight w:val="198"/>
        </w:trPr>
        <w:tc>
          <w:tcPr>
            <w:tcW w:w="937" w:type="pct"/>
            <w:shd w:val="clear" w:color="auto" w:fill="auto"/>
          </w:tcPr>
          <w:p w14:paraId="4E2F7CB2" w14:textId="77777777" w:rsidR="00A86633" w:rsidRPr="009F63B9" w:rsidRDefault="00A86633" w:rsidP="00A86633">
            <w:pPr>
              <w:rPr>
                <w:lang w:val="en-GB"/>
              </w:rPr>
            </w:pPr>
            <w:r w:rsidRPr="009F63B9">
              <w:rPr>
                <w:lang w:val="en-GB"/>
              </w:rPr>
              <w:t>Responsibility:</w:t>
            </w:r>
          </w:p>
        </w:tc>
        <w:tc>
          <w:tcPr>
            <w:tcW w:w="4063" w:type="pct"/>
            <w:shd w:val="clear" w:color="auto" w:fill="auto"/>
          </w:tcPr>
          <w:p w14:paraId="0ECFA863" w14:textId="05C88857" w:rsidR="00A86633" w:rsidRPr="009F63B9" w:rsidRDefault="007A061C" w:rsidP="00CE3D05">
            <w:pPr>
              <w:keepNext/>
              <w:rPr>
                <w:lang w:val="en-GB"/>
              </w:rPr>
            </w:pPr>
            <w:r w:rsidRPr="009F63B9">
              <w:rPr>
                <w:lang w:val="en-GB"/>
              </w:rPr>
              <w:t>Anti-corruption Agency</w:t>
            </w:r>
          </w:p>
        </w:tc>
      </w:tr>
      <w:tr w:rsidR="00A86633" w:rsidRPr="00194B39" w14:paraId="73D278C2" w14:textId="77777777" w:rsidTr="00DE351D">
        <w:trPr>
          <w:trHeight w:val="37"/>
        </w:trPr>
        <w:tc>
          <w:tcPr>
            <w:tcW w:w="937" w:type="pct"/>
            <w:shd w:val="clear" w:color="auto" w:fill="auto"/>
          </w:tcPr>
          <w:p w14:paraId="5187993B" w14:textId="24CF0F68" w:rsidR="00A86633" w:rsidRPr="009F63B9" w:rsidRDefault="00A86633" w:rsidP="00A86633">
            <w:pPr>
              <w:rPr>
                <w:lang w:val="en-GB"/>
              </w:rPr>
            </w:pPr>
            <w:r w:rsidRPr="009F63B9">
              <w:rPr>
                <w:lang w:val="en-GB"/>
              </w:rPr>
              <w:t>Website:</w:t>
            </w:r>
          </w:p>
        </w:tc>
        <w:tc>
          <w:tcPr>
            <w:tcW w:w="4063" w:type="pct"/>
            <w:shd w:val="clear" w:color="auto" w:fill="auto"/>
          </w:tcPr>
          <w:p w14:paraId="5A0E5B54" w14:textId="792324C7" w:rsidR="00A86633" w:rsidRPr="009F63B9" w:rsidRDefault="00512D59" w:rsidP="00A86633">
            <w:pPr>
              <w:rPr>
                <w:lang w:val="en-GB"/>
              </w:rPr>
            </w:pPr>
            <w:hyperlink r:id="rId136" w:history="1">
              <w:r w:rsidR="007A061C" w:rsidRPr="009F63B9">
                <w:rPr>
                  <w:rStyle w:val="Hyperlink"/>
                  <w:lang w:val="en-GB"/>
                </w:rPr>
                <w:t>https://www.antikorupcija.me/me/</w:t>
              </w:r>
            </w:hyperlink>
            <w:r w:rsidR="007A061C" w:rsidRPr="009F63B9">
              <w:rPr>
                <w:lang w:val="en-GB"/>
              </w:rPr>
              <w:t>, www.euprava.me</w:t>
            </w:r>
          </w:p>
        </w:tc>
      </w:tr>
      <w:tr w:rsidR="00A86633" w:rsidRPr="00194B39" w14:paraId="2693FE5A" w14:textId="77777777" w:rsidTr="00DE351D">
        <w:trPr>
          <w:trHeight w:val="311"/>
        </w:trPr>
        <w:tc>
          <w:tcPr>
            <w:tcW w:w="937" w:type="pct"/>
            <w:shd w:val="clear" w:color="auto" w:fill="auto"/>
          </w:tcPr>
          <w:p w14:paraId="6C6FA31C" w14:textId="368EE086" w:rsidR="00A86633" w:rsidRPr="009F63B9" w:rsidRDefault="00A86633" w:rsidP="00A86633">
            <w:pPr>
              <w:rPr>
                <w:lang w:val="en-GB"/>
              </w:rPr>
            </w:pPr>
            <w:r w:rsidRPr="009F63B9">
              <w:rPr>
                <w:lang w:val="en-GB"/>
              </w:rPr>
              <w:t>Description:</w:t>
            </w:r>
          </w:p>
        </w:tc>
        <w:tc>
          <w:tcPr>
            <w:tcW w:w="4063" w:type="pct"/>
            <w:shd w:val="clear" w:color="auto" w:fill="auto"/>
          </w:tcPr>
          <w:p w14:paraId="11D15419" w14:textId="66B6011C" w:rsidR="00A86633" w:rsidRPr="009F63B9" w:rsidRDefault="007A061C" w:rsidP="00A86633">
            <w:pPr>
              <w:rPr>
                <w:lang w:val="en-GB"/>
              </w:rPr>
            </w:pPr>
            <w:r w:rsidRPr="009F63B9">
              <w:rPr>
                <w:lang w:val="en-GB"/>
              </w:rPr>
              <w:t xml:space="preserve">Users can report </w:t>
            </w:r>
            <w:r w:rsidR="00CE3D05" w:rsidRPr="009F63B9">
              <w:rPr>
                <w:lang w:val="en-GB"/>
              </w:rPr>
              <w:t>corruption</w:t>
            </w:r>
            <w:r w:rsidRPr="009F63B9">
              <w:rPr>
                <w:lang w:val="en-GB"/>
              </w:rPr>
              <w:t xml:space="preserve"> </w:t>
            </w:r>
            <w:r w:rsidR="00CE3D05" w:rsidRPr="009F63B9">
              <w:rPr>
                <w:lang w:val="en-GB"/>
              </w:rPr>
              <w:t>online</w:t>
            </w:r>
            <w:r w:rsidRPr="009F63B9">
              <w:rPr>
                <w:lang w:val="en-GB"/>
              </w:rPr>
              <w:t>, by filling out a form throug</w:t>
            </w:r>
            <w:r w:rsidR="00EC73B4" w:rsidRPr="009F63B9">
              <w:rPr>
                <w:lang w:val="en-GB"/>
              </w:rPr>
              <w:t>h the</w:t>
            </w:r>
            <w:r w:rsidRPr="009F63B9">
              <w:rPr>
                <w:lang w:val="en-GB"/>
              </w:rPr>
              <w:t xml:space="preserve"> eGov</w:t>
            </w:r>
            <w:r w:rsidR="00B4587C">
              <w:rPr>
                <w:lang w:val="en-GB"/>
              </w:rPr>
              <w:t>ernment</w:t>
            </w:r>
            <w:r w:rsidRPr="009F63B9">
              <w:rPr>
                <w:lang w:val="en-GB"/>
              </w:rPr>
              <w:t xml:space="preserve"> Portal</w:t>
            </w:r>
          </w:p>
        </w:tc>
      </w:tr>
      <w:bookmarkEnd w:id="81"/>
    </w:tbl>
    <w:p w14:paraId="199CDDB4" w14:textId="02BDC640" w:rsidR="003730DF" w:rsidRPr="009F63B9" w:rsidRDefault="00A86633" w:rsidP="005523ED">
      <w:pPr>
        <w:pStyle w:val="Heading1"/>
        <w:rPr>
          <w:lang w:val="en-GB"/>
        </w:rPr>
      </w:pPr>
      <w:r w:rsidRPr="009F63B9">
        <w:rPr>
          <w:lang w:val="en-GB"/>
        </w:rPr>
        <w:br w:type="page"/>
      </w:r>
      <w:bookmarkStart w:id="82" w:name="_Toc1475008"/>
      <w:r w:rsidR="003730DF" w:rsidRPr="009F63B9">
        <w:rPr>
          <w:lang w:val="en-GB"/>
        </w:rPr>
        <w:lastRenderedPageBreak/>
        <w:t>Digital Government Services for Businesses</w:t>
      </w:r>
      <w:bookmarkEnd w:id="82"/>
      <w:r w:rsidR="003730DF" w:rsidRPr="009F63B9">
        <w:rPr>
          <w:lang w:val="en-GB"/>
        </w:rPr>
        <w:t xml:space="preserve"> </w:t>
      </w:r>
    </w:p>
    <w:p w14:paraId="42DE453F" w14:textId="77777777" w:rsidR="0086253B" w:rsidRPr="0086253B" w:rsidRDefault="0086253B" w:rsidP="0086253B">
      <w:pPr>
        <w:rPr>
          <w:lang w:val="en-US"/>
        </w:rPr>
      </w:pPr>
      <w:bookmarkStart w:id="83" w:name="_Toc1475009"/>
      <w:r w:rsidRPr="0086253B">
        <w:rPr>
          <w:lang w:val="en-US"/>
        </w:rPr>
        <w:t xml:space="preserve">The information in this section presents an overview of the basic public services provided to the Businesses. These were identified taking inspiration from </w:t>
      </w:r>
      <w:hyperlink r:id="rId137" w:history="1">
        <w:r w:rsidRPr="0086253B">
          <w:rPr>
            <w:rStyle w:val="Hyperlink"/>
            <w:rFonts w:cs="Arial"/>
            <w:szCs w:val="20"/>
            <w:lang w:val="en-US"/>
          </w:rPr>
          <w:t>Your Europe</w:t>
        </w:r>
      </w:hyperlink>
      <w:r w:rsidRPr="0086253B">
        <w:rPr>
          <w:lang w:val="en-US"/>
        </w:rPr>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64135761" w14:textId="77777777" w:rsidR="0086253B" w:rsidRPr="0086253B" w:rsidRDefault="0086253B" w:rsidP="0086253B">
      <w:pPr>
        <w:rPr>
          <w:lang w:val="en-US"/>
        </w:rPr>
      </w:pPr>
      <w:r w:rsidRPr="0086253B">
        <w:rPr>
          <w:lang w:val="en-US"/>
        </w:rPr>
        <w:t>The groups of services for businesses are as follows:</w:t>
      </w:r>
    </w:p>
    <w:p w14:paraId="550C07BE" w14:textId="77777777" w:rsidR="0086253B" w:rsidRPr="00B64B71" w:rsidRDefault="0086253B" w:rsidP="0086253B">
      <w:pPr>
        <w:pStyle w:val="BulletPoints"/>
        <w:numPr>
          <w:ilvl w:val="0"/>
          <w:numId w:val="29"/>
        </w:numPr>
      </w:pPr>
      <w:r w:rsidRPr="00B64B71">
        <w:t>Running a business</w:t>
      </w:r>
    </w:p>
    <w:p w14:paraId="4991E641" w14:textId="77777777" w:rsidR="0086253B" w:rsidRPr="00B64B71" w:rsidRDefault="0086253B" w:rsidP="0086253B">
      <w:pPr>
        <w:pStyle w:val="BulletPoints"/>
        <w:numPr>
          <w:ilvl w:val="0"/>
          <w:numId w:val="29"/>
        </w:numPr>
      </w:pPr>
      <w:r w:rsidRPr="00B64B71">
        <w:t>Taxation</w:t>
      </w:r>
    </w:p>
    <w:p w14:paraId="7D3B2A78" w14:textId="77777777" w:rsidR="0086253B" w:rsidRPr="00B64B71" w:rsidRDefault="0086253B" w:rsidP="0086253B">
      <w:pPr>
        <w:pStyle w:val="BulletPoints"/>
        <w:numPr>
          <w:ilvl w:val="0"/>
          <w:numId w:val="29"/>
        </w:numPr>
      </w:pPr>
      <w:r w:rsidRPr="00B64B71">
        <w:t>Selling in the EU</w:t>
      </w:r>
    </w:p>
    <w:p w14:paraId="61D93C25" w14:textId="77777777" w:rsidR="0086253B" w:rsidRPr="00B64B71" w:rsidRDefault="0086253B" w:rsidP="0086253B">
      <w:pPr>
        <w:pStyle w:val="BulletPoints"/>
        <w:numPr>
          <w:ilvl w:val="0"/>
          <w:numId w:val="29"/>
        </w:numPr>
      </w:pPr>
      <w:r w:rsidRPr="00B64B71">
        <w:t>Human Resources</w:t>
      </w:r>
    </w:p>
    <w:p w14:paraId="65E54FB3" w14:textId="77777777" w:rsidR="0086253B" w:rsidRPr="00B64B71" w:rsidRDefault="0086253B" w:rsidP="0086253B">
      <w:pPr>
        <w:pStyle w:val="BulletPoints"/>
        <w:numPr>
          <w:ilvl w:val="0"/>
          <w:numId w:val="29"/>
        </w:numPr>
      </w:pPr>
      <w:r w:rsidRPr="00B64B71">
        <w:t>Product requirements</w:t>
      </w:r>
    </w:p>
    <w:p w14:paraId="292F7453" w14:textId="77777777" w:rsidR="0086253B" w:rsidRPr="00B64B71" w:rsidRDefault="0086253B" w:rsidP="0086253B">
      <w:pPr>
        <w:pStyle w:val="BulletPoints"/>
        <w:numPr>
          <w:ilvl w:val="0"/>
          <w:numId w:val="29"/>
        </w:numPr>
      </w:pPr>
      <w:r w:rsidRPr="00B64B71">
        <w:t>Financing and Funding</w:t>
      </w:r>
    </w:p>
    <w:p w14:paraId="1C8E5604" w14:textId="77777777" w:rsidR="0086253B" w:rsidRPr="00B64B71" w:rsidRDefault="0086253B" w:rsidP="0086253B">
      <w:pPr>
        <w:pStyle w:val="BulletPoints"/>
        <w:numPr>
          <w:ilvl w:val="0"/>
          <w:numId w:val="29"/>
        </w:numPr>
      </w:pPr>
      <w:r w:rsidRPr="00B64B71">
        <w:t>Dealing with Customers</w:t>
      </w:r>
    </w:p>
    <w:p w14:paraId="250891CB" w14:textId="77777777" w:rsidR="00A86633" w:rsidRPr="009F63B9" w:rsidRDefault="00A86633" w:rsidP="00A86633">
      <w:pPr>
        <w:pStyle w:val="Heading2"/>
        <w:rPr>
          <w:lang w:val="en-GB"/>
        </w:rPr>
      </w:pPr>
      <w:r w:rsidRPr="009F63B9">
        <w:rPr>
          <w:lang w:val="en-GB"/>
        </w:rPr>
        <w:t>Running a business</w:t>
      </w:r>
      <w:bookmarkEnd w:id="83"/>
    </w:p>
    <w:tbl>
      <w:tblPr>
        <w:tblW w:w="4941" w:type="pct"/>
        <w:tblInd w:w="108" w:type="dxa"/>
        <w:tblCellMar>
          <w:top w:w="60" w:type="dxa"/>
          <w:bottom w:w="60" w:type="dxa"/>
        </w:tblCellMar>
        <w:tblLook w:val="01E0" w:firstRow="1" w:lastRow="1" w:firstColumn="1" w:lastColumn="1" w:noHBand="0" w:noVBand="0"/>
      </w:tblPr>
      <w:tblGrid>
        <w:gridCol w:w="1730"/>
        <w:gridCol w:w="7167"/>
      </w:tblGrid>
      <w:tr w:rsidR="00A86633" w:rsidRPr="009F63B9" w14:paraId="76EF6F10" w14:textId="77777777" w:rsidTr="006708B1">
        <w:trPr>
          <w:trHeight w:val="94"/>
        </w:trPr>
        <w:tc>
          <w:tcPr>
            <w:tcW w:w="5000" w:type="pct"/>
            <w:gridSpan w:val="2"/>
            <w:shd w:val="clear" w:color="auto" w:fill="EFFBFF"/>
          </w:tcPr>
          <w:p w14:paraId="54CDD19E" w14:textId="77777777" w:rsidR="00A86633" w:rsidRPr="009F63B9" w:rsidRDefault="00A86633" w:rsidP="00A86633">
            <w:pPr>
              <w:spacing w:before="120" w:after="180"/>
              <w:jc w:val="left"/>
              <w:rPr>
                <w:color w:val="BF3F91"/>
                <w:sz w:val="22"/>
                <w:lang w:val="en-GB"/>
              </w:rPr>
            </w:pPr>
            <w:bookmarkStart w:id="84" w:name="_Hlk7019155"/>
            <w:r w:rsidRPr="009F63B9">
              <w:rPr>
                <w:color w:val="00B0F0"/>
                <w:sz w:val="22"/>
                <w:lang w:val="en-GB"/>
              </w:rPr>
              <w:t>Intellectual property</w:t>
            </w:r>
          </w:p>
        </w:tc>
      </w:tr>
      <w:tr w:rsidR="00A86633" w:rsidRPr="009F63B9" w14:paraId="32304F64" w14:textId="77777777" w:rsidTr="00A86633">
        <w:trPr>
          <w:trHeight w:val="198"/>
        </w:trPr>
        <w:tc>
          <w:tcPr>
            <w:tcW w:w="5000" w:type="pct"/>
            <w:gridSpan w:val="2"/>
            <w:shd w:val="clear" w:color="auto" w:fill="auto"/>
          </w:tcPr>
          <w:p w14:paraId="5A84C2C1" w14:textId="1F86C7B3" w:rsidR="00A86633" w:rsidRPr="009F63B9" w:rsidRDefault="007A061C" w:rsidP="00A86633">
            <w:pPr>
              <w:rPr>
                <w:b/>
                <w:lang w:val="en-GB"/>
              </w:rPr>
            </w:pPr>
            <w:r w:rsidRPr="009F63B9">
              <w:rPr>
                <w:b/>
                <w:lang w:val="en-GB"/>
              </w:rPr>
              <w:t>Patents, stamps, copyrights</w:t>
            </w:r>
          </w:p>
        </w:tc>
      </w:tr>
      <w:tr w:rsidR="00A86633" w:rsidRPr="009F63B9" w14:paraId="5099A523" w14:textId="77777777" w:rsidTr="001059F4">
        <w:trPr>
          <w:trHeight w:val="198"/>
        </w:trPr>
        <w:tc>
          <w:tcPr>
            <w:tcW w:w="972" w:type="pct"/>
            <w:shd w:val="clear" w:color="auto" w:fill="auto"/>
          </w:tcPr>
          <w:p w14:paraId="02626AAD" w14:textId="77777777" w:rsidR="00A86633" w:rsidRPr="009F63B9" w:rsidRDefault="00A86633" w:rsidP="00A86633">
            <w:pPr>
              <w:rPr>
                <w:lang w:val="en-GB"/>
              </w:rPr>
            </w:pPr>
            <w:r w:rsidRPr="009F63B9">
              <w:rPr>
                <w:lang w:val="en-GB"/>
              </w:rPr>
              <w:t>Responsibility:</w:t>
            </w:r>
          </w:p>
        </w:tc>
        <w:tc>
          <w:tcPr>
            <w:tcW w:w="4028" w:type="pct"/>
            <w:shd w:val="clear" w:color="auto" w:fill="auto"/>
          </w:tcPr>
          <w:p w14:paraId="14A31CEE" w14:textId="4DA30FF3" w:rsidR="00A86633" w:rsidRPr="009F63B9" w:rsidRDefault="007A061C" w:rsidP="00A86633">
            <w:pPr>
              <w:rPr>
                <w:lang w:val="en-GB"/>
              </w:rPr>
            </w:pPr>
            <w:r w:rsidRPr="009F63B9">
              <w:rPr>
                <w:lang w:val="en-GB"/>
              </w:rPr>
              <w:t xml:space="preserve">Ministry of economy </w:t>
            </w:r>
          </w:p>
        </w:tc>
      </w:tr>
      <w:tr w:rsidR="00A86633" w:rsidRPr="00194B39" w14:paraId="39672354" w14:textId="77777777" w:rsidTr="001059F4">
        <w:trPr>
          <w:trHeight w:val="37"/>
        </w:trPr>
        <w:tc>
          <w:tcPr>
            <w:tcW w:w="972" w:type="pct"/>
            <w:shd w:val="clear" w:color="auto" w:fill="auto"/>
          </w:tcPr>
          <w:p w14:paraId="316115EB" w14:textId="77777777" w:rsidR="00A86633" w:rsidRPr="009F63B9" w:rsidRDefault="00A86633" w:rsidP="00A86633">
            <w:pPr>
              <w:rPr>
                <w:lang w:val="en-GB"/>
              </w:rPr>
            </w:pPr>
            <w:r w:rsidRPr="009F63B9">
              <w:rPr>
                <w:lang w:val="en-GB"/>
              </w:rPr>
              <w:t xml:space="preserve">Website: </w:t>
            </w:r>
          </w:p>
        </w:tc>
        <w:tc>
          <w:tcPr>
            <w:tcW w:w="4028" w:type="pct"/>
            <w:shd w:val="clear" w:color="auto" w:fill="auto"/>
          </w:tcPr>
          <w:p w14:paraId="7492A8EB" w14:textId="03A7B6E5" w:rsidR="00A86633" w:rsidRPr="009F63B9" w:rsidRDefault="00512D59" w:rsidP="00A86633">
            <w:pPr>
              <w:rPr>
                <w:lang w:val="en-GB"/>
              </w:rPr>
            </w:pPr>
            <w:hyperlink r:id="rId138" w:history="1">
              <w:r w:rsidR="007A061C" w:rsidRPr="009F63B9">
                <w:rPr>
                  <w:rStyle w:val="Hyperlink"/>
                  <w:lang w:val="en-GB"/>
                </w:rPr>
                <w:t>http://www.mek.gov.me/en/ministry?alphabet=lat</w:t>
              </w:r>
            </w:hyperlink>
          </w:p>
        </w:tc>
      </w:tr>
      <w:tr w:rsidR="00A86633" w:rsidRPr="00194B39" w14:paraId="6A3008CF" w14:textId="77777777" w:rsidTr="001059F4">
        <w:trPr>
          <w:trHeight w:val="311"/>
        </w:trPr>
        <w:tc>
          <w:tcPr>
            <w:tcW w:w="972" w:type="pct"/>
            <w:shd w:val="clear" w:color="auto" w:fill="auto"/>
          </w:tcPr>
          <w:p w14:paraId="44C30CFB" w14:textId="77777777" w:rsidR="00A86633" w:rsidRPr="009F63B9" w:rsidRDefault="00A86633" w:rsidP="00A86633">
            <w:pPr>
              <w:rPr>
                <w:lang w:val="en-GB"/>
              </w:rPr>
            </w:pPr>
            <w:r w:rsidRPr="009F63B9">
              <w:rPr>
                <w:lang w:val="en-GB"/>
              </w:rPr>
              <w:t xml:space="preserve">Description: </w:t>
            </w:r>
          </w:p>
        </w:tc>
        <w:tc>
          <w:tcPr>
            <w:tcW w:w="4028" w:type="pct"/>
            <w:shd w:val="clear" w:color="auto" w:fill="auto"/>
          </w:tcPr>
          <w:p w14:paraId="09D5CD42" w14:textId="726579E7" w:rsidR="00A86633" w:rsidRPr="009F63B9" w:rsidRDefault="0035355F" w:rsidP="00A86633">
            <w:pPr>
              <w:rPr>
                <w:lang w:val="en-GB"/>
              </w:rPr>
            </w:pPr>
            <w:r w:rsidRPr="009F63B9">
              <w:rPr>
                <w:lang w:val="en-GB"/>
              </w:rPr>
              <w:t>A d</w:t>
            </w:r>
            <w:r w:rsidR="007A061C" w:rsidRPr="009F63B9">
              <w:rPr>
                <w:lang w:val="en-GB"/>
              </w:rPr>
              <w:t>atabase of patent, trademarks and industrial designs is available online for search as downloading online forms.</w:t>
            </w:r>
          </w:p>
        </w:tc>
      </w:tr>
      <w:bookmarkEnd w:id="84"/>
      <w:tr w:rsidR="00A86633" w:rsidRPr="00194B39" w14:paraId="4209B7F0" w14:textId="77777777" w:rsidTr="00F778CF">
        <w:trPr>
          <w:trHeight w:val="94"/>
        </w:trPr>
        <w:tc>
          <w:tcPr>
            <w:tcW w:w="5000" w:type="pct"/>
            <w:gridSpan w:val="2"/>
            <w:shd w:val="clear" w:color="auto" w:fill="EFFBFF"/>
          </w:tcPr>
          <w:p w14:paraId="2C9A99C4" w14:textId="77777777" w:rsidR="00A86633" w:rsidRPr="009F63B9" w:rsidRDefault="00A86633" w:rsidP="00A86633">
            <w:pPr>
              <w:spacing w:before="120" w:after="180"/>
              <w:jc w:val="left"/>
              <w:rPr>
                <w:color w:val="00B0F0"/>
                <w:sz w:val="22"/>
                <w:lang w:val="en-GB"/>
              </w:rPr>
            </w:pPr>
            <w:r w:rsidRPr="009F63B9">
              <w:rPr>
                <w:color w:val="00B0F0"/>
                <w:sz w:val="22"/>
                <w:lang w:val="en-GB"/>
              </w:rPr>
              <w:t>Start-Ups, Developing a business</w:t>
            </w:r>
          </w:p>
        </w:tc>
      </w:tr>
      <w:tr w:rsidR="00A86633" w:rsidRPr="009F63B9" w14:paraId="4AB66CC4" w14:textId="77777777" w:rsidTr="00A86633">
        <w:trPr>
          <w:trHeight w:val="198"/>
        </w:trPr>
        <w:tc>
          <w:tcPr>
            <w:tcW w:w="5000" w:type="pct"/>
            <w:gridSpan w:val="2"/>
            <w:shd w:val="clear" w:color="auto" w:fill="auto"/>
          </w:tcPr>
          <w:p w14:paraId="09E253D3" w14:textId="0E7A37C6" w:rsidR="00A86633" w:rsidRPr="009F63B9" w:rsidRDefault="005B3ABA" w:rsidP="00A86633">
            <w:pPr>
              <w:rPr>
                <w:lang w:val="en-GB"/>
              </w:rPr>
            </w:pPr>
            <w:r w:rsidRPr="009F63B9">
              <w:rPr>
                <w:b/>
                <w:lang w:val="en-GB"/>
              </w:rPr>
              <w:t>Registering a business</w:t>
            </w:r>
          </w:p>
        </w:tc>
      </w:tr>
      <w:tr w:rsidR="00A86633" w:rsidRPr="009F63B9" w14:paraId="1C62AFCA" w14:textId="77777777" w:rsidTr="001059F4">
        <w:trPr>
          <w:trHeight w:val="198"/>
        </w:trPr>
        <w:tc>
          <w:tcPr>
            <w:tcW w:w="972" w:type="pct"/>
            <w:shd w:val="clear" w:color="auto" w:fill="auto"/>
          </w:tcPr>
          <w:p w14:paraId="53776DFF" w14:textId="77777777" w:rsidR="00A86633" w:rsidRPr="009F63B9" w:rsidRDefault="00A86633" w:rsidP="00A86633">
            <w:pPr>
              <w:rPr>
                <w:lang w:val="en-GB"/>
              </w:rPr>
            </w:pPr>
            <w:r w:rsidRPr="009F63B9">
              <w:rPr>
                <w:lang w:val="en-GB"/>
              </w:rPr>
              <w:t>Responsibility:</w:t>
            </w:r>
          </w:p>
        </w:tc>
        <w:tc>
          <w:tcPr>
            <w:tcW w:w="4028" w:type="pct"/>
            <w:shd w:val="clear" w:color="auto" w:fill="auto"/>
          </w:tcPr>
          <w:p w14:paraId="27C3C4D4" w14:textId="2CE719BD" w:rsidR="00A86633" w:rsidRPr="009F63B9" w:rsidRDefault="007A061C" w:rsidP="00A86633">
            <w:pPr>
              <w:rPr>
                <w:lang w:val="en-GB"/>
              </w:rPr>
            </w:pPr>
            <w:r w:rsidRPr="009F63B9">
              <w:rPr>
                <w:lang w:val="en-GB"/>
              </w:rPr>
              <w:t>Tax</w:t>
            </w:r>
            <w:r w:rsidR="00231780" w:rsidRPr="009F63B9">
              <w:rPr>
                <w:lang w:val="en-GB"/>
              </w:rPr>
              <w:t xml:space="preserve"> Administration</w:t>
            </w:r>
            <w:r w:rsidRPr="009F63B9">
              <w:rPr>
                <w:lang w:val="en-GB"/>
              </w:rPr>
              <w:t xml:space="preserve"> of Montenegro</w:t>
            </w:r>
          </w:p>
        </w:tc>
      </w:tr>
      <w:tr w:rsidR="00A86633" w:rsidRPr="00194B39" w14:paraId="1FD4D2FC" w14:textId="77777777" w:rsidTr="001059F4">
        <w:trPr>
          <w:trHeight w:val="37"/>
        </w:trPr>
        <w:tc>
          <w:tcPr>
            <w:tcW w:w="972" w:type="pct"/>
            <w:shd w:val="clear" w:color="auto" w:fill="auto"/>
          </w:tcPr>
          <w:p w14:paraId="10FEA9C2" w14:textId="77777777" w:rsidR="00A86633" w:rsidRPr="009F63B9" w:rsidRDefault="00A86633" w:rsidP="00A86633">
            <w:pPr>
              <w:rPr>
                <w:lang w:val="en-GB"/>
              </w:rPr>
            </w:pPr>
            <w:r w:rsidRPr="009F63B9">
              <w:rPr>
                <w:lang w:val="en-GB"/>
              </w:rPr>
              <w:t xml:space="preserve">Website: </w:t>
            </w:r>
          </w:p>
        </w:tc>
        <w:tc>
          <w:tcPr>
            <w:tcW w:w="4028" w:type="pct"/>
            <w:shd w:val="clear" w:color="auto" w:fill="auto"/>
          </w:tcPr>
          <w:p w14:paraId="40899547" w14:textId="77777777" w:rsidR="00EF4FA7" w:rsidRPr="009F63B9" w:rsidRDefault="00512D59" w:rsidP="00EF4FA7">
            <w:pPr>
              <w:rPr>
                <w:lang w:val="en-GB"/>
              </w:rPr>
            </w:pPr>
            <w:hyperlink r:id="rId139" w:history="1">
              <w:r w:rsidR="00231780" w:rsidRPr="009F63B9">
                <w:rPr>
                  <w:rStyle w:val="Hyperlink"/>
                  <w:lang w:val="en-GB"/>
                </w:rPr>
                <w:t>https://www.euprava.me/en</w:t>
              </w:r>
            </w:hyperlink>
          </w:p>
          <w:p w14:paraId="14C334FF" w14:textId="38D3398F" w:rsidR="00A86633" w:rsidRPr="009F63B9" w:rsidRDefault="00512D59" w:rsidP="00A86633">
            <w:pPr>
              <w:rPr>
                <w:lang w:val="en-GB"/>
              </w:rPr>
            </w:pPr>
            <w:hyperlink r:id="rId140" w:history="1">
              <w:r w:rsidR="007A061C" w:rsidRPr="009F63B9">
                <w:rPr>
                  <w:rStyle w:val="Hyperlink"/>
                  <w:lang w:val="en-GB"/>
                </w:rPr>
                <w:t>http://www.poreskauprava.gov.me/uprava</w:t>
              </w:r>
            </w:hyperlink>
          </w:p>
        </w:tc>
      </w:tr>
      <w:tr w:rsidR="00A86633" w:rsidRPr="00194B39" w14:paraId="4AA34759" w14:textId="77777777" w:rsidTr="001059F4">
        <w:trPr>
          <w:trHeight w:val="311"/>
        </w:trPr>
        <w:tc>
          <w:tcPr>
            <w:tcW w:w="972" w:type="pct"/>
            <w:shd w:val="clear" w:color="auto" w:fill="auto"/>
          </w:tcPr>
          <w:p w14:paraId="42AED7CD" w14:textId="1A53EAE2" w:rsidR="00A86633" w:rsidRPr="009F63B9" w:rsidRDefault="00A86633" w:rsidP="00A86633">
            <w:pPr>
              <w:rPr>
                <w:lang w:val="en-GB"/>
              </w:rPr>
            </w:pPr>
            <w:r w:rsidRPr="009F63B9">
              <w:rPr>
                <w:lang w:val="en-GB"/>
              </w:rPr>
              <w:t>Description:</w:t>
            </w:r>
          </w:p>
        </w:tc>
        <w:tc>
          <w:tcPr>
            <w:tcW w:w="4028" w:type="pct"/>
            <w:shd w:val="clear" w:color="auto" w:fill="auto"/>
          </w:tcPr>
          <w:p w14:paraId="4899AD89" w14:textId="1F29C78F" w:rsidR="00A86633" w:rsidRPr="009F63B9" w:rsidRDefault="00231780" w:rsidP="00A86633">
            <w:pPr>
              <w:rPr>
                <w:lang w:val="en-GB"/>
              </w:rPr>
            </w:pPr>
            <w:r w:rsidRPr="009F63B9">
              <w:rPr>
                <w:lang w:val="en-GB"/>
              </w:rPr>
              <w:t>Through the eGovernment portal, users can make a request to register their business online.</w:t>
            </w:r>
          </w:p>
        </w:tc>
      </w:tr>
      <w:tr w:rsidR="007A061C" w:rsidRPr="00194B39" w14:paraId="0E14B367" w14:textId="77777777" w:rsidTr="00E33526">
        <w:trPr>
          <w:trHeight w:val="311"/>
        </w:trPr>
        <w:tc>
          <w:tcPr>
            <w:tcW w:w="5000" w:type="pct"/>
            <w:gridSpan w:val="2"/>
            <w:shd w:val="clear" w:color="auto" w:fill="auto"/>
          </w:tcPr>
          <w:p w14:paraId="0E34790D" w14:textId="77777777" w:rsidR="007A061C" w:rsidRPr="009F63B9" w:rsidRDefault="007A061C" w:rsidP="00E33526">
            <w:pPr>
              <w:rPr>
                <w:b/>
                <w:lang w:val="en-GB"/>
              </w:rPr>
            </w:pPr>
            <w:r w:rsidRPr="009F63B9">
              <w:rPr>
                <w:b/>
                <w:lang w:val="en-GB"/>
              </w:rPr>
              <w:t>Submission of data to statistical offices</w:t>
            </w:r>
          </w:p>
        </w:tc>
      </w:tr>
      <w:tr w:rsidR="007A061C" w:rsidRPr="009F63B9" w14:paraId="2E264D17" w14:textId="77777777" w:rsidTr="00E33526">
        <w:trPr>
          <w:trHeight w:val="311"/>
        </w:trPr>
        <w:tc>
          <w:tcPr>
            <w:tcW w:w="972" w:type="pct"/>
            <w:shd w:val="clear" w:color="auto" w:fill="auto"/>
          </w:tcPr>
          <w:p w14:paraId="4B333B6D" w14:textId="77777777" w:rsidR="007A061C" w:rsidRPr="009F63B9" w:rsidRDefault="007A061C" w:rsidP="00E33526">
            <w:pPr>
              <w:rPr>
                <w:lang w:val="en-GB"/>
              </w:rPr>
            </w:pPr>
            <w:r w:rsidRPr="009F63B9">
              <w:rPr>
                <w:lang w:val="en-GB"/>
              </w:rPr>
              <w:t>Responsibility:</w:t>
            </w:r>
          </w:p>
        </w:tc>
        <w:tc>
          <w:tcPr>
            <w:tcW w:w="4028" w:type="pct"/>
            <w:shd w:val="clear" w:color="auto" w:fill="auto"/>
          </w:tcPr>
          <w:p w14:paraId="077BA99B" w14:textId="77777777" w:rsidR="007A061C" w:rsidRPr="009F63B9" w:rsidRDefault="007A061C" w:rsidP="00E33526">
            <w:pPr>
              <w:rPr>
                <w:lang w:val="en-GB"/>
              </w:rPr>
            </w:pPr>
            <w:r w:rsidRPr="009F63B9">
              <w:rPr>
                <w:lang w:val="en-GB"/>
              </w:rPr>
              <w:t>Statistical office of Montenegro</w:t>
            </w:r>
          </w:p>
        </w:tc>
      </w:tr>
      <w:tr w:rsidR="007A061C" w:rsidRPr="00194B39" w14:paraId="5A9D121D" w14:textId="77777777" w:rsidTr="00E33526">
        <w:trPr>
          <w:trHeight w:val="311"/>
        </w:trPr>
        <w:tc>
          <w:tcPr>
            <w:tcW w:w="972" w:type="pct"/>
            <w:shd w:val="clear" w:color="auto" w:fill="auto"/>
          </w:tcPr>
          <w:p w14:paraId="0E684486" w14:textId="77777777" w:rsidR="007A061C" w:rsidRPr="009F63B9" w:rsidRDefault="007A061C" w:rsidP="00E33526">
            <w:pPr>
              <w:rPr>
                <w:lang w:val="en-GB"/>
              </w:rPr>
            </w:pPr>
            <w:r w:rsidRPr="009F63B9">
              <w:rPr>
                <w:lang w:val="en-GB"/>
              </w:rPr>
              <w:t>Website:</w:t>
            </w:r>
          </w:p>
        </w:tc>
        <w:tc>
          <w:tcPr>
            <w:tcW w:w="4028" w:type="pct"/>
            <w:shd w:val="clear" w:color="auto" w:fill="auto"/>
          </w:tcPr>
          <w:p w14:paraId="51198200" w14:textId="1B86A455" w:rsidR="007A061C" w:rsidRPr="009F63B9" w:rsidRDefault="00512D59" w:rsidP="00E33526">
            <w:pPr>
              <w:rPr>
                <w:lang w:val="en-GB"/>
              </w:rPr>
            </w:pPr>
            <w:hyperlink r:id="rId141" w:history="1">
              <w:r w:rsidR="007A061C" w:rsidRPr="009F63B9">
                <w:rPr>
                  <w:rStyle w:val="Hyperlink"/>
                  <w:lang w:val="en-GB"/>
                </w:rPr>
                <w:t>https://www.monstat.org/cg/</w:t>
              </w:r>
            </w:hyperlink>
            <w:r w:rsidR="007A061C" w:rsidRPr="009F63B9">
              <w:rPr>
                <w:lang w:val="en-GB"/>
              </w:rPr>
              <w:t xml:space="preserve">, </w:t>
            </w:r>
            <w:hyperlink r:id="rId142" w:history="1">
              <w:r w:rsidR="007A061C" w:rsidRPr="009F63B9">
                <w:rPr>
                  <w:rStyle w:val="Hyperlink"/>
                  <w:lang w:val="en-GB"/>
                </w:rPr>
                <w:t>www.euprava.me</w:t>
              </w:r>
            </w:hyperlink>
            <w:r w:rsidR="007A061C" w:rsidRPr="009F63B9">
              <w:rPr>
                <w:lang w:val="en-GB"/>
              </w:rPr>
              <w:t xml:space="preserve"> </w:t>
            </w:r>
          </w:p>
        </w:tc>
      </w:tr>
      <w:tr w:rsidR="007A061C" w:rsidRPr="00194B39" w14:paraId="75186222" w14:textId="77777777" w:rsidTr="00E33526">
        <w:trPr>
          <w:trHeight w:val="311"/>
        </w:trPr>
        <w:tc>
          <w:tcPr>
            <w:tcW w:w="972" w:type="pct"/>
            <w:shd w:val="clear" w:color="auto" w:fill="auto"/>
          </w:tcPr>
          <w:p w14:paraId="56CCD3C0" w14:textId="77777777" w:rsidR="007A061C" w:rsidRPr="009F63B9" w:rsidRDefault="007A061C" w:rsidP="00E33526">
            <w:pPr>
              <w:rPr>
                <w:lang w:val="en-GB"/>
              </w:rPr>
            </w:pPr>
            <w:r w:rsidRPr="009F63B9">
              <w:rPr>
                <w:lang w:val="en-GB"/>
              </w:rPr>
              <w:t>Description:</w:t>
            </w:r>
          </w:p>
        </w:tc>
        <w:tc>
          <w:tcPr>
            <w:tcW w:w="4028" w:type="pct"/>
            <w:shd w:val="clear" w:color="auto" w:fill="auto"/>
          </w:tcPr>
          <w:p w14:paraId="0AE45833" w14:textId="77777777" w:rsidR="007A061C" w:rsidRPr="009F63B9" w:rsidRDefault="007A061C" w:rsidP="00E33526">
            <w:pPr>
              <w:rPr>
                <w:lang w:val="en-GB"/>
              </w:rPr>
            </w:pPr>
            <w:r w:rsidRPr="009F63B9">
              <w:rPr>
                <w:lang w:val="en-GB"/>
              </w:rPr>
              <w:t>Download online forms and publications</w:t>
            </w:r>
          </w:p>
        </w:tc>
      </w:tr>
    </w:tbl>
    <w:p w14:paraId="49BD7F48" w14:textId="77777777" w:rsidR="00A86633" w:rsidRPr="009F63B9" w:rsidRDefault="00A86633" w:rsidP="0097747D">
      <w:pPr>
        <w:pStyle w:val="Heading2"/>
        <w:keepLines/>
        <w:rPr>
          <w:lang w:val="en-GB"/>
        </w:rPr>
      </w:pPr>
      <w:bookmarkStart w:id="85" w:name="_Toc1475010"/>
      <w:r w:rsidRPr="009F63B9">
        <w:rPr>
          <w:lang w:val="en-GB"/>
        </w:rPr>
        <w:lastRenderedPageBreak/>
        <w:t>Taxation</w:t>
      </w:r>
      <w:bookmarkEnd w:id="85"/>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194B39" w14:paraId="04C01CB5" w14:textId="77777777" w:rsidTr="00F778CF">
        <w:trPr>
          <w:trHeight w:val="94"/>
        </w:trPr>
        <w:tc>
          <w:tcPr>
            <w:tcW w:w="5000" w:type="pct"/>
            <w:gridSpan w:val="2"/>
            <w:shd w:val="clear" w:color="auto" w:fill="EFFBFF"/>
          </w:tcPr>
          <w:p w14:paraId="05C8D5D6" w14:textId="77777777" w:rsidR="00A86633" w:rsidRPr="009F63B9" w:rsidRDefault="00A86633" w:rsidP="0097747D">
            <w:pPr>
              <w:keepNext/>
              <w:keepLines/>
              <w:spacing w:before="120" w:after="180"/>
              <w:jc w:val="left"/>
              <w:rPr>
                <w:color w:val="00B0F0"/>
                <w:sz w:val="22"/>
                <w:lang w:val="en-GB"/>
              </w:rPr>
            </w:pPr>
            <w:r w:rsidRPr="009F63B9">
              <w:rPr>
                <w:color w:val="00B0F0"/>
                <w:sz w:val="22"/>
                <w:lang w:val="en-GB"/>
              </w:rPr>
              <w:t>Excise duties, VAT and business tax</w:t>
            </w:r>
            <w:bookmarkStart w:id="86" w:name="_GoBack"/>
            <w:bookmarkEnd w:id="86"/>
          </w:p>
        </w:tc>
      </w:tr>
      <w:tr w:rsidR="00A86633" w:rsidRPr="009F63B9" w14:paraId="53C35EBA" w14:textId="77777777" w:rsidTr="00A86633">
        <w:trPr>
          <w:trHeight w:val="198"/>
        </w:trPr>
        <w:tc>
          <w:tcPr>
            <w:tcW w:w="5000" w:type="pct"/>
            <w:gridSpan w:val="2"/>
            <w:shd w:val="clear" w:color="auto" w:fill="auto"/>
          </w:tcPr>
          <w:p w14:paraId="5919F470" w14:textId="4B75EC56" w:rsidR="00A86633" w:rsidRPr="009F63B9" w:rsidRDefault="0078751E" w:rsidP="0097747D">
            <w:pPr>
              <w:keepNext/>
              <w:keepLines/>
              <w:rPr>
                <w:lang w:val="en-GB"/>
              </w:rPr>
            </w:pPr>
            <w:r w:rsidRPr="009F63B9">
              <w:rPr>
                <w:b/>
                <w:lang w:val="en-GB"/>
              </w:rPr>
              <w:t>Electronic tax return card</w:t>
            </w:r>
          </w:p>
        </w:tc>
      </w:tr>
      <w:tr w:rsidR="00A86633" w:rsidRPr="009F63B9" w14:paraId="26A545BB" w14:textId="77777777" w:rsidTr="00A86633">
        <w:trPr>
          <w:trHeight w:val="198"/>
        </w:trPr>
        <w:tc>
          <w:tcPr>
            <w:tcW w:w="956" w:type="pct"/>
            <w:shd w:val="clear" w:color="auto" w:fill="auto"/>
          </w:tcPr>
          <w:p w14:paraId="0915F0F2" w14:textId="77777777" w:rsidR="00A86633" w:rsidRPr="009F63B9" w:rsidRDefault="00A86633" w:rsidP="0097747D">
            <w:pPr>
              <w:keepNext/>
              <w:keepLines/>
              <w:rPr>
                <w:lang w:val="en-GB"/>
              </w:rPr>
            </w:pPr>
            <w:r w:rsidRPr="009F63B9">
              <w:rPr>
                <w:lang w:val="en-GB"/>
              </w:rPr>
              <w:t>Responsibility:</w:t>
            </w:r>
          </w:p>
        </w:tc>
        <w:tc>
          <w:tcPr>
            <w:tcW w:w="4044" w:type="pct"/>
            <w:shd w:val="clear" w:color="auto" w:fill="auto"/>
          </w:tcPr>
          <w:p w14:paraId="29C9328E" w14:textId="67324B28" w:rsidR="00A86633" w:rsidRPr="009F63B9" w:rsidRDefault="0078751E" w:rsidP="0097747D">
            <w:pPr>
              <w:keepNext/>
              <w:keepLines/>
              <w:rPr>
                <w:lang w:val="en-GB"/>
              </w:rPr>
            </w:pPr>
            <w:r w:rsidRPr="009F63B9">
              <w:rPr>
                <w:lang w:val="en-GB"/>
              </w:rPr>
              <w:t>Tax Administration of Montenegro</w:t>
            </w:r>
          </w:p>
        </w:tc>
      </w:tr>
      <w:tr w:rsidR="00A86633" w:rsidRPr="00194B39" w14:paraId="06840D53" w14:textId="77777777" w:rsidTr="00A86633">
        <w:trPr>
          <w:trHeight w:val="37"/>
        </w:trPr>
        <w:tc>
          <w:tcPr>
            <w:tcW w:w="956" w:type="pct"/>
            <w:shd w:val="clear" w:color="auto" w:fill="auto"/>
          </w:tcPr>
          <w:p w14:paraId="2D70F01A" w14:textId="77777777" w:rsidR="00A86633" w:rsidRPr="009F63B9" w:rsidRDefault="00A86633" w:rsidP="00A86633">
            <w:pPr>
              <w:rPr>
                <w:lang w:val="en-GB"/>
              </w:rPr>
            </w:pPr>
            <w:r w:rsidRPr="009F63B9">
              <w:rPr>
                <w:lang w:val="en-GB"/>
              </w:rPr>
              <w:t xml:space="preserve">Website: </w:t>
            </w:r>
          </w:p>
        </w:tc>
        <w:tc>
          <w:tcPr>
            <w:tcW w:w="4044" w:type="pct"/>
            <w:shd w:val="clear" w:color="auto" w:fill="auto"/>
          </w:tcPr>
          <w:p w14:paraId="60B7CEC4" w14:textId="5D5AFEBD" w:rsidR="00A86633" w:rsidRPr="009F63B9" w:rsidRDefault="00512D59" w:rsidP="00A86633">
            <w:pPr>
              <w:rPr>
                <w:lang w:val="en-GB"/>
              </w:rPr>
            </w:pPr>
            <w:hyperlink r:id="rId143" w:history="1">
              <w:r w:rsidR="00D443EF" w:rsidRPr="009F63B9">
                <w:rPr>
                  <w:rStyle w:val="Hyperlink"/>
                  <w:lang w:val="en-GB"/>
                </w:rPr>
                <w:t>https://eprijava.tax.gov.me/TaxisPortal</w:t>
              </w:r>
            </w:hyperlink>
            <w:r w:rsidR="00D443EF" w:rsidRPr="009F63B9">
              <w:rPr>
                <w:lang w:val="en-GB"/>
              </w:rPr>
              <w:t xml:space="preserve"> </w:t>
            </w:r>
          </w:p>
        </w:tc>
      </w:tr>
      <w:tr w:rsidR="00A86633" w:rsidRPr="00194B39" w14:paraId="40B7EA27" w14:textId="77777777" w:rsidTr="00A86633">
        <w:trPr>
          <w:trHeight w:val="311"/>
        </w:trPr>
        <w:tc>
          <w:tcPr>
            <w:tcW w:w="956" w:type="pct"/>
            <w:shd w:val="clear" w:color="auto" w:fill="auto"/>
          </w:tcPr>
          <w:p w14:paraId="12FFCDA5" w14:textId="77777777" w:rsidR="00A86633" w:rsidRPr="009F63B9" w:rsidRDefault="00A86633" w:rsidP="00A86633">
            <w:pPr>
              <w:rPr>
                <w:lang w:val="en-GB"/>
              </w:rPr>
            </w:pPr>
            <w:r w:rsidRPr="009F63B9">
              <w:rPr>
                <w:lang w:val="en-GB"/>
              </w:rPr>
              <w:t xml:space="preserve">Description: </w:t>
            </w:r>
          </w:p>
        </w:tc>
        <w:tc>
          <w:tcPr>
            <w:tcW w:w="4044" w:type="pct"/>
            <w:shd w:val="clear" w:color="auto" w:fill="auto"/>
          </w:tcPr>
          <w:p w14:paraId="7A80F806" w14:textId="0D744BB3" w:rsidR="00A86633" w:rsidRPr="009F63B9" w:rsidRDefault="0035355F" w:rsidP="00A86633">
            <w:pPr>
              <w:rPr>
                <w:lang w:val="en-GB"/>
              </w:rPr>
            </w:pPr>
            <w:r w:rsidRPr="009F63B9">
              <w:rPr>
                <w:lang w:val="en-GB"/>
              </w:rPr>
              <w:t>The website of the Tax Administration of the Ministry of Finance allows users to file corporate taxes online. The service provides the following: filing of electronic forms; input data validation; electronic signature; sending an electronic form; receiving confirmation of receipt; checking the status of sent and received electronic forms.</w:t>
            </w:r>
          </w:p>
        </w:tc>
      </w:tr>
      <w:tr w:rsidR="00D443EF" w:rsidRPr="009F63B9" w14:paraId="49BA1231" w14:textId="77777777" w:rsidTr="00112B12">
        <w:trPr>
          <w:trHeight w:val="198"/>
        </w:trPr>
        <w:tc>
          <w:tcPr>
            <w:tcW w:w="5000" w:type="pct"/>
            <w:gridSpan w:val="2"/>
            <w:shd w:val="clear" w:color="auto" w:fill="auto"/>
          </w:tcPr>
          <w:p w14:paraId="4B6DAE07" w14:textId="21CE9ADD" w:rsidR="00D443EF" w:rsidRPr="009F63B9" w:rsidRDefault="00030B86" w:rsidP="00112B12">
            <w:pPr>
              <w:rPr>
                <w:b/>
                <w:lang w:val="en-GB"/>
              </w:rPr>
            </w:pPr>
            <w:r w:rsidRPr="009F63B9">
              <w:rPr>
                <w:b/>
                <w:lang w:val="en-GB"/>
              </w:rPr>
              <w:t>Tax calculation</w:t>
            </w:r>
          </w:p>
        </w:tc>
      </w:tr>
      <w:tr w:rsidR="00D443EF" w:rsidRPr="009F63B9" w14:paraId="6937BDF0" w14:textId="77777777" w:rsidTr="00112B12">
        <w:trPr>
          <w:trHeight w:val="198"/>
        </w:trPr>
        <w:tc>
          <w:tcPr>
            <w:tcW w:w="956" w:type="pct"/>
            <w:shd w:val="clear" w:color="auto" w:fill="auto"/>
          </w:tcPr>
          <w:p w14:paraId="0258BEDE" w14:textId="77777777" w:rsidR="00D443EF" w:rsidRPr="009F63B9" w:rsidRDefault="00D443EF" w:rsidP="00112B12">
            <w:pPr>
              <w:rPr>
                <w:lang w:val="en-GB"/>
              </w:rPr>
            </w:pPr>
            <w:r w:rsidRPr="009F63B9">
              <w:rPr>
                <w:lang w:val="en-GB"/>
              </w:rPr>
              <w:t>Responsibility:</w:t>
            </w:r>
          </w:p>
        </w:tc>
        <w:tc>
          <w:tcPr>
            <w:tcW w:w="4044" w:type="pct"/>
            <w:shd w:val="clear" w:color="auto" w:fill="auto"/>
          </w:tcPr>
          <w:p w14:paraId="219EEEB1" w14:textId="7E688C0A" w:rsidR="00D443EF" w:rsidRPr="009F63B9" w:rsidRDefault="00030B86" w:rsidP="00112B12">
            <w:pPr>
              <w:rPr>
                <w:lang w:val="en-GB"/>
              </w:rPr>
            </w:pPr>
            <w:r w:rsidRPr="009F63B9">
              <w:rPr>
                <w:lang w:val="en-GB"/>
              </w:rPr>
              <w:t>Tax Administration of Montenegro</w:t>
            </w:r>
          </w:p>
        </w:tc>
      </w:tr>
      <w:tr w:rsidR="00D443EF" w:rsidRPr="00194B39" w14:paraId="4864553E" w14:textId="77777777" w:rsidTr="00112B12">
        <w:trPr>
          <w:trHeight w:val="37"/>
        </w:trPr>
        <w:tc>
          <w:tcPr>
            <w:tcW w:w="956" w:type="pct"/>
            <w:shd w:val="clear" w:color="auto" w:fill="auto"/>
          </w:tcPr>
          <w:p w14:paraId="1A7E9587" w14:textId="77777777" w:rsidR="00D443EF" w:rsidRPr="009F63B9" w:rsidRDefault="00D443EF" w:rsidP="00112B12">
            <w:pPr>
              <w:rPr>
                <w:lang w:val="en-GB"/>
              </w:rPr>
            </w:pPr>
            <w:r w:rsidRPr="009F63B9">
              <w:rPr>
                <w:lang w:val="en-GB"/>
              </w:rPr>
              <w:t xml:space="preserve">Website: </w:t>
            </w:r>
          </w:p>
        </w:tc>
        <w:tc>
          <w:tcPr>
            <w:tcW w:w="4044" w:type="pct"/>
            <w:shd w:val="clear" w:color="auto" w:fill="auto"/>
          </w:tcPr>
          <w:p w14:paraId="053B20C2" w14:textId="4D10678E" w:rsidR="00D443EF" w:rsidRPr="009F63B9" w:rsidRDefault="00512D59" w:rsidP="00112B12">
            <w:pPr>
              <w:rPr>
                <w:lang w:val="en-GB"/>
              </w:rPr>
            </w:pPr>
            <w:hyperlink r:id="rId144" w:history="1">
              <w:r w:rsidR="00030B86" w:rsidRPr="009F63B9">
                <w:rPr>
                  <w:rStyle w:val="Hyperlink"/>
                  <w:lang w:val="en-GB"/>
                </w:rPr>
                <w:t>https://eprijava.tax.gov.me/TaxisPortal</w:t>
              </w:r>
            </w:hyperlink>
            <w:r w:rsidR="00030B86" w:rsidRPr="009F63B9">
              <w:rPr>
                <w:lang w:val="en-GB"/>
              </w:rPr>
              <w:t xml:space="preserve"> </w:t>
            </w:r>
          </w:p>
        </w:tc>
      </w:tr>
      <w:tr w:rsidR="00D443EF" w:rsidRPr="00194B39" w14:paraId="486BFC26" w14:textId="77777777" w:rsidTr="00112B12">
        <w:trPr>
          <w:trHeight w:val="311"/>
        </w:trPr>
        <w:tc>
          <w:tcPr>
            <w:tcW w:w="956" w:type="pct"/>
            <w:shd w:val="clear" w:color="auto" w:fill="auto"/>
          </w:tcPr>
          <w:p w14:paraId="4C271027" w14:textId="77777777" w:rsidR="00D443EF" w:rsidRPr="009F63B9" w:rsidRDefault="00D443EF" w:rsidP="00112B12">
            <w:pPr>
              <w:rPr>
                <w:lang w:val="en-GB"/>
              </w:rPr>
            </w:pPr>
            <w:r w:rsidRPr="009F63B9">
              <w:rPr>
                <w:lang w:val="en-GB"/>
              </w:rPr>
              <w:t xml:space="preserve">Description: </w:t>
            </w:r>
          </w:p>
        </w:tc>
        <w:tc>
          <w:tcPr>
            <w:tcW w:w="4044" w:type="pct"/>
            <w:shd w:val="clear" w:color="auto" w:fill="auto"/>
          </w:tcPr>
          <w:p w14:paraId="11A37FD6" w14:textId="058A3292" w:rsidR="00D443EF" w:rsidRPr="009F63B9" w:rsidRDefault="007A061C" w:rsidP="00112B12">
            <w:pPr>
              <w:rPr>
                <w:lang w:val="en-GB"/>
              </w:rPr>
            </w:pPr>
            <w:r w:rsidRPr="009F63B9">
              <w:rPr>
                <w:lang w:val="en-GB"/>
              </w:rPr>
              <w:t xml:space="preserve">The website of the Tax </w:t>
            </w:r>
            <w:r w:rsidR="0035355F" w:rsidRPr="009F63B9">
              <w:rPr>
                <w:lang w:val="en-GB"/>
              </w:rPr>
              <w:t>A</w:t>
            </w:r>
            <w:r w:rsidRPr="009F63B9">
              <w:rPr>
                <w:lang w:val="en-GB"/>
              </w:rPr>
              <w:t xml:space="preserve">dministration of the Ministry of Finance </w:t>
            </w:r>
            <w:r w:rsidR="0035355F" w:rsidRPr="009F63B9">
              <w:rPr>
                <w:lang w:val="en-GB"/>
              </w:rPr>
              <w:t xml:space="preserve">allows users to file corporate taxes online. </w:t>
            </w:r>
            <w:r w:rsidRPr="009F63B9">
              <w:rPr>
                <w:lang w:val="en-GB"/>
              </w:rPr>
              <w:t>The service provides the following: filing of electronic forms; input data validation; electronic signature; sending an electronic form; receiving confirmation of receipt; checking the status of sent and received electronic forms.</w:t>
            </w:r>
          </w:p>
        </w:tc>
      </w:tr>
      <w:tr w:rsidR="00D443EF" w:rsidRPr="00194B39" w14:paraId="5E62FFDA" w14:textId="77777777" w:rsidTr="00112B12">
        <w:trPr>
          <w:trHeight w:val="198"/>
        </w:trPr>
        <w:tc>
          <w:tcPr>
            <w:tcW w:w="5000" w:type="pct"/>
            <w:gridSpan w:val="2"/>
            <w:shd w:val="clear" w:color="auto" w:fill="auto"/>
          </w:tcPr>
          <w:p w14:paraId="70FE1470" w14:textId="0B9D47F6" w:rsidR="00D443EF" w:rsidRPr="009F63B9" w:rsidRDefault="003906E1" w:rsidP="00112B12">
            <w:pPr>
              <w:rPr>
                <w:b/>
                <w:lang w:val="en-GB"/>
              </w:rPr>
            </w:pPr>
            <w:r w:rsidRPr="009F63B9">
              <w:rPr>
                <w:b/>
                <w:lang w:val="en-GB"/>
              </w:rPr>
              <w:t>Request for restitution of pdv</w:t>
            </w:r>
          </w:p>
        </w:tc>
      </w:tr>
      <w:tr w:rsidR="003906E1" w:rsidRPr="009F63B9" w14:paraId="66DE35D3" w14:textId="77777777" w:rsidTr="00112B12">
        <w:trPr>
          <w:trHeight w:val="198"/>
        </w:trPr>
        <w:tc>
          <w:tcPr>
            <w:tcW w:w="956" w:type="pct"/>
            <w:shd w:val="clear" w:color="auto" w:fill="auto"/>
          </w:tcPr>
          <w:p w14:paraId="16FE3A9F" w14:textId="77777777" w:rsidR="003906E1" w:rsidRPr="009F63B9" w:rsidRDefault="003906E1" w:rsidP="003906E1">
            <w:pPr>
              <w:rPr>
                <w:lang w:val="en-GB"/>
              </w:rPr>
            </w:pPr>
            <w:r w:rsidRPr="009F63B9">
              <w:rPr>
                <w:lang w:val="en-GB"/>
              </w:rPr>
              <w:t>Responsibility:</w:t>
            </w:r>
          </w:p>
        </w:tc>
        <w:tc>
          <w:tcPr>
            <w:tcW w:w="4044" w:type="pct"/>
            <w:shd w:val="clear" w:color="auto" w:fill="auto"/>
          </w:tcPr>
          <w:p w14:paraId="321B92DF" w14:textId="331775DF" w:rsidR="003906E1" w:rsidRPr="009F63B9" w:rsidRDefault="003906E1" w:rsidP="003906E1">
            <w:pPr>
              <w:rPr>
                <w:lang w:val="en-GB"/>
              </w:rPr>
            </w:pPr>
            <w:r w:rsidRPr="009F63B9">
              <w:rPr>
                <w:lang w:val="en-GB"/>
              </w:rPr>
              <w:t>Tax Administration of Montenegro</w:t>
            </w:r>
          </w:p>
        </w:tc>
      </w:tr>
      <w:tr w:rsidR="003906E1" w:rsidRPr="00194B39" w14:paraId="6E3C7235" w14:textId="77777777" w:rsidTr="00112B12">
        <w:trPr>
          <w:trHeight w:val="37"/>
        </w:trPr>
        <w:tc>
          <w:tcPr>
            <w:tcW w:w="956" w:type="pct"/>
            <w:shd w:val="clear" w:color="auto" w:fill="auto"/>
          </w:tcPr>
          <w:p w14:paraId="75C3BE0F" w14:textId="77777777" w:rsidR="003906E1" w:rsidRPr="009F63B9" w:rsidRDefault="003906E1" w:rsidP="003906E1">
            <w:pPr>
              <w:rPr>
                <w:lang w:val="en-GB"/>
              </w:rPr>
            </w:pPr>
            <w:r w:rsidRPr="009F63B9">
              <w:rPr>
                <w:lang w:val="en-GB"/>
              </w:rPr>
              <w:t xml:space="preserve">Website: </w:t>
            </w:r>
          </w:p>
        </w:tc>
        <w:tc>
          <w:tcPr>
            <w:tcW w:w="4044" w:type="pct"/>
            <w:shd w:val="clear" w:color="auto" w:fill="auto"/>
          </w:tcPr>
          <w:p w14:paraId="715F408E" w14:textId="2611B06C" w:rsidR="003906E1" w:rsidRPr="009F63B9" w:rsidRDefault="00512D59" w:rsidP="003906E1">
            <w:pPr>
              <w:rPr>
                <w:lang w:val="en-GB"/>
              </w:rPr>
            </w:pPr>
            <w:hyperlink r:id="rId145" w:history="1">
              <w:r w:rsidR="003906E1" w:rsidRPr="009F63B9">
                <w:rPr>
                  <w:rStyle w:val="Hyperlink"/>
                  <w:lang w:val="en-GB"/>
                </w:rPr>
                <w:t>https://eprijava.tax.gov.me/TaxisPortal</w:t>
              </w:r>
            </w:hyperlink>
            <w:r w:rsidR="003906E1" w:rsidRPr="009F63B9">
              <w:rPr>
                <w:lang w:val="en-GB"/>
              </w:rPr>
              <w:t xml:space="preserve"> </w:t>
            </w:r>
          </w:p>
        </w:tc>
      </w:tr>
      <w:tr w:rsidR="00D443EF" w:rsidRPr="00194B39" w14:paraId="635EC1E9" w14:textId="77777777" w:rsidTr="00112B12">
        <w:trPr>
          <w:trHeight w:val="311"/>
        </w:trPr>
        <w:tc>
          <w:tcPr>
            <w:tcW w:w="956" w:type="pct"/>
            <w:shd w:val="clear" w:color="auto" w:fill="auto"/>
          </w:tcPr>
          <w:p w14:paraId="1FF64761" w14:textId="77777777" w:rsidR="00D443EF" w:rsidRPr="009F63B9" w:rsidRDefault="00D443EF" w:rsidP="00112B12">
            <w:pPr>
              <w:rPr>
                <w:lang w:val="en-GB"/>
              </w:rPr>
            </w:pPr>
            <w:r w:rsidRPr="009F63B9">
              <w:rPr>
                <w:lang w:val="en-GB"/>
              </w:rPr>
              <w:t xml:space="preserve">Description: </w:t>
            </w:r>
          </w:p>
        </w:tc>
        <w:tc>
          <w:tcPr>
            <w:tcW w:w="4044" w:type="pct"/>
            <w:shd w:val="clear" w:color="auto" w:fill="auto"/>
          </w:tcPr>
          <w:p w14:paraId="461D0BE9" w14:textId="4780DAB6" w:rsidR="00D443EF" w:rsidRPr="009F63B9" w:rsidRDefault="0035355F" w:rsidP="00112B12">
            <w:pPr>
              <w:rPr>
                <w:lang w:val="en-GB"/>
              </w:rPr>
            </w:pPr>
            <w:r w:rsidRPr="009F63B9">
              <w:rPr>
                <w:lang w:val="en-GB"/>
              </w:rPr>
              <w:t>The website of the Tax Administration of the Ministry of Finance allows users to file corporate taxes online. The service provides the following: filing of electronic forms; input data validation; electronic signature; sending an electronic form; receiving confirmation of receipt; checking the status of sent and received electronic forms.</w:t>
            </w:r>
          </w:p>
        </w:tc>
      </w:tr>
      <w:tr w:rsidR="00D443EF" w:rsidRPr="009F63B9" w14:paraId="5D8A81EA" w14:textId="77777777" w:rsidTr="00112B12">
        <w:trPr>
          <w:trHeight w:val="198"/>
        </w:trPr>
        <w:tc>
          <w:tcPr>
            <w:tcW w:w="5000" w:type="pct"/>
            <w:gridSpan w:val="2"/>
            <w:shd w:val="clear" w:color="auto" w:fill="auto"/>
          </w:tcPr>
          <w:p w14:paraId="23A7202F" w14:textId="5F0A71F8" w:rsidR="00D443EF" w:rsidRPr="009F63B9" w:rsidRDefault="003906E1" w:rsidP="00112B12">
            <w:pPr>
              <w:rPr>
                <w:b/>
                <w:lang w:val="en-GB"/>
              </w:rPr>
            </w:pPr>
            <w:r w:rsidRPr="009F63B9">
              <w:rPr>
                <w:b/>
                <w:lang w:val="en-GB"/>
              </w:rPr>
              <w:t>Overview of data</w:t>
            </w:r>
          </w:p>
        </w:tc>
      </w:tr>
      <w:tr w:rsidR="003906E1" w:rsidRPr="009F63B9" w14:paraId="62AA1C0F" w14:textId="77777777" w:rsidTr="00112B12">
        <w:trPr>
          <w:trHeight w:val="198"/>
        </w:trPr>
        <w:tc>
          <w:tcPr>
            <w:tcW w:w="956" w:type="pct"/>
            <w:shd w:val="clear" w:color="auto" w:fill="auto"/>
          </w:tcPr>
          <w:p w14:paraId="25A6DBDB" w14:textId="77777777" w:rsidR="003906E1" w:rsidRPr="009F63B9" w:rsidRDefault="003906E1" w:rsidP="003906E1">
            <w:pPr>
              <w:rPr>
                <w:lang w:val="en-GB"/>
              </w:rPr>
            </w:pPr>
            <w:r w:rsidRPr="009F63B9">
              <w:rPr>
                <w:lang w:val="en-GB"/>
              </w:rPr>
              <w:t>Responsibility:</w:t>
            </w:r>
          </w:p>
        </w:tc>
        <w:tc>
          <w:tcPr>
            <w:tcW w:w="4044" w:type="pct"/>
            <w:shd w:val="clear" w:color="auto" w:fill="auto"/>
          </w:tcPr>
          <w:p w14:paraId="0D4D1EFA" w14:textId="5BBF2C9A" w:rsidR="003906E1" w:rsidRPr="009F63B9" w:rsidRDefault="003906E1" w:rsidP="003906E1">
            <w:pPr>
              <w:rPr>
                <w:lang w:val="en-GB"/>
              </w:rPr>
            </w:pPr>
            <w:r w:rsidRPr="009F63B9">
              <w:rPr>
                <w:lang w:val="en-GB"/>
              </w:rPr>
              <w:t>Tax Administration of Montenegro</w:t>
            </w:r>
          </w:p>
        </w:tc>
      </w:tr>
      <w:tr w:rsidR="003906E1" w:rsidRPr="00194B39" w14:paraId="24AC1CEC" w14:textId="77777777" w:rsidTr="00112B12">
        <w:trPr>
          <w:trHeight w:val="37"/>
        </w:trPr>
        <w:tc>
          <w:tcPr>
            <w:tcW w:w="956" w:type="pct"/>
            <w:shd w:val="clear" w:color="auto" w:fill="auto"/>
          </w:tcPr>
          <w:p w14:paraId="330350FA" w14:textId="77777777" w:rsidR="003906E1" w:rsidRPr="009F63B9" w:rsidRDefault="003906E1" w:rsidP="003906E1">
            <w:pPr>
              <w:rPr>
                <w:lang w:val="en-GB"/>
              </w:rPr>
            </w:pPr>
            <w:r w:rsidRPr="009F63B9">
              <w:rPr>
                <w:lang w:val="en-GB"/>
              </w:rPr>
              <w:t xml:space="preserve">Website: </w:t>
            </w:r>
          </w:p>
        </w:tc>
        <w:tc>
          <w:tcPr>
            <w:tcW w:w="4044" w:type="pct"/>
            <w:shd w:val="clear" w:color="auto" w:fill="auto"/>
          </w:tcPr>
          <w:p w14:paraId="21466562" w14:textId="501EEF7A" w:rsidR="003906E1" w:rsidRPr="009F63B9" w:rsidRDefault="00512D59" w:rsidP="003906E1">
            <w:pPr>
              <w:rPr>
                <w:lang w:val="en-GB"/>
              </w:rPr>
            </w:pPr>
            <w:hyperlink r:id="rId146" w:history="1">
              <w:r w:rsidR="003906E1" w:rsidRPr="009F63B9">
                <w:rPr>
                  <w:rStyle w:val="Hyperlink"/>
                  <w:lang w:val="en-GB"/>
                </w:rPr>
                <w:t>https://eprijava.tax.gov.me/TaxisPortal</w:t>
              </w:r>
            </w:hyperlink>
            <w:r w:rsidR="003906E1" w:rsidRPr="009F63B9">
              <w:rPr>
                <w:lang w:val="en-GB"/>
              </w:rPr>
              <w:t xml:space="preserve"> </w:t>
            </w:r>
          </w:p>
        </w:tc>
      </w:tr>
      <w:tr w:rsidR="00D443EF" w:rsidRPr="00194B39" w14:paraId="7EE237FD" w14:textId="77777777" w:rsidTr="00112B12">
        <w:trPr>
          <w:trHeight w:val="311"/>
        </w:trPr>
        <w:tc>
          <w:tcPr>
            <w:tcW w:w="956" w:type="pct"/>
            <w:shd w:val="clear" w:color="auto" w:fill="auto"/>
          </w:tcPr>
          <w:p w14:paraId="79DE45AC" w14:textId="77777777" w:rsidR="00D443EF" w:rsidRPr="009F63B9" w:rsidRDefault="00D443EF" w:rsidP="00112B12">
            <w:pPr>
              <w:rPr>
                <w:lang w:val="en-GB"/>
              </w:rPr>
            </w:pPr>
            <w:r w:rsidRPr="009F63B9">
              <w:rPr>
                <w:lang w:val="en-GB"/>
              </w:rPr>
              <w:t xml:space="preserve">Description: </w:t>
            </w:r>
          </w:p>
        </w:tc>
        <w:tc>
          <w:tcPr>
            <w:tcW w:w="4044" w:type="pct"/>
            <w:shd w:val="clear" w:color="auto" w:fill="auto"/>
          </w:tcPr>
          <w:p w14:paraId="5F23E3AC" w14:textId="7D00BA8D" w:rsidR="00D443EF" w:rsidRPr="009F63B9" w:rsidRDefault="00D949A4" w:rsidP="00112B12">
            <w:pPr>
              <w:rPr>
                <w:lang w:val="en-GB"/>
              </w:rPr>
            </w:pPr>
            <w:r w:rsidRPr="009F63B9">
              <w:rPr>
                <w:lang w:val="en-GB"/>
              </w:rPr>
              <w:t>Overview of the data in the Central Registry of the taxpayer and the insured (CROO).</w:t>
            </w:r>
          </w:p>
        </w:tc>
      </w:tr>
    </w:tbl>
    <w:p w14:paraId="75DAAA2D" w14:textId="77777777" w:rsidR="00A86633" w:rsidRPr="009F63B9" w:rsidRDefault="00A86633" w:rsidP="00A86633">
      <w:pPr>
        <w:pStyle w:val="Heading2"/>
        <w:rPr>
          <w:lang w:val="en-GB"/>
        </w:rPr>
      </w:pPr>
      <w:bookmarkStart w:id="87" w:name="_Toc1475011"/>
      <w:r w:rsidRPr="009F63B9">
        <w:rPr>
          <w:lang w:val="en-GB"/>
        </w:rPr>
        <w:t>Selling in the EU</w:t>
      </w:r>
      <w:bookmarkEnd w:id="87"/>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9F63B9" w14:paraId="2ED2E60A" w14:textId="77777777" w:rsidTr="00F778CF">
        <w:trPr>
          <w:trHeight w:val="94"/>
        </w:trPr>
        <w:tc>
          <w:tcPr>
            <w:tcW w:w="5000" w:type="pct"/>
            <w:gridSpan w:val="2"/>
            <w:shd w:val="clear" w:color="auto" w:fill="EFFBFF"/>
          </w:tcPr>
          <w:p w14:paraId="60BF880B" w14:textId="77777777" w:rsidR="00A86633" w:rsidRPr="009F63B9" w:rsidRDefault="00A86633" w:rsidP="00A86633">
            <w:pPr>
              <w:spacing w:before="120" w:after="180"/>
              <w:jc w:val="left"/>
              <w:rPr>
                <w:color w:val="BF3F91"/>
                <w:sz w:val="22"/>
                <w:lang w:val="en-GB"/>
              </w:rPr>
            </w:pPr>
            <w:bookmarkStart w:id="88" w:name="_Hlk7019253"/>
            <w:bookmarkStart w:id="89" w:name="_Hlk7188969"/>
            <w:r w:rsidRPr="009F63B9">
              <w:rPr>
                <w:color w:val="00B0F0"/>
                <w:sz w:val="22"/>
                <w:lang w:val="en-GB"/>
              </w:rPr>
              <w:t>Public contracts</w:t>
            </w:r>
          </w:p>
        </w:tc>
      </w:tr>
      <w:bookmarkEnd w:id="88"/>
      <w:tr w:rsidR="00A86633" w:rsidRPr="009F63B9" w14:paraId="1EA5A486" w14:textId="77777777" w:rsidTr="00A86633">
        <w:trPr>
          <w:trHeight w:val="198"/>
        </w:trPr>
        <w:tc>
          <w:tcPr>
            <w:tcW w:w="5000" w:type="pct"/>
            <w:gridSpan w:val="2"/>
            <w:shd w:val="clear" w:color="auto" w:fill="auto"/>
          </w:tcPr>
          <w:p w14:paraId="6BCFD184" w14:textId="118DBA1B" w:rsidR="00A86633" w:rsidRPr="009F63B9" w:rsidRDefault="007A061C" w:rsidP="00A86633">
            <w:pPr>
              <w:rPr>
                <w:b/>
                <w:lang w:val="en-GB"/>
              </w:rPr>
            </w:pPr>
            <w:r w:rsidRPr="009F63B9">
              <w:rPr>
                <w:b/>
                <w:lang w:val="en-GB"/>
              </w:rPr>
              <w:t>Public procurement / eProcurement</w:t>
            </w:r>
          </w:p>
        </w:tc>
      </w:tr>
      <w:tr w:rsidR="00A86633" w:rsidRPr="00194B39" w14:paraId="2701E242" w14:textId="77777777" w:rsidTr="00A86633">
        <w:trPr>
          <w:trHeight w:val="198"/>
        </w:trPr>
        <w:tc>
          <w:tcPr>
            <w:tcW w:w="956" w:type="pct"/>
            <w:shd w:val="clear" w:color="auto" w:fill="auto"/>
          </w:tcPr>
          <w:p w14:paraId="53A56DFD" w14:textId="77777777" w:rsidR="00A86633" w:rsidRPr="009F63B9" w:rsidRDefault="00A86633" w:rsidP="00A86633">
            <w:pPr>
              <w:rPr>
                <w:lang w:val="en-GB"/>
              </w:rPr>
            </w:pPr>
            <w:r w:rsidRPr="009F63B9">
              <w:rPr>
                <w:lang w:val="en-GB"/>
              </w:rPr>
              <w:t>Responsibility:</w:t>
            </w:r>
          </w:p>
        </w:tc>
        <w:tc>
          <w:tcPr>
            <w:tcW w:w="4044" w:type="pct"/>
            <w:shd w:val="clear" w:color="auto" w:fill="auto"/>
          </w:tcPr>
          <w:p w14:paraId="0C795D6D" w14:textId="31F8014A" w:rsidR="00A86633" w:rsidRPr="009F63B9" w:rsidRDefault="007A061C" w:rsidP="00A86633">
            <w:pPr>
              <w:rPr>
                <w:lang w:val="en-GB"/>
              </w:rPr>
            </w:pPr>
            <w:r w:rsidRPr="009F63B9">
              <w:rPr>
                <w:lang w:val="en-GB"/>
              </w:rPr>
              <w:t>Public Procurement Administration of Montenegro, Ministry of finance</w:t>
            </w:r>
          </w:p>
        </w:tc>
      </w:tr>
      <w:tr w:rsidR="00A86633" w:rsidRPr="00194B39" w14:paraId="5761D9C5" w14:textId="77777777" w:rsidTr="00A86633">
        <w:trPr>
          <w:trHeight w:val="37"/>
        </w:trPr>
        <w:tc>
          <w:tcPr>
            <w:tcW w:w="956" w:type="pct"/>
            <w:shd w:val="clear" w:color="auto" w:fill="auto"/>
          </w:tcPr>
          <w:p w14:paraId="0E51D8A5" w14:textId="77777777" w:rsidR="00A86633" w:rsidRPr="009F63B9" w:rsidRDefault="00A86633" w:rsidP="00A86633">
            <w:pPr>
              <w:rPr>
                <w:lang w:val="en-GB"/>
              </w:rPr>
            </w:pPr>
            <w:r w:rsidRPr="009F63B9">
              <w:rPr>
                <w:lang w:val="en-GB"/>
              </w:rPr>
              <w:t xml:space="preserve">Website: </w:t>
            </w:r>
          </w:p>
        </w:tc>
        <w:tc>
          <w:tcPr>
            <w:tcW w:w="4044" w:type="pct"/>
            <w:shd w:val="clear" w:color="auto" w:fill="auto"/>
          </w:tcPr>
          <w:p w14:paraId="74F0DD2C" w14:textId="12564DBA" w:rsidR="00A86633" w:rsidRPr="009F63B9" w:rsidRDefault="00512D59" w:rsidP="00A86633">
            <w:pPr>
              <w:rPr>
                <w:lang w:val="en-GB"/>
              </w:rPr>
            </w:pPr>
            <w:hyperlink r:id="rId147" w:history="1">
              <w:r w:rsidR="007A061C" w:rsidRPr="009F63B9">
                <w:rPr>
                  <w:rStyle w:val="Hyperlink"/>
                  <w:lang w:val="en-GB"/>
                </w:rPr>
                <w:t>http://www.ujn.gov.me/en/</w:t>
              </w:r>
            </w:hyperlink>
            <w:r w:rsidR="007A061C" w:rsidRPr="009F63B9">
              <w:rPr>
                <w:lang w:val="en-GB"/>
              </w:rPr>
              <w:t xml:space="preserve">, </w:t>
            </w:r>
            <w:hyperlink r:id="rId148" w:history="1">
              <w:r w:rsidR="007A061C" w:rsidRPr="009F63B9">
                <w:rPr>
                  <w:rStyle w:val="Hyperlink"/>
                  <w:lang w:val="en-GB"/>
                </w:rPr>
                <w:t>http://portal.ujn.gov.me/delta2015/login.jsp</w:t>
              </w:r>
            </w:hyperlink>
          </w:p>
        </w:tc>
      </w:tr>
      <w:tr w:rsidR="00A86633" w:rsidRPr="00194B39" w14:paraId="17111D77" w14:textId="77777777" w:rsidTr="00A86633">
        <w:trPr>
          <w:trHeight w:val="311"/>
        </w:trPr>
        <w:tc>
          <w:tcPr>
            <w:tcW w:w="956" w:type="pct"/>
            <w:shd w:val="clear" w:color="auto" w:fill="auto"/>
          </w:tcPr>
          <w:p w14:paraId="5FEC2CE9" w14:textId="77777777" w:rsidR="00A86633" w:rsidRPr="009F63B9" w:rsidRDefault="00A86633" w:rsidP="00A86633">
            <w:pPr>
              <w:rPr>
                <w:lang w:val="en-GB"/>
              </w:rPr>
            </w:pPr>
            <w:r w:rsidRPr="009F63B9">
              <w:rPr>
                <w:lang w:val="en-GB"/>
              </w:rPr>
              <w:t xml:space="preserve">Description: </w:t>
            </w:r>
          </w:p>
        </w:tc>
        <w:tc>
          <w:tcPr>
            <w:tcW w:w="4044" w:type="pct"/>
            <w:shd w:val="clear" w:color="auto" w:fill="auto"/>
          </w:tcPr>
          <w:p w14:paraId="0283D864" w14:textId="13F083E2" w:rsidR="00A86633" w:rsidRPr="009F63B9" w:rsidRDefault="007A061C" w:rsidP="00A86633">
            <w:pPr>
              <w:rPr>
                <w:lang w:val="en-GB"/>
              </w:rPr>
            </w:pPr>
            <w:r w:rsidRPr="009F63B9">
              <w:rPr>
                <w:lang w:val="en-GB"/>
              </w:rPr>
              <w:t xml:space="preserve">On the web site of Public Procurement Administration users can search for information in public procurement procedures. Ministry of </w:t>
            </w:r>
            <w:r w:rsidRPr="009F63B9">
              <w:rPr>
                <w:lang w:val="en-GB"/>
              </w:rPr>
              <w:lastRenderedPageBreak/>
              <w:t>Finance with EU delegation works on new interoperability eProcurement system.</w:t>
            </w:r>
          </w:p>
        </w:tc>
      </w:tr>
    </w:tbl>
    <w:p w14:paraId="4342D3BD" w14:textId="49369B0D" w:rsidR="00A86633" w:rsidRPr="009F63B9" w:rsidRDefault="00A86633" w:rsidP="00A86633">
      <w:pPr>
        <w:pStyle w:val="Heading2"/>
        <w:rPr>
          <w:lang w:val="en-GB"/>
        </w:rPr>
      </w:pPr>
      <w:bookmarkStart w:id="90" w:name="_Toc1475012"/>
      <w:bookmarkEnd w:id="89"/>
      <w:r w:rsidRPr="009F63B9">
        <w:rPr>
          <w:lang w:val="en-GB"/>
        </w:rPr>
        <w:lastRenderedPageBreak/>
        <w:t>Human Resources</w:t>
      </w:r>
      <w:bookmarkEnd w:id="90"/>
    </w:p>
    <w:p w14:paraId="4EE72C0C" w14:textId="5E16E970" w:rsidR="00D03D1D" w:rsidRPr="009F63B9" w:rsidRDefault="00D03D1D" w:rsidP="00D03D1D">
      <w:pPr>
        <w:pStyle w:val="BodyText"/>
        <w:rPr>
          <w:lang w:val="en-GB"/>
        </w:rPr>
      </w:pPr>
      <w:r w:rsidRPr="009F63B9">
        <w:rPr>
          <w:lang w:val="en-GB"/>
        </w:rPr>
        <w:t>No public services were reported in this domain to date.</w:t>
      </w:r>
    </w:p>
    <w:p w14:paraId="6F290B8D" w14:textId="77777777" w:rsidR="00A86633" w:rsidRPr="009F63B9" w:rsidRDefault="00A86633" w:rsidP="00A86633">
      <w:pPr>
        <w:pStyle w:val="Heading2"/>
        <w:rPr>
          <w:lang w:val="en-GB"/>
        </w:rPr>
      </w:pPr>
      <w:bookmarkStart w:id="91" w:name="_Toc1475013"/>
      <w:r w:rsidRPr="009F63B9">
        <w:rPr>
          <w:lang w:val="en-GB"/>
        </w:rPr>
        <w:t>Product requirements</w:t>
      </w:r>
      <w:bookmarkEnd w:id="91"/>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A86633" w:rsidRPr="009F63B9" w14:paraId="43126ED2" w14:textId="77777777" w:rsidTr="00993791">
        <w:trPr>
          <w:trHeight w:val="94"/>
        </w:trPr>
        <w:tc>
          <w:tcPr>
            <w:tcW w:w="5000" w:type="pct"/>
            <w:gridSpan w:val="2"/>
            <w:shd w:val="clear" w:color="auto" w:fill="EFFBFF"/>
          </w:tcPr>
          <w:p w14:paraId="55874FEF" w14:textId="77777777" w:rsidR="00A86633" w:rsidRPr="009F63B9" w:rsidRDefault="00A86633" w:rsidP="00A86633">
            <w:pPr>
              <w:spacing w:before="120" w:after="180"/>
              <w:jc w:val="left"/>
              <w:rPr>
                <w:color w:val="BF3F91"/>
                <w:sz w:val="22"/>
                <w:lang w:val="en-GB"/>
              </w:rPr>
            </w:pPr>
            <w:r w:rsidRPr="009F63B9">
              <w:rPr>
                <w:color w:val="00B0F0"/>
                <w:sz w:val="22"/>
                <w:lang w:val="en-GB"/>
              </w:rPr>
              <w:t>Chemicals (REACH)</w:t>
            </w:r>
          </w:p>
        </w:tc>
      </w:tr>
      <w:tr w:rsidR="00A86633" w:rsidRPr="009F63B9" w14:paraId="6739524F" w14:textId="77777777" w:rsidTr="00A86633">
        <w:trPr>
          <w:trHeight w:val="198"/>
        </w:trPr>
        <w:tc>
          <w:tcPr>
            <w:tcW w:w="5000" w:type="pct"/>
            <w:gridSpan w:val="2"/>
            <w:shd w:val="clear" w:color="auto" w:fill="auto"/>
          </w:tcPr>
          <w:p w14:paraId="353256D1" w14:textId="0815D2CA" w:rsidR="00A86633" w:rsidRPr="009F63B9" w:rsidRDefault="007A061C" w:rsidP="00A86633">
            <w:pPr>
              <w:rPr>
                <w:b/>
                <w:lang w:val="en-GB"/>
              </w:rPr>
            </w:pPr>
            <w:r w:rsidRPr="009F63B9">
              <w:rPr>
                <w:b/>
                <w:lang w:val="en-GB"/>
              </w:rPr>
              <w:t>Chemical permits</w:t>
            </w:r>
          </w:p>
        </w:tc>
      </w:tr>
      <w:tr w:rsidR="00A86633" w:rsidRPr="00194B39" w14:paraId="092B5CF7" w14:textId="77777777" w:rsidTr="00A86633">
        <w:trPr>
          <w:trHeight w:val="198"/>
        </w:trPr>
        <w:tc>
          <w:tcPr>
            <w:tcW w:w="956" w:type="pct"/>
            <w:shd w:val="clear" w:color="auto" w:fill="auto"/>
          </w:tcPr>
          <w:p w14:paraId="1D179E5B" w14:textId="77777777" w:rsidR="00A86633" w:rsidRPr="009F63B9" w:rsidRDefault="00A86633" w:rsidP="00A86633">
            <w:pPr>
              <w:rPr>
                <w:lang w:val="en-GB"/>
              </w:rPr>
            </w:pPr>
            <w:r w:rsidRPr="009F63B9">
              <w:rPr>
                <w:lang w:val="en-GB"/>
              </w:rPr>
              <w:t>Responsibility:</w:t>
            </w:r>
          </w:p>
        </w:tc>
        <w:tc>
          <w:tcPr>
            <w:tcW w:w="4044" w:type="pct"/>
            <w:shd w:val="clear" w:color="auto" w:fill="auto"/>
          </w:tcPr>
          <w:p w14:paraId="2E22D3FD" w14:textId="141E86DB" w:rsidR="00A86633" w:rsidRPr="009F63B9" w:rsidRDefault="007A061C" w:rsidP="00A86633">
            <w:pPr>
              <w:rPr>
                <w:lang w:val="en-GB"/>
              </w:rPr>
            </w:pPr>
            <w:r w:rsidRPr="009F63B9">
              <w:rPr>
                <w:lang w:val="en-GB"/>
              </w:rPr>
              <w:t>Agency for Nature and Environment Protection</w:t>
            </w:r>
          </w:p>
        </w:tc>
      </w:tr>
      <w:tr w:rsidR="00A86633" w:rsidRPr="009F63B9" w14:paraId="0CD2AC0B" w14:textId="77777777" w:rsidTr="00A86633">
        <w:trPr>
          <w:trHeight w:val="37"/>
        </w:trPr>
        <w:tc>
          <w:tcPr>
            <w:tcW w:w="956" w:type="pct"/>
            <w:shd w:val="clear" w:color="auto" w:fill="auto"/>
          </w:tcPr>
          <w:p w14:paraId="5F9A3137" w14:textId="77777777" w:rsidR="00A86633" w:rsidRPr="009F63B9" w:rsidRDefault="00A86633" w:rsidP="00A86633">
            <w:pPr>
              <w:rPr>
                <w:lang w:val="en-GB"/>
              </w:rPr>
            </w:pPr>
            <w:r w:rsidRPr="009F63B9">
              <w:rPr>
                <w:lang w:val="en-GB"/>
              </w:rPr>
              <w:t xml:space="preserve">Website: </w:t>
            </w:r>
          </w:p>
        </w:tc>
        <w:tc>
          <w:tcPr>
            <w:tcW w:w="4044" w:type="pct"/>
            <w:shd w:val="clear" w:color="auto" w:fill="auto"/>
          </w:tcPr>
          <w:p w14:paraId="395F01BE" w14:textId="5347776D" w:rsidR="00A86633" w:rsidRPr="00954CDC" w:rsidRDefault="00512D59" w:rsidP="00A86633">
            <w:pPr>
              <w:rPr>
                <w:lang w:val="fr-FR"/>
              </w:rPr>
            </w:pPr>
            <w:hyperlink r:id="rId149" w:history="1">
              <w:r w:rsidR="007A061C" w:rsidRPr="00954CDC">
                <w:rPr>
                  <w:rStyle w:val="Hyperlink"/>
                  <w:lang w:val="fr-FR"/>
                </w:rPr>
                <w:t>https://epa.org.me/</w:t>
              </w:r>
            </w:hyperlink>
            <w:r w:rsidR="007A061C" w:rsidRPr="00954CDC">
              <w:rPr>
                <w:lang w:val="fr-FR"/>
              </w:rPr>
              <w:t xml:space="preserve">, </w:t>
            </w:r>
            <w:hyperlink r:id="rId150" w:history="1">
              <w:r w:rsidR="007A061C" w:rsidRPr="0086253B">
                <w:rPr>
                  <w:rStyle w:val="Hyperlink"/>
                  <w:lang w:val="fr-FR"/>
                </w:rPr>
                <w:t>www euprava.me</w:t>
              </w:r>
            </w:hyperlink>
            <w:r w:rsidR="0086253B">
              <w:rPr>
                <w:lang w:val="fr-FR"/>
              </w:rPr>
              <w:t xml:space="preserve"> </w:t>
            </w:r>
          </w:p>
        </w:tc>
      </w:tr>
      <w:tr w:rsidR="00A86633" w:rsidRPr="009F63B9" w14:paraId="56A25893" w14:textId="77777777" w:rsidTr="00A86633">
        <w:trPr>
          <w:trHeight w:val="311"/>
        </w:trPr>
        <w:tc>
          <w:tcPr>
            <w:tcW w:w="956" w:type="pct"/>
            <w:shd w:val="clear" w:color="auto" w:fill="auto"/>
          </w:tcPr>
          <w:p w14:paraId="091EE98E" w14:textId="77777777" w:rsidR="00A86633" w:rsidRPr="009F63B9" w:rsidRDefault="00A86633" w:rsidP="00A86633">
            <w:pPr>
              <w:rPr>
                <w:lang w:val="en-GB"/>
              </w:rPr>
            </w:pPr>
            <w:r w:rsidRPr="009F63B9">
              <w:rPr>
                <w:lang w:val="en-GB"/>
              </w:rPr>
              <w:t xml:space="preserve">Description: </w:t>
            </w:r>
          </w:p>
        </w:tc>
        <w:tc>
          <w:tcPr>
            <w:tcW w:w="4044" w:type="pct"/>
            <w:shd w:val="clear" w:color="auto" w:fill="auto"/>
          </w:tcPr>
          <w:p w14:paraId="01F2B1F9" w14:textId="4B9FE30B" w:rsidR="00A86633" w:rsidRPr="009F63B9" w:rsidRDefault="007A061C" w:rsidP="00A86633">
            <w:pPr>
              <w:rPr>
                <w:lang w:val="en-GB"/>
              </w:rPr>
            </w:pPr>
            <w:r w:rsidRPr="009F63B9">
              <w:rPr>
                <w:lang w:val="en-GB"/>
              </w:rPr>
              <w:t>Obtainig permits to carry out the activities of the traffic of dangerous c</w:t>
            </w:r>
            <w:r w:rsidR="00D03D1D" w:rsidRPr="009F63B9">
              <w:rPr>
                <w:lang w:val="en-GB"/>
              </w:rPr>
              <w:t>h</w:t>
            </w:r>
            <w:r w:rsidRPr="009F63B9">
              <w:rPr>
                <w:lang w:val="en-GB"/>
              </w:rPr>
              <w:t>emicals.</w:t>
            </w:r>
            <w:r w:rsidR="00D03D1D" w:rsidRPr="009F63B9">
              <w:rPr>
                <w:lang w:val="en-GB"/>
              </w:rPr>
              <w:t xml:space="preserve"> </w:t>
            </w:r>
            <w:r w:rsidRPr="009F63B9">
              <w:rPr>
                <w:lang w:val="en-GB"/>
              </w:rPr>
              <w:t>Download online forms through</w:t>
            </w:r>
            <w:r w:rsidR="00D03D1D" w:rsidRPr="009F63B9">
              <w:rPr>
                <w:lang w:val="en-GB"/>
              </w:rPr>
              <w:t xml:space="preserve"> the</w:t>
            </w:r>
            <w:r w:rsidRPr="009F63B9">
              <w:rPr>
                <w:lang w:val="en-GB"/>
              </w:rPr>
              <w:t xml:space="preserve"> eGov</w:t>
            </w:r>
            <w:r w:rsidR="00141C42">
              <w:rPr>
                <w:lang w:val="en-GB"/>
              </w:rPr>
              <w:t>ernment</w:t>
            </w:r>
            <w:r w:rsidRPr="009F63B9">
              <w:rPr>
                <w:lang w:val="en-GB"/>
              </w:rPr>
              <w:t xml:space="preserve"> portal.</w:t>
            </w:r>
          </w:p>
        </w:tc>
      </w:tr>
    </w:tbl>
    <w:p w14:paraId="4E19DC6A" w14:textId="29875763" w:rsidR="00A86633" w:rsidRPr="009F63B9" w:rsidRDefault="00A86633" w:rsidP="00A86633">
      <w:pPr>
        <w:pStyle w:val="Heading2"/>
        <w:rPr>
          <w:lang w:val="en-GB"/>
        </w:rPr>
      </w:pPr>
      <w:bookmarkStart w:id="92" w:name="_Toc1475014"/>
      <w:r w:rsidRPr="009F63B9">
        <w:rPr>
          <w:lang w:val="en-GB"/>
        </w:rPr>
        <w:t>Finance and funding</w:t>
      </w:r>
      <w:bookmarkEnd w:id="92"/>
    </w:p>
    <w:p w14:paraId="593E3340" w14:textId="77777777" w:rsidR="00D03D1D" w:rsidRPr="009F63B9" w:rsidRDefault="00D03D1D" w:rsidP="00D03D1D">
      <w:pPr>
        <w:pStyle w:val="BodyText"/>
        <w:rPr>
          <w:lang w:val="en-GB"/>
        </w:rPr>
      </w:pPr>
      <w:r w:rsidRPr="009F63B9">
        <w:rPr>
          <w:lang w:val="en-GB"/>
        </w:rPr>
        <w:t>No public services were reported in this domain to date.</w:t>
      </w:r>
    </w:p>
    <w:p w14:paraId="2ABE7302" w14:textId="6BE4F977" w:rsidR="00A86633" w:rsidRPr="009F63B9" w:rsidRDefault="00A86633" w:rsidP="00A86633">
      <w:pPr>
        <w:pStyle w:val="Heading2"/>
        <w:rPr>
          <w:lang w:val="en-GB"/>
        </w:rPr>
      </w:pPr>
      <w:bookmarkStart w:id="93" w:name="_Toc1475015"/>
      <w:r w:rsidRPr="009F63B9">
        <w:rPr>
          <w:lang w:val="en-GB"/>
        </w:rPr>
        <w:t>Dealing with customers</w:t>
      </w:r>
      <w:bookmarkEnd w:id="93"/>
    </w:p>
    <w:p w14:paraId="6C11521E" w14:textId="77777777" w:rsidR="00D03D1D" w:rsidRPr="009F63B9" w:rsidRDefault="00D03D1D" w:rsidP="00D03D1D">
      <w:pPr>
        <w:pStyle w:val="BodyText"/>
        <w:rPr>
          <w:lang w:val="en-GB"/>
        </w:rPr>
      </w:pPr>
      <w:r w:rsidRPr="009F63B9">
        <w:rPr>
          <w:lang w:val="en-GB"/>
        </w:rPr>
        <w:t>No public services were reported in this domain to date.</w:t>
      </w:r>
    </w:p>
    <w:p w14:paraId="4A434723" w14:textId="77777777" w:rsidR="00D03D1D" w:rsidRPr="009F63B9" w:rsidRDefault="00D03D1D" w:rsidP="00D03D1D">
      <w:pPr>
        <w:pStyle w:val="BodyText"/>
        <w:rPr>
          <w:lang w:val="en-GB"/>
        </w:rPr>
      </w:pPr>
    </w:p>
    <w:p w14:paraId="4BDBF39C" w14:textId="77777777" w:rsidR="00D03D1D" w:rsidRPr="009F63B9" w:rsidRDefault="00D03D1D" w:rsidP="00D03D1D">
      <w:pPr>
        <w:pStyle w:val="BodyText"/>
        <w:rPr>
          <w:lang w:val="en-GB"/>
        </w:rPr>
      </w:pPr>
    </w:p>
    <w:p w14:paraId="5A0AA665" w14:textId="77777777" w:rsidR="00A86633" w:rsidRPr="009F63B9" w:rsidRDefault="00A86633" w:rsidP="00A86633">
      <w:pPr>
        <w:pStyle w:val="BodyText"/>
        <w:rPr>
          <w:lang w:val="en-GB"/>
        </w:rPr>
      </w:pPr>
    </w:p>
    <w:p w14:paraId="38E3C21B" w14:textId="1D69F2CF" w:rsidR="002F4A39" w:rsidRPr="009F63B9" w:rsidRDefault="002F4A39" w:rsidP="00993791">
      <w:pPr>
        <w:rPr>
          <w:lang w:val="en-GB"/>
        </w:rPr>
      </w:pPr>
    </w:p>
    <w:p w14:paraId="34403CDF" w14:textId="77777777" w:rsidR="00D30595" w:rsidRPr="009F63B9" w:rsidRDefault="00D30595" w:rsidP="00585763">
      <w:pPr>
        <w:pStyle w:val="BodyText"/>
        <w:rPr>
          <w:lang w:val="en-GB"/>
        </w:rPr>
        <w:sectPr w:rsidR="00D30595" w:rsidRPr="009F63B9" w:rsidSect="000E0F64">
          <w:headerReference w:type="even" r:id="rId151"/>
          <w:headerReference w:type="default" r:id="rId152"/>
          <w:footerReference w:type="even" r:id="rId153"/>
          <w:footerReference w:type="default" r:id="rId154"/>
          <w:headerReference w:type="first" r:id="rId155"/>
          <w:footerReference w:type="first" r:id="rId156"/>
          <w:pgSz w:w="11906" w:h="16838" w:code="9"/>
          <w:pgMar w:top="1702" w:right="1418" w:bottom="1418" w:left="1701" w:header="0" w:footer="385" w:gutter="0"/>
          <w:cols w:space="708"/>
          <w:titlePg/>
          <w:docGrid w:linePitch="360"/>
        </w:sectPr>
      </w:pPr>
    </w:p>
    <w:p w14:paraId="221C1FCF" w14:textId="32460E18" w:rsidR="00607B6C" w:rsidRPr="009F63B9" w:rsidRDefault="00512D59"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r>
        <w:rPr>
          <w:lang w:val="en-GB"/>
        </w:rPr>
        <w:lastRenderedPageBreak/>
        <w:pict w14:anchorId="7D57F45A">
          <v:rect id="Rectangle 242" o:spid="_x0000_s1092" style="position:absolute;margin-left:0;margin-top:-84.45pt;width:595.95pt;height:103.95pt;z-index: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" fillcolor="#0070c0" stroked="f" strokeweight="1pt">
            <v:textbox>
              <w:txbxContent>
                <w:p w14:paraId="579CBF39" w14:textId="77777777" w:rsidR="00493D02" w:rsidRDefault="00493D02"/>
              </w:txbxContent>
            </v:textbox>
            <w10:wrap type="square" anchorx="page" anchory="margin"/>
          </v:rect>
        </w:pict>
      </w:r>
    </w:p>
    <w:p w14:paraId="0333E120" w14:textId="399C58FB" w:rsidR="00607B6C" w:rsidRPr="009F63B9"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E0E6522" w14:textId="77777777" w:rsidR="00B21E4E" w:rsidRPr="009F63B9"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B6BC89C" w14:textId="77777777" w:rsidR="00607B6C" w:rsidRPr="009F63B9"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47AF69F9" w14:textId="49D94AA6" w:rsidR="00607B6C" w:rsidRPr="009F63B9" w:rsidRDefault="00607B6C"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301193E7" w14:textId="2D63D757" w:rsidR="00CB66CE" w:rsidRPr="009F63B9"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A48F6F3" w14:textId="0C36BA06" w:rsidR="00CB66CE" w:rsidRPr="009F63B9"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2A8B2151" w14:textId="77777777" w:rsidR="00CB66CE" w:rsidRPr="009F63B9" w:rsidRDefault="00CB66C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6F82ABD9" w14:textId="77777777" w:rsidR="00B21E4E" w:rsidRPr="009F63B9" w:rsidRDefault="00B21E4E"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522DFE57" w14:textId="77777777" w:rsidR="008E576A" w:rsidRPr="009F63B9" w:rsidRDefault="008E576A" w:rsidP="008E576A">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bookmarkStart w:id="94" w:name="_Hlk7016198"/>
      <w:r w:rsidRPr="009F63B9">
        <w:rPr>
          <w:rFonts w:ascii="EC Square Sans Cond Pro" w:hAnsi="EC Square Sans Cond Pro" w:cs="EC Square Sans Pro Medium"/>
          <w:color w:val="002060"/>
          <w:sz w:val="36"/>
          <w:szCs w:val="36"/>
          <w:lang w:val="en-GB" w:eastAsia="fr-BE"/>
        </w:rPr>
        <w:t>The Digital Government Factsheets</w:t>
      </w:r>
    </w:p>
    <w:p w14:paraId="49832F97" w14:textId="77777777" w:rsidR="008E576A" w:rsidRPr="009F63B9" w:rsidRDefault="008E576A" w:rsidP="008E576A">
      <w:pPr>
        <w:rPr>
          <w:rFonts w:ascii="EC Square Sans Cond Pro" w:hAnsi="EC Square Sans Cond Pro" w:cs="EC Square Sans Pro"/>
          <w:lang w:val="en-GB" w:eastAsia="fr-BE"/>
        </w:rPr>
      </w:pPr>
      <w:r w:rsidRPr="009F63B9">
        <w:rPr>
          <w:rFonts w:ascii="EC Square Sans Cond Pro" w:hAnsi="EC Square Sans Cond Pro" w:cs="EC Square Sans Pro"/>
          <w:lang w:val="en-GB" w:eastAsia="fr-BE"/>
        </w:rPr>
        <w:t>The factsheets present an overview of the state and progress of Digital Government European countries.</w:t>
      </w:r>
    </w:p>
    <w:p w14:paraId="48C5817B" w14:textId="2D6F78A7" w:rsidR="008E576A" w:rsidRPr="009F63B9" w:rsidRDefault="008E576A" w:rsidP="008E576A">
      <w:pPr>
        <w:rPr>
          <w:rFonts w:ascii="EC Square Sans Cond Pro" w:hAnsi="EC Square Sans Cond Pro" w:cs="EC Square Sans Pro"/>
          <w:lang w:val="en-GB" w:eastAsia="fr-BE"/>
        </w:rPr>
      </w:pPr>
      <w:r w:rsidRPr="009F63B9">
        <w:rPr>
          <w:rFonts w:ascii="EC Square Sans Cond Pro" w:hAnsi="EC Square Sans Cond Pro" w:cs="EC Square Sans Pro"/>
          <w:lang w:val="en-GB" w:eastAsia="fr-BE"/>
        </w:rPr>
        <w:t>There are published on the Joinup platform, which is a joint initiative by the Directorate General for Informatics (DG DIGIT) and the Directorate General for Communications Networks, Content &amp; Technology (DG CONNECT).</w:t>
      </w:r>
      <w:r w:rsidR="00BA1453" w:rsidRPr="009F63B9">
        <w:rPr>
          <w:rFonts w:ascii="EC Square Sans Cond Pro" w:hAnsi="EC Square Sans Cond Pro" w:cs="EC Square Sans Pro"/>
          <w:lang w:val="en-GB" w:eastAsia="fr-BE"/>
        </w:rPr>
        <w:t xml:space="preserve"> </w:t>
      </w:r>
      <w:r w:rsidR="00303C0C" w:rsidRPr="009F63B9">
        <w:rPr>
          <w:rFonts w:ascii="EC Square Sans Cond Pro" w:hAnsi="EC Square Sans Cond Pro" w:cs="EC Square Sans Pro"/>
          <w:lang w:val="en-GB" w:eastAsia="fr-BE"/>
        </w:rPr>
        <w:t>This factsheet</w:t>
      </w:r>
      <w:r w:rsidR="00BA1453" w:rsidRPr="009F63B9">
        <w:rPr>
          <w:rFonts w:ascii="EC Square Sans Cond Pro" w:hAnsi="EC Square Sans Cond Pro" w:cs="EC Square Sans Pro"/>
          <w:lang w:val="en-GB" w:eastAsia="fr-BE"/>
        </w:rPr>
        <w:t xml:space="preserve"> </w:t>
      </w:r>
      <w:r w:rsidR="00185FE6" w:rsidRPr="009F63B9">
        <w:rPr>
          <w:rFonts w:ascii="EC Square Sans Cond Pro" w:hAnsi="EC Square Sans Cond Pro" w:cs="EC Square Sans Pro"/>
          <w:lang w:val="en-GB" w:eastAsia="fr-BE"/>
        </w:rPr>
        <w:t>received</w:t>
      </w:r>
      <w:r w:rsidR="00BA1453" w:rsidRPr="009F63B9">
        <w:rPr>
          <w:rFonts w:ascii="EC Square Sans Cond Pro" w:hAnsi="EC Square Sans Cond Pro" w:cs="EC Square Sans Pro"/>
          <w:lang w:val="en-GB" w:eastAsia="fr-BE"/>
        </w:rPr>
        <w:t xml:space="preserve"> </w:t>
      </w:r>
      <w:r w:rsidR="00A15277" w:rsidRPr="009F63B9">
        <w:rPr>
          <w:rFonts w:ascii="EC Square Sans Cond Pro" w:hAnsi="EC Square Sans Cond Pro" w:cs="EC Square Sans Pro"/>
          <w:lang w:val="en-GB" w:eastAsia="fr-BE"/>
        </w:rPr>
        <w:t xml:space="preserve">valuable </w:t>
      </w:r>
      <w:r w:rsidR="00BA1453" w:rsidRPr="009F63B9">
        <w:rPr>
          <w:rFonts w:ascii="EC Square Sans Cond Pro" w:hAnsi="EC Square Sans Cond Pro" w:cs="EC Square Sans Pro"/>
          <w:lang w:val="en-GB" w:eastAsia="fr-BE"/>
        </w:rPr>
        <w:t>c</w:t>
      </w:r>
      <w:r w:rsidR="00303C0C" w:rsidRPr="009F63B9">
        <w:rPr>
          <w:rFonts w:ascii="EC Square Sans Cond Pro" w:hAnsi="EC Square Sans Cond Pro" w:cs="EC Square Sans Pro"/>
          <w:lang w:val="en-GB" w:eastAsia="fr-BE"/>
        </w:rPr>
        <w:t xml:space="preserve">ontribution </w:t>
      </w:r>
      <w:r w:rsidR="00185FE6" w:rsidRPr="009F63B9">
        <w:rPr>
          <w:rFonts w:ascii="EC Square Sans Cond Pro" w:hAnsi="EC Square Sans Cond Pro" w:cs="EC Square Sans Pro"/>
          <w:lang w:val="en-GB" w:eastAsia="fr-BE"/>
        </w:rPr>
        <w:t>from</w:t>
      </w:r>
      <w:r w:rsidR="000060C4" w:rsidRPr="009F63B9">
        <w:rPr>
          <w:rFonts w:ascii="EC Square Sans Cond Pro" w:hAnsi="EC Square Sans Cond Pro" w:cs="EC Square Sans Pro"/>
          <w:lang w:val="en-GB" w:eastAsia="fr-BE"/>
        </w:rPr>
        <w:t xml:space="preserve"> Milica Vučinić</w:t>
      </w:r>
      <w:r w:rsidR="00A10CA7" w:rsidRPr="009F63B9">
        <w:rPr>
          <w:rFonts w:ascii="EC Square Sans Cond Pro" w:hAnsi="EC Square Sans Cond Pro" w:cs="EC Square Sans Pro"/>
          <w:lang w:val="en-GB" w:eastAsia="fr-BE"/>
        </w:rPr>
        <w:t xml:space="preserve">, Tamara Popović and </w:t>
      </w:r>
      <w:r w:rsidR="00F34091" w:rsidRPr="009F63B9">
        <w:rPr>
          <w:rFonts w:ascii="EC Square Sans Cond Pro" w:hAnsi="EC Square Sans Cond Pro" w:cs="EC Square Sans Pro"/>
          <w:lang w:val="en-GB" w:eastAsia="fr-BE"/>
        </w:rPr>
        <w:t>Mirjana Begović</w:t>
      </w:r>
      <w:r w:rsidR="000060C4" w:rsidRPr="009F63B9">
        <w:rPr>
          <w:rFonts w:ascii="EC Square Sans Cond Pro" w:hAnsi="EC Square Sans Cond Pro" w:cs="EC Square Sans Pro"/>
          <w:lang w:val="en-GB" w:eastAsia="fr-BE"/>
        </w:rPr>
        <w:t xml:space="preserve"> (Ministry of Public Administration).</w:t>
      </w:r>
    </w:p>
    <w:p w14:paraId="5C052C6A" w14:textId="0EA3FFF1" w:rsidR="008E576A" w:rsidRPr="009F63B9" w:rsidRDefault="008E576A" w:rsidP="008E576A">
      <w:pPr>
        <w:autoSpaceDE w:val="0"/>
        <w:autoSpaceDN w:val="0"/>
        <w:adjustRightInd w:val="0"/>
        <w:rPr>
          <w:rFonts w:ascii="EC Square Sans Cond Pro" w:hAnsi="EC Square Sans Cond Pro" w:cs="EC Square Sans Pro"/>
          <w:lang w:val="en-GB" w:eastAsia="fr-BE"/>
        </w:rPr>
      </w:pPr>
    </w:p>
    <w:p w14:paraId="20DAFF07" w14:textId="61729418" w:rsidR="008E576A" w:rsidRPr="009F63B9" w:rsidRDefault="00512D59" w:rsidP="00303C0C">
      <w:pPr>
        <w:jc w:val="left"/>
        <w:rPr>
          <w:rFonts w:ascii="Calibri" w:hAnsi="Calibri"/>
          <w:i/>
          <w:color w:val="auto"/>
          <w:lang w:val="en-GB" w:eastAsia="en-US"/>
        </w:rPr>
      </w:pPr>
      <w:r>
        <w:rPr>
          <w:lang w:val="en-GB"/>
        </w:rPr>
        <w:pict w14:anchorId="5DB0C496">
          <v:shape id="Picture 48" o:spid="_x0000_s1091" type="#_x0000_t75" alt="W + WAVESTONE–RGB" href="https://lu.wavestone.com/en/" style="position:absolute;margin-left:-.15pt;margin-top:-.75pt;width:17.75pt;height:16.7pt;z-index:-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bwmode="grayScale" o:button="t">
            <v:fill o:detectmouseclick="t"/>
            <v:imagedata r:id="rId157" o:title="W + WAVESTONE–RGB" cropleft="8809f" cropright="8459f"/>
            <w10:wrap anchorx="margin"/>
          </v:shape>
        </w:pict>
      </w:r>
      <w:r w:rsidR="008E576A" w:rsidRPr="009F63B9">
        <w:rPr>
          <w:rFonts w:ascii="Calibri" w:hAnsi="Calibri"/>
          <w:i/>
          <w:color w:val="auto"/>
          <w:lang w:val="en-GB" w:eastAsia="en-US"/>
        </w:rPr>
        <w:t xml:space="preserve"> </w:t>
      </w:r>
      <w:r w:rsidR="002A6241" w:rsidRPr="009F63B9">
        <w:rPr>
          <w:rFonts w:ascii="Calibri" w:hAnsi="Calibri"/>
          <w:i/>
          <w:color w:val="auto"/>
          <w:lang w:val="en-GB" w:eastAsia="en-US"/>
        </w:rPr>
        <w:t xml:space="preserve">         </w:t>
      </w:r>
      <w:r w:rsidR="008E576A" w:rsidRPr="009F63B9">
        <w:rPr>
          <w:rFonts w:ascii="EC Square Sans Cond Pro" w:hAnsi="EC Square Sans Cond Pro" w:cs="EC Square Sans Pro"/>
          <w:i/>
          <w:lang w:val="en-GB" w:eastAsia="fr-BE"/>
        </w:rPr>
        <w:t xml:space="preserve">The </w:t>
      </w:r>
      <w:r w:rsidR="00A15277" w:rsidRPr="009F63B9">
        <w:rPr>
          <w:rFonts w:ascii="EC Square Sans Cond Pro" w:hAnsi="EC Square Sans Cond Pro" w:cs="EC Square Sans Pro"/>
          <w:i/>
          <w:lang w:val="en-GB" w:eastAsia="fr-BE"/>
        </w:rPr>
        <w:t>Digital Government Factsheets</w:t>
      </w:r>
      <w:r w:rsidR="008E576A" w:rsidRPr="009F63B9">
        <w:rPr>
          <w:rFonts w:ascii="EC Square Sans Cond Pro" w:hAnsi="EC Square Sans Cond Pro" w:cs="EC Square Sans Pro"/>
          <w:i/>
          <w:lang w:val="en-GB" w:eastAsia="fr-BE"/>
        </w:rPr>
        <w:t xml:space="preserve"> </w:t>
      </w:r>
      <w:r w:rsidR="00A15277" w:rsidRPr="009F63B9">
        <w:rPr>
          <w:rFonts w:ascii="EC Square Sans Cond Pro" w:hAnsi="EC Square Sans Cond Pro" w:cs="EC Square Sans Pro"/>
          <w:i/>
          <w:lang w:val="en-GB" w:eastAsia="fr-BE"/>
        </w:rPr>
        <w:t>are</w:t>
      </w:r>
      <w:r w:rsidR="008E576A" w:rsidRPr="009F63B9">
        <w:rPr>
          <w:rFonts w:ascii="EC Square Sans Cond Pro" w:hAnsi="EC Square Sans Cond Pro" w:cs="EC Square Sans Pro"/>
          <w:i/>
          <w:lang w:val="en-GB" w:eastAsia="fr-BE"/>
        </w:rPr>
        <w:t xml:space="preserve"> prepared for the European Commission by </w:t>
      </w:r>
      <w:hyperlink r:id="rId158" w:history="1">
        <w:r w:rsidR="008E576A" w:rsidRPr="009F63B9">
          <w:rPr>
            <w:rFonts w:ascii="EC Square Sans Cond Pro" w:hAnsi="EC Square Sans Cond Pro" w:cs="EC Square Sans Pro"/>
            <w:i/>
            <w:color w:val="2F5496"/>
            <w:lang w:val="en-GB" w:eastAsia="fr-BE"/>
          </w:rPr>
          <w:t>Wavestone</w:t>
        </w:r>
      </w:hyperlink>
    </w:p>
    <w:p w14:paraId="382E410B" w14:textId="4088039D" w:rsidR="008E576A" w:rsidRPr="009F63B9" w:rsidRDefault="008E576A" w:rsidP="008E576A">
      <w:pPr>
        <w:autoSpaceDE w:val="0"/>
        <w:autoSpaceDN w:val="0"/>
        <w:adjustRightInd w:val="0"/>
        <w:spacing w:before="160" w:line="241" w:lineRule="atLeast"/>
        <w:jc w:val="left"/>
        <w:rPr>
          <w:rFonts w:ascii="EC Square Sans Cond Pro" w:hAnsi="EC Square Sans Cond Pro" w:cs="EC Square Sans Pro Medium"/>
          <w:color w:val="002060"/>
          <w:sz w:val="36"/>
          <w:szCs w:val="36"/>
          <w:lang w:val="en-GB" w:eastAsia="fr-BE"/>
        </w:rPr>
      </w:pPr>
      <w:r w:rsidRPr="009F63B9">
        <w:rPr>
          <w:rFonts w:ascii="EC Square Sans Cond Pro" w:hAnsi="EC Square Sans Cond Pro" w:cs="EC Square Sans Pro Medium"/>
          <w:color w:val="002060"/>
          <w:sz w:val="36"/>
          <w:szCs w:val="36"/>
          <w:lang w:val="en-GB" w:eastAsia="fr-BE"/>
        </w:rPr>
        <w:t xml:space="preserve">An action supported by ISA² </w:t>
      </w:r>
    </w:p>
    <w:p w14:paraId="61822573" w14:textId="77777777" w:rsidR="008E576A" w:rsidRPr="009F63B9" w:rsidRDefault="00512D59" w:rsidP="008E576A">
      <w:pPr>
        <w:autoSpaceDE w:val="0"/>
        <w:autoSpaceDN w:val="0"/>
        <w:adjustRightInd w:val="0"/>
        <w:spacing w:before="40" w:line="181" w:lineRule="atLeast"/>
        <w:jc w:val="left"/>
        <w:rPr>
          <w:rFonts w:ascii="EC Square Sans Cond Pro" w:hAnsi="EC Square Sans Cond Pro" w:cs="EC Square Sans Pro"/>
          <w:lang w:val="en-GB" w:eastAsia="fr-BE"/>
        </w:rPr>
      </w:pPr>
      <w:hyperlink r:id="rId159" w:history="1">
        <w:r w:rsidR="008E576A" w:rsidRPr="009F63B9">
          <w:rPr>
            <w:rStyle w:val="Hyperlink"/>
            <w:rFonts w:ascii="EC Square Sans Cond Pro" w:hAnsi="EC Square Sans Cond Pro" w:cs="EC Square Sans Pro"/>
            <w:lang w:val="en-GB" w:eastAsia="fr-BE"/>
          </w:rPr>
          <w:t>ISA²</w:t>
        </w:r>
      </w:hyperlink>
      <w:r w:rsidR="008E576A" w:rsidRPr="009F63B9">
        <w:rPr>
          <w:rFonts w:ascii="EC Square Sans Cond Pro" w:hAnsi="EC Square Sans Cond Pro" w:cs="EC Square Sans Pro"/>
          <w:lang w:val="en-GB"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58E3A08A" w14:textId="77777777" w:rsidR="008E576A" w:rsidRPr="009F63B9" w:rsidRDefault="008E576A" w:rsidP="008E576A">
      <w:pPr>
        <w:autoSpaceDE w:val="0"/>
        <w:autoSpaceDN w:val="0"/>
        <w:adjustRightInd w:val="0"/>
        <w:spacing w:before="40" w:line="181" w:lineRule="atLeast"/>
        <w:jc w:val="left"/>
        <w:rPr>
          <w:rFonts w:ascii="EC Square Sans Cond Pro" w:hAnsi="EC Square Sans Cond Pro" w:cs="EC Square Sans Pro"/>
          <w:lang w:val="en-GB" w:eastAsia="fr-BE"/>
        </w:rPr>
      </w:pPr>
      <w:r w:rsidRPr="009F63B9">
        <w:rPr>
          <w:rFonts w:ascii="EC Square Sans Cond Pro" w:hAnsi="EC Square Sans Cond Pro" w:cs="EC Square Sans Pro"/>
          <w:lang w:val="en-GB" w:eastAsia="fr-BE"/>
        </w:rPr>
        <w:t xml:space="preserve">ISA² supports a wide range of activities and solutions, among which is the National Interoperability Framework Observatory (NIFO) action. </w:t>
      </w:r>
      <w:r w:rsidRPr="009F63B9">
        <w:rPr>
          <w:rFonts w:ascii="EC Square Sans Cond Pro" w:hAnsi="EC Square Sans Cond Pro" w:cs="EC Square Sans Pro"/>
          <w:lang w:val="en-GB" w:eastAsia="fr-BE"/>
        </w:rPr>
        <w:br/>
        <w:t xml:space="preserve">ISA² solutions can be used free of charge and are open source when related to IT. </w:t>
      </w:r>
    </w:p>
    <w:p w14:paraId="2528B2D8" w14:textId="77777777" w:rsidR="008E576A" w:rsidRPr="009F63B9" w:rsidRDefault="008E576A" w:rsidP="000060C4">
      <w:pPr>
        <w:autoSpaceDE w:val="0"/>
        <w:autoSpaceDN w:val="0"/>
        <w:adjustRightInd w:val="0"/>
        <w:spacing w:before="240" w:line="241" w:lineRule="atLeast"/>
        <w:jc w:val="left"/>
        <w:rPr>
          <w:rFonts w:ascii="EC Square Sans Cond Pro" w:hAnsi="EC Square Sans Cond Pro" w:cs="EC Square Sans Pro Medium"/>
          <w:color w:val="002060"/>
          <w:sz w:val="36"/>
          <w:szCs w:val="36"/>
          <w:lang w:val="en-GB" w:eastAsia="fr-BE"/>
        </w:rPr>
      </w:pPr>
      <w:r w:rsidRPr="009F63B9">
        <w:rPr>
          <w:rFonts w:ascii="EC Square Sans Cond Pro" w:hAnsi="EC Square Sans Cond Pro" w:cs="EC Square Sans Pro Medium"/>
          <w:color w:val="002060"/>
          <w:sz w:val="36"/>
          <w:szCs w:val="36"/>
          <w:lang w:val="en-GB" w:eastAsia="fr-BE"/>
        </w:rPr>
        <w:t xml:space="preserve">Contact ISA² </w:t>
      </w:r>
    </w:p>
    <w:p w14:paraId="2561DD5D" w14:textId="77777777" w:rsidR="008E576A" w:rsidRPr="009F63B9" w:rsidRDefault="00512D59" w:rsidP="008E576A">
      <w:pPr>
        <w:autoSpaceDE w:val="0"/>
        <w:autoSpaceDN w:val="0"/>
        <w:adjustRightInd w:val="0"/>
        <w:spacing w:before="40" w:line="181" w:lineRule="atLeast"/>
        <w:jc w:val="left"/>
        <w:rPr>
          <w:rStyle w:val="Hyperlink"/>
          <w:rFonts w:ascii="EC Square Sans Cond Pro" w:hAnsi="EC Square Sans Cond Pro" w:cs="EC Square Sans Pro"/>
          <w:color w:val="5F73AF"/>
          <w:lang w:val="en-GB" w:eastAsia="fr-BE"/>
        </w:rPr>
      </w:pPr>
      <w:hyperlink r:id="rId160" w:history="1">
        <w:r w:rsidR="008E576A" w:rsidRPr="009F63B9">
          <w:rPr>
            <w:rStyle w:val="Hyperlink"/>
            <w:rFonts w:ascii="EC Square Sans Cond Pro" w:hAnsi="EC Square Sans Cond Pro" w:cs="EC Square Sans Pro"/>
            <w:color w:val="002060"/>
            <w:lang w:val="en-GB" w:eastAsia="fr-BE"/>
          </w:rPr>
          <w:t>isa2@ec.europa.eu</w:t>
        </w:r>
      </w:hyperlink>
      <w:r w:rsidR="008E576A" w:rsidRPr="009F63B9">
        <w:rPr>
          <w:rStyle w:val="Hyperlink"/>
          <w:rFonts w:ascii="EC Square Sans Cond Pro" w:hAnsi="EC Square Sans Cond Pro" w:cs="EC Square Sans Pro"/>
          <w:color w:val="5F73AF"/>
          <w:lang w:val="en-GB" w:eastAsia="fr-BE"/>
        </w:rPr>
        <w:t xml:space="preserve"> </w:t>
      </w:r>
    </w:p>
    <w:p w14:paraId="36760AE8" w14:textId="77777777" w:rsidR="008E576A" w:rsidRPr="009F63B9" w:rsidRDefault="008E576A" w:rsidP="000060C4">
      <w:pPr>
        <w:autoSpaceDE w:val="0"/>
        <w:autoSpaceDN w:val="0"/>
        <w:adjustRightInd w:val="0"/>
        <w:spacing w:before="240" w:line="241" w:lineRule="atLeast"/>
        <w:jc w:val="left"/>
        <w:rPr>
          <w:rFonts w:ascii="EC Square Sans Cond Pro" w:hAnsi="EC Square Sans Cond Pro" w:cs="EC Square Sans Pro Medium"/>
          <w:color w:val="002060"/>
          <w:sz w:val="36"/>
          <w:szCs w:val="36"/>
          <w:lang w:val="en-GB" w:eastAsia="fr-BE"/>
        </w:rPr>
      </w:pPr>
      <w:r w:rsidRPr="009F63B9">
        <w:rPr>
          <w:rFonts w:ascii="EC Square Sans Cond Pro" w:hAnsi="EC Square Sans Cond Pro" w:cs="EC Square Sans Pro Medium"/>
          <w:color w:val="002060"/>
          <w:sz w:val="36"/>
          <w:szCs w:val="36"/>
          <w:lang w:val="en-GB" w:eastAsia="fr-BE"/>
        </w:rPr>
        <w:t xml:space="preserve">Follow us </w:t>
      </w:r>
    </w:p>
    <w:p w14:paraId="698D431D" w14:textId="76F4EF77" w:rsidR="008E576A" w:rsidRPr="00954CDC" w:rsidRDefault="00512D59" w:rsidP="008E576A">
      <w:pPr>
        <w:autoSpaceDE w:val="0"/>
        <w:autoSpaceDN w:val="0"/>
        <w:adjustRightInd w:val="0"/>
        <w:spacing w:before="40" w:line="181" w:lineRule="atLeast"/>
        <w:ind w:left="567"/>
        <w:jc w:val="left"/>
        <w:rPr>
          <w:rFonts w:ascii="EC Square Sans Cond Pro" w:hAnsi="EC Square Sans Cond Pro"/>
          <w:color w:val="5F73AF"/>
          <w:lang w:val="fr-FR"/>
        </w:rPr>
      </w:pPr>
      <w:r>
        <w:rPr>
          <w:lang w:val="en-GB"/>
        </w:rPr>
        <w:pict w14:anchorId="33A90A17">
          <v:shape id="Picture 47" o:spid="_x0000_s1090" type="#_x0000_t75" style="position:absolute;left:0;text-align:left;margin-left:.3pt;margin-top:7.7pt;width:17.75pt;height:14.4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v:imagedata r:id="rId161" o:title=""/>
          </v:shape>
        </w:pict>
      </w:r>
      <w:r w:rsidR="008E576A" w:rsidRPr="00954CDC">
        <w:rPr>
          <w:rStyle w:val="Hyperlink"/>
          <w:rFonts w:ascii="EC Square Sans Cond Pro" w:hAnsi="EC Square Sans Cond Pro"/>
          <w:color w:val="002060"/>
          <w:lang w:val="fr-FR"/>
        </w:rPr>
        <w:t>@</w:t>
      </w:r>
      <w:hyperlink r:id="rId162" w:history="1">
        <w:r w:rsidR="008E576A" w:rsidRPr="00954CDC">
          <w:rPr>
            <w:rStyle w:val="Hyperlink"/>
            <w:rFonts w:ascii="EC Square Sans Cond Pro" w:hAnsi="EC Square Sans Cond Pro"/>
            <w:lang w:val="fr-FR"/>
          </w:rPr>
          <w:t>EU_ISA2</w:t>
        </w:r>
      </w:hyperlink>
    </w:p>
    <w:p w14:paraId="6B54B1C2" w14:textId="4C60C011" w:rsidR="008E576A" w:rsidRPr="00954CDC" w:rsidRDefault="00512D59" w:rsidP="008E576A">
      <w:pPr>
        <w:autoSpaceDE w:val="0"/>
        <w:autoSpaceDN w:val="0"/>
        <w:adjustRightInd w:val="0"/>
        <w:spacing w:before="40" w:line="181" w:lineRule="atLeast"/>
        <w:ind w:left="567"/>
        <w:jc w:val="left"/>
        <w:rPr>
          <w:rFonts w:ascii="EC Square Sans Cond Pro" w:hAnsi="EC Square Sans Cond Pro"/>
          <w:color w:val="002060"/>
          <w:lang w:val="fr-FR"/>
        </w:rPr>
      </w:pPr>
      <w:hyperlink r:id="rId163" w:history="1">
        <w:r w:rsidR="008E576A" w:rsidRPr="00954CDC">
          <w:rPr>
            <w:rStyle w:val="Hyperlink"/>
            <w:rFonts w:ascii="EC Square Sans Cond Pro" w:hAnsi="EC Square Sans Cond Pro"/>
            <w:color w:val="002060"/>
            <w:lang w:val="fr-FR"/>
          </w:rPr>
          <w:t>@Joinup_eu</w:t>
        </w:r>
      </w:hyperlink>
    </w:p>
    <w:p w14:paraId="2B3453D8" w14:textId="7663AA63" w:rsidR="008E576A" w:rsidRPr="00954CDC" w:rsidRDefault="00512D59" w:rsidP="008E576A">
      <w:pPr>
        <w:autoSpaceDE w:val="0"/>
        <w:autoSpaceDN w:val="0"/>
        <w:adjustRightInd w:val="0"/>
        <w:spacing w:before="40" w:line="181" w:lineRule="atLeast"/>
        <w:ind w:left="567"/>
        <w:jc w:val="left"/>
        <w:rPr>
          <w:rFonts w:ascii="EC Square Sans Cond Pro" w:hAnsi="EC Square Sans Cond Pro"/>
          <w:color w:val="5F73AF"/>
          <w:lang w:val="fr-FR"/>
        </w:rPr>
      </w:pPr>
      <w:r>
        <w:rPr>
          <w:lang w:val="en-GB"/>
        </w:rPr>
        <w:pict w14:anchorId="29D477E8">
          <v:shape id="Picture 46" o:spid="_x0000_s1089" type="#_x0000_t75" style="position:absolute;left:0;text-align:left;margin-left:-.15pt;margin-top:633.75pt;width:16.3pt;height:16.05pt;z-index:-1;visibility:visible;mso-wrap-style:square;mso-width-percent:0;mso-height-percent:0;mso-wrap-distance-left:9pt;mso-wrap-distance-top:0;mso-wrap-distance-right:9pt;mso-wrap-distance-bottom:0;mso-position-horizontal-relative:margin;mso-position-vertical-relative:margin;mso-width-percent:0;mso-height-percent:0;mso-width-relative:margin;mso-height-relative:margin">
            <v:imagedata r:id="rId164" o:title="" cropleft="9446f" cropright="4813f"/>
            <w10:wrap anchorx="margin" anchory="margin"/>
          </v:shape>
        </w:pict>
      </w:r>
    </w:p>
    <w:p w14:paraId="149A5769" w14:textId="56D2F73C" w:rsidR="00585763" w:rsidRPr="00954CDC" w:rsidRDefault="002A6241" w:rsidP="008E576A">
      <w:pPr>
        <w:pStyle w:val="BodyText"/>
        <w:rPr>
          <w:lang w:val="fr-FR"/>
        </w:rPr>
      </w:pPr>
      <w:r w:rsidRPr="00954CDC">
        <w:rPr>
          <w:rStyle w:val="Hyperlink"/>
          <w:rFonts w:ascii="EC Square Sans Cond Pro" w:hAnsi="EC Square Sans Cond Pro"/>
          <w:color w:val="002060"/>
          <w:lang w:val="fr-FR"/>
        </w:rPr>
        <w:t xml:space="preserve">             </w:t>
      </w:r>
      <w:hyperlink r:id="rId165" w:history="1">
        <w:r w:rsidR="008E576A" w:rsidRPr="00954CDC">
          <w:rPr>
            <w:rStyle w:val="Hyperlink"/>
            <w:rFonts w:ascii="EC Square Sans Cond Pro" w:hAnsi="EC Square Sans Cond Pro"/>
            <w:color w:val="002060"/>
            <w:lang w:val="fr-FR"/>
          </w:rPr>
          <w:t>isa² programme</w:t>
        </w:r>
      </w:hyperlink>
      <w:bookmarkEnd w:id="94"/>
    </w:p>
    <w:sectPr w:rsidR="00585763" w:rsidRPr="00954CDC" w:rsidSect="00AA3400">
      <w:footerReference w:type="first" r:id="rId166"/>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866BB7" w14:textId="77777777" w:rsidR="00512D59" w:rsidRPr="006A1DAA" w:rsidRDefault="00512D59">
      <w:r w:rsidRPr="006A1DAA">
        <w:separator/>
      </w:r>
    </w:p>
  </w:endnote>
  <w:endnote w:type="continuationSeparator" w:id="0">
    <w:p w14:paraId="2B007CF2" w14:textId="77777777" w:rsidR="00512D59" w:rsidRPr="006A1DAA" w:rsidRDefault="00512D59">
      <w:r w:rsidRPr="006A1DAA">
        <w:continuationSeparator/>
      </w:r>
    </w:p>
  </w:endnote>
  <w:endnote w:type="continuationNotice" w:id="1">
    <w:p w14:paraId="640C9E88" w14:textId="77777777" w:rsidR="00512D59" w:rsidRDefault="00512D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Verdana,Bold">
    <w:altName w:val="Verdana"/>
    <w:panose1 w:val="00000000000000000000"/>
    <w:charset w:val="00"/>
    <w:family w:val="swiss"/>
    <w:notTrueType/>
    <w:pitch w:val="default"/>
    <w:sig w:usb0="00000003" w:usb1="00000000" w:usb2="00000000" w:usb3="00000000" w:csb0="00000001"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25875" w14:textId="77777777" w:rsidR="00493D02" w:rsidRDefault="00493D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4BA42649" w:rsidR="00493D02" w:rsidRDefault="00512D59">
    <w:pPr>
      <w:pStyle w:val="Footer"/>
      <w:jc w:val="center"/>
    </w:pPr>
    <w:r>
      <w:rPr>
        <w:noProof/>
      </w:rPr>
      <w:pict w14:anchorId="428A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2103" type="#_x0000_t75" style="position:absolute;left:0;text-align:left;margin-left:-137pt;margin-top:-18.35pt;width:216.65pt;height:59.5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 o:title="" croptop="58772f" cropright="33186f"/>
        </v:shape>
      </w:pict>
    </w:r>
    <w:r w:rsidR="00493D02">
      <w:fldChar w:fldCharType="begin"/>
    </w:r>
    <w:r w:rsidR="00493D02">
      <w:instrText xml:space="preserve"> PAGE   \* MERGEFORMAT </w:instrText>
    </w:r>
    <w:r w:rsidR="00493D02">
      <w:fldChar w:fldCharType="separate"/>
    </w:r>
    <w:r w:rsidR="00493D02">
      <w:rPr>
        <w:noProof/>
      </w:rPr>
      <w:t>2</w:t>
    </w:r>
    <w:r w:rsidR="00493D02">
      <w:rPr>
        <w:noProof/>
      </w:rPr>
      <w:fldChar w:fldCharType="end"/>
    </w:r>
  </w:p>
  <w:p w14:paraId="1EB9B7F5" w14:textId="533ECA4C" w:rsidR="00493D02" w:rsidRPr="006A1DAA" w:rsidRDefault="00493D02"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65458" w14:textId="77777777" w:rsidR="00493D02" w:rsidRDefault="00493D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6BBD9" w14:textId="703C6164" w:rsidR="00493D02" w:rsidRDefault="00512D59">
    <w:pPr>
      <w:pStyle w:val="Footer"/>
    </w:pPr>
    <w:r>
      <w:rPr>
        <w:noProof/>
      </w:rPr>
      <w:pict w14:anchorId="6B88E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6" type="#_x0000_t75" style="position:absolute;left:0;text-align:left;margin-left:-70.65pt;margin-top:-183.6pt;width:582.5pt;height:215.25pt;z-index:-1;mso-position-horizontal-relative:text;mso-position-vertical-relative:text;mso-width-relative:page;mso-height-relative:page">
          <v:imagedata r:id="rId1" o:title="design-SC64_D05" cropright="3641f"/>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60ED8" w14:textId="77777777" w:rsidR="00512D59" w:rsidRPr="006A1DAA" w:rsidRDefault="00512D59">
      <w:r w:rsidRPr="006A1DAA">
        <w:separator/>
      </w:r>
    </w:p>
  </w:footnote>
  <w:footnote w:type="continuationSeparator" w:id="0">
    <w:p w14:paraId="3F88BE2B" w14:textId="77777777" w:rsidR="00512D59" w:rsidRPr="006A1DAA" w:rsidRDefault="00512D59">
      <w:r w:rsidRPr="006A1DAA">
        <w:continuationSeparator/>
      </w:r>
    </w:p>
  </w:footnote>
  <w:footnote w:type="continuationNotice" w:id="1">
    <w:p w14:paraId="68477DA1" w14:textId="77777777" w:rsidR="00512D59" w:rsidRDefault="00512D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6F5C9" w14:textId="77777777" w:rsidR="00493D02" w:rsidRDefault="00493D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6730A" w14:textId="26544CB7" w:rsidR="00493D02" w:rsidRPr="00AC31DB" w:rsidRDefault="00512D59" w:rsidP="00AC31DB">
    <w:pPr>
      <w:pStyle w:val="Header"/>
    </w:pPr>
    <w:r>
      <w:rPr>
        <w:noProof/>
      </w:rPr>
      <w:pict w14:anchorId="3D70AAC6">
        <v:shapetype id="_x0000_t202" coordsize="21600,21600" o:spt="202" path="m,l,21600r21600,l21600,xe">
          <v:stroke joinstyle="miter"/>
          <v:path gradientshapeok="t" o:connecttype="rect"/>
        </v:shapetype>
        <v:shape id="Text Box 2" o:spid="_x0000_s2105" type="#_x0000_t202" style="position:absolute;left:0;text-align:left;margin-left:-30.1pt;margin-top:30.05pt;width:202.35pt;height:21.95pt;z-index:1;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UCs+AIAAII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" filled="f" stroked="f" strokecolor="#5b9bd5" strokeweight="2.5pt">
          <v:textbox>
            <w:txbxContent>
              <w:p w14:paraId="510D9615" w14:textId="77777777" w:rsidR="00493D02" w:rsidRPr="0017486B" w:rsidRDefault="00493D02" w:rsidP="00360505">
                <w:pPr>
                  <w:jc w:val="left"/>
                  <w:rPr>
                    <w:i/>
                    <w:color w:val="0070C0"/>
                    <w:sz w:val="16"/>
                  </w:rPr>
                </w:pPr>
                <w:r w:rsidRPr="0017486B">
                  <w:rPr>
                    <w:i/>
                    <w:color w:val="0070C0"/>
                    <w:sz w:val="16"/>
                  </w:rPr>
                  <w:t xml:space="preserve">Digital Government Factsheets - </w:t>
                </w:r>
                <w:r w:rsidRPr="00A73096">
                  <w:rPr>
                    <w:i/>
                    <w:color w:val="0070C0"/>
                    <w:sz w:val="16"/>
                  </w:rPr>
                  <w:t>Montenegro</w:t>
                </w:r>
              </w:p>
            </w:txbxContent>
          </v:textbox>
          <w10:wrap type="square"/>
        </v:shape>
      </w:pict>
    </w:r>
    <w:r>
      <w:rPr>
        <w:noProof/>
      </w:rPr>
      <w:pict w14:anchorId="1E194B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2104" type="#_x0000_t75" style="position:absolute;left:0;text-align:left;margin-left:299.05pt;margin-top:-21.55pt;width:296pt;height:113.5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1" o:titl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493D02" w:rsidRDefault="00493D02"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604824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05D7076"/>
    <w:multiLevelType w:val="multilevel"/>
    <w:tmpl w:val="B1B28B22"/>
    <w:numStyleLink w:val="Style2"/>
  </w:abstractNum>
  <w:abstractNum w:abstractNumId="12"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CB576DF"/>
    <w:multiLevelType w:val="multilevel"/>
    <w:tmpl w:val="B1B28B22"/>
    <w:numStyleLink w:val="Style2"/>
  </w:abstractNum>
  <w:abstractNum w:abstractNumId="16"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21451CCD"/>
    <w:multiLevelType w:val="hybridMultilevel"/>
    <w:tmpl w:val="6B40042C"/>
    <w:lvl w:ilvl="0" w:tplc="7098D5D8">
      <w:start w:val="1"/>
      <w:numFmt w:val="bullet"/>
      <w:lvlText w:val=""/>
      <w:lvlJc w:val="left"/>
      <w:pPr>
        <w:ind w:left="757" w:hanging="360"/>
      </w:pPr>
      <w:rPr>
        <w:rFonts w:ascii="Wingdings" w:hAnsi="Wingdings"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8" w15:restartNumberingAfterBreak="0">
    <w:nsid w:val="26B76B9A"/>
    <w:multiLevelType w:val="hybridMultilevel"/>
    <w:tmpl w:val="705A9712"/>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19"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1"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A370AD"/>
    <w:multiLevelType w:val="hybridMultilevel"/>
    <w:tmpl w:val="D89C6406"/>
    <w:lvl w:ilvl="0" w:tplc="F3AC9ADC">
      <w:start w:val="1"/>
      <w:numFmt w:val="bullet"/>
      <w:pStyle w:val="ListParagraph"/>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4" w15:restartNumberingAfterBreak="0">
    <w:nsid w:val="5B1758EF"/>
    <w:multiLevelType w:val="multilevel"/>
    <w:tmpl w:val="B1B28B22"/>
    <w:numStyleLink w:val="Style2"/>
  </w:abstractNum>
  <w:abstractNum w:abstractNumId="25"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6"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7" w15:restartNumberingAfterBreak="0">
    <w:nsid w:val="61024F9C"/>
    <w:multiLevelType w:val="multilevel"/>
    <w:tmpl w:val="B1B28B22"/>
    <w:numStyleLink w:val="Style2"/>
  </w:abstractNum>
  <w:abstractNum w:abstractNumId="28"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0"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76196FBC"/>
    <w:multiLevelType w:val="multilevel"/>
    <w:tmpl w:val="B1B28B22"/>
    <w:numStyleLink w:val="Style2"/>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6"/>
  </w:num>
  <w:num w:numId="12">
    <w:abstractNumId w:val="30"/>
  </w:num>
  <w:num w:numId="13">
    <w:abstractNumId w:val="13"/>
  </w:num>
  <w:num w:numId="14">
    <w:abstractNumId w:val="12"/>
  </w:num>
  <w:num w:numId="15">
    <w:abstractNumId w:val="15"/>
  </w:num>
  <w:num w:numId="16">
    <w:abstractNumId w:val="10"/>
  </w:num>
  <w:num w:numId="17">
    <w:abstractNumId w:val="21"/>
  </w:num>
  <w:num w:numId="18">
    <w:abstractNumId w:val="14"/>
  </w:num>
  <w:num w:numId="19">
    <w:abstractNumId w:val="19"/>
  </w:num>
  <w:num w:numId="20">
    <w:abstractNumId w:val="31"/>
  </w:num>
  <w:num w:numId="21">
    <w:abstractNumId w:val="27"/>
  </w:num>
  <w:num w:numId="22">
    <w:abstractNumId w:val="24"/>
  </w:num>
  <w:num w:numId="23">
    <w:abstractNumId w:val="11"/>
  </w:num>
  <w:num w:numId="24">
    <w:abstractNumId w:val="17"/>
  </w:num>
  <w:num w:numId="25">
    <w:abstractNumId w:val="28"/>
  </w:num>
  <w:num w:numId="26">
    <w:abstractNumId w:val="23"/>
  </w:num>
  <w:num w:numId="27">
    <w:abstractNumId w:val="16"/>
  </w:num>
  <w:num w:numId="28">
    <w:abstractNumId w:val="29"/>
  </w:num>
  <w:num w:numId="29">
    <w:abstractNumId w:val="20"/>
  </w:num>
  <w:num w:numId="30">
    <w:abstractNumId w:val="25"/>
  </w:num>
  <w:num w:numId="31">
    <w:abstractNumId w:val="18"/>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00"/>
  <w:displayHorizontalDrawingGridEvery w:val="2"/>
  <w:characterSpacingControl w:val="doNotCompress"/>
  <w:hdrShapeDefaults>
    <o:shapedefaults v:ext="edit" spidmax="2107">
      <o:colormru v:ext="edit" colors="#8594c5,#09f"/>
    </o:shapedefaults>
    <o:shapelayout v:ext="edit">
      <o:idmap v:ext="edit" data="2"/>
    </o:shapelayout>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11F8"/>
    <w:rsid w:val="00001628"/>
    <w:rsid w:val="00001C97"/>
    <w:rsid w:val="00002131"/>
    <w:rsid w:val="00002AB0"/>
    <w:rsid w:val="00002FFA"/>
    <w:rsid w:val="00003295"/>
    <w:rsid w:val="00003AD6"/>
    <w:rsid w:val="000049DA"/>
    <w:rsid w:val="00004F54"/>
    <w:rsid w:val="00005E82"/>
    <w:rsid w:val="000060C4"/>
    <w:rsid w:val="000060E8"/>
    <w:rsid w:val="00007392"/>
    <w:rsid w:val="00007AB9"/>
    <w:rsid w:val="000110E8"/>
    <w:rsid w:val="000121A6"/>
    <w:rsid w:val="00012675"/>
    <w:rsid w:val="000132B4"/>
    <w:rsid w:val="00014749"/>
    <w:rsid w:val="00015699"/>
    <w:rsid w:val="00015760"/>
    <w:rsid w:val="000160B0"/>
    <w:rsid w:val="000174A7"/>
    <w:rsid w:val="00020601"/>
    <w:rsid w:val="00021F1A"/>
    <w:rsid w:val="000227E0"/>
    <w:rsid w:val="00024498"/>
    <w:rsid w:val="000244D6"/>
    <w:rsid w:val="000248EA"/>
    <w:rsid w:val="00025940"/>
    <w:rsid w:val="0002596B"/>
    <w:rsid w:val="00026A2E"/>
    <w:rsid w:val="00026F59"/>
    <w:rsid w:val="0003038A"/>
    <w:rsid w:val="0003098E"/>
    <w:rsid w:val="00030B86"/>
    <w:rsid w:val="00031C14"/>
    <w:rsid w:val="00031D90"/>
    <w:rsid w:val="0003237C"/>
    <w:rsid w:val="00032AAE"/>
    <w:rsid w:val="00033AEB"/>
    <w:rsid w:val="000346A7"/>
    <w:rsid w:val="000355D6"/>
    <w:rsid w:val="00036192"/>
    <w:rsid w:val="00040D01"/>
    <w:rsid w:val="00041DD4"/>
    <w:rsid w:val="00041E49"/>
    <w:rsid w:val="000428E0"/>
    <w:rsid w:val="00043C51"/>
    <w:rsid w:val="000440F5"/>
    <w:rsid w:val="000445CA"/>
    <w:rsid w:val="0004499A"/>
    <w:rsid w:val="00045D7B"/>
    <w:rsid w:val="00046B17"/>
    <w:rsid w:val="00050838"/>
    <w:rsid w:val="000515AD"/>
    <w:rsid w:val="00051B0F"/>
    <w:rsid w:val="00052B6B"/>
    <w:rsid w:val="00053613"/>
    <w:rsid w:val="000538D9"/>
    <w:rsid w:val="00053CD2"/>
    <w:rsid w:val="00054380"/>
    <w:rsid w:val="00056120"/>
    <w:rsid w:val="000561C9"/>
    <w:rsid w:val="00056340"/>
    <w:rsid w:val="00056491"/>
    <w:rsid w:val="00056E51"/>
    <w:rsid w:val="0005783E"/>
    <w:rsid w:val="00060004"/>
    <w:rsid w:val="00060ED6"/>
    <w:rsid w:val="00061164"/>
    <w:rsid w:val="00061DAE"/>
    <w:rsid w:val="0006259E"/>
    <w:rsid w:val="0006279F"/>
    <w:rsid w:val="000632ED"/>
    <w:rsid w:val="00063F99"/>
    <w:rsid w:val="00064824"/>
    <w:rsid w:val="0006560C"/>
    <w:rsid w:val="00066E95"/>
    <w:rsid w:val="000673AF"/>
    <w:rsid w:val="0006761C"/>
    <w:rsid w:val="000679B5"/>
    <w:rsid w:val="000703BE"/>
    <w:rsid w:val="0007167C"/>
    <w:rsid w:val="00071C09"/>
    <w:rsid w:val="0007390C"/>
    <w:rsid w:val="00075B1D"/>
    <w:rsid w:val="00076587"/>
    <w:rsid w:val="00076EB2"/>
    <w:rsid w:val="00077239"/>
    <w:rsid w:val="00081939"/>
    <w:rsid w:val="00081B17"/>
    <w:rsid w:val="00081E2B"/>
    <w:rsid w:val="00083345"/>
    <w:rsid w:val="00083D17"/>
    <w:rsid w:val="0008463C"/>
    <w:rsid w:val="00084C7A"/>
    <w:rsid w:val="00084DEF"/>
    <w:rsid w:val="0008560D"/>
    <w:rsid w:val="0009419B"/>
    <w:rsid w:val="00094872"/>
    <w:rsid w:val="0009490F"/>
    <w:rsid w:val="00094AB3"/>
    <w:rsid w:val="00095C34"/>
    <w:rsid w:val="000965C2"/>
    <w:rsid w:val="00096A5C"/>
    <w:rsid w:val="000A17AD"/>
    <w:rsid w:val="000A247A"/>
    <w:rsid w:val="000A24D8"/>
    <w:rsid w:val="000A2C89"/>
    <w:rsid w:val="000A360E"/>
    <w:rsid w:val="000A3E23"/>
    <w:rsid w:val="000A4929"/>
    <w:rsid w:val="000A5B00"/>
    <w:rsid w:val="000A7546"/>
    <w:rsid w:val="000B0E45"/>
    <w:rsid w:val="000B1C5B"/>
    <w:rsid w:val="000B274D"/>
    <w:rsid w:val="000B3125"/>
    <w:rsid w:val="000B4CE1"/>
    <w:rsid w:val="000B654C"/>
    <w:rsid w:val="000B67A9"/>
    <w:rsid w:val="000B7024"/>
    <w:rsid w:val="000B7039"/>
    <w:rsid w:val="000C1222"/>
    <w:rsid w:val="000C1551"/>
    <w:rsid w:val="000C16F5"/>
    <w:rsid w:val="000C1B83"/>
    <w:rsid w:val="000C4686"/>
    <w:rsid w:val="000C56CD"/>
    <w:rsid w:val="000C681B"/>
    <w:rsid w:val="000D08DE"/>
    <w:rsid w:val="000D0CED"/>
    <w:rsid w:val="000D1BB7"/>
    <w:rsid w:val="000D1E2E"/>
    <w:rsid w:val="000D2790"/>
    <w:rsid w:val="000D3773"/>
    <w:rsid w:val="000D38C4"/>
    <w:rsid w:val="000D435C"/>
    <w:rsid w:val="000D436E"/>
    <w:rsid w:val="000D46F5"/>
    <w:rsid w:val="000D4878"/>
    <w:rsid w:val="000D6374"/>
    <w:rsid w:val="000D6681"/>
    <w:rsid w:val="000E080B"/>
    <w:rsid w:val="000E0F64"/>
    <w:rsid w:val="000E2281"/>
    <w:rsid w:val="000E249B"/>
    <w:rsid w:val="000E30C8"/>
    <w:rsid w:val="000E31AA"/>
    <w:rsid w:val="000E354E"/>
    <w:rsid w:val="000E3714"/>
    <w:rsid w:val="000E4794"/>
    <w:rsid w:val="000E6270"/>
    <w:rsid w:val="000E6F9B"/>
    <w:rsid w:val="000F01C9"/>
    <w:rsid w:val="000F02C6"/>
    <w:rsid w:val="000F05F9"/>
    <w:rsid w:val="000F0694"/>
    <w:rsid w:val="000F06F3"/>
    <w:rsid w:val="000F0714"/>
    <w:rsid w:val="000F0B8C"/>
    <w:rsid w:val="000F1F7F"/>
    <w:rsid w:val="000F260B"/>
    <w:rsid w:val="000F4DA4"/>
    <w:rsid w:val="000F5233"/>
    <w:rsid w:val="000F5D70"/>
    <w:rsid w:val="000F61ED"/>
    <w:rsid w:val="000F69CF"/>
    <w:rsid w:val="00100D22"/>
    <w:rsid w:val="00101F73"/>
    <w:rsid w:val="001037E2"/>
    <w:rsid w:val="00104B8B"/>
    <w:rsid w:val="001059F4"/>
    <w:rsid w:val="00107399"/>
    <w:rsid w:val="001077CC"/>
    <w:rsid w:val="00107A66"/>
    <w:rsid w:val="0011090A"/>
    <w:rsid w:val="00110F8E"/>
    <w:rsid w:val="00111E71"/>
    <w:rsid w:val="00111F04"/>
    <w:rsid w:val="00111FC4"/>
    <w:rsid w:val="0011257B"/>
    <w:rsid w:val="00112B12"/>
    <w:rsid w:val="00114806"/>
    <w:rsid w:val="00115D67"/>
    <w:rsid w:val="0011600E"/>
    <w:rsid w:val="00117207"/>
    <w:rsid w:val="00117478"/>
    <w:rsid w:val="00117A1F"/>
    <w:rsid w:val="00117BC4"/>
    <w:rsid w:val="00120241"/>
    <w:rsid w:val="00120FB9"/>
    <w:rsid w:val="00122CE6"/>
    <w:rsid w:val="0012329F"/>
    <w:rsid w:val="00123A75"/>
    <w:rsid w:val="001255B2"/>
    <w:rsid w:val="001257DD"/>
    <w:rsid w:val="0012596E"/>
    <w:rsid w:val="001268A8"/>
    <w:rsid w:val="00127F9A"/>
    <w:rsid w:val="0013020B"/>
    <w:rsid w:val="00130D1B"/>
    <w:rsid w:val="0013150F"/>
    <w:rsid w:val="001332B5"/>
    <w:rsid w:val="00134DE4"/>
    <w:rsid w:val="00135C38"/>
    <w:rsid w:val="00136C18"/>
    <w:rsid w:val="00136F06"/>
    <w:rsid w:val="00137E78"/>
    <w:rsid w:val="00140314"/>
    <w:rsid w:val="00140693"/>
    <w:rsid w:val="00140D74"/>
    <w:rsid w:val="00140E45"/>
    <w:rsid w:val="00141628"/>
    <w:rsid w:val="00141C36"/>
    <w:rsid w:val="00141C42"/>
    <w:rsid w:val="00141D40"/>
    <w:rsid w:val="00141F0C"/>
    <w:rsid w:val="001429FF"/>
    <w:rsid w:val="00142FD6"/>
    <w:rsid w:val="00143052"/>
    <w:rsid w:val="001431C5"/>
    <w:rsid w:val="00143D09"/>
    <w:rsid w:val="00146633"/>
    <w:rsid w:val="001469C3"/>
    <w:rsid w:val="001470B2"/>
    <w:rsid w:val="00147142"/>
    <w:rsid w:val="001474AE"/>
    <w:rsid w:val="001474DD"/>
    <w:rsid w:val="00151587"/>
    <w:rsid w:val="00151E9E"/>
    <w:rsid w:val="001521DC"/>
    <w:rsid w:val="00152A89"/>
    <w:rsid w:val="00153452"/>
    <w:rsid w:val="00153507"/>
    <w:rsid w:val="0015426B"/>
    <w:rsid w:val="001554BA"/>
    <w:rsid w:val="00155687"/>
    <w:rsid w:val="00155764"/>
    <w:rsid w:val="00156D3B"/>
    <w:rsid w:val="00156DFC"/>
    <w:rsid w:val="00156EC0"/>
    <w:rsid w:val="001574C2"/>
    <w:rsid w:val="001575C3"/>
    <w:rsid w:val="00160327"/>
    <w:rsid w:val="001618B9"/>
    <w:rsid w:val="00161C23"/>
    <w:rsid w:val="00161FA0"/>
    <w:rsid w:val="0016260C"/>
    <w:rsid w:val="00162D71"/>
    <w:rsid w:val="001639CD"/>
    <w:rsid w:val="00165275"/>
    <w:rsid w:val="00166297"/>
    <w:rsid w:val="00166C42"/>
    <w:rsid w:val="00167A42"/>
    <w:rsid w:val="00167D03"/>
    <w:rsid w:val="001702E3"/>
    <w:rsid w:val="00171F67"/>
    <w:rsid w:val="00172D1E"/>
    <w:rsid w:val="00172FED"/>
    <w:rsid w:val="00173357"/>
    <w:rsid w:val="00173758"/>
    <w:rsid w:val="0017457E"/>
    <w:rsid w:val="0017486B"/>
    <w:rsid w:val="00174C8B"/>
    <w:rsid w:val="001750A9"/>
    <w:rsid w:val="001758CB"/>
    <w:rsid w:val="00175F9D"/>
    <w:rsid w:val="00176841"/>
    <w:rsid w:val="001811B5"/>
    <w:rsid w:val="00181281"/>
    <w:rsid w:val="00181C15"/>
    <w:rsid w:val="00181DC5"/>
    <w:rsid w:val="00182722"/>
    <w:rsid w:val="00182B9E"/>
    <w:rsid w:val="00182EE8"/>
    <w:rsid w:val="00183047"/>
    <w:rsid w:val="00184274"/>
    <w:rsid w:val="001852A9"/>
    <w:rsid w:val="00185B82"/>
    <w:rsid w:val="00185FE6"/>
    <w:rsid w:val="00186145"/>
    <w:rsid w:val="00186497"/>
    <w:rsid w:val="00187B04"/>
    <w:rsid w:val="0019005C"/>
    <w:rsid w:val="00190155"/>
    <w:rsid w:val="00191307"/>
    <w:rsid w:val="0019235B"/>
    <w:rsid w:val="00192D03"/>
    <w:rsid w:val="00193912"/>
    <w:rsid w:val="00194B39"/>
    <w:rsid w:val="00194FAD"/>
    <w:rsid w:val="00195A98"/>
    <w:rsid w:val="00195D0E"/>
    <w:rsid w:val="00196FD8"/>
    <w:rsid w:val="00197287"/>
    <w:rsid w:val="00197344"/>
    <w:rsid w:val="00197488"/>
    <w:rsid w:val="0019778B"/>
    <w:rsid w:val="001A0C02"/>
    <w:rsid w:val="001A276A"/>
    <w:rsid w:val="001A31DF"/>
    <w:rsid w:val="001A3505"/>
    <w:rsid w:val="001A397E"/>
    <w:rsid w:val="001A4356"/>
    <w:rsid w:val="001A53EF"/>
    <w:rsid w:val="001A631D"/>
    <w:rsid w:val="001A63D6"/>
    <w:rsid w:val="001A6A54"/>
    <w:rsid w:val="001A739E"/>
    <w:rsid w:val="001B09C3"/>
    <w:rsid w:val="001B1B5D"/>
    <w:rsid w:val="001B1C67"/>
    <w:rsid w:val="001B1F38"/>
    <w:rsid w:val="001B274D"/>
    <w:rsid w:val="001B2A43"/>
    <w:rsid w:val="001B31FB"/>
    <w:rsid w:val="001B359E"/>
    <w:rsid w:val="001B4C47"/>
    <w:rsid w:val="001B647B"/>
    <w:rsid w:val="001B6699"/>
    <w:rsid w:val="001B7595"/>
    <w:rsid w:val="001C23C1"/>
    <w:rsid w:val="001C2529"/>
    <w:rsid w:val="001C2E2E"/>
    <w:rsid w:val="001C5151"/>
    <w:rsid w:val="001C51D0"/>
    <w:rsid w:val="001C55B8"/>
    <w:rsid w:val="001C5B54"/>
    <w:rsid w:val="001C5F31"/>
    <w:rsid w:val="001C6C19"/>
    <w:rsid w:val="001D0284"/>
    <w:rsid w:val="001D0E5D"/>
    <w:rsid w:val="001D1FDC"/>
    <w:rsid w:val="001D38B5"/>
    <w:rsid w:val="001D487F"/>
    <w:rsid w:val="001D54BF"/>
    <w:rsid w:val="001D5B1E"/>
    <w:rsid w:val="001D731D"/>
    <w:rsid w:val="001D7338"/>
    <w:rsid w:val="001D77A9"/>
    <w:rsid w:val="001E0197"/>
    <w:rsid w:val="001E0E4C"/>
    <w:rsid w:val="001E1C90"/>
    <w:rsid w:val="001E2E7B"/>
    <w:rsid w:val="001E36A3"/>
    <w:rsid w:val="001E3707"/>
    <w:rsid w:val="001E403E"/>
    <w:rsid w:val="001E4F13"/>
    <w:rsid w:val="001E4F1F"/>
    <w:rsid w:val="001E537C"/>
    <w:rsid w:val="001E5D90"/>
    <w:rsid w:val="001E724E"/>
    <w:rsid w:val="001F04AC"/>
    <w:rsid w:val="001F066C"/>
    <w:rsid w:val="001F0951"/>
    <w:rsid w:val="001F345B"/>
    <w:rsid w:val="001F36DA"/>
    <w:rsid w:val="001F42D7"/>
    <w:rsid w:val="001F4FBF"/>
    <w:rsid w:val="001F5794"/>
    <w:rsid w:val="001F57AC"/>
    <w:rsid w:val="001F57F2"/>
    <w:rsid w:val="001F5B6A"/>
    <w:rsid w:val="001F5F4E"/>
    <w:rsid w:val="001F6186"/>
    <w:rsid w:val="001F6299"/>
    <w:rsid w:val="001F651A"/>
    <w:rsid w:val="001F664B"/>
    <w:rsid w:val="001F66A1"/>
    <w:rsid w:val="001F6F2E"/>
    <w:rsid w:val="001F78E6"/>
    <w:rsid w:val="00200D4E"/>
    <w:rsid w:val="0020120C"/>
    <w:rsid w:val="00201858"/>
    <w:rsid w:val="0020192B"/>
    <w:rsid w:val="00201ECE"/>
    <w:rsid w:val="0020255A"/>
    <w:rsid w:val="00202D9A"/>
    <w:rsid w:val="0020340A"/>
    <w:rsid w:val="00203E3B"/>
    <w:rsid w:val="0020539D"/>
    <w:rsid w:val="00205441"/>
    <w:rsid w:val="002056F6"/>
    <w:rsid w:val="002063B5"/>
    <w:rsid w:val="00207120"/>
    <w:rsid w:val="00210591"/>
    <w:rsid w:val="00210797"/>
    <w:rsid w:val="00210D2F"/>
    <w:rsid w:val="00212607"/>
    <w:rsid w:val="002128B5"/>
    <w:rsid w:val="00212BA2"/>
    <w:rsid w:val="00213B0D"/>
    <w:rsid w:val="00215102"/>
    <w:rsid w:val="002151EB"/>
    <w:rsid w:val="002158E2"/>
    <w:rsid w:val="00215FF2"/>
    <w:rsid w:val="00220103"/>
    <w:rsid w:val="002218E6"/>
    <w:rsid w:val="00222D37"/>
    <w:rsid w:val="002236B6"/>
    <w:rsid w:val="002237B9"/>
    <w:rsid w:val="00223DF4"/>
    <w:rsid w:val="00224443"/>
    <w:rsid w:val="00224675"/>
    <w:rsid w:val="00224C05"/>
    <w:rsid w:val="002262DF"/>
    <w:rsid w:val="00226524"/>
    <w:rsid w:val="00227A6D"/>
    <w:rsid w:val="00227E6F"/>
    <w:rsid w:val="00231780"/>
    <w:rsid w:val="0023184C"/>
    <w:rsid w:val="00232093"/>
    <w:rsid w:val="00232AA4"/>
    <w:rsid w:val="00232BE0"/>
    <w:rsid w:val="002333B9"/>
    <w:rsid w:val="00233C18"/>
    <w:rsid w:val="00234EF7"/>
    <w:rsid w:val="0023580A"/>
    <w:rsid w:val="00240360"/>
    <w:rsid w:val="002403A1"/>
    <w:rsid w:val="002405CA"/>
    <w:rsid w:val="00242202"/>
    <w:rsid w:val="002426A1"/>
    <w:rsid w:val="00243E73"/>
    <w:rsid w:val="0024436E"/>
    <w:rsid w:val="00244917"/>
    <w:rsid w:val="00244951"/>
    <w:rsid w:val="00244B8A"/>
    <w:rsid w:val="00247259"/>
    <w:rsid w:val="00247288"/>
    <w:rsid w:val="0025170F"/>
    <w:rsid w:val="00251F2B"/>
    <w:rsid w:val="002525ED"/>
    <w:rsid w:val="00252A79"/>
    <w:rsid w:val="00252CA6"/>
    <w:rsid w:val="00252EE3"/>
    <w:rsid w:val="00253891"/>
    <w:rsid w:val="002541F8"/>
    <w:rsid w:val="00254AF2"/>
    <w:rsid w:val="00254E92"/>
    <w:rsid w:val="00255805"/>
    <w:rsid w:val="00256676"/>
    <w:rsid w:val="0025764F"/>
    <w:rsid w:val="002576CB"/>
    <w:rsid w:val="00257789"/>
    <w:rsid w:val="00260217"/>
    <w:rsid w:val="00260582"/>
    <w:rsid w:val="00260D53"/>
    <w:rsid w:val="002617ED"/>
    <w:rsid w:val="00262415"/>
    <w:rsid w:val="00262421"/>
    <w:rsid w:val="00263A2C"/>
    <w:rsid w:val="00263E70"/>
    <w:rsid w:val="00263F24"/>
    <w:rsid w:val="00264114"/>
    <w:rsid w:val="002658ED"/>
    <w:rsid w:val="00270CFF"/>
    <w:rsid w:val="00271F96"/>
    <w:rsid w:val="00272705"/>
    <w:rsid w:val="00273122"/>
    <w:rsid w:val="00273EFE"/>
    <w:rsid w:val="00276947"/>
    <w:rsid w:val="00276EA2"/>
    <w:rsid w:val="00276FAF"/>
    <w:rsid w:val="00280631"/>
    <w:rsid w:val="0028108A"/>
    <w:rsid w:val="002819DA"/>
    <w:rsid w:val="00282732"/>
    <w:rsid w:val="00283132"/>
    <w:rsid w:val="00283D5F"/>
    <w:rsid w:val="00284282"/>
    <w:rsid w:val="00284737"/>
    <w:rsid w:val="002847E1"/>
    <w:rsid w:val="002864F8"/>
    <w:rsid w:val="0028796F"/>
    <w:rsid w:val="00290512"/>
    <w:rsid w:val="0029090D"/>
    <w:rsid w:val="002909D1"/>
    <w:rsid w:val="002912AE"/>
    <w:rsid w:val="00291BE0"/>
    <w:rsid w:val="00292B29"/>
    <w:rsid w:val="002932C2"/>
    <w:rsid w:val="002938C9"/>
    <w:rsid w:val="00295248"/>
    <w:rsid w:val="002954D2"/>
    <w:rsid w:val="00296CDB"/>
    <w:rsid w:val="00297933"/>
    <w:rsid w:val="002A0838"/>
    <w:rsid w:val="002A20C0"/>
    <w:rsid w:val="002A335C"/>
    <w:rsid w:val="002A42B8"/>
    <w:rsid w:val="002A4A4C"/>
    <w:rsid w:val="002A533D"/>
    <w:rsid w:val="002A54E0"/>
    <w:rsid w:val="002A6071"/>
    <w:rsid w:val="002A6241"/>
    <w:rsid w:val="002B0A74"/>
    <w:rsid w:val="002B16B4"/>
    <w:rsid w:val="002B3B85"/>
    <w:rsid w:val="002B463F"/>
    <w:rsid w:val="002B490A"/>
    <w:rsid w:val="002B5BA1"/>
    <w:rsid w:val="002B67A1"/>
    <w:rsid w:val="002B7B68"/>
    <w:rsid w:val="002B7C7B"/>
    <w:rsid w:val="002B7D2E"/>
    <w:rsid w:val="002C07E0"/>
    <w:rsid w:val="002C08C1"/>
    <w:rsid w:val="002C09F2"/>
    <w:rsid w:val="002C25A8"/>
    <w:rsid w:val="002C2756"/>
    <w:rsid w:val="002C31F8"/>
    <w:rsid w:val="002C3989"/>
    <w:rsid w:val="002C3BAF"/>
    <w:rsid w:val="002C634C"/>
    <w:rsid w:val="002C7F91"/>
    <w:rsid w:val="002D16E7"/>
    <w:rsid w:val="002D218A"/>
    <w:rsid w:val="002D2E84"/>
    <w:rsid w:val="002D56F9"/>
    <w:rsid w:val="002D6B3E"/>
    <w:rsid w:val="002D6DBD"/>
    <w:rsid w:val="002D7525"/>
    <w:rsid w:val="002E03C1"/>
    <w:rsid w:val="002E1A19"/>
    <w:rsid w:val="002E24C6"/>
    <w:rsid w:val="002E2AA9"/>
    <w:rsid w:val="002E31BE"/>
    <w:rsid w:val="002E4412"/>
    <w:rsid w:val="002E46FF"/>
    <w:rsid w:val="002E5574"/>
    <w:rsid w:val="002E5742"/>
    <w:rsid w:val="002E7EC8"/>
    <w:rsid w:val="002F0159"/>
    <w:rsid w:val="002F05E4"/>
    <w:rsid w:val="002F0DFB"/>
    <w:rsid w:val="002F13D9"/>
    <w:rsid w:val="002F1B73"/>
    <w:rsid w:val="002F20E0"/>
    <w:rsid w:val="002F2269"/>
    <w:rsid w:val="002F342F"/>
    <w:rsid w:val="002F37C7"/>
    <w:rsid w:val="002F46A5"/>
    <w:rsid w:val="002F4A39"/>
    <w:rsid w:val="002F5090"/>
    <w:rsid w:val="002F5537"/>
    <w:rsid w:val="002F5D8B"/>
    <w:rsid w:val="002F5EC9"/>
    <w:rsid w:val="002F5EFD"/>
    <w:rsid w:val="002F653E"/>
    <w:rsid w:val="002F67E7"/>
    <w:rsid w:val="002F7FDF"/>
    <w:rsid w:val="003002FE"/>
    <w:rsid w:val="00300B68"/>
    <w:rsid w:val="00300BB6"/>
    <w:rsid w:val="00301E9B"/>
    <w:rsid w:val="00302CCA"/>
    <w:rsid w:val="00302D63"/>
    <w:rsid w:val="00303716"/>
    <w:rsid w:val="00303C0C"/>
    <w:rsid w:val="003042A8"/>
    <w:rsid w:val="003044D4"/>
    <w:rsid w:val="00304A8F"/>
    <w:rsid w:val="00305B39"/>
    <w:rsid w:val="00306107"/>
    <w:rsid w:val="003063F0"/>
    <w:rsid w:val="00306F42"/>
    <w:rsid w:val="003108E4"/>
    <w:rsid w:val="003109D9"/>
    <w:rsid w:val="00311A81"/>
    <w:rsid w:val="00311B5F"/>
    <w:rsid w:val="00312018"/>
    <w:rsid w:val="0031205F"/>
    <w:rsid w:val="00312DB2"/>
    <w:rsid w:val="00313255"/>
    <w:rsid w:val="0031392C"/>
    <w:rsid w:val="0031458D"/>
    <w:rsid w:val="00315472"/>
    <w:rsid w:val="003154A9"/>
    <w:rsid w:val="003160B3"/>
    <w:rsid w:val="0031681C"/>
    <w:rsid w:val="00317CCB"/>
    <w:rsid w:val="00320268"/>
    <w:rsid w:val="00321150"/>
    <w:rsid w:val="00322030"/>
    <w:rsid w:val="00322255"/>
    <w:rsid w:val="003222B1"/>
    <w:rsid w:val="00322B97"/>
    <w:rsid w:val="00323CA3"/>
    <w:rsid w:val="00324B0E"/>
    <w:rsid w:val="00325A57"/>
    <w:rsid w:val="003269D2"/>
    <w:rsid w:val="003272B1"/>
    <w:rsid w:val="00330089"/>
    <w:rsid w:val="00330131"/>
    <w:rsid w:val="00330404"/>
    <w:rsid w:val="00330788"/>
    <w:rsid w:val="00331265"/>
    <w:rsid w:val="00331EC3"/>
    <w:rsid w:val="0033233E"/>
    <w:rsid w:val="00333A5D"/>
    <w:rsid w:val="00333FFE"/>
    <w:rsid w:val="00335487"/>
    <w:rsid w:val="003356B8"/>
    <w:rsid w:val="00337934"/>
    <w:rsid w:val="00337C9E"/>
    <w:rsid w:val="00340130"/>
    <w:rsid w:val="003402C7"/>
    <w:rsid w:val="003436D9"/>
    <w:rsid w:val="003436F4"/>
    <w:rsid w:val="003460EA"/>
    <w:rsid w:val="003463D4"/>
    <w:rsid w:val="0034672A"/>
    <w:rsid w:val="003503BD"/>
    <w:rsid w:val="003503E9"/>
    <w:rsid w:val="00350FCA"/>
    <w:rsid w:val="0035355F"/>
    <w:rsid w:val="003552DA"/>
    <w:rsid w:val="00355427"/>
    <w:rsid w:val="003565A3"/>
    <w:rsid w:val="00360505"/>
    <w:rsid w:val="00361782"/>
    <w:rsid w:val="00362B81"/>
    <w:rsid w:val="00362BA1"/>
    <w:rsid w:val="00362BFF"/>
    <w:rsid w:val="003647CC"/>
    <w:rsid w:val="00364AD0"/>
    <w:rsid w:val="00365085"/>
    <w:rsid w:val="0036508F"/>
    <w:rsid w:val="0036596F"/>
    <w:rsid w:val="003663BA"/>
    <w:rsid w:val="003667A0"/>
    <w:rsid w:val="00371E6D"/>
    <w:rsid w:val="003730DF"/>
    <w:rsid w:val="003732AD"/>
    <w:rsid w:val="00373FD1"/>
    <w:rsid w:val="0037408A"/>
    <w:rsid w:val="003746C6"/>
    <w:rsid w:val="00374848"/>
    <w:rsid w:val="00374CC7"/>
    <w:rsid w:val="00375071"/>
    <w:rsid w:val="0037639D"/>
    <w:rsid w:val="00381928"/>
    <w:rsid w:val="00384BD0"/>
    <w:rsid w:val="003850F5"/>
    <w:rsid w:val="003851ED"/>
    <w:rsid w:val="003873DC"/>
    <w:rsid w:val="00387765"/>
    <w:rsid w:val="003906E1"/>
    <w:rsid w:val="00391340"/>
    <w:rsid w:val="00391DE2"/>
    <w:rsid w:val="0039225A"/>
    <w:rsid w:val="00392777"/>
    <w:rsid w:val="00392FAE"/>
    <w:rsid w:val="00393AF3"/>
    <w:rsid w:val="00395540"/>
    <w:rsid w:val="00395827"/>
    <w:rsid w:val="00395AC8"/>
    <w:rsid w:val="0039667A"/>
    <w:rsid w:val="00396916"/>
    <w:rsid w:val="003A145A"/>
    <w:rsid w:val="003A1BD6"/>
    <w:rsid w:val="003A2A83"/>
    <w:rsid w:val="003A2B88"/>
    <w:rsid w:val="003A2C62"/>
    <w:rsid w:val="003A3B22"/>
    <w:rsid w:val="003A441D"/>
    <w:rsid w:val="003A4754"/>
    <w:rsid w:val="003A5646"/>
    <w:rsid w:val="003B0D6E"/>
    <w:rsid w:val="003B2D38"/>
    <w:rsid w:val="003B38F4"/>
    <w:rsid w:val="003B3FA5"/>
    <w:rsid w:val="003B485F"/>
    <w:rsid w:val="003B503D"/>
    <w:rsid w:val="003B55F8"/>
    <w:rsid w:val="003B5A92"/>
    <w:rsid w:val="003B6BA9"/>
    <w:rsid w:val="003B767C"/>
    <w:rsid w:val="003C1365"/>
    <w:rsid w:val="003C163C"/>
    <w:rsid w:val="003C1CFF"/>
    <w:rsid w:val="003C1D02"/>
    <w:rsid w:val="003C2E25"/>
    <w:rsid w:val="003C3024"/>
    <w:rsid w:val="003C4566"/>
    <w:rsid w:val="003C503A"/>
    <w:rsid w:val="003C5F6C"/>
    <w:rsid w:val="003C6CBB"/>
    <w:rsid w:val="003C75BF"/>
    <w:rsid w:val="003C7D08"/>
    <w:rsid w:val="003D03F8"/>
    <w:rsid w:val="003D06B7"/>
    <w:rsid w:val="003D1601"/>
    <w:rsid w:val="003D4B2E"/>
    <w:rsid w:val="003D4D69"/>
    <w:rsid w:val="003D6128"/>
    <w:rsid w:val="003D62A6"/>
    <w:rsid w:val="003D6ACE"/>
    <w:rsid w:val="003D6BA6"/>
    <w:rsid w:val="003D75EA"/>
    <w:rsid w:val="003E0983"/>
    <w:rsid w:val="003E199C"/>
    <w:rsid w:val="003E2961"/>
    <w:rsid w:val="003E2A2A"/>
    <w:rsid w:val="003E3AC2"/>
    <w:rsid w:val="003E482F"/>
    <w:rsid w:val="003E62E0"/>
    <w:rsid w:val="003E6D5B"/>
    <w:rsid w:val="003E7CF2"/>
    <w:rsid w:val="003E7EB9"/>
    <w:rsid w:val="003F19F7"/>
    <w:rsid w:val="003F2836"/>
    <w:rsid w:val="003F3F30"/>
    <w:rsid w:val="003F4413"/>
    <w:rsid w:val="003F71FE"/>
    <w:rsid w:val="003F7241"/>
    <w:rsid w:val="003F7BDB"/>
    <w:rsid w:val="003F7D7A"/>
    <w:rsid w:val="00402A3A"/>
    <w:rsid w:val="00402A63"/>
    <w:rsid w:val="00404216"/>
    <w:rsid w:val="004043A8"/>
    <w:rsid w:val="00404515"/>
    <w:rsid w:val="004051CF"/>
    <w:rsid w:val="00405625"/>
    <w:rsid w:val="00405765"/>
    <w:rsid w:val="0040692E"/>
    <w:rsid w:val="00406E43"/>
    <w:rsid w:val="0040738F"/>
    <w:rsid w:val="004077B8"/>
    <w:rsid w:val="00411E5E"/>
    <w:rsid w:val="00412AA2"/>
    <w:rsid w:val="00412F6E"/>
    <w:rsid w:val="00413185"/>
    <w:rsid w:val="00413C75"/>
    <w:rsid w:val="00415059"/>
    <w:rsid w:val="00415494"/>
    <w:rsid w:val="00416856"/>
    <w:rsid w:val="00416AFE"/>
    <w:rsid w:val="0041779D"/>
    <w:rsid w:val="004205B3"/>
    <w:rsid w:val="00420675"/>
    <w:rsid w:val="00420843"/>
    <w:rsid w:val="004208C5"/>
    <w:rsid w:val="00420CA9"/>
    <w:rsid w:val="0042109A"/>
    <w:rsid w:val="004215C6"/>
    <w:rsid w:val="00421C15"/>
    <w:rsid w:val="00422171"/>
    <w:rsid w:val="004225FB"/>
    <w:rsid w:val="00423ACC"/>
    <w:rsid w:val="00423DD0"/>
    <w:rsid w:val="00424321"/>
    <w:rsid w:val="00425CAC"/>
    <w:rsid w:val="00425D24"/>
    <w:rsid w:val="0042620B"/>
    <w:rsid w:val="00427F0B"/>
    <w:rsid w:val="00430455"/>
    <w:rsid w:val="0043061C"/>
    <w:rsid w:val="0043111A"/>
    <w:rsid w:val="00431157"/>
    <w:rsid w:val="004312A6"/>
    <w:rsid w:val="00431B06"/>
    <w:rsid w:val="00432B9C"/>
    <w:rsid w:val="004341C5"/>
    <w:rsid w:val="00434705"/>
    <w:rsid w:val="00436CD1"/>
    <w:rsid w:val="004376A9"/>
    <w:rsid w:val="004379BE"/>
    <w:rsid w:val="00437E31"/>
    <w:rsid w:val="00440895"/>
    <w:rsid w:val="00440F9E"/>
    <w:rsid w:val="004414E0"/>
    <w:rsid w:val="0044182B"/>
    <w:rsid w:val="00442E22"/>
    <w:rsid w:val="00442F14"/>
    <w:rsid w:val="0044373C"/>
    <w:rsid w:val="00443BBB"/>
    <w:rsid w:val="00445B78"/>
    <w:rsid w:val="00446BCE"/>
    <w:rsid w:val="004479BC"/>
    <w:rsid w:val="00447B71"/>
    <w:rsid w:val="0045268C"/>
    <w:rsid w:val="004537E0"/>
    <w:rsid w:val="00453AE2"/>
    <w:rsid w:val="00455C4A"/>
    <w:rsid w:val="00455EBC"/>
    <w:rsid w:val="004573CC"/>
    <w:rsid w:val="00457BD5"/>
    <w:rsid w:val="00457C07"/>
    <w:rsid w:val="00457C0C"/>
    <w:rsid w:val="00457E8B"/>
    <w:rsid w:val="00460C3C"/>
    <w:rsid w:val="00461004"/>
    <w:rsid w:val="0046100E"/>
    <w:rsid w:val="00464513"/>
    <w:rsid w:val="00464B8F"/>
    <w:rsid w:val="00464FC6"/>
    <w:rsid w:val="00465367"/>
    <w:rsid w:val="00466212"/>
    <w:rsid w:val="0047028F"/>
    <w:rsid w:val="004704B5"/>
    <w:rsid w:val="004737F0"/>
    <w:rsid w:val="0047557E"/>
    <w:rsid w:val="00475724"/>
    <w:rsid w:val="00475ECD"/>
    <w:rsid w:val="00477BEE"/>
    <w:rsid w:val="00480039"/>
    <w:rsid w:val="0048108C"/>
    <w:rsid w:val="00483F42"/>
    <w:rsid w:val="00484D24"/>
    <w:rsid w:val="0048613F"/>
    <w:rsid w:val="00487936"/>
    <w:rsid w:val="00487B5C"/>
    <w:rsid w:val="00487CED"/>
    <w:rsid w:val="004901A2"/>
    <w:rsid w:val="00491292"/>
    <w:rsid w:val="004914F0"/>
    <w:rsid w:val="00492D63"/>
    <w:rsid w:val="004930EE"/>
    <w:rsid w:val="00493D02"/>
    <w:rsid w:val="00494F6A"/>
    <w:rsid w:val="00495B27"/>
    <w:rsid w:val="00496B46"/>
    <w:rsid w:val="0049739E"/>
    <w:rsid w:val="004A11CD"/>
    <w:rsid w:val="004A1EC0"/>
    <w:rsid w:val="004A2B15"/>
    <w:rsid w:val="004A2BEA"/>
    <w:rsid w:val="004A2C08"/>
    <w:rsid w:val="004A3582"/>
    <w:rsid w:val="004A41D0"/>
    <w:rsid w:val="004A42E2"/>
    <w:rsid w:val="004A4707"/>
    <w:rsid w:val="004A4736"/>
    <w:rsid w:val="004A5A26"/>
    <w:rsid w:val="004A5B36"/>
    <w:rsid w:val="004A5D90"/>
    <w:rsid w:val="004A6372"/>
    <w:rsid w:val="004A67FD"/>
    <w:rsid w:val="004A6EE9"/>
    <w:rsid w:val="004B15DC"/>
    <w:rsid w:val="004B2D00"/>
    <w:rsid w:val="004B34AC"/>
    <w:rsid w:val="004B3BDC"/>
    <w:rsid w:val="004B3F76"/>
    <w:rsid w:val="004B56AC"/>
    <w:rsid w:val="004B5CC0"/>
    <w:rsid w:val="004B6AA2"/>
    <w:rsid w:val="004B6EA8"/>
    <w:rsid w:val="004B77BA"/>
    <w:rsid w:val="004C15DE"/>
    <w:rsid w:val="004C1732"/>
    <w:rsid w:val="004C3E78"/>
    <w:rsid w:val="004C4986"/>
    <w:rsid w:val="004C4CF4"/>
    <w:rsid w:val="004C5DBC"/>
    <w:rsid w:val="004D037F"/>
    <w:rsid w:val="004D0EAE"/>
    <w:rsid w:val="004D101F"/>
    <w:rsid w:val="004D1617"/>
    <w:rsid w:val="004D18C9"/>
    <w:rsid w:val="004D1E8E"/>
    <w:rsid w:val="004D23CD"/>
    <w:rsid w:val="004D2544"/>
    <w:rsid w:val="004D2572"/>
    <w:rsid w:val="004D2CAF"/>
    <w:rsid w:val="004D2FB6"/>
    <w:rsid w:val="004D4B6D"/>
    <w:rsid w:val="004D5591"/>
    <w:rsid w:val="004D5D82"/>
    <w:rsid w:val="004D5DD1"/>
    <w:rsid w:val="004D6823"/>
    <w:rsid w:val="004D7287"/>
    <w:rsid w:val="004D74FA"/>
    <w:rsid w:val="004D7EA4"/>
    <w:rsid w:val="004E0774"/>
    <w:rsid w:val="004E32FE"/>
    <w:rsid w:val="004E3645"/>
    <w:rsid w:val="004E36E0"/>
    <w:rsid w:val="004E4477"/>
    <w:rsid w:val="004E474C"/>
    <w:rsid w:val="004E625B"/>
    <w:rsid w:val="004E6B37"/>
    <w:rsid w:val="004E71D3"/>
    <w:rsid w:val="004E7B6E"/>
    <w:rsid w:val="004F0446"/>
    <w:rsid w:val="004F180F"/>
    <w:rsid w:val="004F1823"/>
    <w:rsid w:val="004F26B0"/>
    <w:rsid w:val="004F560D"/>
    <w:rsid w:val="004F6416"/>
    <w:rsid w:val="004F6DFB"/>
    <w:rsid w:val="004F7B7E"/>
    <w:rsid w:val="0050071F"/>
    <w:rsid w:val="00503E0A"/>
    <w:rsid w:val="00506219"/>
    <w:rsid w:val="0050772D"/>
    <w:rsid w:val="0051119B"/>
    <w:rsid w:val="005126FD"/>
    <w:rsid w:val="00512B5E"/>
    <w:rsid w:val="00512D59"/>
    <w:rsid w:val="00513C4A"/>
    <w:rsid w:val="00514728"/>
    <w:rsid w:val="0051499A"/>
    <w:rsid w:val="005150F7"/>
    <w:rsid w:val="005157D4"/>
    <w:rsid w:val="00515EEC"/>
    <w:rsid w:val="00516EE7"/>
    <w:rsid w:val="00520228"/>
    <w:rsid w:val="005208E5"/>
    <w:rsid w:val="0052129E"/>
    <w:rsid w:val="00521AD5"/>
    <w:rsid w:val="00523217"/>
    <w:rsid w:val="00523963"/>
    <w:rsid w:val="00523F4A"/>
    <w:rsid w:val="0052431D"/>
    <w:rsid w:val="005254AC"/>
    <w:rsid w:val="00525B44"/>
    <w:rsid w:val="00527526"/>
    <w:rsid w:val="005300AF"/>
    <w:rsid w:val="00530B51"/>
    <w:rsid w:val="00531342"/>
    <w:rsid w:val="00532CC6"/>
    <w:rsid w:val="0053455E"/>
    <w:rsid w:val="0053510B"/>
    <w:rsid w:val="00535381"/>
    <w:rsid w:val="00535626"/>
    <w:rsid w:val="00535D82"/>
    <w:rsid w:val="0054030E"/>
    <w:rsid w:val="005411F2"/>
    <w:rsid w:val="00541D2F"/>
    <w:rsid w:val="00542B8A"/>
    <w:rsid w:val="00542F06"/>
    <w:rsid w:val="00543239"/>
    <w:rsid w:val="00543D66"/>
    <w:rsid w:val="00544FFC"/>
    <w:rsid w:val="00545876"/>
    <w:rsid w:val="00545FD1"/>
    <w:rsid w:val="00547009"/>
    <w:rsid w:val="005476FD"/>
    <w:rsid w:val="005501EE"/>
    <w:rsid w:val="005503B6"/>
    <w:rsid w:val="005514F4"/>
    <w:rsid w:val="005523ED"/>
    <w:rsid w:val="005526DE"/>
    <w:rsid w:val="005528DF"/>
    <w:rsid w:val="00552AB6"/>
    <w:rsid w:val="0055305C"/>
    <w:rsid w:val="00553A8B"/>
    <w:rsid w:val="00553C41"/>
    <w:rsid w:val="005547BA"/>
    <w:rsid w:val="00554B2B"/>
    <w:rsid w:val="0055554C"/>
    <w:rsid w:val="00557375"/>
    <w:rsid w:val="00557A3B"/>
    <w:rsid w:val="005600CC"/>
    <w:rsid w:val="0056220F"/>
    <w:rsid w:val="00562555"/>
    <w:rsid w:val="0056259A"/>
    <w:rsid w:val="0056358C"/>
    <w:rsid w:val="005657AA"/>
    <w:rsid w:val="005658E2"/>
    <w:rsid w:val="00565949"/>
    <w:rsid w:val="005669A5"/>
    <w:rsid w:val="00566E12"/>
    <w:rsid w:val="00566E82"/>
    <w:rsid w:val="00567F7E"/>
    <w:rsid w:val="00570625"/>
    <w:rsid w:val="00571317"/>
    <w:rsid w:val="00572368"/>
    <w:rsid w:val="005723C1"/>
    <w:rsid w:val="00572DFE"/>
    <w:rsid w:val="00574755"/>
    <w:rsid w:val="00575241"/>
    <w:rsid w:val="00575C82"/>
    <w:rsid w:val="005772A2"/>
    <w:rsid w:val="00581C1B"/>
    <w:rsid w:val="0058325D"/>
    <w:rsid w:val="005837BA"/>
    <w:rsid w:val="005837C7"/>
    <w:rsid w:val="00583B62"/>
    <w:rsid w:val="00585763"/>
    <w:rsid w:val="0058598B"/>
    <w:rsid w:val="005870D5"/>
    <w:rsid w:val="00587673"/>
    <w:rsid w:val="00591817"/>
    <w:rsid w:val="00591840"/>
    <w:rsid w:val="00593256"/>
    <w:rsid w:val="005938D3"/>
    <w:rsid w:val="00594AA6"/>
    <w:rsid w:val="00595D64"/>
    <w:rsid w:val="005963FC"/>
    <w:rsid w:val="00597995"/>
    <w:rsid w:val="00597CB4"/>
    <w:rsid w:val="00597E49"/>
    <w:rsid w:val="005A0B37"/>
    <w:rsid w:val="005A0E63"/>
    <w:rsid w:val="005A14D8"/>
    <w:rsid w:val="005A3022"/>
    <w:rsid w:val="005A3F37"/>
    <w:rsid w:val="005A51ED"/>
    <w:rsid w:val="005A6731"/>
    <w:rsid w:val="005A678F"/>
    <w:rsid w:val="005A7196"/>
    <w:rsid w:val="005B0907"/>
    <w:rsid w:val="005B103F"/>
    <w:rsid w:val="005B11FE"/>
    <w:rsid w:val="005B1B98"/>
    <w:rsid w:val="005B2582"/>
    <w:rsid w:val="005B3ABA"/>
    <w:rsid w:val="005B3B7C"/>
    <w:rsid w:val="005B524F"/>
    <w:rsid w:val="005B5F46"/>
    <w:rsid w:val="005B691A"/>
    <w:rsid w:val="005B7185"/>
    <w:rsid w:val="005B7B6E"/>
    <w:rsid w:val="005C1890"/>
    <w:rsid w:val="005C3B06"/>
    <w:rsid w:val="005C77A1"/>
    <w:rsid w:val="005D0C3C"/>
    <w:rsid w:val="005D154D"/>
    <w:rsid w:val="005D36BD"/>
    <w:rsid w:val="005D4E41"/>
    <w:rsid w:val="005D5B4D"/>
    <w:rsid w:val="005D5CB6"/>
    <w:rsid w:val="005D61D3"/>
    <w:rsid w:val="005D7331"/>
    <w:rsid w:val="005D7A9E"/>
    <w:rsid w:val="005E09FC"/>
    <w:rsid w:val="005E0A50"/>
    <w:rsid w:val="005E18AD"/>
    <w:rsid w:val="005E22EC"/>
    <w:rsid w:val="005E527F"/>
    <w:rsid w:val="005E540F"/>
    <w:rsid w:val="005E6089"/>
    <w:rsid w:val="005F013E"/>
    <w:rsid w:val="005F0CA6"/>
    <w:rsid w:val="005F0F15"/>
    <w:rsid w:val="005F1859"/>
    <w:rsid w:val="005F37A4"/>
    <w:rsid w:val="005F4877"/>
    <w:rsid w:val="005F5D2E"/>
    <w:rsid w:val="005F6287"/>
    <w:rsid w:val="005F6348"/>
    <w:rsid w:val="005F6C18"/>
    <w:rsid w:val="005F7A35"/>
    <w:rsid w:val="006006A0"/>
    <w:rsid w:val="0060125E"/>
    <w:rsid w:val="00601928"/>
    <w:rsid w:val="006022EC"/>
    <w:rsid w:val="0060453F"/>
    <w:rsid w:val="006058D8"/>
    <w:rsid w:val="00605B02"/>
    <w:rsid w:val="00606B8E"/>
    <w:rsid w:val="00606E20"/>
    <w:rsid w:val="00607B6C"/>
    <w:rsid w:val="00611217"/>
    <w:rsid w:val="0061166B"/>
    <w:rsid w:val="00612C7B"/>
    <w:rsid w:val="00612D6B"/>
    <w:rsid w:val="006149FB"/>
    <w:rsid w:val="00615868"/>
    <w:rsid w:val="00616157"/>
    <w:rsid w:val="006162D6"/>
    <w:rsid w:val="00616CF1"/>
    <w:rsid w:val="00617798"/>
    <w:rsid w:val="006202DE"/>
    <w:rsid w:val="00620F19"/>
    <w:rsid w:val="00621306"/>
    <w:rsid w:val="00621B1D"/>
    <w:rsid w:val="00625852"/>
    <w:rsid w:val="00627594"/>
    <w:rsid w:val="00627DA7"/>
    <w:rsid w:val="00630DC2"/>
    <w:rsid w:val="00630EE5"/>
    <w:rsid w:val="00631F17"/>
    <w:rsid w:val="0063226C"/>
    <w:rsid w:val="006328BB"/>
    <w:rsid w:val="006330A9"/>
    <w:rsid w:val="006333A2"/>
    <w:rsid w:val="00633445"/>
    <w:rsid w:val="00636E34"/>
    <w:rsid w:val="006372C8"/>
    <w:rsid w:val="00641A1B"/>
    <w:rsid w:val="00641C08"/>
    <w:rsid w:val="00642756"/>
    <w:rsid w:val="00642CAB"/>
    <w:rsid w:val="006441C4"/>
    <w:rsid w:val="00645031"/>
    <w:rsid w:val="00645D45"/>
    <w:rsid w:val="00646CDD"/>
    <w:rsid w:val="00647C1B"/>
    <w:rsid w:val="00651C87"/>
    <w:rsid w:val="00653E20"/>
    <w:rsid w:val="0065410F"/>
    <w:rsid w:val="0065432F"/>
    <w:rsid w:val="00654B48"/>
    <w:rsid w:val="00656089"/>
    <w:rsid w:val="00657243"/>
    <w:rsid w:val="00657531"/>
    <w:rsid w:val="00657639"/>
    <w:rsid w:val="0065767F"/>
    <w:rsid w:val="00657D7E"/>
    <w:rsid w:val="006609FD"/>
    <w:rsid w:val="00663E5F"/>
    <w:rsid w:val="00664E79"/>
    <w:rsid w:val="0066664B"/>
    <w:rsid w:val="00666917"/>
    <w:rsid w:val="00666996"/>
    <w:rsid w:val="00666BB1"/>
    <w:rsid w:val="00667111"/>
    <w:rsid w:val="006708B1"/>
    <w:rsid w:val="00670D08"/>
    <w:rsid w:val="00670D34"/>
    <w:rsid w:val="00672110"/>
    <w:rsid w:val="00672E15"/>
    <w:rsid w:val="00672EB1"/>
    <w:rsid w:val="006745FA"/>
    <w:rsid w:val="006755F3"/>
    <w:rsid w:val="00675BA7"/>
    <w:rsid w:val="00676044"/>
    <w:rsid w:val="0067614D"/>
    <w:rsid w:val="00676AD0"/>
    <w:rsid w:val="00677380"/>
    <w:rsid w:val="006775CD"/>
    <w:rsid w:val="006802FD"/>
    <w:rsid w:val="00680A90"/>
    <w:rsid w:val="00680BD7"/>
    <w:rsid w:val="00680F7E"/>
    <w:rsid w:val="006832EB"/>
    <w:rsid w:val="00683626"/>
    <w:rsid w:val="00683825"/>
    <w:rsid w:val="00683B85"/>
    <w:rsid w:val="006843AE"/>
    <w:rsid w:val="006856E1"/>
    <w:rsid w:val="0068699F"/>
    <w:rsid w:val="00687025"/>
    <w:rsid w:val="006913B7"/>
    <w:rsid w:val="00691D2A"/>
    <w:rsid w:val="0069492E"/>
    <w:rsid w:val="00694C99"/>
    <w:rsid w:val="006953D4"/>
    <w:rsid w:val="0069660A"/>
    <w:rsid w:val="00697F08"/>
    <w:rsid w:val="006A0020"/>
    <w:rsid w:val="006A03A6"/>
    <w:rsid w:val="006A13F6"/>
    <w:rsid w:val="006A1796"/>
    <w:rsid w:val="006A1DAA"/>
    <w:rsid w:val="006A39BB"/>
    <w:rsid w:val="006A4957"/>
    <w:rsid w:val="006A4E09"/>
    <w:rsid w:val="006A6492"/>
    <w:rsid w:val="006A67FE"/>
    <w:rsid w:val="006B0464"/>
    <w:rsid w:val="006B1AD9"/>
    <w:rsid w:val="006B1FDC"/>
    <w:rsid w:val="006B2590"/>
    <w:rsid w:val="006B36F6"/>
    <w:rsid w:val="006B381B"/>
    <w:rsid w:val="006B3DFB"/>
    <w:rsid w:val="006B4410"/>
    <w:rsid w:val="006B45C0"/>
    <w:rsid w:val="006B4D73"/>
    <w:rsid w:val="006B4E59"/>
    <w:rsid w:val="006B5027"/>
    <w:rsid w:val="006B57B2"/>
    <w:rsid w:val="006B7547"/>
    <w:rsid w:val="006C021F"/>
    <w:rsid w:val="006C06F4"/>
    <w:rsid w:val="006C1D2A"/>
    <w:rsid w:val="006C20BD"/>
    <w:rsid w:val="006C2142"/>
    <w:rsid w:val="006C2481"/>
    <w:rsid w:val="006C360A"/>
    <w:rsid w:val="006C3824"/>
    <w:rsid w:val="006C46D7"/>
    <w:rsid w:val="006C4805"/>
    <w:rsid w:val="006C4992"/>
    <w:rsid w:val="006C7794"/>
    <w:rsid w:val="006C7FDC"/>
    <w:rsid w:val="006D0FB3"/>
    <w:rsid w:val="006D2FEE"/>
    <w:rsid w:val="006D3926"/>
    <w:rsid w:val="006D70CD"/>
    <w:rsid w:val="006D7D63"/>
    <w:rsid w:val="006E00AC"/>
    <w:rsid w:val="006E0F1A"/>
    <w:rsid w:val="006E143E"/>
    <w:rsid w:val="006E1DA2"/>
    <w:rsid w:val="006E2964"/>
    <w:rsid w:val="006E2C58"/>
    <w:rsid w:val="006E3311"/>
    <w:rsid w:val="006E4807"/>
    <w:rsid w:val="006E4F32"/>
    <w:rsid w:val="006E57F4"/>
    <w:rsid w:val="006E6E08"/>
    <w:rsid w:val="006F04DE"/>
    <w:rsid w:val="006F0578"/>
    <w:rsid w:val="006F096A"/>
    <w:rsid w:val="006F18B3"/>
    <w:rsid w:val="006F2A05"/>
    <w:rsid w:val="006F408D"/>
    <w:rsid w:val="006F5C07"/>
    <w:rsid w:val="006F648F"/>
    <w:rsid w:val="006F66A7"/>
    <w:rsid w:val="006F6C93"/>
    <w:rsid w:val="006F7BE2"/>
    <w:rsid w:val="00700825"/>
    <w:rsid w:val="0070092D"/>
    <w:rsid w:val="00702C51"/>
    <w:rsid w:val="00703140"/>
    <w:rsid w:val="00703526"/>
    <w:rsid w:val="007039C0"/>
    <w:rsid w:val="007039C8"/>
    <w:rsid w:val="00703FA3"/>
    <w:rsid w:val="00704197"/>
    <w:rsid w:val="00705724"/>
    <w:rsid w:val="00705A6B"/>
    <w:rsid w:val="00705B6F"/>
    <w:rsid w:val="00705CBD"/>
    <w:rsid w:val="00706016"/>
    <w:rsid w:val="007060F7"/>
    <w:rsid w:val="00707276"/>
    <w:rsid w:val="0070756A"/>
    <w:rsid w:val="00707A68"/>
    <w:rsid w:val="007102DD"/>
    <w:rsid w:val="00712158"/>
    <w:rsid w:val="007129B8"/>
    <w:rsid w:val="00713E7A"/>
    <w:rsid w:val="007144FB"/>
    <w:rsid w:val="00714F58"/>
    <w:rsid w:val="007161BE"/>
    <w:rsid w:val="00721132"/>
    <w:rsid w:val="00721310"/>
    <w:rsid w:val="0072161D"/>
    <w:rsid w:val="00723180"/>
    <w:rsid w:val="00723820"/>
    <w:rsid w:val="00724E55"/>
    <w:rsid w:val="007256C4"/>
    <w:rsid w:val="007257A9"/>
    <w:rsid w:val="00725A55"/>
    <w:rsid w:val="00726E07"/>
    <w:rsid w:val="0072748E"/>
    <w:rsid w:val="00727941"/>
    <w:rsid w:val="00730690"/>
    <w:rsid w:val="00731C40"/>
    <w:rsid w:val="0073227E"/>
    <w:rsid w:val="0073398E"/>
    <w:rsid w:val="00733B69"/>
    <w:rsid w:val="0073448B"/>
    <w:rsid w:val="00735726"/>
    <w:rsid w:val="00736217"/>
    <w:rsid w:val="00736888"/>
    <w:rsid w:val="00736E0C"/>
    <w:rsid w:val="00737915"/>
    <w:rsid w:val="00740025"/>
    <w:rsid w:val="007409DF"/>
    <w:rsid w:val="00740D42"/>
    <w:rsid w:val="007420CD"/>
    <w:rsid w:val="00742101"/>
    <w:rsid w:val="00742922"/>
    <w:rsid w:val="0074350D"/>
    <w:rsid w:val="00743AF8"/>
    <w:rsid w:val="00743D16"/>
    <w:rsid w:val="00744142"/>
    <w:rsid w:val="00744941"/>
    <w:rsid w:val="007468D6"/>
    <w:rsid w:val="00747E12"/>
    <w:rsid w:val="00750A2B"/>
    <w:rsid w:val="00750F0E"/>
    <w:rsid w:val="00751342"/>
    <w:rsid w:val="00751C50"/>
    <w:rsid w:val="007524F5"/>
    <w:rsid w:val="00752BA0"/>
    <w:rsid w:val="007537C7"/>
    <w:rsid w:val="007538A7"/>
    <w:rsid w:val="007539FA"/>
    <w:rsid w:val="00753C70"/>
    <w:rsid w:val="007552D7"/>
    <w:rsid w:val="00755407"/>
    <w:rsid w:val="0075575A"/>
    <w:rsid w:val="007559A4"/>
    <w:rsid w:val="007563CD"/>
    <w:rsid w:val="00756CC3"/>
    <w:rsid w:val="00756D92"/>
    <w:rsid w:val="00757011"/>
    <w:rsid w:val="007574EF"/>
    <w:rsid w:val="00757738"/>
    <w:rsid w:val="007603D7"/>
    <w:rsid w:val="00760AF3"/>
    <w:rsid w:val="00761CFF"/>
    <w:rsid w:val="00762931"/>
    <w:rsid w:val="00763962"/>
    <w:rsid w:val="00763AC8"/>
    <w:rsid w:val="007653FB"/>
    <w:rsid w:val="007654DE"/>
    <w:rsid w:val="00765AD1"/>
    <w:rsid w:val="00766BD4"/>
    <w:rsid w:val="00766D9F"/>
    <w:rsid w:val="0077149A"/>
    <w:rsid w:val="00771847"/>
    <w:rsid w:val="00771BE7"/>
    <w:rsid w:val="0077236E"/>
    <w:rsid w:val="007723B5"/>
    <w:rsid w:val="0077327E"/>
    <w:rsid w:val="00773814"/>
    <w:rsid w:val="00773EEE"/>
    <w:rsid w:val="00774C8C"/>
    <w:rsid w:val="00774D8E"/>
    <w:rsid w:val="00775762"/>
    <w:rsid w:val="00776552"/>
    <w:rsid w:val="007809E8"/>
    <w:rsid w:val="00780B24"/>
    <w:rsid w:val="00781F4C"/>
    <w:rsid w:val="00782143"/>
    <w:rsid w:val="007822B1"/>
    <w:rsid w:val="007824A0"/>
    <w:rsid w:val="007834D2"/>
    <w:rsid w:val="00784066"/>
    <w:rsid w:val="00785850"/>
    <w:rsid w:val="00785E49"/>
    <w:rsid w:val="00785F9F"/>
    <w:rsid w:val="0078751E"/>
    <w:rsid w:val="007877B9"/>
    <w:rsid w:val="007923ED"/>
    <w:rsid w:val="00792417"/>
    <w:rsid w:val="007946FA"/>
    <w:rsid w:val="0079581F"/>
    <w:rsid w:val="007959B8"/>
    <w:rsid w:val="007959F8"/>
    <w:rsid w:val="00795F35"/>
    <w:rsid w:val="0079600E"/>
    <w:rsid w:val="00797E48"/>
    <w:rsid w:val="007A061C"/>
    <w:rsid w:val="007A06D9"/>
    <w:rsid w:val="007A0C1F"/>
    <w:rsid w:val="007A15C9"/>
    <w:rsid w:val="007A1D64"/>
    <w:rsid w:val="007A1FE3"/>
    <w:rsid w:val="007A205E"/>
    <w:rsid w:val="007A3216"/>
    <w:rsid w:val="007A565D"/>
    <w:rsid w:val="007A5A82"/>
    <w:rsid w:val="007A5F5A"/>
    <w:rsid w:val="007A675D"/>
    <w:rsid w:val="007A6CD3"/>
    <w:rsid w:val="007B071B"/>
    <w:rsid w:val="007B14E3"/>
    <w:rsid w:val="007B3474"/>
    <w:rsid w:val="007B4641"/>
    <w:rsid w:val="007B4BE9"/>
    <w:rsid w:val="007B54B8"/>
    <w:rsid w:val="007B6610"/>
    <w:rsid w:val="007B7064"/>
    <w:rsid w:val="007B71B9"/>
    <w:rsid w:val="007B7223"/>
    <w:rsid w:val="007B7CE2"/>
    <w:rsid w:val="007C026A"/>
    <w:rsid w:val="007C3898"/>
    <w:rsid w:val="007C3907"/>
    <w:rsid w:val="007C3EF0"/>
    <w:rsid w:val="007C4332"/>
    <w:rsid w:val="007C4CEE"/>
    <w:rsid w:val="007C501F"/>
    <w:rsid w:val="007C57C3"/>
    <w:rsid w:val="007C61B4"/>
    <w:rsid w:val="007C6CDD"/>
    <w:rsid w:val="007C776D"/>
    <w:rsid w:val="007C7CA0"/>
    <w:rsid w:val="007D003B"/>
    <w:rsid w:val="007D245E"/>
    <w:rsid w:val="007D36BB"/>
    <w:rsid w:val="007D4AF2"/>
    <w:rsid w:val="007D4BEB"/>
    <w:rsid w:val="007D505D"/>
    <w:rsid w:val="007D5877"/>
    <w:rsid w:val="007D5A01"/>
    <w:rsid w:val="007D5C06"/>
    <w:rsid w:val="007D635F"/>
    <w:rsid w:val="007E06BB"/>
    <w:rsid w:val="007E23AD"/>
    <w:rsid w:val="007E2A15"/>
    <w:rsid w:val="007E2F65"/>
    <w:rsid w:val="007E4036"/>
    <w:rsid w:val="007E440A"/>
    <w:rsid w:val="007E48EE"/>
    <w:rsid w:val="007E7523"/>
    <w:rsid w:val="007E765D"/>
    <w:rsid w:val="007E7941"/>
    <w:rsid w:val="007F068B"/>
    <w:rsid w:val="007F084A"/>
    <w:rsid w:val="007F0DC3"/>
    <w:rsid w:val="007F19B1"/>
    <w:rsid w:val="007F32DE"/>
    <w:rsid w:val="007F3621"/>
    <w:rsid w:val="007F4404"/>
    <w:rsid w:val="007F554B"/>
    <w:rsid w:val="007F5BE5"/>
    <w:rsid w:val="007F5D96"/>
    <w:rsid w:val="007F74C2"/>
    <w:rsid w:val="007F78EA"/>
    <w:rsid w:val="007F7F97"/>
    <w:rsid w:val="007F7FC2"/>
    <w:rsid w:val="00800084"/>
    <w:rsid w:val="0080029B"/>
    <w:rsid w:val="008009DA"/>
    <w:rsid w:val="00800ADC"/>
    <w:rsid w:val="00800EB0"/>
    <w:rsid w:val="00802EF4"/>
    <w:rsid w:val="00805305"/>
    <w:rsid w:val="00806C02"/>
    <w:rsid w:val="008079A8"/>
    <w:rsid w:val="008103DB"/>
    <w:rsid w:val="00811844"/>
    <w:rsid w:val="00811950"/>
    <w:rsid w:val="00811B06"/>
    <w:rsid w:val="00814AF0"/>
    <w:rsid w:val="00814C43"/>
    <w:rsid w:val="00815571"/>
    <w:rsid w:val="00816AE4"/>
    <w:rsid w:val="00817EBF"/>
    <w:rsid w:val="008202B0"/>
    <w:rsid w:val="00820982"/>
    <w:rsid w:val="00820CF6"/>
    <w:rsid w:val="00820E32"/>
    <w:rsid w:val="0082125C"/>
    <w:rsid w:val="0082297B"/>
    <w:rsid w:val="00823EFC"/>
    <w:rsid w:val="0082437C"/>
    <w:rsid w:val="00826D58"/>
    <w:rsid w:val="00827C37"/>
    <w:rsid w:val="00827FFE"/>
    <w:rsid w:val="00830687"/>
    <w:rsid w:val="0083073C"/>
    <w:rsid w:val="00830A65"/>
    <w:rsid w:val="00831349"/>
    <w:rsid w:val="0083147B"/>
    <w:rsid w:val="00832FBC"/>
    <w:rsid w:val="008330E3"/>
    <w:rsid w:val="008333DE"/>
    <w:rsid w:val="00834754"/>
    <w:rsid w:val="00835099"/>
    <w:rsid w:val="008355CE"/>
    <w:rsid w:val="00835EBE"/>
    <w:rsid w:val="0083675E"/>
    <w:rsid w:val="008367C9"/>
    <w:rsid w:val="00836D37"/>
    <w:rsid w:val="0084052D"/>
    <w:rsid w:val="008426B7"/>
    <w:rsid w:val="00844C86"/>
    <w:rsid w:val="008453D0"/>
    <w:rsid w:val="0084636F"/>
    <w:rsid w:val="008464ED"/>
    <w:rsid w:val="008467E8"/>
    <w:rsid w:val="00847873"/>
    <w:rsid w:val="00847C29"/>
    <w:rsid w:val="0085043E"/>
    <w:rsid w:val="00850739"/>
    <w:rsid w:val="00851194"/>
    <w:rsid w:val="00851FBD"/>
    <w:rsid w:val="00852D81"/>
    <w:rsid w:val="00853DA2"/>
    <w:rsid w:val="00854351"/>
    <w:rsid w:val="00854722"/>
    <w:rsid w:val="00855271"/>
    <w:rsid w:val="00856C2F"/>
    <w:rsid w:val="00857194"/>
    <w:rsid w:val="00857D09"/>
    <w:rsid w:val="008617FE"/>
    <w:rsid w:val="00861CD5"/>
    <w:rsid w:val="0086253B"/>
    <w:rsid w:val="00863692"/>
    <w:rsid w:val="008664B6"/>
    <w:rsid w:val="00866645"/>
    <w:rsid w:val="00867FD3"/>
    <w:rsid w:val="008701B0"/>
    <w:rsid w:val="008711F2"/>
    <w:rsid w:val="0087144D"/>
    <w:rsid w:val="00871532"/>
    <w:rsid w:val="008719A2"/>
    <w:rsid w:val="008719A6"/>
    <w:rsid w:val="0087231E"/>
    <w:rsid w:val="00873AA2"/>
    <w:rsid w:val="00876237"/>
    <w:rsid w:val="008767D2"/>
    <w:rsid w:val="008767F4"/>
    <w:rsid w:val="00876BE1"/>
    <w:rsid w:val="00877841"/>
    <w:rsid w:val="00880E49"/>
    <w:rsid w:val="0088149F"/>
    <w:rsid w:val="00881BAC"/>
    <w:rsid w:val="00881EB5"/>
    <w:rsid w:val="008837A9"/>
    <w:rsid w:val="00883866"/>
    <w:rsid w:val="0088406F"/>
    <w:rsid w:val="00885000"/>
    <w:rsid w:val="0088684B"/>
    <w:rsid w:val="00886943"/>
    <w:rsid w:val="008879F9"/>
    <w:rsid w:val="00887B5C"/>
    <w:rsid w:val="0089025D"/>
    <w:rsid w:val="008902BD"/>
    <w:rsid w:val="00890D27"/>
    <w:rsid w:val="00891D8A"/>
    <w:rsid w:val="00891F6C"/>
    <w:rsid w:val="00892832"/>
    <w:rsid w:val="0089284E"/>
    <w:rsid w:val="00892D39"/>
    <w:rsid w:val="008936C7"/>
    <w:rsid w:val="0089606D"/>
    <w:rsid w:val="00896175"/>
    <w:rsid w:val="00896BF6"/>
    <w:rsid w:val="00897199"/>
    <w:rsid w:val="008A0645"/>
    <w:rsid w:val="008A20D2"/>
    <w:rsid w:val="008A2CB1"/>
    <w:rsid w:val="008A3DFA"/>
    <w:rsid w:val="008A4441"/>
    <w:rsid w:val="008A46D6"/>
    <w:rsid w:val="008A4763"/>
    <w:rsid w:val="008A5DA5"/>
    <w:rsid w:val="008A6785"/>
    <w:rsid w:val="008A717D"/>
    <w:rsid w:val="008B14B2"/>
    <w:rsid w:val="008B15F7"/>
    <w:rsid w:val="008B247D"/>
    <w:rsid w:val="008B2B74"/>
    <w:rsid w:val="008B30FC"/>
    <w:rsid w:val="008B5EB1"/>
    <w:rsid w:val="008B6E3D"/>
    <w:rsid w:val="008B7493"/>
    <w:rsid w:val="008B76E5"/>
    <w:rsid w:val="008C01C1"/>
    <w:rsid w:val="008C03E0"/>
    <w:rsid w:val="008C105F"/>
    <w:rsid w:val="008C15A0"/>
    <w:rsid w:val="008C1608"/>
    <w:rsid w:val="008C205D"/>
    <w:rsid w:val="008C2A2A"/>
    <w:rsid w:val="008C3F88"/>
    <w:rsid w:val="008C48A4"/>
    <w:rsid w:val="008C5BF9"/>
    <w:rsid w:val="008C5EFD"/>
    <w:rsid w:val="008C63EA"/>
    <w:rsid w:val="008C717A"/>
    <w:rsid w:val="008C7778"/>
    <w:rsid w:val="008D0555"/>
    <w:rsid w:val="008D17DE"/>
    <w:rsid w:val="008D1806"/>
    <w:rsid w:val="008D1835"/>
    <w:rsid w:val="008D2230"/>
    <w:rsid w:val="008D239B"/>
    <w:rsid w:val="008D29DC"/>
    <w:rsid w:val="008D3430"/>
    <w:rsid w:val="008D42D0"/>
    <w:rsid w:val="008D4864"/>
    <w:rsid w:val="008D4B43"/>
    <w:rsid w:val="008D4D8D"/>
    <w:rsid w:val="008D5314"/>
    <w:rsid w:val="008D5E33"/>
    <w:rsid w:val="008D628F"/>
    <w:rsid w:val="008D7468"/>
    <w:rsid w:val="008D79DB"/>
    <w:rsid w:val="008E0270"/>
    <w:rsid w:val="008E0A46"/>
    <w:rsid w:val="008E0A76"/>
    <w:rsid w:val="008E317B"/>
    <w:rsid w:val="008E3408"/>
    <w:rsid w:val="008E576A"/>
    <w:rsid w:val="008E5BAF"/>
    <w:rsid w:val="008E6E22"/>
    <w:rsid w:val="008F010A"/>
    <w:rsid w:val="008F085C"/>
    <w:rsid w:val="008F0CC0"/>
    <w:rsid w:val="008F0DDE"/>
    <w:rsid w:val="008F15DA"/>
    <w:rsid w:val="008F196A"/>
    <w:rsid w:val="008F24DB"/>
    <w:rsid w:val="008F3F38"/>
    <w:rsid w:val="008F452A"/>
    <w:rsid w:val="008F494C"/>
    <w:rsid w:val="008F4B1B"/>
    <w:rsid w:val="008F53CD"/>
    <w:rsid w:val="008F56A0"/>
    <w:rsid w:val="008F5D72"/>
    <w:rsid w:val="008F625F"/>
    <w:rsid w:val="008F6B76"/>
    <w:rsid w:val="008F6BDA"/>
    <w:rsid w:val="008F73EA"/>
    <w:rsid w:val="008F76B9"/>
    <w:rsid w:val="00900098"/>
    <w:rsid w:val="009005C1"/>
    <w:rsid w:val="00901531"/>
    <w:rsid w:val="00903D1A"/>
    <w:rsid w:val="00904592"/>
    <w:rsid w:val="00904B28"/>
    <w:rsid w:val="00905B90"/>
    <w:rsid w:val="00905C94"/>
    <w:rsid w:val="00907094"/>
    <w:rsid w:val="009078D8"/>
    <w:rsid w:val="00911455"/>
    <w:rsid w:val="0091220A"/>
    <w:rsid w:val="00912C8E"/>
    <w:rsid w:val="009133BA"/>
    <w:rsid w:val="00913B90"/>
    <w:rsid w:val="009153B1"/>
    <w:rsid w:val="00915B42"/>
    <w:rsid w:val="00917A24"/>
    <w:rsid w:val="00917DEA"/>
    <w:rsid w:val="009203A9"/>
    <w:rsid w:val="009204E5"/>
    <w:rsid w:val="00921CF3"/>
    <w:rsid w:val="00922DA5"/>
    <w:rsid w:val="00925BF8"/>
    <w:rsid w:val="009264CA"/>
    <w:rsid w:val="0092702A"/>
    <w:rsid w:val="009272B5"/>
    <w:rsid w:val="00931A3D"/>
    <w:rsid w:val="0093216F"/>
    <w:rsid w:val="0093284F"/>
    <w:rsid w:val="00934D0D"/>
    <w:rsid w:val="00935063"/>
    <w:rsid w:val="009353B9"/>
    <w:rsid w:val="00935879"/>
    <w:rsid w:val="00935B95"/>
    <w:rsid w:val="00936085"/>
    <w:rsid w:val="00937B1A"/>
    <w:rsid w:val="00940A1E"/>
    <w:rsid w:val="00941B1F"/>
    <w:rsid w:val="00942487"/>
    <w:rsid w:val="00942F2F"/>
    <w:rsid w:val="00944A01"/>
    <w:rsid w:val="00944F06"/>
    <w:rsid w:val="009473E5"/>
    <w:rsid w:val="00947943"/>
    <w:rsid w:val="00947B5B"/>
    <w:rsid w:val="00947C96"/>
    <w:rsid w:val="0095017E"/>
    <w:rsid w:val="009504CD"/>
    <w:rsid w:val="009509BD"/>
    <w:rsid w:val="00950C24"/>
    <w:rsid w:val="00951C32"/>
    <w:rsid w:val="00952A6B"/>
    <w:rsid w:val="00952E84"/>
    <w:rsid w:val="00954CDC"/>
    <w:rsid w:val="00955EE0"/>
    <w:rsid w:val="0095671E"/>
    <w:rsid w:val="00956B2F"/>
    <w:rsid w:val="00957CFD"/>
    <w:rsid w:val="009609FC"/>
    <w:rsid w:val="00962AD7"/>
    <w:rsid w:val="00965AD5"/>
    <w:rsid w:val="00965DFD"/>
    <w:rsid w:val="0096654D"/>
    <w:rsid w:val="00967FDC"/>
    <w:rsid w:val="009732CA"/>
    <w:rsid w:val="009735DC"/>
    <w:rsid w:val="00974170"/>
    <w:rsid w:val="0097583A"/>
    <w:rsid w:val="00975A86"/>
    <w:rsid w:val="0097651D"/>
    <w:rsid w:val="0097747D"/>
    <w:rsid w:val="0098032A"/>
    <w:rsid w:val="0098180F"/>
    <w:rsid w:val="009825C7"/>
    <w:rsid w:val="00983A13"/>
    <w:rsid w:val="00984312"/>
    <w:rsid w:val="009863CC"/>
    <w:rsid w:val="00986740"/>
    <w:rsid w:val="00986904"/>
    <w:rsid w:val="00986B3A"/>
    <w:rsid w:val="00987E4D"/>
    <w:rsid w:val="009908B8"/>
    <w:rsid w:val="00991026"/>
    <w:rsid w:val="00991236"/>
    <w:rsid w:val="00993500"/>
    <w:rsid w:val="00993791"/>
    <w:rsid w:val="00993A60"/>
    <w:rsid w:val="00993C4E"/>
    <w:rsid w:val="00993D39"/>
    <w:rsid w:val="00994C9F"/>
    <w:rsid w:val="00997129"/>
    <w:rsid w:val="009A09FC"/>
    <w:rsid w:val="009A0FBC"/>
    <w:rsid w:val="009A14A7"/>
    <w:rsid w:val="009A1951"/>
    <w:rsid w:val="009A264C"/>
    <w:rsid w:val="009A2809"/>
    <w:rsid w:val="009A31FF"/>
    <w:rsid w:val="009A336E"/>
    <w:rsid w:val="009A4DD9"/>
    <w:rsid w:val="009A612E"/>
    <w:rsid w:val="009A7586"/>
    <w:rsid w:val="009A795A"/>
    <w:rsid w:val="009B0416"/>
    <w:rsid w:val="009B289B"/>
    <w:rsid w:val="009B2CAF"/>
    <w:rsid w:val="009B2EA5"/>
    <w:rsid w:val="009B3750"/>
    <w:rsid w:val="009B39DC"/>
    <w:rsid w:val="009B5F9F"/>
    <w:rsid w:val="009B60EB"/>
    <w:rsid w:val="009B6653"/>
    <w:rsid w:val="009B6696"/>
    <w:rsid w:val="009B66EB"/>
    <w:rsid w:val="009B7415"/>
    <w:rsid w:val="009C0505"/>
    <w:rsid w:val="009C0919"/>
    <w:rsid w:val="009C1335"/>
    <w:rsid w:val="009C17EB"/>
    <w:rsid w:val="009C19BE"/>
    <w:rsid w:val="009C1EC0"/>
    <w:rsid w:val="009C35EB"/>
    <w:rsid w:val="009C3C0C"/>
    <w:rsid w:val="009C409E"/>
    <w:rsid w:val="009C4779"/>
    <w:rsid w:val="009D46C7"/>
    <w:rsid w:val="009D4A2A"/>
    <w:rsid w:val="009D4A55"/>
    <w:rsid w:val="009D6FE5"/>
    <w:rsid w:val="009E03AF"/>
    <w:rsid w:val="009E1313"/>
    <w:rsid w:val="009E23B6"/>
    <w:rsid w:val="009E2466"/>
    <w:rsid w:val="009E37D4"/>
    <w:rsid w:val="009E3EFF"/>
    <w:rsid w:val="009E5033"/>
    <w:rsid w:val="009E5769"/>
    <w:rsid w:val="009E60B3"/>
    <w:rsid w:val="009E6241"/>
    <w:rsid w:val="009E67B3"/>
    <w:rsid w:val="009E7A58"/>
    <w:rsid w:val="009F065A"/>
    <w:rsid w:val="009F0DF8"/>
    <w:rsid w:val="009F2464"/>
    <w:rsid w:val="009F3152"/>
    <w:rsid w:val="009F3C2D"/>
    <w:rsid w:val="009F47BB"/>
    <w:rsid w:val="009F5473"/>
    <w:rsid w:val="009F5CDB"/>
    <w:rsid w:val="009F63B9"/>
    <w:rsid w:val="009F6751"/>
    <w:rsid w:val="00A02856"/>
    <w:rsid w:val="00A0308A"/>
    <w:rsid w:val="00A03271"/>
    <w:rsid w:val="00A038EC"/>
    <w:rsid w:val="00A05586"/>
    <w:rsid w:val="00A06503"/>
    <w:rsid w:val="00A06586"/>
    <w:rsid w:val="00A068C1"/>
    <w:rsid w:val="00A0716F"/>
    <w:rsid w:val="00A07D82"/>
    <w:rsid w:val="00A07EA2"/>
    <w:rsid w:val="00A10966"/>
    <w:rsid w:val="00A10CA7"/>
    <w:rsid w:val="00A10DBB"/>
    <w:rsid w:val="00A11DF5"/>
    <w:rsid w:val="00A11E61"/>
    <w:rsid w:val="00A13149"/>
    <w:rsid w:val="00A132C3"/>
    <w:rsid w:val="00A15277"/>
    <w:rsid w:val="00A17122"/>
    <w:rsid w:val="00A171A0"/>
    <w:rsid w:val="00A175D0"/>
    <w:rsid w:val="00A178EA"/>
    <w:rsid w:val="00A2337F"/>
    <w:rsid w:val="00A23B22"/>
    <w:rsid w:val="00A2582A"/>
    <w:rsid w:val="00A259CA"/>
    <w:rsid w:val="00A25DDC"/>
    <w:rsid w:val="00A2655E"/>
    <w:rsid w:val="00A26A1A"/>
    <w:rsid w:val="00A270E6"/>
    <w:rsid w:val="00A27520"/>
    <w:rsid w:val="00A27BF5"/>
    <w:rsid w:val="00A30E55"/>
    <w:rsid w:val="00A30FCD"/>
    <w:rsid w:val="00A31AAA"/>
    <w:rsid w:val="00A321EA"/>
    <w:rsid w:val="00A3375B"/>
    <w:rsid w:val="00A34D34"/>
    <w:rsid w:val="00A3570C"/>
    <w:rsid w:val="00A35874"/>
    <w:rsid w:val="00A35A74"/>
    <w:rsid w:val="00A366A8"/>
    <w:rsid w:val="00A36ABE"/>
    <w:rsid w:val="00A3767C"/>
    <w:rsid w:val="00A37885"/>
    <w:rsid w:val="00A37C2D"/>
    <w:rsid w:val="00A4001C"/>
    <w:rsid w:val="00A40139"/>
    <w:rsid w:val="00A41443"/>
    <w:rsid w:val="00A41DC2"/>
    <w:rsid w:val="00A42D57"/>
    <w:rsid w:val="00A44CAE"/>
    <w:rsid w:val="00A454D6"/>
    <w:rsid w:val="00A45578"/>
    <w:rsid w:val="00A46D63"/>
    <w:rsid w:val="00A4766A"/>
    <w:rsid w:val="00A47A44"/>
    <w:rsid w:val="00A53C29"/>
    <w:rsid w:val="00A540FB"/>
    <w:rsid w:val="00A546C5"/>
    <w:rsid w:val="00A54C86"/>
    <w:rsid w:val="00A5505B"/>
    <w:rsid w:val="00A5541C"/>
    <w:rsid w:val="00A55C6C"/>
    <w:rsid w:val="00A565DC"/>
    <w:rsid w:val="00A56B01"/>
    <w:rsid w:val="00A56E85"/>
    <w:rsid w:val="00A579A1"/>
    <w:rsid w:val="00A579C8"/>
    <w:rsid w:val="00A57AEC"/>
    <w:rsid w:val="00A60B63"/>
    <w:rsid w:val="00A6244A"/>
    <w:rsid w:val="00A63017"/>
    <w:rsid w:val="00A63AFE"/>
    <w:rsid w:val="00A63C46"/>
    <w:rsid w:val="00A63DD8"/>
    <w:rsid w:val="00A64693"/>
    <w:rsid w:val="00A64F06"/>
    <w:rsid w:val="00A6524B"/>
    <w:rsid w:val="00A65605"/>
    <w:rsid w:val="00A66798"/>
    <w:rsid w:val="00A6751E"/>
    <w:rsid w:val="00A67EA0"/>
    <w:rsid w:val="00A70C5C"/>
    <w:rsid w:val="00A71059"/>
    <w:rsid w:val="00A722B8"/>
    <w:rsid w:val="00A72A6F"/>
    <w:rsid w:val="00A73096"/>
    <w:rsid w:val="00A732C7"/>
    <w:rsid w:val="00A736FD"/>
    <w:rsid w:val="00A73DDC"/>
    <w:rsid w:val="00A76277"/>
    <w:rsid w:val="00A76603"/>
    <w:rsid w:val="00A76814"/>
    <w:rsid w:val="00A804AE"/>
    <w:rsid w:val="00A80864"/>
    <w:rsid w:val="00A809D4"/>
    <w:rsid w:val="00A82C81"/>
    <w:rsid w:val="00A842B1"/>
    <w:rsid w:val="00A847F7"/>
    <w:rsid w:val="00A84AD3"/>
    <w:rsid w:val="00A85C76"/>
    <w:rsid w:val="00A86633"/>
    <w:rsid w:val="00A86F01"/>
    <w:rsid w:val="00A8712D"/>
    <w:rsid w:val="00A909C3"/>
    <w:rsid w:val="00A90D0C"/>
    <w:rsid w:val="00A90D93"/>
    <w:rsid w:val="00A91DD8"/>
    <w:rsid w:val="00A926B6"/>
    <w:rsid w:val="00A92E06"/>
    <w:rsid w:val="00A93B91"/>
    <w:rsid w:val="00A94DAC"/>
    <w:rsid w:val="00A9566E"/>
    <w:rsid w:val="00A967A2"/>
    <w:rsid w:val="00A96B5B"/>
    <w:rsid w:val="00A96F46"/>
    <w:rsid w:val="00AA0512"/>
    <w:rsid w:val="00AA0C42"/>
    <w:rsid w:val="00AA0E0E"/>
    <w:rsid w:val="00AA0F6B"/>
    <w:rsid w:val="00AA2E6D"/>
    <w:rsid w:val="00AA3400"/>
    <w:rsid w:val="00AA352A"/>
    <w:rsid w:val="00AA41D1"/>
    <w:rsid w:val="00AA4E0F"/>
    <w:rsid w:val="00AA5A65"/>
    <w:rsid w:val="00AB0492"/>
    <w:rsid w:val="00AB3753"/>
    <w:rsid w:val="00AB5617"/>
    <w:rsid w:val="00AB5ED0"/>
    <w:rsid w:val="00AC015A"/>
    <w:rsid w:val="00AC064D"/>
    <w:rsid w:val="00AC157E"/>
    <w:rsid w:val="00AC1A34"/>
    <w:rsid w:val="00AC1FB6"/>
    <w:rsid w:val="00AC2637"/>
    <w:rsid w:val="00AC2BBC"/>
    <w:rsid w:val="00AC31AD"/>
    <w:rsid w:val="00AC31DB"/>
    <w:rsid w:val="00AC50F7"/>
    <w:rsid w:val="00AC5C6C"/>
    <w:rsid w:val="00AC5CB9"/>
    <w:rsid w:val="00AC7BE5"/>
    <w:rsid w:val="00AD28BD"/>
    <w:rsid w:val="00AD381A"/>
    <w:rsid w:val="00AD38DB"/>
    <w:rsid w:val="00AD416F"/>
    <w:rsid w:val="00AD5338"/>
    <w:rsid w:val="00AD68ED"/>
    <w:rsid w:val="00AE0355"/>
    <w:rsid w:val="00AE0FF4"/>
    <w:rsid w:val="00AE30A3"/>
    <w:rsid w:val="00AE3ACE"/>
    <w:rsid w:val="00AE49C8"/>
    <w:rsid w:val="00AE652A"/>
    <w:rsid w:val="00AE699A"/>
    <w:rsid w:val="00AE7597"/>
    <w:rsid w:val="00AF02E6"/>
    <w:rsid w:val="00AF09DD"/>
    <w:rsid w:val="00AF1021"/>
    <w:rsid w:val="00AF14F2"/>
    <w:rsid w:val="00AF24B8"/>
    <w:rsid w:val="00AF2F54"/>
    <w:rsid w:val="00AF34DA"/>
    <w:rsid w:val="00AF490D"/>
    <w:rsid w:val="00AF5573"/>
    <w:rsid w:val="00AF639B"/>
    <w:rsid w:val="00AF6DBD"/>
    <w:rsid w:val="00AF7AC6"/>
    <w:rsid w:val="00B00606"/>
    <w:rsid w:val="00B0084E"/>
    <w:rsid w:val="00B00B08"/>
    <w:rsid w:val="00B0128B"/>
    <w:rsid w:val="00B01669"/>
    <w:rsid w:val="00B016B0"/>
    <w:rsid w:val="00B01895"/>
    <w:rsid w:val="00B0232E"/>
    <w:rsid w:val="00B034A7"/>
    <w:rsid w:val="00B036CC"/>
    <w:rsid w:val="00B03E5A"/>
    <w:rsid w:val="00B04590"/>
    <w:rsid w:val="00B057B6"/>
    <w:rsid w:val="00B065BE"/>
    <w:rsid w:val="00B06C72"/>
    <w:rsid w:val="00B0756C"/>
    <w:rsid w:val="00B0767F"/>
    <w:rsid w:val="00B07F7D"/>
    <w:rsid w:val="00B103AE"/>
    <w:rsid w:val="00B10E23"/>
    <w:rsid w:val="00B1143B"/>
    <w:rsid w:val="00B11EB3"/>
    <w:rsid w:val="00B11FD9"/>
    <w:rsid w:val="00B13017"/>
    <w:rsid w:val="00B137C3"/>
    <w:rsid w:val="00B14D5D"/>
    <w:rsid w:val="00B151FB"/>
    <w:rsid w:val="00B15591"/>
    <w:rsid w:val="00B169FE"/>
    <w:rsid w:val="00B17112"/>
    <w:rsid w:val="00B20FE1"/>
    <w:rsid w:val="00B21E4E"/>
    <w:rsid w:val="00B21ED8"/>
    <w:rsid w:val="00B225A4"/>
    <w:rsid w:val="00B2432B"/>
    <w:rsid w:val="00B24389"/>
    <w:rsid w:val="00B24CAD"/>
    <w:rsid w:val="00B256E9"/>
    <w:rsid w:val="00B26111"/>
    <w:rsid w:val="00B27014"/>
    <w:rsid w:val="00B312C6"/>
    <w:rsid w:val="00B31F1A"/>
    <w:rsid w:val="00B321EE"/>
    <w:rsid w:val="00B3246D"/>
    <w:rsid w:val="00B32CE8"/>
    <w:rsid w:val="00B33B16"/>
    <w:rsid w:val="00B33C91"/>
    <w:rsid w:val="00B33CE2"/>
    <w:rsid w:val="00B34D44"/>
    <w:rsid w:val="00B3525F"/>
    <w:rsid w:val="00B35D50"/>
    <w:rsid w:val="00B36539"/>
    <w:rsid w:val="00B36E51"/>
    <w:rsid w:val="00B40CEE"/>
    <w:rsid w:val="00B41BBD"/>
    <w:rsid w:val="00B4201B"/>
    <w:rsid w:val="00B42987"/>
    <w:rsid w:val="00B42D1B"/>
    <w:rsid w:val="00B44131"/>
    <w:rsid w:val="00B44A91"/>
    <w:rsid w:val="00B4587C"/>
    <w:rsid w:val="00B46E76"/>
    <w:rsid w:val="00B50095"/>
    <w:rsid w:val="00B502C3"/>
    <w:rsid w:val="00B505F9"/>
    <w:rsid w:val="00B519D3"/>
    <w:rsid w:val="00B54623"/>
    <w:rsid w:val="00B54837"/>
    <w:rsid w:val="00B55A60"/>
    <w:rsid w:val="00B5600D"/>
    <w:rsid w:val="00B615E6"/>
    <w:rsid w:val="00B61CD3"/>
    <w:rsid w:val="00B63896"/>
    <w:rsid w:val="00B63CD3"/>
    <w:rsid w:val="00B64194"/>
    <w:rsid w:val="00B6467C"/>
    <w:rsid w:val="00B66BEF"/>
    <w:rsid w:val="00B71B2D"/>
    <w:rsid w:val="00B7373E"/>
    <w:rsid w:val="00B74084"/>
    <w:rsid w:val="00B742AE"/>
    <w:rsid w:val="00B75363"/>
    <w:rsid w:val="00B755C1"/>
    <w:rsid w:val="00B76892"/>
    <w:rsid w:val="00B76D6A"/>
    <w:rsid w:val="00B76EF2"/>
    <w:rsid w:val="00B77B1C"/>
    <w:rsid w:val="00B77C33"/>
    <w:rsid w:val="00B800D4"/>
    <w:rsid w:val="00B80992"/>
    <w:rsid w:val="00B834CD"/>
    <w:rsid w:val="00B85751"/>
    <w:rsid w:val="00B85909"/>
    <w:rsid w:val="00B85F3B"/>
    <w:rsid w:val="00B86D13"/>
    <w:rsid w:val="00B875FE"/>
    <w:rsid w:val="00B876FF"/>
    <w:rsid w:val="00B90BE5"/>
    <w:rsid w:val="00B90E9F"/>
    <w:rsid w:val="00B92451"/>
    <w:rsid w:val="00B93114"/>
    <w:rsid w:val="00B93ADE"/>
    <w:rsid w:val="00B947D1"/>
    <w:rsid w:val="00B94D83"/>
    <w:rsid w:val="00B951C9"/>
    <w:rsid w:val="00B95F83"/>
    <w:rsid w:val="00B95F8A"/>
    <w:rsid w:val="00B96090"/>
    <w:rsid w:val="00B961A7"/>
    <w:rsid w:val="00B96C81"/>
    <w:rsid w:val="00B97779"/>
    <w:rsid w:val="00B97B69"/>
    <w:rsid w:val="00B97E38"/>
    <w:rsid w:val="00BA1453"/>
    <w:rsid w:val="00BA1544"/>
    <w:rsid w:val="00BA1985"/>
    <w:rsid w:val="00BA2E2A"/>
    <w:rsid w:val="00BA35D9"/>
    <w:rsid w:val="00BA362D"/>
    <w:rsid w:val="00BA5059"/>
    <w:rsid w:val="00BA56E3"/>
    <w:rsid w:val="00BA705C"/>
    <w:rsid w:val="00BA7352"/>
    <w:rsid w:val="00BA7CB4"/>
    <w:rsid w:val="00BA7D06"/>
    <w:rsid w:val="00BB09A2"/>
    <w:rsid w:val="00BB132F"/>
    <w:rsid w:val="00BB1698"/>
    <w:rsid w:val="00BB2C19"/>
    <w:rsid w:val="00BB3CC1"/>
    <w:rsid w:val="00BB43A9"/>
    <w:rsid w:val="00BB5268"/>
    <w:rsid w:val="00BB52EA"/>
    <w:rsid w:val="00BB5FFB"/>
    <w:rsid w:val="00BB7D3B"/>
    <w:rsid w:val="00BC0A66"/>
    <w:rsid w:val="00BC0F49"/>
    <w:rsid w:val="00BC10DC"/>
    <w:rsid w:val="00BC40D0"/>
    <w:rsid w:val="00BC49DF"/>
    <w:rsid w:val="00BC4D98"/>
    <w:rsid w:val="00BC60B8"/>
    <w:rsid w:val="00BC7D3D"/>
    <w:rsid w:val="00BD1BA1"/>
    <w:rsid w:val="00BD24E4"/>
    <w:rsid w:val="00BD2E64"/>
    <w:rsid w:val="00BD2FBC"/>
    <w:rsid w:val="00BD35D5"/>
    <w:rsid w:val="00BD3862"/>
    <w:rsid w:val="00BD3E9D"/>
    <w:rsid w:val="00BD4C59"/>
    <w:rsid w:val="00BD5F23"/>
    <w:rsid w:val="00BD773B"/>
    <w:rsid w:val="00BD7FBB"/>
    <w:rsid w:val="00BE0156"/>
    <w:rsid w:val="00BE025F"/>
    <w:rsid w:val="00BE042C"/>
    <w:rsid w:val="00BE0F3B"/>
    <w:rsid w:val="00BE1855"/>
    <w:rsid w:val="00BE23B2"/>
    <w:rsid w:val="00BE2C3A"/>
    <w:rsid w:val="00BE380C"/>
    <w:rsid w:val="00BE38FB"/>
    <w:rsid w:val="00BE46E3"/>
    <w:rsid w:val="00BE5AD6"/>
    <w:rsid w:val="00BE6158"/>
    <w:rsid w:val="00BE64D0"/>
    <w:rsid w:val="00BE6E18"/>
    <w:rsid w:val="00BE75BE"/>
    <w:rsid w:val="00BE75FD"/>
    <w:rsid w:val="00BE7F98"/>
    <w:rsid w:val="00BF106A"/>
    <w:rsid w:val="00BF1365"/>
    <w:rsid w:val="00BF15AF"/>
    <w:rsid w:val="00BF1AA5"/>
    <w:rsid w:val="00BF2431"/>
    <w:rsid w:val="00BF26E1"/>
    <w:rsid w:val="00BF27D0"/>
    <w:rsid w:val="00BF2ABC"/>
    <w:rsid w:val="00BF2D47"/>
    <w:rsid w:val="00BF349D"/>
    <w:rsid w:val="00BF36FC"/>
    <w:rsid w:val="00BF4701"/>
    <w:rsid w:val="00BF6070"/>
    <w:rsid w:val="00BF6169"/>
    <w:rsid w:val="00BF631D"/>
    <w:rsid w:val="00BF7978"/>
    <w:rsid w:val="00BF7CF3"/>
    <w:rsid w:val="00C00DD6"/>
    <w:rsid w:val="00C01138"/>
    <w:rsid w:val="00C03042"/>
    <w:rsid w:val="00C03352"/>
    <w:rsid w:val="00C034D0"/>
    <w:rsid w:val="00C0369F"/>
    <w:rsid w:val="00C069C7"/>
    <w:rsid w:val="00C0782E"/>
    <w:rsid w:val="00C100A5"/>
    <w:rsid w:val="00C12261"/>
    <w:rsid w:val="00C1319E"/>
    <w:rsid w:val="00C14BBB"/>
    <w:rsid w:val="00C14F61"/>
    <w:rsid w:val="00C157F2"/>
    <w:rsid w:val="00C16542"/>
    <w:rsid w:val="00C17944"/>
    <w:rsid w:val="00C2005E"/>
    <w:rsid w:val="00C2067C"/>
    <w:rsid w:val="00C20B58"/>
    <w:rsid w:val="00C21664"/>
    <w:rsid w:val="00C21B56"/>
    <w:rsid w:val="00C220C8"/>
    <w:rsid w:val="00C226C3"/>
    <w:rsid w:val="00C22DBC"/>
    <w:rsid w:val="00C22EEA"/>
    <w:rsid w:val="00C230F3"/>
    <w:rsid w:val="00C24072"/>
    <w:rsid w:val="00C257E1"/>
    <w:rsid w:val="00C25809"/>
    <w:rsid w:val="00C25E6F"/>
    <w:rsid w:val="00C263A0"/>
    <w:rsid w:val="00C26556"/>
    <w:rsid w:val="00C26981"/>
    <w:rsid w:val="00C26F04"/>
    <w:rsid w:val="00C274DD"/>
    <w:rsid w:val="00C3220E"/>
    <w:rsid w:val="00C345AA"/>
    <w:rsid w:val="00C36817"/>
    <w:rsid w:val="00C37019"/>
    <w:rsid w:val="00C372C6"/>
    <w:rsid w:val="00C37377"/>
    <w:rsid w:val="00C37D78"/>
    <w:rsid w:val="00C4062F"/>
    <w:rsid w:val="00C4096B"/>
    <w:rsid w:val="00C4114B"/>
    <w:rsid w:val="00C41335"/>
    <w:rsid w:val="00C4162B"/>
    <w:rsid w:val="00C41B8F"/>
    <w:rsid w:val="00C423DD"/>
    <w:rsid w:val="00C45F7D"/>
    <w:rsid w:val="00C45FD6"/>
    <w:rsid w:val="00C46AD3"/>
    <w:rsid w:val="00C47640"/>
    <w:rsid w:val="00C47C67"/>
    <w:rsid w:val="00C506BC"/>
    <w:rsid w:val="00C50E2E"/>
    <w:rsid w:val="00C52B55"/>
    <w:rsid w:val="00C55414"/>
    <w:rsid w:val="00C60C93"/>
    <w:rsid w:val="00C60F73"/>
    <w:rsid w:val="00C617E4"/>
    <w:rsid w:val="00C61B3B"/>
    <w:rsid w:val="00C61F4D"/>
    <w:rsid w:val="00C62A0B"/>
    <w:rsid w:val="00C62E16"/>
    <w:rsid w:val="00C6371D"/>
    <w:rsid w:val="00C639AD"/>
    <w:rsid w:val="00C64026"/>
    <w:rsid w:val="00C642DB"/>
    <w:rsid w:val="00C64FEC"/>
    <w:rsid w:val="00C663EC"/>
    <w:rsid w:val="00C66A9D"/>
    <w:rsid w:val="00C6727E"/>
    <w:rsid w:val="00C67E52"/>
    <w:rsid w:val="00C70077"/>
    <w:rsid w:val="00C72508"/>
    <w:rsid w:val="00C727CD"/>
    <w:rsid w:val="00C72AE3"/>
    <w:rsid w:val="00C72C3B"/>
    <w:rsid w:val="00C736B2"/>
    <w:rsid w:val="00C737D2"/>
    <w:rsid w:val="00C74A99"/>
    <w:rsid w:val="00C75263"/>
    <w:rsid w:val="00C75368"/>
    <w:rsid w:val="00C75B47"/>
    <w:rsid w:val="00C76664"/>
    <w:rsid w:val="00C805F0"/>
    <w:rsid w:val="00C8078B"/>
    <w:rsid w:val="00C8084E"/>
    <w:rsid w:val="00C8130E"/>
    <w:rsid w:val="00C8237B"/>
    <w:rsid w:val="00C8564F"/>
    <w:rsid w:val="00C85E68"/>
    <w:rsid w:val="00C85E9D"/>
    <w:rsid w:val="00C8794F"/>
    <w:rsid w:val="00C911A7"/>
    <w:rsid w:val="00C911CB"/>
    <w:rsid w:val="00C913DE"/>
    <w:rsid w:val="00C916CD"/>
    <w:rsid w:val="00C92164"/>
    <w:rsid w:val="00C92545"/>
    <w:rsid w:val="00C92D38"/>
    <w:rsid w:val="00C9317E"/>
    <w:rsid w:val="00C93BB0"/>
    <w:rsid w:val="00C94F04"/>
    <w:rsid w:val="00C9535F"/>
    <w:rsid w:val="00C965C3"/>
    <w:rsid w:val="00C96D86"/>
    <w:rsid w:val="00CA11A8"/>
    <w:rsid w:val="00CA12A1"/>
    <w:rsid w:val="00CA151A"/>
    <w:rsid w:val="00CA19C2"/>
    <w:rsid w:val="00CA246B"/>
    <w:rsid w:val="00CA34C1"/>
    <w:rsid w:val="00CA37FE"/>
    <w:rsid w:val="00CA5EF2"/>
    <w:rsid w:val="00CA5F13"/>
    <w:rsid w:val="00CA67BC"/>
    <w:rsid w:val="00CA77F0"/>
    <w:rsid w:val="00CB0407"/>
    <w:rsid w:val="00CB1833"/>
    <w:rsid w:val="00CB2619"/>
    <w:rsid w:val="00CB49D0"/>
    <w:rsid w:val="00CB51B9"/>
    <w:rsid w:val="00CB5D03"/>
    <w:rsid w:val="00CB66CE"/>
    <w:rsid w:val="00CB7BF3"/>
    <w:rsid w:val="00CB7D93"/>
    <w:rsid w:val="00CC10E4"/>
    <w:rsid w:val="00CC1A41"/>
    <w:rsid w:val="00CC26F3"/>
    <w:rsid w:val="00CC491D"/>
    <w:rsid w:val="00CC4BED"/>
    <w:rsid w:val="00CC541D"/>
    <w:rsid w:val="00CC557E"/>
    <w:rsid w:val="00CC6016"/>
    <w:rsid w:val="00CC7E6E"/>
    <w:rsid w:val="00CD0296"/>
    <w:rsid w:val="00CD063D"/>
    <w:rsid w:val="00CD09C2"/>
    <w:rsid w:val="00CD0DAE"/>
    <w:rsid w:val="00CD1214"/>
    <w:rsid w:val="00CD1559"/>
    <w:rsid w:val="00CD1C81"/>
    <w:rsid w:val="00CD1E77"/>
    <w:rsid w:val="00CD1EC7"/>
    <w:rsid w:val="00CD3F15"/>
    <w:rsid w:val="00CD4C81"/>
    <w:rsid w:val="00CD4F53"/>
    <w:rsid w:val="00CD5D76"/>
    <w:rsid w:val="00CD6096"/>
    <w:rsid w:val="00CD6494"/>
    <w:rsid w:val="00CD691C"/>
    <w:rsid w:val="00CD694F"/>
    <w:rsid w:val="00CD6EBB"/>
    <w:rsid w:val="00CD7296"/>
    <w:rsid w:val="00CD76D4"/>
    <w:rsid w:val="00CD7943"/>
    <w:rsid w:val="00CD7BB6"/>
    <w:rsid w:val="00CD7EC5"/>
    <w:rsid w:val="00CE0165"/>
    <w:rsid w:val="00CE1A85"/>
    <w:rsid w:val="00CE1BBE"/>
    <w:rsid w:val="00CE2040"/>
    <w:rsid w:val="00CE2B75"/>
    <w:rsid w:val="00CE2DBC"/>
    <w:rsid w:val="00CE324E"/>
    <w:rsid w:val="00CE3D05"/>
    <w:rsid w:val="00CE45D3"/>
    <w:rsid w:val="00CE492C"/>
    <w:rsid w:val="00CE4E64"/>
    <w:rsid w:val="00CE7A93"/>
    <w:rsid w:val="00CF005F"/>
    <w:rsid w:val="00CF076A"/>
    <w:rsid w:val="00CF17DE"/>
    <w:rsid w:val="00CF3F1D"/>
    <w:rsid w:val="00CF3F2E"/>
    <w:rsid w:val="00CF4355"/>
    <w:rsid w:val="00CF5449"/>
    <w:rsid w:val="00CF6E95"/>
    <w:rsid w:val="00CF71C8"/>
    <w:rsid w:val="00D004E1"/>
    <w:rsid w:val="00D022DF"/>
    <w:rsid w:val="00D02A97"/>
    <w:rsid w:val="00D02D0C"/>
    <w:rsid w:val="00D0349C"/>
    <w:rsid w:val="00D03D1D"/>
    <w:rsid w:val="00D03DAA"/>
    <w:rsid w:val="00D04040"/>
    <w:rsid w:val="00D04973"/>
    <w:rsid w:val="00D05094"/>
    <w:rsid w:val="00D053D8"/>
    <w:rsid w:val="00D0611C"/>
    <w:rsid w:val="00D0661A"/>
    <w:rsid w:val="00D06FE1"/>
    <w:rsid w:val="00D10F62"/>
    <w:rsid w:val="00D11773"/>
    <w:rsid w:val="00D12647"/>
    <w:rsid w:val="00D13C59"/>
    <w:rsid w:val="00D15299"/>
    <w:rsid w:val="00D163D3"/>
    <w:rsid w:val="00D16B0D"/>
    <w:rsid w:val="00D17567"/>
    <w:rsid w:val="00D211F7"/>
    <w:rsid w:val="00D2148F"/>
    <w:rsid w:val="00D2200F"/>
    <w:rsid w:val="00D22525"/>
    <w:rsid w:val="00D24EC5"/>
    <w:rsid w:val="00D25800"/>
    <w:rsid w:val="00D27203"/>
    <w:rsid w:val="00D273EA"/>
    <w:rsid w:val="00D275A5"/>
    <w:rsid w:val="00D27921"/>
    <w:rsid w:val="00D27B0C"/>
    <w:rsid w:val="00D3050C"/>
    <w:rsid w:val="00D30595"/>
    <w:rsid w:val="00D312C7"/>
    <w:rsid w:val="00D31B4A"/>
    <w:rsid w:val="00D31D69"/>
    <w:rsid w:val="00D3244D"/>
    <w:rsid w:val="00D3248A"/>
    <w:rsid w:val="00D32BA0"/>
    <w:rsid w:val="00D332E3"/>
    <w:rsid w:val="00D34419"/>
    <w:rsid w:val="00D3459E"/>
    <w:rsid w:val="00D35640"/>
    <w:rsid w:val="00D3597F"/>
    <w:rsid w:val="00D37EC0"/>
    <w:rsid w:val="00D401AA"/>
    <w:rsid w:val="00D40E30"/>
    <w:rsid w:val="00D42DD5"/>
    <w:rsid w:val="00D43A06"/>
    <w:rsid w:val="00D43D31"/>
    <w:rsid w:val="00D44282"/>
    <w:rsid w:val="00D443EF"/>
    <w:rsid w:val="00D44E70"/>
    <w:rsid w:val="00D45529"/>
    <w:rsid w:val="00D4581C"/>
    <w:rsid w:val="00D4594B"/>
    <w:rsid w:val="00D46206"/>
    <w:rsid w:val="00D4656B"/>
    <w:rsid w:val="00D466E5"/>
    <w:rsid w:val="00D46A7E"/>
    <w:rsid w:val="00D470BE"/>
    <w:rsid w:val="00D47114"/>
    <w:rsid w:val="00D50C87"/>
    <w:rsid w:val="00D50E16"/>
    <w:rsid w:val="00D51856"/>
    <w:rsid w:val="00D51A0F"/>
    <w:rsid w:val="00D51AC6"/>
    <w:rsid w:val="00D54910"/>
    <w:rsid w:val="00D550D9"/>
    <w:rsid w:val="00D56844"/>
    <w:rsid w:val="00D56B15"/>
    <w:rsid w:val="00D57802"/>
    <w:rsid w:val="00D60040"/>
    <w:rsid w:val="00D60502"/>
    <w:rsid w:val="00D60694"/>
    <w:rsid w:val="00D6088A"/>
    <w:rsid w:val="00D6089C"/>
    <w:rsid w:val="00D62DA8"/>
    <w:rsid w:val="00D62E11"/>
    <w:rsid w:val="00D62F4E"/>
    <w:rsid w:val="00D62FB1"/>
    <w:rsid w:val="00D64EC1"/>
    <w:rsid w:val="00D658F0"/>
    <w:rsid w:val="00D662ED"/>
    <w:rsid w:val="00D663B9"/>
    <w:rsid w:val="00D66EA1"/>
    <w:rsid w:val="00D67AF1"/>
    <w:rsid w:val="00D70041"/>
    <w:rsid w:val="00D706C2"/>
    <w:rsid w:val="00D7098A"/>
    <w:rsid w:val="00D70A2D"/>
    <w:rsid w:val="00D71B37"/>
    <w:rsid w:val="00D7201B"/>
    <w:rsid w:val="00D7296D"/>
    <w:rsid w:val="00D73797"/>
    <w:rsid w:val="00D73C7D"/>
    <w:rsid w:val="00D7408E"/>
    <w:rsid w:val="00D74DD1"/>
    <w:rsid w:val="00D7527A"/>
    <w:rsid w:val="00D76388"/>
    <w:rsid w:val="00D768FC"/>
    <w:rsid w:val="00D81246"/>
    <w:rsid w:val="00D8316E"/>
    <w:rsid w:val="00D831C5"/>
    <w:rsid w:val="00D83619"/>
    <w:rsid w:val="00D83C81"/>
    <w:rsid w:val="00D83FDF"/>
    <w:rsid w:val="00D85672"/>
    <w:rsid w:val="00D86CB6"/>
    <w:rsid w:val="00D86DB0"/>
    <w:rsid w:val="00D876AD"/>
    <w:rsid w:val="00D87EE6"/>
    <w:rsid w:val="00D90828"/>
    <w:rsid w:val="00D90BC6"/>
    <w:rsid w:val="00D923B5"/>
    <w:rsid w:val="00D9361D"/>
    <w:rsid w:val="00D9363C"/>
    <w:rsid w:val="00D93A3A"/>
    <w:rsid w:val="00D94730"/>
    <w:rsid w:val="00D947B1"/>
    <w:rsid w:val="00D947FE"/>
    <w:rsid w:val="00D949A4"/>
    <w:rsid w:val="00D957DE"/>
    <w:rsid w:val="00D97490"/>
    <w:rsid w:val="00D976AA"/>
    <w:rsid w:val="00DA02BC"/>
    <w:rsid w:val="00DA16B6"/>
    <w:rsid w:val="00DA2378"/>
    <w:rsid w:val="00DA45C1"/>
    <w:rsid w:val="00DA4C58"/>
    <w:rsid w:val="00DA51DF"/>
    <w:rsid w:val="00DA5E2E"/>
    <w:rsid w:val="00DA723D"/>
    <w:rsid w:val="00DA764E"/>
    <w:rsid w:val="00DB0200"/>
    <w:rsid w:val="00DB0EDB"/>
    <w:rsid w:val="00DB11B1"/>
    <w:rsid w:val="00DB1745"/>
    <w:rsid w:val="00DB1988"/>
    <w:rsid w:val="00DB1BF1"/>
    <w:rsid w:val="00DB20A0"/>
    <w:rsid w:val="00DB308D"/>
    <w:rsid w:val="00DB3AFD"/>
    <w:rsid w:val="00DB3EC0"/>
    <w:rsid w:val="00DB5B81"/>
    <w:rsid w:val="00DB67EF"/>
    <w:rsid w:val="00DB7C3D"/>
    <w:rsid w:val="00DB7F11"/>
    <w:rsid w:val="00DC0C6D"/>
    <w:rsid w:val="00DC0CEA"/>
    <w:rsid w:val="00DC0F07"/>
    <w:rsid w:val="00DC0F10"/>
    <w:rsid w:val="00DC10AF"/>
    <w:rsid w:val="00DC179C"/>
    <w:rsid w:val="00DC193B"/>
    <w:rsid w:val="00DC1AFF"/>
    <w:rsid w:val="00DC22A3"/>
    <w:rsid w:val="00DC2A07"/>
    <w:rsid w:val="00DC3E8A"/>
    <w:rsid w:val="00DC3ECD"/>
    <w:rsid w:val="00DC46CE"/>
    <w:rsid w:val="00DC53CD"/>
    <w:rsid w:val="00DC5A6C"/>
    <w:rsid w:val="00DC5C7F"/>
    <w:rsid w:val="00DC5CE2"/>
    <w:rsid w:val="00DC653C"/>
    <w:rsid w:val="00DC7526"/>
    <w:rsid w:val="00DD04D8"/>
    <w:rsid w:val="00DD1265"/>
    <w:rsid w:val="00DD1F0C"/>
    <w:rsid w:val="00DD2715"/>
    <w:rsid w:val="00DD299D"/>
    <w:rsid w:val="00DD2B91"/>
    <w:rsid w:val="00DD3EBE"/>
    <w:rsid w:val="00DD4FBD"/>
    <w:rsid w:val="00DD6280"/>
    <w:rsid w:val="00DE09CB"/>
    <w:rsid w:val="00DE13F1"/>
    <w:rsid w:val="00DE1C6E"/>
    <w:rsid w:val="00DE3279"/>
    <w:rsid w:val="00DE351D"/>
    <w:rsid w:val="00DE362C"/>
    <w:rsid w:val="00DE3CDE"/>
    <w:rsid w:val="00DE41E3"/>
    <w:rsid w:val="00DE4A60"/>
    <w:rsid w:val="00DE4B51"/>
    <w:rsid w:val="00DE54DA"/>
    <w:rsid w:val="00DE5B3F"/>
    <w:rsid w:val="00DE74C8"/>
    <w:rsid w:val="00DE7566"/>
    <w:rsid w:val="00DE7C41"/>
    <w:rsid w:val="00DF06A2"/>
    <w:rsid w:val="00DF0987"/>
    <w:rsid w:val="00DF1BD7"/>
    <w:rsid w:val="00DF2728"/>
    <w:rsid w:val="00DF2DF4"/>
    <w:rsid w:val="00DF4B01"/>
    <w:rsid w:val="00DF4D93"/>
    <w:rsid w:val="00DF633C"/>
    <w:rsid w:val="00DF65D3"/>
    <w:rsid w:val="00DF6971"/>
    <w:rsid w:val="00E01180"/>
    <w:rsid w:val="00E0173D"/>
    <w:rsid w:val="00E0249A"/>
    <w:rsid w:val="00E02DB6"/>
    <w:rsid w:val="00E03258"/>
    <w:rsid w:val="00E03689"/>
    <w:rsid w:val="00E04AAB"/>
    <w:rsid w:val="00E061BD"/>
    <w:rsid w:val="00E107CC"/>
    <w:rsid w:val="00E109BE"/>
    <w:rsid w:val="00E1188B"/>
    <w:rsid w:val="00E122E8"/>
    <w:rsid w:val="00E12E8D"/>
    <w:rsid w:val="00E13080"/>
    <w:rsid w:val="00E1349E"/>
    <w:rsid w:val="00E14242"/>
    <w:rsid w:val="00E145D9"/>
    <w:rsid w:val="00E14BAC"/>
    <w:rsid w:val="00E1628D"/>
    <w:rsid w:val="00E17F8F"/>
    <w:rsid w:val="00E23536"/>
    <w:rsid w:val="00E248C6"/>
    <w:rsid w:val="00E25570"/>
    <w:rsid w:val="00E2590C"/>
    <w:rsid w:val="00E262D2"/>
    <w:rsid w:val="00E27EEA"/>
    <w:rsid w:val="00E301A9"/>
    <w:rsid w:val="00E3028A"/>
    <w:rsid w:val="00E306DA"/>
    <w:rsid w:val="00E321EB"/>
    <w:rsid w:val="00E32960"/>
    <w:rsid w:val="00E33526"/>
    <w:rsid w:val="00E36070"/>
    <w:rsid w:val="00E3639D"/>
    <w:rsid w:val="00E37AB5"/>
    <w:rsid w:val="00E37E66"/>
    <w:rsid w:val="00E40A6B"/>
    <w:rsid w:val="00E41A08"/>
    <w:rsid w:val="00E41F49"/>
    <w:rsid w:val="00E4204C"/>
    <w:rsid w:val="00E44B54"/>
    <w:rsid w:val="00E44D6C"/>
    <w:rsid w:val="00E44DBC"/>
    <w:rsid w:val="00E4527B"/>
    <w:rsid w:val="00E46114"/>
    <w:rsid w:val="00E462EF"/>
    <w:rsid w:val="00E500A9"/>
    <w:rsid w:val="00E525C9"/>
    <w:rsid w:val="00E5283B"/>
    <w:rsid w:val="00E534C8"/>
    <w:rsid w:val="00E539FA"/>
    <w:rsid w:val="00E53A1B"/>
    <w:rsid w:val="00E544AE"/>
    <w:rsid w:val="00E54A43"/>
    <w:rsid w:val="00E54BDD"/>
    <w:rsid w:val="00E55728"/>
    <w:rsid w:val="00E55B4C"/>
    <w:rsid w:val="00E57A40"/>
    <w:rsid w:val="00E57A4F"/>
    <w:rsid w:val="00E618A3"/>
    <w:rsid w:val="00E62BF8"/>
    <w:rsid w:val="00E6337A"/>
    <w:rsid w:val="00E63937"/>
    <w:rsid w:val="00E63BB1"/>
    <w:rsid w:val="00E64C22"/>
    <w:rsid w:val="00E65ECF"/>
    <w:rsid w:val="00E660A9"/>
    <w:rsid w:val="00E7038C"/>
    <w:rsid w:val="00E70658"/>
    <w:rsid w:val="00E70C06"/>
    <w:rsid w:val="00E75C57"/>
    <w:rsid w:val="00E7633B"/>
    <w:rsid w:val="00E76EE2"/>
    <w:rsid w:val="00E770AE"/>
    <w:rsid w:val="00E80C9D"/>
    <w:rsid w:val="00E8376E"/>
    <w:rsid w:val="00E83B7B"/>
    <w:rsid w:val="00E83DA2"/>
    <w:rsid w:val="00E94242"/>
    <w:rsid w:val="00E94452"/>
    <w:rsid w:val="00E94670"/>
    <w:rsid w:val="00E955E6"/>
    <w:rsid w:val="00E96D19"/>
    <w:rsid w:val="00E97039"/>
    <w:rsid w:val="00E979BE"/>
    <w:rsid w:val="00EA0E86"/>
    <w:rsid w:val="00EA2C5B"/>
    <w:rsid w:val="00EA36EE"/>
    <w:rsid w:val="00EA39A2"/>
    <w:rsid w:val="00EA3D82"/>
    <w:rsid w:val="00EA435C"/>
    <w:rsid w:val="00EA43DD"/>
    <w:rsid w:val="00EA4450"/>
    <w:rsid w:val="00EA56BD"/>
    <w:rsid w:val="00EA58E2"/>
    <w:rsid w:val="00EA61F6"/>
    <w:rsid w:val="00EB153D"/>
    <w:rsid w:val="00EB286A"/>
    <w:rsid w:val="00EB314B"/>
    <w:rsid w:val="00EB58BA"/>
    <w:rsid w:val="00EB5D50"/>
    <w:rsid w:val="00EB688F"/>
    <w:rsid w:val="00EB74AE"/>
    <w:rsid w:val="00EC16B3"/>
    <w:rsid w:val="00EC2BF4"/>
    <w:rsid w:val="00EC2F25"/>
    <w:rsid w:val="00EC36D4"/>
    <w:rsid w:val="00EC401B"/>
    <w:rsid w:val="00EC411B"/>
    <w:rsid w:val="00EC4394"/>
    <w:rsid w:val="00EC56A7"/>
    <w:rsid w:val="00EC5E13"/>
    <w:rsid w:val="00EC6A18"/>
    <w:rsid w:val="00EC73B4"/>
    <w:rsid w:val="00EC74F0"/>
    <w:rsid w:val="00EC7993"/>
    <w:rsid w:val="00EC7ADD"/>
    <w:rsid w:val="00ED0769"/>
    <w:rsid w:val="00ED0D0F"/>
    <w:rsid w:val="00ED2316"/>
    <w:rsid w:val="00ED35E2"/>
    <w:rsid w:val="00ED4594"/>
    <w:rsid w:val="00ED4AC1"/>
    <w:rsid w:val="00ED701B"/>
    <w:rsid w:val="00ED7CFE"/>
    <w:rsid w:val="00EE0C8D"/>
    <w:rsid w:val="00EE121D"/>
    <w:rsid w:val="00EE1C21"/>
    <w:rsid w:val="00EE1CE6"/>
    <w:rsid w:val="00EE2880"/>
    <w:rsid w:val="00EE37A4"/>
    <w:rsid w:val="00EE48F1"/>
    <w:rsid w:val="00EE4EF6"/>
    <w:rsid w:val="00EE5007"/>
    <w:rsid w:val="00EE52DE"/>
    <w:rsid w:val="00EE53B7"/>
    <w:rsid w:val="00EE5612"/>
    <w:rsid w:val="00EE5D59"/>
    <w:rsid w:val="00EE647C"/>
    <w:rsid w:val="00EE688A"/>
    <w:rsid w:val="00EF285B"/>
    <w:rsid w:val="00EF2BA2"/>
    <w:rsid w:val="00EF2F71"/>
    <w:rsid w:val="00EF3728"/>
    <w:rsid w:val="00EF4FA7"/>
    <w:rsid w:val="00EF5CD4"/>
    <w:rsid w:val="00EF63A1"/>
    <w:rsid w:val="00EF71C7"/>
    <w:rsid w:val="00EF7A34"/>
    <w:rsid w:val="00EF7CD0"/>
    <w:rsid w:val="00F01F3D"/>
    <w:rsid w:val="00F0278E"/>
    <w:rsid w:val="00F03BEA"/>
    <w:rsid w:val="00F0409E"/>
    <w:rsid w:val="00F04CEF"/>
    <w:rsid w:val="00F04ECF"/>
    <w:rsid w:val="00F04FCB"/>
    <w:rsid w:val="00F06B6F"/>
    <w:rsid w:val="00F10778"/>
    <w:rsid w:val="00F108A4"/>
    <w:rsid w:val="00F116DF"/>
    <w:rsid w:val="00F1197B"/>
    <w:rsid w:val="00F12A14"/>
    <w:rsid w:val="00F12BBF"/>
    <w:rsid w:val="00F12E90"/>
    <w:rsid w:val="00F12FA5"/>
    <w:rsid w:val="00F1340B"/>
    <w:rsid w:val="00F13767"/>
    <w:rsid w:val="00F15D71"/>
    <w:rsid w:val="00F163E2"/>
    <w:rsid w:val="00F16606"/>
    <w:rsid w:val="00F16910"/>
    <w:rsid w:val="00F16FCA"/>
    <w:rsid w:val="00F17B5E"/>
    <w:rsid w:val="00F2056B"/>
    <w:rsid w:val="00F20A45"/>
    <w:rsid w:val="00F223E5"/>
    <w:rsid w:val="00F22598"/>
    <w:rsid w:val="00F2385C"/>
    <w:rsid w:val="00F249F3"/>
    <w:rsid w:val="00F251C8"/>
    <w:rsid w:val="00F255C7"/>
    <w:rsid w:val="00F25EAF"/>
    <w:rsid w:val="00F26AD5"/>
    <w:rsid w:val="00F27B12"/>
    <w:rsid w:val="00F3000D"/>
    <w:rsid w:val="00F30F93"/>
    <w:rsid w:val="00F32D60"/>
    <w:rsid w:val="00F33128"/>
    <w:rsid w:val="00F34091"/>
    <w:rsid w:val="00F341F2"/>
    <w:rsid w:val="00F348FB"/>
    <w:rsid w:val="00F34BC0"/>
    <w:rsid w:val="00F355D0"/>
    <w:rsid w:val="00F357EA"/>
    <w:rsid w:val="00F35B47"/>
    <w:rsid w:val="00F36B9E"/>
    <w:rsid w:val="00F3737B"/>
    <w:rsid w:val="00F4019E"/>
    <w:rsid w:val="00F428C2"/>
    <w:rsid w:val="00F42F24"/>
    <w:rsid w:val="00F43091"/>
    <w:rsid w:val="00F441C3"/>
    <w:rsid w:val="00F44ABB"/>
    <w:rsid w:val="00F44B33"/>
    <w:rsid w:val="00F44F8B"/>
    <w:rsid w:val="00F450CC"/>
    <w:rsid w:val="00F460B8"/>
    <w:rsid w:val="00F46DEF"/>
    <w:rsid w:val="00F50221"/>
    <w:rsid w:val="00F51C75"/>
    <w:rsid w:val="00F53005"/>
    <w:rsid w:val="00F53679"/>
    <w:rsid w:val="00F53816"/>
    <w:rsid w:val="00F54163"/>
    <w:rsid w:val="00F54A01"/>
    <w:rsid w:val="00F555FE"/>
    <w:rsid w:val="00F55DE6"/>
    <w:rsid w:val="00F57208"/>
    <w:rsid w:val="00F60EFA"/>
    <w:rsid w:val="00F610E6"/>
    <w:rsid w:val="00F611A2"/>
    <w:rsid w:val="00F6271F"/>
    <w:rsid w:val="00F62918"/>
    <w:rsid w:val="00F6329B"/>
    <w:rsid w:val="00F63597"/>
    <w:rsid w:val="00F63C22"/>
    <w:rsid w:val="00F64ACC"/>
    <w:rsid w:val="00F7025A"/>
    <w:rsid w:val="00F7090C"/>
    <w:rsid w:val="00F7182E"/>
    <w:rsid w:val="00F71BEF"/>
    <w:rsid w:val="00F726E4"/>
    <w:rsid w:val="00F73868"/>
    <w:rsid w:val="00F73F01"/>
    <w:rsid w:val="00F741E3"/>
    <w:rsid w:val="00F74F48"/>
    <w:rsid w:val="00F75450"/>
    <w:rsid w:val="00F754A9"/>
    <w:rsid w:val="00F75C65"/>
    <w:rsid w:val="00F762DE"/>
    <w:rsid w:val="00F7643F"/>
    <w:rsid w:val="00F768D3"/>
    <w:rsid w:val="00F77190"/>
    <w:rsid w:val="00F7784C"/>
    <w:rsid w:val="00F778CF"/>
    <w:rsid w:val="00F80012"/>
    <w:rsid w:val="00F8108E"/>
    <w:rsid w:val="00F811E8"/>
    <w:rsid w:val="00F81559"/>
    <w:rsid w:val="00F82772"/>
    <w:rsid w:val="00F82BCC"/>
    <w:rsid w:val="00F82D7F"/>
    <w:rsid w:val="00F8312C"/>
    <w:rsid w:val="00F85BAD"/>
    <w:rsid w:val="00F86204"/>
    <w:rsid w:val="00F866A6"/>
    <w:rsid w:val="00F86DC1"/>
    <w:rsid w:val="00F87385"/>
    <w:rsid w:val="00F87925"/>
    <w:rsid w:val="00F879EB"/>
    <w:rsid w:val="00F87BA7"/>
    <w:rsid w:val="00F87C19"/>
    <w:rsid w:val="00F90687"/>
    <w:rsid w:val="00F927F3"/>
    <w:rsid w:val="00F93121"/>
    <w:rsid w:val="00F93B41"/>
    <w:rsid w:val="00F93EBC"/>
    <w:rsid w:val="00F94CEE"/>
    <w:rsid w:val="00F95377"/>
    <w:rsid w:val="00F95507"/>
    <w:rsid w:val="00F95A04"/>
    <w:rsid w:val="00F95D52"/>
    <w:rsid w:val="00F9640A"/>
    <w:rsid w:val="00F96E89"/>
    <w:rsid w:val="00FA0AAE"/>
    <w:rsid w:val="00FA0C0C"/>
    <w:rsid w:val="00FA166A"/>
    <w:rsid w:val="00FA2361"/>
    <w:rsid w:val="00FA2C0C"/>
    <w:rsid w:val="00FA4701"/>
    <w:rsid w:val="00FA5034"/>
    <w:rsid w:val="00FA722C"/>
    <w:rsid w:val="00FB065D"/>
    <w:rsid w:val="00FB0799"/>
    <w:rsid w:val="00FB0D0E"/>
    <w:rsid w:val="00FB353A"/>
    <w:rsid w:val="00FB3D9E"/>
    <w:rsid w:val="00FB4F80"/>
    <w:rsid w:val="00FB6833"/>
    <w:rsid w:val="00FB6F39"/>
    <w:rsid w:val="00FB7B63"/>
    <w:rsid w:val="00FC01C8"/>
    <w:rsid w:val="00FC0324"/>
    <w:rsid w:val="00FC14D7"/>
    <w:rsid w:val="00FC262A"/>
    <w:rsid w:val="00FC37CE"/>
    <w:rsid w:val="00FC5CDD"/>
    <w:rsid w:val="00FC63D6"/>
    <w:rsid w:val="00FC73CB"/>
    <w:rsid w:val="00FC78CB"/>
    <w:rsid w:val="00FC7CED"/>
    <w:rsid w:val="00FD1546"/>
    <w:rsid w:val="00FD286B"/>
    <w:rsid w:val="00FD34F0"/>
    <w:rsid w:val="00FD481D"/>
    <w:rsid w:val="00FD6B58"/>
    <w:rsid w:val="00FE0E21"/>
    <w:rsid w:val="00FE2644"/>
    <w:rsid w:val="00FE2C1B"/>
    <w:rsid w:val="00FE3998"/>
    <w:rsid w:val="00FE3B37"/>
    <w:rsid w:val="00FE4514"/>
    <w:rsid w:val="00FE4D60"/>
    <w:rsid w:val="00FE6D87"/>
    <w:rsid w:val="00FE7532"/>
    <w:rsid w:val="00FF0109"/>
    <w:rsid w:val="00FF0886"/>
    <w:rsid w:val="00FF159E"/>
    <w:rsid w:val="00FF2EA9"/>
    <w:rsid w:val="00FF4121"/>
    <w:rsid w:val="00FF468E"/>
    <w:rsid w:val="00FF65FC"/>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o:colormru v:ext="edit" colors="#8594c5,#09f"/>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lsdException w:name="Default Paragraph Font" w:uiPriority="1"/>
    <w:lsdException w:name="Subtitle" w:qFormat="1"/>
    <w:lsdException w:name="Hyperlink" w:uiPriority="99"/>
    <w:lsdException w:name="Strong" w:uiPriority="22"/>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22DBC"/>
    <w:pPr>
      <w:jc w:val="both"/>
    </w:pPr>
    <w:rPr>
      <w:rFonts w:ascii="Verdana" w:hAnsi="Verdana"/>
      <w:color w:val="333333"/>
      <w:szCs w:val="24"/>
      <w:lang w:val="fr-LU" w:eastAsia="fr-LU"/>
    </w:rPr>
  </w:style>
  <w:style w:type="paragraph" w:styleId="Heading1">
    <w:name w:val="heading 1"/>
    <w:basedOn w:val="Normal"/>
    <w:next w:val="Normal"/>
    <w:link w:val="Heading1Char"/>
    <w:qFormat/>
    <w:rsid w:val="005F1859"/>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5F1859"/>
    <w:pPr>
      <w:keepNext/>
      <w:spacing w:before="240" w:after="60"/>
      <w:outlineLvl w:val="1"/>
    </w:pPr>
    <w:rPr>
      <w:rFonts w:cs="Arial"/>
      <w:bCs/>
      <w:iCs/>
      <w:color w:val="0070C0"/>
      <w:sz w:val="28"/>
      <w:szCs w:val="28"/>
    </w:rPr>
  </w:style>
  <w:style w:type="paragraph" w:styleId="Heading3">
    <w:name w:val="heading 3"/>
    <w:basedOn w:val="Normal"/>
    <w:next w:val="BodyText"/>
    <w:qFormat/>
    <w:rsid w:val="005F1859"/>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5F1859"/>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5F1859"/>
    <w:rPr>
      <w:rFonts w:ascii="Verdana" w:hAnsi="Verdana" w:cs="Arial"/>
      <w:b/>
      <w:bCs/>
      <w:color w:val="000000"/>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autoRedefine/>
    <w:uiPriority w:val="34"/>
    <w:qFormat/>
    <w:rsid w:val="006F648F"/>
    <w:pPr>
      <w:numPr>
        <w:numId w:val="32"/>
      </w:numPr>
    </w:pPr>
    <w:rPr>
      <w:rFonts w:eastAsia="Arial"/>
      <w:szCs w:val="22"/>
      <w:lang w:val="en-GB"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6F648F"/>
    <w:rPr>
      <w:rFonts w:ascii="Verdana" w:eastAsia="Arial" w:hAnsi="Verdana"/>
      <w:color w:val="333333"/>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rsid w:val="00DF2728"/>
    <w:rPr>
      <w:i/>
      <w:iCs/>
    </w:rPr>
  </w:style>
  <w:style w:type="paragraph" w:customStyle="1" w:styleId="tabletext">
    <w:name w:val="table text"/>
    <w:basedOn w:val="Normal"/>
    <w:autoRedefine/>
    <w:semiHidden/>
    <w:rsid w:val="00D273EA"/>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5F1859"/>
    <w:pPr>
      <w:spacing w:before="120" w:after="180"/>
      <w:jc w:val="left"/>
    </w:pPr>
    <w:rPr>
      <w:color w:val="00B0F0"/>
      <w:sz w:val="22"/>
    </w:rPr>
  </w:style>
  <w:style w:type="character" w:customStyle="1" w:styleId="SubtitleChar">
    <w:name w:val="Subtitle Char"/>
    <w:link w:val="Subtitle"/>
    <w:rsid w:val="005F1859"/>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semiHidden/>
    <w:unhideWhenUsed/>
    <w:rsid w:val="00675BA7"/>
    <w:rPr>
      <w:color w:val="605E5C"/>
      <w:shd w:val="clear" w:color="auto" w:fill="E1DFDD"/>
    </w:rPr>
  </w:style>
  <w:style w:type="character" w:styleId="FollowedHyperlink">
    <w:name w:val="FollowedHyperlink"/>
    <w:rsid w:val="00C20B58"/>
    <w:rPr>
      <w:color w:val="954F72"/>
      <w:u w:val="single"/>
    </w:rPr>
  </w:style>
  <w:style w:type="paragraph" w:styleId="NormalWeb">
    <w:name w:val="Normal (Web)"/>
    <w:basedOn w:val="Normal"/>
    <w:uiPriority w:val="99"/>
    <w:unhideWhenUsed/>
    <w:pPr>
      <w:spacing w:before="100" w:beforeAutospacing="1" w:after="100" w:afterAutospacing="1"/>
      <w:jc w:val="left"/>
    </w:pPr>
    <w:rPr>
      <w:rFonts w:ascii="Times New Roman" w:hAnsi="Times New Roman"/>
      <w:color w:val="auto"/>
      <w:sz w:val="24"/>
      <w:lang w:val="en-US" w:eastAsia="en-US"/>
    </w:rPr>
  </w:style>
  <w:style w:type="paragraph" w:styleId="Revision">
    <w:name w:val="Revision"/>
    <w:hidden/>
    <w:uiPriority w:val="99"/>
    <w:semiHidden/>
    <w:rsid w:val="00D03D1D"/>
    <w:rPr>
      <w:rFonts w:ascii="Verdana" w:hAnsi="Verdana"/>
      <w:color w:val="333333"/>
      <w:szCs w:val="24"/>
      <w:lang w:val="fr-LU" w:eastAsia="fr-LU"/>
    </w:rPr>
  </w:style>
  <w:style w:type="paragraph" w:customStyle="1" w:styleId="BulletPoints">
    <w:name w:val="Bullet Points"/>
    <w:basedOn w:val="Normal"/>
    <w:link w:val="BulletPointsChar"/>
    <w:qFormat/>
    <w:rsid w:val="004E7B6E"/>
    <w:pPr>
      <w:ind w:left="720" w:hanging="360"/>
    </w:pPr>
    <w:rPr>
      <w:lang w:val="en-GB" w:eastAsia="en-GB"/>
    </w:rPr>
  </w:style>
  <w:style w:type="character" w:customStyle="1" w:styleId="BulletPointsChar">
    <w:name w:val="Bullet Points Char"/>
    <w:link w:val="BulletPoints"/>
    <w:rsid w:val="004E7B6E"/>
    <w:rPr>
      <w:rFonts w:ascii="Verdana" w:hAnsi="Verdana"/>
      <w:color w:val="333333"/>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4252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pasosi.me/" TargetMode="External"/><Relationship Id="rId21" Type="http://schemas.openxmlformats.org/officeDocument/2006/relationships/image" Target="media/image5.emf"/><Relationship Id="rId42" Type="http://schemas.openxmlformats.org/officeDocument/2006/relationships/hyperlink" Target="http://www.mju.gov.me/ResourceManager/FileDownload.aspx?rid=268749&amp;rType=2&amp;file=PUBLIC%20ADMINISTRATION%20REFORM%20STRATEGY%20IN%20MONTENEGRO%202016-2020.pdf" TargetMode="External"/><Relationship Id="rId63" Type="http://schemas.openxmlformats.org/officeDocument/2006/relationships/hyperlink" Target="http://www.sluzbenilist.me/pregled-dokumenta-2/?id=%7b55D71C34-9B8C-4E4B-BDFA-803ABFF621B5%7d" TargetMode="External"/><Relationship Id="rId84" Type="http://schemas.openxmlformats.org/officeDocument/2006/relationships/hyperlink" Target="https://www.monstat.org/cg/index.php" TargetMode="External"/><Relationship Id="rId138" Type="http://schemas.openxmlformats.org/officeDocument/2006/relationships/hyperlink" Target="http://www.mek.gov.me/en/ministry?alphabet=lat" TargetMode="External"/><Relationship Id="rId159" Type="http://schemas.openxmlformats.org/officeDocument/2006/relationships/hyperlink" Target="https://ec.europa.eu/isa2/home_en" TargetMode="External"/><Relationship Id="rId107" Type="http://schemas.openxmlformats.org/officeDocument/2006/relationships/hyperlink" Target="http://www.mif.gov.me/ministarstvo" TargetMode="External"/><Relationship Id="rId11" Type="http://schemas.openxmlformats.org/officeDocument/2006/relationships/endnotes" Target="endnotes.xml"/><Relationship Id="rId32" Type="http://schemas.openxmlformats.org/officeDocument/2006/relationships/hyperlink" Target="https://www.otvorenauprava.me/wp-content/uploads/2018/12/NAP-engl.pdf" TargetMode="External"/><Relationship Id="rId53" Type="http://schemas.openxmlformats.org/officeDocument/2006/relationships/hyperlink" Target="http://www.uip.gov.me/ResourceManager/FileDownload.aspx?rid=274643&amp;rType=2&amp;file=Zakon%20o%20elektronskom%20dokumentu.pdf" TargetMode="External"/><Relationship Id="rId74" Type="http://schemas.openxmlformats.org/officeDocument/2006/relationships/image" Target="media/image10.jpeg"/><Relationship Id="rId128" Type="http://schemas.openxmlformats.org/officeDocument/2006/relationships/hyperlink" Target="https://www.ezdravlje.me/" TargetMode="External"/><Relationship Id="rId149" Type="http://schemas.openxmlformats.org/officeDocument/2006/relationships/hyperlink" Target="https://epa.org.me/" TargetMode="External"/><Relationship Id="rId5" Type="http://schemas.openxmlformats.org/officeDocument/2006/relationships/customXml" Target="../customXml/item5.xml"/><Relationship Id="rId95" Type="http://schemas.openxmlformats.org/officeDocument/2006/relationships/hyperlink" Target="https://eprijava.tax.gov.me/TaxisPortal" TargetMode="External"/><Relationship Id="rId160" Type="http://schemas.openxmlformats.org/officeDocument/2006/relationships/hyperlink" Target="mailto:isa2@ec.europa.eu" TargetMode="External"/><Relationship Id="rId22" Type="http://schemas.openxmlformats.org/officeDocument/2006/relationships/image" Target="media/image6.emf"/><Relationship Id="rId43" Type="http://schemas.openxmlformats.org/officeDocument/2006/relationships/hyperlink" Target="http://www.mid.gov.me/ResourceManager/FileDownload.aspx?rid=251855&amp;rType=2&amp;file=StrategijaMID_finalENG.pdf" TargetMode="External"/><Relationship Id="rId64" Type="http://schemas.openxmlformats.org/officeDocument/2006/relationships/hyperlink" Target="http://www.sluzbenilist.me/pregled-dokumenta-2/?id=%7bF68DB0CC-6805-447D-AF71-D23AE8A17C7E%7d" TargetMode="External"/><Relationship Id="rId118" Type="http://schemas.openxmlformats.org/officeDocument/2006/relationships/hyperlink" Target="http://www.mrt.gov.me/en/ministry?alphabet=lat" TargetMode="External"/><Relationship Id="rId139" Type="http://schemas.openxmlformats.org/officeDocument/2006/relationships/hyperlink" Target="https://www.euprava.me/en" TargetMode="External"/><Relationship Id="rId85" Type="http://schemas.openxmlformats.org/officeDocument/2006/relationships/hyperlink" Target="http://www.ekip.me/agencija/" TargetMode="External"/><Relationship Id="rId150" Type="http://schemas.openxmlformats.org/officeDocument/2006/relationships/hyperlink" Target="www%20euprava.me" TargetMode="External"/><Relationship Id="rId12" Type="http://schemas.openxmlformats.org/officeDocument/2006/relationships/image" Target="media/image1.jpeg"/><Relationship Id="rId17" Type="http://schemas.openxmlformats.org/officeDocument/2006/relationships/hyperlink" Target="https://www.monstat.org/cg/" TargetMode="External"/><Relationship Id="rId33" Type="http://schemas.openxmlformats.org/officeDocument/2006/relationships/hyperlink" Target="http://www.mju.gov.me/ResourceManager/FileDownload.aspx?rid=305198&amp;rType=2&amp;file=Cyber%20Security%20Strategy%20of%20Montenegro%202018-2021%20eng.pdf" TargetMode="External"/><Relationship Id="rId38" Type="http://schemas.openxmlformats.org/officeDocument/2006/relationships/hyperlink" Target="https://www.otvorenauprava.me/wp-content/uploads/2018/12/NAP-engl.pdf" TargetMode="External"/><Relationship Id="rId59" Type="http://schemas.openxmlformats.org/officeDocument/2006/relationships/hyperlink" Target="http://www.uip.gov.me/ResourceManager/FileDownload.aspx?rid=274646&amp;rType=2&amp;file=Zakon%20o%20elektronskoj%20identifikaciji%20i%20elektronskom%20potpisu.pdf" TargetMode="External"/><Relationship Id="rId103" Type="http://schemas.openxmlformats.org/officeDocument/2006/relationships/hyperlink" Target="http://www.uzk.gov.me/direktor" TargetMode="External"/><Relationship Id="rId108" Type="http://schemas.openxmlformats.org/officeDocument/2006/relationships/hyperlink" Target="http://www.eprijava.tax.gov.me" TargetMode="External"/><Relationship Id="rId124" Type="http://schemas.openxmlformats.org/officeDocument/2006/relationships/hyperlink" Target="http://www.skolskiportal.edu.me" TargetMode="External"/><Relationship Id="rId129" Type="http://schemas.openxmlformats.org/officeDocument/2006/relationships/hyperlink" Target="https://www.ezdravlje.me/" TargetMode="External"/><Relationship Id="rId54" Type="http://schemas.openxmlformats.org/officeDocument/2006/relationships/hyperlink" Target="http://www.pravda.gov.me/ResourceManager/FileDownload.aspx?rId=263250&amp;rType=2" TargetMode="External"/><Relationship Id="rId70" Type="http://schemas.openxmlformats.org/officeDocument/2006/relationships/hyperlink" Target="http://fzocg.me/docs/26/pravilnik_o_uslovima_nacinu_i_postupku_pristupa_podacima_u_centru_za_razmjenu_podataka_fonda_za_zdravstveno_osiguranje_crne_gore.pdf" TargetMode="External"/><Relationship Id="rId75" Type="http://schemas.openxmlformats.org/officeDocument/2006/relationships/hyperlink" Target="mailto:kabinet@mju.gov.me" TargetMode="External"/><Relationship Id="rId91" Type="http://schemas.openxmlformats.org/officeDocument/2006/relationships/hyperlink" Target="https://data.gov.me/" TargetMode="External"/><Relationship Id="rId96" Type="http://schemas.openxmlformats.org/officeDocument/2006/relationships/hyperlink" Target="http://www.ezdravlje.me" TargetMode="External"/><Relationship Id="rId140" Type="http://schemas.openxmlformats.org/officeDocument/2006/relationships/hyperlink" Target="http://www.poreskauprava.gov.me/uprava" TargetMode="External"/><Relationship Id="rId145" Type="http://schemas.openxmlformats.org/officeDocument/2006/relationships/hyperlink" Target="https://eprijava.tax.gov.me/TaxisPortal" TargetMode="External"/><Relationship Id="rId161" Type="http://schemas.openxmlformats.org/officeDocument/2006/relationships/image" Target="media/image14.png"/><Relationship Id="rId16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appsso.eurostat.ec.europa.eu/nui/show.do?dataset=isoc_bde15ei&amp;lang=en" TargetMode="External"/><Relationship Id="rId28" Type="http://schemas.openxmlformats.org/officeDocument/2006/relationships/hyperlink" Target="http://appsso.eurostat.ec.europa.eu/nui/show.do?dataset=isoc_bde15ei&amp;lang=en" TargetMode="External"/><Relationship Id="rId49" Type="http://schemas.openxmlformats.org/officeDocument/2006/relationships/hyperlink" Target="http://www.mrs.gov.me/en/ministry?alphabet=lat" TargetMode="External"/><Relationship Id="rId114" Type="http://schemas.openxmlformats.org/officeDocument/2006/relationships/hyperlink" Target="http://podgorica.me/e-izvodi/" TargetMode="External"/><Relationship Id="rId119" Type="http://schemas.openxmlformats.org/officeDocument/2006/relationships/hyperlink" Target="http://www.mup.gov.me/upravapolicije/naslovna" TargetMode="External"/><Relationship Id="rId44" Type="http://schemas.openxmlformats.org/officeDocument/2006/relationships/hyperlink" Target="http://www.mek.gov.me/ResourceManager/FileDownload.aspx?rid=271571&amp;rType=2&amp;file=Strategy%20on%20Development%20of%20Public%20Procurement%202016-20.pdf" TargetMode="External"/><Relationship Id="rId60" Type="http://schemas.openxmlformats.org/officeDocument/2006/relationships/hyperlink" Target="http://www.katalogpropisa.me/wp-content/uploads/2016/11/Zakon-o-informacionoj-bezbjednosti.pdf" TargetMode="External"/><Relationship Id="rId65" Type="http://schemas.openxmlformats.org/officeDocument/2006/relationships/hyperlink" Target="http://www.ujn.gov.me/wp-content/uploads/2015/04/Public-Procurement-Law.pdf" TargetMode="External"/><Relationship Id="rId81" Type="http://schemas.openxmlformats.org/officeDocument/2006/relationships/hyperlink" Target="http://www.azlp.me/me/agencija" TargetMode="External"/><Relationship Id="rId86" Type="http://schemas.openxmlformats.org/officeDocument/2006/relationships/hyperlink" Target="http://www.dri.co.me" TargetMode="External"/><Relationship Id="rId130" Type="http://schemas.openxmlformats.org/officeDocument/2006/relationships/hyperlink" Target="http://www.dokumenta.me" TargetMode="External"/><Relationship Id="rId135" Type="http://schemas.openxmlformats.org/officeDocument/2006/relationships/hyperlink" Target="http://www.cezap.org/" TargetMode="External"/><Relationship Id="rId151" Type="http://schemas.openxmlformats.org/officeDocument/2006/relationships/header" Target="header1.xml"/><Relationship Id="rId156" Type="http://schemas.openxmlformats.org/officeDocument/2006/relationships/footer" Target="footer3.xml"/><Relationship Id="rId13" Type="http://schemas.openxmlformats.org/officeDocument/2006/relationships/image" Target="media/image2.png"/><Relationship Id="rId18" Type="http://schemas.openxmlformats.org/officeDocument/2006/relationships/hyperlink" Target="http://www.zzzcg.me/" TargetMode="External"/><Relationship Id="rId39" Type="http://schemas.openxmlformats.org/officeDocument/2006/relationships/hyperlink" Target="http://www.mju.gov.me/ResourceManager/FileDownload.aspx?rid=268749&amp;rType=2&amp;file=PUBLIC%20ADMINISTRATION%20REFORM%20STRATEGY%20IN%20MONTENEGRO%202016-2020.pdf" TargetMode="External"/><Relationship Id="rId109" Type="http://schemas.openxmlformats.org/officeDocument/2006/relationships/hyperlink" Target="http://www.mup.gov.me/ministarstvo" TargetMode="External"/><Relationship Id="rId34" Type="http://schemas.openxmlformats.org/officeDocument/2006/relationships/hyperlink" Target="http://www.mzd.gov.me/ResourceManager/FileDownload.aspx?rid=336072&amp;rType=2&amp;file=Strategija%20razvoja%20Integralnog%20zdravstvenog%20informacionog%20sistema%20i%20e-zdravlja%202018-2023.pdf" TargetMode="External"/><Relationship Id="rId50" Type="http://schemas.openxmlformats.org/officeDocument/2006/relationships/hyperlink" Target="http://www.mzd.gov.me/ResourceManager/FileDownload.aspx?rid=343351&amp;rType=2&amp;file=OKVIR%20INTEROPERABILNOSTI%20zdravstva%20CG.pdf" TargetMode="External"/><Relationship Id="rId55" Type="http://schemas.openxmlformats.org/officeDocument/2006/relationships/hyperlink" Target="http://www.gov.me/ResourceManager/FileDownload.aspx?rId=344509&amp;rType=2" TargetMode="External"/><Relationship Id="rId76" Type="http://schemas.openxmlformats.org/officeDocument/2006/relationships/hyperlink" Target="http://www.mju.gov.me/en" TargetMode="External"/><Relationship Id="rId97" Type="http://schemas.openxmlformats.org/officeDocument/2006/relationships/hyperlink" Target="http://www.ujn.gov.me/2018/12/potpisan-projekt-pod-nazivom-implementacija-elektronskog-sistema-javnih-nabavki-u-crnoj-gori-u-vrijednosti-od-1-56-miliona-eura-kao-podrska-upravi-za-javne-nabavke/" TargetMode="External"/><Relationship Id="rId104" Type="http://schemas.openxmlformats.org/officeDocument/2006/relationships/hyperlink" Target="http://www.mrs.gov.me/en/ministry" TargetMode="External"/><Relationship Id="rId120" Type="http://schemas.openxmlformats.org/officeDocument/2006/relationships/hyperlink" Target="http://www.euprava.me" TargetMode="External"/><Relationship Id="rId125" Type="http://schemas.openxmlformats.org/officeDocument/2006/relationships/hyperlink" Target="http://www.euprava.me/program-strucno-osposobljavanje" TargetMode="External"/><Relationship Id="rId141" Type="http://schemas.openxmlformats.org/officeDocument/2006/relationships/hyperlink" Target="https://www.monstat.org/cg/" TargetMode="External"/><Relationship Id="rId146" Type="http://schemas.openxmlformats.org/officeDocument/2006/relationships/hyperlink" Target="https://eprijava.tax.gov.me/TaxisPortal" TargetMode="External"/><Relationship Id="rId167"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www.uip.gov.me/ResourceManager/FileDownload.aspx?rid=274645&amp;rType=2&amp;file=Zakon%20o%20elektronskoj%20upravi.pdf" TargetMode="External"/><Relationship Id="rId92" Type="http://schemas.openxmlformats.org/officeDocument/2006/relationships/hyperlink" Target="http://www.euprava.me/elicence1" TargetMode="External"/><Relationship Id="rId162" Type="http://schemas.openxmlformats.org/officeDocument/2006/relationships/hyperlink" Target="https://twitter.com/EU_ISA2" TargetMode="External"/><Relationship Id="rId29" Type="http://schemas.openxmlformats.org/officeDocument/2006/relationships/hyperlink" Target="https://ec.europa.eu/digital-single-market/en/news/egovernment-benchmark-2018-digital-efforts-european-countries-are-visibly-paying" TargetMode="External"/><Relationship Id="rId24" Type="http://schemas.openxmlformats.org/officeDocument/2006/relationships/hyperlink" Target="http://epp.eurostat.ec.europa.eu/tgm/table.do?tab=table&amp;init=1&amp;language=en&amp;pcode=tin00111&amp;plugin=1" TargetMode="External"/><Relationship Id="rId40" Type="http://schemas.openxmlformats.org/officeDocument/2006/relationships/hyperlink" Target="https://www.otvorenauprava.me/wp-content/uploads/2018/12/NAP-engl.pdf" TargetMode="External"/><Relationship Id="rId45" Type="http://schemas.openxmlformats.org/officeDocument/2006/relationships/hyperlink" Target="http://www.mzd.gov.me/ResourceManager/FileDownload.aspx?rid=336072&amp;rType=2&amp;file=Strategija%20razvoja%20Integralnog%20zdravstvenog%20informacionog%20sistema%20i%20e-zdravlja%202018-2023.pdf" TargetMode="External"/><Relationship Id="rId66" Type="http://schemas.openxmlformats.org/officeDocument/2006/relationships/hyperlink" Target="http://www.mek.gov.me/ResourceManager/FileDownload.aspx?rid=298345&amp;rType=2&amp;file=Zakon%20o%20uslugama.pdf" TargetMode="External"/><Relationship Id="rId87" Type="http://schemas.openxmlformats.org/officeDocument/2006/relationships/hyperlink" Target="http://azlp.me" TargetMode="External"/><Relationship Id="rId110" Type="http://schemas.openxmlformats.org/officeDocument/2006/relationships/hyperlink" Target="http://www.mup.gov.me/ministarstvo" TargetMode="External"/><Relationship Id="rId115" Type="http://schemas.openxmlformats.org/officeDocument/2006/relationships/hyperlink" Target="http://www.mup.gov.me/vijesti/135912/MUP-napravio-sistem-za-eletronsko-podnosenje-prijava-i-odjava-boravista-lica.html" TargetMode="External"/><Relationship Id="rId131" Type="http://schemas.openxmlformats.org/officeDocument/2006/relationships/hyperlink" Target="http://www.mrs.gov.me/en/ministry" TargetMode="External"/><Relationship Id="rId136" Type="http://schemas.openxmlformats.org/officeDocument/2006/relationships/hyperlink" Target="https://www.antikorupcija.me/me/" TargetMode="External"/><Relationship Id="rId157" Type="http://schemas.openxmlformats.org/officeDocument/2006/relationships/image" Target="media/image13.png"/><Relationship Id="rId61" Type="http://schemas.openxmlformats.org/officeDocument/2006/relationships/hyperlink" Target="https://epa.org.me/wp-content/uploads/2017/12/Zakon-o-zastiti-podataka-o-licnosti.pdf" TargetMode="External"/><Relationship Id="rId82" Type="http://schemas.openxmlformats.org/officeDocument/2006/relationships/hyperlink" Target="https://www.mzd.gov.me" TargetMode="External"/><Relationship Id="rId152" Type="http://schemas.openxmlformats.org/officeDocument/2006/relationships/header" Target="header2.xml"/><Relationship Id="rId19" Type="http://schemas.openxmlformats.org/officeDocument/2006/relationships/hyperlink" Target="http://www.mif.gov.me/ministarstvo" TargetMode="External"/><Relationship Id="rId14" Type="http://schemas.openxmlformats.org/officeDocument/2006/relationships/image" Target="media/image3.emf"/><Relationship Id="rId30" Type="http://schemas.openxmlformats.org/officeDocument/2006/relationships/image" Target="media/image9.png"/><Relationship Id="rId35" Type="http://schemas.openxmlformats.org/officeDocument/2006/relationships/hyperlink" Target="http://www.mna.gov.me/ResourceManager/FileDownload.aspx?rId=339846&amp;rType=2" TargetMode="External"/><Relationship Id="rId56" Type="http://schemas.openxmlformats.org/officeDocument/2006/relationships/hyperlink" Target="http://www.mju.gov.me/biblioteka/uredbe?pagerIndex=2" TargetMode="External"/><Relationship Id="rId77" Type="http://schemas.openxmlformats.org/officeDocument/2006/relationships/hyperlink" Target="http://www.mju.gov.me/en" TargetMode="External"/><Relationship Id="rId100" Type="http://schemas.openxmlformats.org/officeDocument/2006/relationships/hyperlink" Target="http://pasosi.me/" TargetMode="External"/><Relationship Id="rId105" Type="http://schemas.openxmlformats.org/officeDocument/2006/relationships/hyperlink" Target="http://www.mrs.gov.me/informacije/socijalnikarton" TargetMode="External"/><Relationship Id="rId126" Type="http://schemas.openxmlformats.org/officeDocument/2006/relationships/hyperlink" Target="http://www.mna.gov.me/ministarstvo" TargetMode="External"/><Relationship Id="rId147" Type="http://schemas.openxmlformats.org/officeDocument/2006/relationships/hyperlink" Target="http://www.ujn.gov.me/en/" TargetMode="External"/><Relationship Id="rId168"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www.mna.gov.me/ResourceManager/FileDownload.aspx?rId=339846&amp;rType=2" TargetMode="External"/><Relationship Id="rId72" Type="http://schemas.openxmlformats.org/officeDocument/2006/relationships/hyperlink" Target="http://www.uip.gov.me/ResourceManager/FileDownload.aspx?rid=274645&amp;rType=2&amp;file=Zakon%20o%20elektronskoj%20upravi.pdf" TargetMode="External"/><Relationship Id="rId93" Type="http://schemas.openxmlformats.org/officeDocument/2006/relationships/hyperlink" Target="https://www.gov.me" TargetMode="External"/><Relationship Id="rId98" Type="http://schemas.openxmlformats.org/officeDocument/2006/relationships/hyperlink" Target="https://europa.eu/youreurope/citizens/index_en.htm" TargetMode="External"/><Relationship Id="rId121" Type="http://schemas.openxmlformats.org/officeDocument/2006/relationships/hyperlink" Target="https://www.euprava.me/en" TargetMode="External"/><Relationship Id="rId142" Type="http://schemas.openxmlformats.org/officeDocument/2006/relationships/hyperlink" Target="http://www.euprava.me" TargetMode="External"/><Relationship Id="rId163" Type="http://schemas.openxmlformats.org/officeDocument/2006/relationships/hyperlink" Target="https://twitter.com/Joinup_eu" TargetMode="External"/><Relationship Id="rId3" Type="http://schemas.openxmlformats.org/officeDocument/2006/relationships/customXml" Target="../customXml/item3.xml"/><Relationship Id="rId25" Type="http://schemas.openxmlformats.org/officeDocument/2006/relationships/image" Target="media/image7.emf"/><Relationship Id="rId46" Type="http://schemas.openxmlformats.org/officeDocument/2006/relationships/hyperlink" Target="http://www.snt.me/news/pressroom/91772.en.php" TargetMode="External"/><Relationship Id="rId67" Type="http://schemas.openxmlformats.org/officeDocument/2006/relationships/hyperlink" Target="https://eur-lex.europa.eu/legal-content/EN/TXT/?uri=CELEX%3A32006L0123" TargetMode="External"/><Relationship Id="rId116" Type="http://schemas.openxmlformats.org/officeDocument/2006/relationships/hyperlink" Target="http://www.mup.gov.me/en/ministry?alphabet=lat" TargetMode="External"/><Relationship Id="rId137" Type="http://schemas.openxmlformats.org/officeDocument/2006/relationships/hyperlink" Target="https://europa.eu/youreurope/business/index_en.htm" TargetMode="External"/><Relationship Id="rId158" Type="http://schemas.openxmlformats.org/officeDocument/2006/relationships/hyperlink" Target="https://lu.wavestone.com/en/" TargetMode="External"/><Relationship Id="rId20" Type="http://schemas.openxmlformats.org/officeDocument/2006/relationships/hyperlink" Target="http://ec.europa.eu/eurostat/data/database" TargetMode="External"/><Relationship Id="rId41" Type="http://schemas.openxmlformats.org/officeDocument/2006/relationships/hyperlink" Target="http://www.mju.gov.me/ResourceManager/FileDownload.aspx?rid=305198&amp;rType=2&amp;file=Cyber%20Security%20Strategy%20of%20Montenegro%202018-2021%20eng.pdf" TargetMode="External"/><Relationship Id="rId62" Type="http://schemas.openxmlformats.org/officeDocument/2006/relationships/hyperlink" Target="http://www.uip.gov.me/ResourceManager/FileDownload.aspx?rid=274648&amp;rType=2&amp;file=Uredba%20o%20mjerama%20informacione%20bezbjednosti.pdf" TargetMode="External"/><Relationship Id="rId83" Type="http://schemas.openxmlformats.org/officeDocument/2006/relationships/hyperlink" Target="http://www.mpa.gov.me" TargetMode="External"/><Relationship Id="rId88" Type="http://schemas.openxmlformats.org/officeDocument/2006/relationships/hyperlink" Target="https://www.euprava.me/en" TargetMode="External"/><Relationship Id="rId111" Type="http://schemas.openxmlformats.org/officeDocument/2006/relationships/hyperlink" Target="http://www.dokumenta.me" TargetMode="External"/><Relationship Id="rId132" Type="http://schemas.openxmlformats.org/officeDocument/2006/relationships/hyperlink" Target="http://www.csrcg.me/index.php/propisi/obrasci-zahtjeva" TargetMode="External"/><Relationship Id="rId153" Type="http://schemas.openxmlformats.org/officeDocument/2006/relationships/footer" Target="footer1.xml"/><Relationship Id="rId15" Type="http://schemas.openxmlformats.org/officeDocument/2006/relationships/image" Target="media/image4.png"/><Relationship Id="rId36" Type="http://schemas.openxmlformats.org/officeDocument/2006/relationships/hyperlink" Target="http://www.mid.gov.me/ResourceManager/FileDownload.aspx?rid=251855&amp;rType=2&amp;file=StrategijaMID_finalENG.pdf" TargetMode="External"/><Relationship Id="rId57" Type="http://schemas.openxmlformats.org/officeDocument/2006/relationships/hyperlink" Target="http://www.mju.gov.me/ResourceManager/FileDownload.aspx?rId=283693&amp;rType=2" TargetMode="External"/><Relationship Id="rId106" Type="http://schemas.openxmlformats.org/officeDocument/2006/relationships/hyperlink" Target="http://www.poreskauprava.gov.me/en/administration?alphabet=lat" TargetMode="External"/><Relationship Id="rId127" Type="http://schemas.openxmlformats.org/officeDocument/2006/relationships/hyperlink" Target="https://www.ezdravlje.me/" TargetMode="External"/><Relationship Id="rId10" Type="http://schemas.openxmlformats.org/officeDocument/2006/relationships/footnotes" Target="footnotes.xml"/><Relationship Id="rId31" Type="http://schemas.openxmlformats.org/officeDocument/2006/relationships/hyperlink" Target="https://ec.europa.eu/digital-single-market/en/news/egovernment-benchmark-2018-digital-efforts-european-countries-are-visibly-paying" TargetMode="External"/><Relationship Id="rId52" Type="http://schemas.openxmlformats.org/officeDocument/2006/relationships/hyperlink" Target="http://www.uip.gov.me/ResourceManager/FileDownload.aspx?rid=274645&amp;rType=2&amp;file=Zakon%20o%20elektronskoj%20upravi.pdf" TargetMode="External"/><Relationship Id="rId73" Type="http://schemas.openxmlformats.org/officeDocument/2006/relationships/hyperlink" Target="http://www.mju.gov.me/en" TargetMode="External"/><Relationship Id="rId78" Type="http://schemas.openxmlformats.org/officeDocument/2006/relationships/hyperlink" Target="http://www.postacg-ca.me/" TargetMode="External"/><Relationship Id="rId94" Type="http://schemas.openxmlformats.org/officeDocument/2006/relationships/hyperlink" Target="http://www.gov.me" TargetMode="External"/><Relationship Id="rId99" Type="http://schemas.openxmlformats.org/officeDocument/2006/relationships/hyperlink" Target="http://www.mup.gov.me/en/ministry?alphabet=lat" TargetMode="External"/><Relationship Id="rId101" Type="http://schemas.openxmlformats.org/officeDocument/2006/relationships/hyperlink" Target="http://www.uzk.gov.me/en" TargetMode="External"/><Relationship Id="rId122" Type="http://schemas.openxmlformats.org/officeDocument/2006/relationships/hyperlink" Target="http://www.meisportal.edu.me" TargetMode="External"/><Relationship Id="rId143" Type="http://schemas.openxmlformats.org/officeDocument/2006/relationships/hyperlink" Target="https://eprijava.tax.gov.me/TaxisPortal" TargetMode="External"/><Relationship Id="rId148" Type="http://schemas.openxmlformats.org/officeDocument/2006/relationships/hyperlink" Target="http://portal.ujn.gov.me/delta2015/login.jsp" TargetMode="External"/><Relationship Id="rId164" Type="http://schemas.openxmlformats.org/officeDocument/2006/relationships/image" Target="media/image15.emf"/><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8.emf"/><Relationship Id="rId47" Type="http://schemas.openxmlformats.org/officeDocument/2006/relationships/hyperlink" Target="http://www.mrs.gov.me/ResourceManager/FileDownload.aspx?rid=293181&amp;rType=2&amp;file=STRATEGY%20FOR%20THE%20DEVELOPMENT%20OF%20THE%20SOCIAL%20AND%20CHILD%20PROTECTION.docx" TargetMode="External"/><Relationship Id="rId68" Type="http://schemas.openxmlformats.org/officeDocument/2006/relationships/hyperlink" Target="http://fzocg.me/docs/18/zakon.pdf" TargetMode="External"/><Relationship Id="rId89" Type="http://schemas.openxmlformats.org/officeDocument/2006/relationships/hyperlink" Target="http://www.euprava.me/eparticipacije" TargetMode="External"/><Relationship Id="rId112" Type="http://schemas.openxmlformats.org/officeDocument/2006/relationships/hyperlink" Target="http://www.dokumenta.me" TargetMode="External"/><Relationship Id="rId133" Type="http://schemas.openxmlformats.org/officeDocument/2006/relationships/hyperlink" Target="http://www.upravacarina.gov.me/en/administration?alphabet=lat" TargetMode="External"/><Relationship Id="rId154" Type="http://schemas.openxmlformats.org/officeDocument/2006/relationships/footer" Target="footer2.xml"/><Relationship Id="rId16" Type="http://schemas.openxmlformats.org/officeDocument/2006/relationships/hyperlink" Target="https://ec.europa.eu/eurostat" TargetMode="External"/><Relationship Id="rId37" Type="http://schemas.openxmlformats.org/officeDocument/2006/relationships/hyperlink" Target="http://www.mju.gov.me/ResourceManager/FileDownload.aspx?rid=268749&amp;rType=2&amp;file=PUBLIC%20ADMINISTRATION%20REFORM%20STRATEGY%20IN%20MONTENEGRO%202016-2020.pdf" TargetMode="External"/><Relationship Id="rId58" Type="http://schemas.openxmlformats.org/officeDocument/2006/relationships/hyperlink" Target="http://www.uip.gov.me/ResourceManager/FileDownload.aspx?rid=274646&amp;rType=2&amp;file=Zakon%20o%20elektronskoj%20identifikaciji%20i%20elektronskom%20potpisu.pdf" TargetMode="External"/><Relationship Id="rId79" Type="http://schemas.openxmlformats.org/officeDocument/2006/relationships/hyperlink" Target="http://www.srju.gov.me/" TargetMode="External"/><Relationship Id="rId102" Type="http://schemas.openxmlformats.org/officeDocument/2006/relationships/hyperlink" Target="http://www.zzzcg.me/" TargetMode="External"/><Relationship Id="rId123" Type="http://schemas.openxmlformats.org/officeDocument/2006/relationships/hyperlink" Target="http://www.ocjene.edu.me" TargetMode="External"/><Relationship Id="rId144" Type="http://schemas.openxmlformats.org/officeDocument/2006/relationships/hyperlink" Target="https://eprijava.tax.gov.me/TaxisPortal" TargetMode="External"/><Relationship Id="rId90" Type="http://schemas.openxmlformats.org/officeDocument/2006/relationships/hyperlink" Target="http://www.epeticije.gov.me" TargetMode="External"/><Relationship Id="rId165" Type="http://schemas.openxmlformats.org/officeDocument/2006/relationships/hyperlink" Target="https://www.linkedin.com/in/isa2programme" TargetMode="External"/><Relationship Id="rId27" Type="http://schemas.openxmlformats.org/officeDocument/2006/relationships/hyperlink" Target="http://appsso.eurostat.ec.europa.eu/nui/show.do?dataset=isoc_bde15ei&amp;lang=en" TargetMode="External"/><Relationship Id="rId48" Type="http://schemas.openxmlformats.org/officeDocument/2006/relationships/hyperlink" Target="http://www.pravda.gov.me/ResourceManager/FileDownload.aspx?rid=316235&amp;rType=2&amp;file=Action%20Plan%20For%20Implementation%20of%20the%20Strategy.docx" TargetMode="External"/><Relationship Id="rId69" Type="http://schemas.openxmlformats.org/officeDocument/2006/relationships/hyperlink" Target="http://www.mzd.gov.me/ResourceManager/FileDownload.aspx?rid=61795&amp;rType=2&amp;file=ZAKON%20O%20PRAVIMA%20PACIJENATA%20-%20Sl.list%20CG%2040-2010.pdf" TargetMode="External"/><Relationship Id="rId113" Type="http://schemas.openxmlformats.org/officeDocument/2006/relationships/hyperlink" Target="http://www.dokumenta.me" TargetMode="External"/><Relationship Id="rId134" Type="http://schemas.openxmlformats.org/officeDocument/2006/relationships/hyperlink" Target="http://www.upravacarina.gov.me/erp" TargetMode="External"/><Relationship Id="rId80" Type="http://schemas.openxmlformats.org/officeDocument/2006/relationships/hyperlink" Target="http://www.kei.gov.me/ResourceManager/FileDownload.aspx?rid=344511&amp;rType=2&amp;file=43_104_27_12_2018.pdf" TargetMode="External"/><Relationship Id="rId155"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2.emf"/></Relationships>
</file>

<file path=word/_rels/footer4.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ée un document." ma:contentTypeScope="" ma:versionID="51fa06f623062a6327fa8e8f2f9e39e5">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ee3496a4568c895df2bbf818d43a9f0a"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2.xml><?xml version="1.0" encoding="utf-8"?>
<ds:datastoreItem xmlns:ds="http://schemas.openxmlformats.org/officeDocument/2006/customXml" ds:itemID="{1012EF42-978C-482E-A8D0-2A778CF124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e74e3b-dee4-43c8-8b26-f73bcabf902e"/>
    <ds:schemaRef ds:uri="d46e480a-b990-4709-9368-7cc8f9ecf0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0DAC59-F53B-41E9-AE75-BD5ACE005278}"/>
</file>

<file path=customXml/itemProps4.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0BAF464-971C-4B41-BC04-4DAC40245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368</TotalTime>
  <Pages>37</Pages>
  <Words>12246</Words>
  <Characters>69803</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Digital Government Factsheet Montenegro</vt:lpstr>
    </vt:vector>
  </TitlesOfParts>
  <Company>European Commission</Company>
  <LinksUpToDate>false</LinksUpToDate>
  <CharactersWithSpaces>81886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Montenegro</dc:title>
  <dc:subject/>
  <dc:creator>MORISI Davide (COMM-EXT)</dc:creator>
  <cp:keywords/>
  <cp:lastModifiedBy>DEVENYI Vivien</cp:lastModifiedBy>
  <cp:revision>58</cp:revision>
  <cp:lastPrinted>2019-07-08T15:10:00Z</cp:lastPrinted>
  <dcterms:created xsi:type="dcterms:W3CDTF">2019-06-28T06:11:00Z</dcterms:created>
  <dcterms:modified xsi:type="dcterms:W3CDTF">2019-07-08T15:10:00Z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1024">
    <vt:lpwstr>32</vt:lpwstr>
  </property>
  <property fmtid="{D5CDD505-2E9C-101B-9397-08002B2CF9AE}" pid="8" name="AuthorIds_UIVersion_8192">
    <vt:lpwstr>32,377</vt:lpwstr>
  </property>
  <property fmtid="{D5CDD505-2E9C-101B-9397-08002B2CF9AE}" pid="9" name="AuthorIds_UIVersion_11264">
    <vt:lpwstr>25</vt:lpwstr>
  </property>
</Properties>
</file>