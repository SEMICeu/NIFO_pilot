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0C512A10" w:rsidR="000B0E45" w:rsidRPr="00B13547" w:rsidRDefault="005E40B0">
      <w:r w:rsidRPr="00B13547">
        <w:rPr>
          <w:noProof/>
          <w:lang w:eastAsia="en-IE"/>
        </w:rPr>
        <w:drawing>
          <wp:anchor distT="0" distB="0" distL="114300" distR="114300" simplePos="0" relativeHeight="251658246" behindDoc="1" locked="0" layoutInCell="1" allowOverlap="1" wp14:anchorId="2FBA5A02" wp14:editId="4DD1FFDA">
            <wp:simplePos x="0" y="0"/>
            <wp:positionH relativeFrom="column">
              <wp:posOffset>-1075690</wp:posOffset>
            </wp:positionH>
            <wp:positionV relativeFrom="paragraph">
              <wp:posOffset>236855</wp:posOffset>
            </wp:positionV>
            <wp:extent cx="7560310" cy="5535930"/>
            <wp:effectExtent l="0" t="0" r="0" b="0"/>
            <wp:wrapNone/>
            <wp:docPr id="20" name="Picture 20" descr="cliff-of-moher-2371819_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ff-of-moher-2371819_1920"/>
                    <pic:cNvPicPr>
                      <a:picLocks noChangeAspect="1" noChangeArrowheads="1"/>
                    </pic:cNvPicPr>
                  </pic:nvPicPr>
                  <pic:blipFill>
                    <a:blip r:embed="rId11">
                      <a:extLst>
                        <a:ext uri="{28A0092B-C50C-407E-A947-70E740481C1C}">
                          <a14:useLocalDpi xmlns:a14="http://schemas.microsoft.com/office/drawing/2010/main" val="0"/>
                        </a:ext>
                      </a:extLst>
                    </a:blip>
                    <a:srcRect t="728" r="36147"/>
                    <a:stretch>
                      <a:fillRect/>
                    </a:stretch>
                  </pic:blipFill>
                  <pic:spPr bwMode="auto">
                    <a:xfrm>
                      <a:off x="0" y="0"/>
                      <a:ext cx="7560310" cy="5535930"/>
                    </a:xfrm>
                    <a:prstGeom prst="rect">
                      <a:avLst/>
                    </a:prstGeom>
                    <a:noFill/>
                  </pic:spPr>
                </pic:pic>
              </a:graphicData>
            </a:graphic>
            <wp14:sizeRelH relativeFrom="page">
              <wp14:pctWidth>0</wp14:pctWidth>
            </wp14:sizeRelH>
            <wp14:sizeRelV relativeFrom="page">
              <wp14:pctHeight>0</wp14:pctHeight>
            </wp14:sizeRelV>
          </wp:anchor>
        </w:drawing>
      </w:r>
      <w:r w:rsidRPr="00B13547">
        <w:rPr>
          <w:noProof/>
          <w:lang w:eastAsia="en-IE"/>
        </w:rPr>
        <w:drawing>
          <wp:anchor distT="0" distB="0" distL="114300" distR="114300" simplePos="0" relativeHeight="251658241" behindDoc="0" locked="0" layoutInCell="1" allowOverlap="1" wp14:anchorId="669B1A4F" wp14:editId="627A912D">
            <wp:simplePos x="0" y="0"/>
            <wp:positionH relativeFrom="column">
              <wp:posOffset>1788160</wp:posOffset>
            </wp:positionH>
            <wp:positionV relativeFrom="paragraph">
              <wp:posOffset>-764540</wp:posOffset>
            </wp:positionV>
            <wp:extent cx="2019935" cy="1406525"/>
            <wp:effectExtent l="0" t="0" r="0" b="0"/>
            <wp:wrapNone/>
            <wp:docPr id="11"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1CFE3C7A" w14:textId="4789FA70" w:rsidR="00CD6EBB" w:rsidRPr="00B13547" w:rsidRDefault="00CD6EBB"/>
    <w:p w14:paraId="6062DE46" w14:textId="6BCC2C06" w:rsidR="00CD6EBB" w:rsidRPr="00B13547" w:rsidRDefault="00CD6EBB"/>
    <w:p w14:paraId="4BF607FC" w14:textId="6B5153A4" w:rsidR="00CD6EBB" w:rsidRPr="00B13547" w:rsidRDefault="00CD6EBB"/>
    <w:p w14:paraId="389D1F3F" w14:textId="784781C8" w:rsidR="00CD6EBB" w:rsidRPr="00B13547" w:rsidRDefault="00CD6EBB"/>
    <w:p w14:paraId="7EC47F69" w14:textId="5859FBA8" w:rsidR="00CD6EBB" w:rsidRPr="00B13547" w:rsidRDefault="00CD6EBB"/>
    <w:p w14:paraId="5358E2F1" w14:textId="77777777" w:rsidR="00CD6EBB" w:rsidRPr="00B13547" w:rsidRDefault="00CD6EBB"/>
    <w:p w14:paraId="140724E0" w14:textId="77777777" w:rsidR="00CD6EBB" w:rsidRPr="00B13547" w:rsidRDefault="00CD6EBB"/>
    <w:p w14:paraId="711E595F" w14:textId="77777777" w:rsidR="00CD6EBB" w:rsidRPr="00B13547" w:rsidRDefault="00CD6EBB"/>
    <w:p w14:paraId="1C819E45" w14:textId="1BC43B5E" w:rsidR="00BE75BE" w:rsidRPr="00B13547" w:rsidRDefault="00BE75BE"/>
    <w:p w14:paraId="33A16B60" w14:textId="77777777" w:rsidR="00B41BBD" w:rsidRPr="00B13547" w:rsidRDefault="00B41BBD"/>
    <w:p w14:paraId="52A0FF17" w14:textId="0B1E19E2" w:rsidR="00B41BBD" w:rsidRPr="00B13547" w:rsidRDefault="00B41BBD"/>
    <w:p w14:paraId="0566FE8F" w14:textId="77777777" w:rsidR="00B41BBD" w:rsidRPr="00B13547" w:rsidRDefault="00B41BBD"/>
    <w:p w14:paraId="5B406853" w14:textId="77777777" w:rsidR="00B41BBD" w:rsidRPr="00B13547" w:rsidRDefault="00B41BBD"/>
    <w:p w14:paraId="50EF10B8" w14:textId="5A611DDC" w:rsidR="00B41BBD" w:rsidRPr="00B13547" w:rsidRDefault="00B41BBD"/>
    <w:p w14:paraId="7E613124" w14:textId="77777777" w:rsidR="00B41BBD" w:rsidRPr="00B13547" w:rsidRDefault="00B41BBD"/>
    <w:p w14:paraId="71A72B29" w14:textId="77777777" w:rsidR="00B41BBD" w:rsidRPr="00B13547" w:rsidRDefault="00B41BBD"/>
    <w:p w14:paraId="352FB21D" w14:textId="77777777" w:rsidR="00B41BBD" w:rsidRPr="00B13547" w:rsidRDefault="00B41BBD"/>
    <w:p w14:paraId="01D0E3DF" w14:textId="77777777" w:rsidR="00B41BBD" w:rsidRPr="00B13547" w:rsidRDefault="00B41BBD"/>
    <w:p w14:paraId="45C2939D" w14:textId="76A88E87" w:rsidR="00B41BBD" w:rsidRPr="00B13547" w:rsidRDefault="00B41BBD"/>
    <w:p w14:paraId="54A5D151" w14:textId="1F1D4D5D" w:rsidR="00CD6EBB" w:rsidRPr="00B13547" w:rsidRDefault="00CD6EBB"/>
    <w:p w14:paraId="785BF4C0" w14:textId="77777777" w:rsidR="00CD6EBB" w:rsidRPr="00B13547" w:rsidRDefault="00CD6EBB"/>
    <w:p w14:paraId="7AC97244" w14:textId="22DAD4E1" w:rsidR="00CD6EBB" w:rsidRPr="00B13547" w:rsidRDefault="00CD6EBB"/>
    <w:p w14:paraId="1D31991C" w14:textId="77777777" w:rsidR="00CD6EBB" w:rsidRPr="00B13547" w:rsidRDefault="00CD6EBB"/>
    <w:p w14:paraId="12CB8B23" w14:textId="684A1C3F" w:rsidR="00CD6EBB" w:rsidRPr="00B13547" w:rsidRDefault="005E40B0">
      <w:r w:rsidRPr="00B13547">
        <w:rPr>
          <w:noProof/>
          <w:lang w:eastAsia="en-IE"/>
        </w:rPr>
        <mc:AlternateContent>
          <mc:Choice Requires="wps">
            <w:drawing>
              <wp:anchor distT="0" distB="0" distL="114300" distR="114300" simplePos="0" relativeHeight="251658240" behindDoc="0" locked="0" layoutInCell="1" allowOverlap="1" wp14:anchorId="452AA158" wp14:editId="3A0B8DC2">
                <wp:simplePos x="0" y="0"/>
                <wp:positionH relativeFrom="column">
                  <wp:posOffset>3432175</wp:posOffset>
                </wp:positionH>
                <wp:positionV relativeFrom="margin">
                  <wp:posOffset>10238105</wp:posOffset>
                </wp:positionV>
                <wp:extent cx="884555" cy="486410"/>
                <wp:effectExtent l="0" t="0" r="0" b="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486410"/>
                        </a:xfrm>
                        <a:prstGeom prst="rect">
                          <a:avLst/>
                        </a:prstGeom>
                        <a:solidFill>
                          <a:srgbClr val="003399"/>
                        </a:solidFill>
                        <a:ln w="6350">
                          <a:noFill/>
                        </a:ln>
                        <a:effectLst/>
                      </wps:spPr>
                      <wps:txbx>
                        <w:txbxContent>
                          <w:p w14:paraId="43EA6026" w14:textId="77777777" w:rsidR="009D36F5" w:rsidRPr="007C077A" w:rsidRDefault="009D36F5"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AA158" id="_x0000_t202" coordsize="21600,21600" o:spt="202" path="m,l,21600r21600,l21600,xe">
                <v:stroke joinstyle="miter"/>
                <v:path gradientshapeok="t" o:connecttype="rect"/>
              </v:shapetype>
              <v:shape id="Text Box 360" o:spid="_x0000_s1026" type="#_x0000_t202" style="position:absolute;left:0;text-align:left;margin-left:270.25pt;margin-top:806.15pt;width:69.65pt;height:3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LLVQIAAKQEAAAOAAAAZHJzL2Uyb0RvYy54bWysVE2P2yAQvVfqf0DcGzufTaw4qzSrVJWi&#10;3ZWS1Z4JxrFVzFAgsdNf3wE7H932VPWCB+Yxw7x54/lDU0lyEsaWoFLa78WUCMUhK9Uhpa+79acp&#10;JdYxlTEJSqT0LCx9WHz8MK91IgZQgMyEIRhE2aTWKS2c00kUWV6IitkeaKHQmYOpmMOtOUSZYTVG&#10;r2Q0iONJVIPJtAEurMXTx9ZJFyF+ngvunvPcCkdkSvFtLqwmrHu/Ros5Sw6G6aLk3TPYP7yiYqXC&#10;pNdQj8wxcjTlH6GqkhuwkLsehyqCPC+5CDVgNf34XTXbgmkRakFyrL7SZP9fWP50ejGkzFI6nCA/&#10;ilXYpJ1oHPkCDfFnyFCtbYLArUaoa9CBnQ7VWr0B/t0iJLrDtBcsoj0jTW4q/8VaCV7EJOcr8T4P&#10;x8PpdDQejynh6BpNJ6N+SBvdLmtj3VcBFfFGSg32NTyAnTbW+fQsuUB8LguyzNallGFjDvuVNOTE&#10;vAbi4XA280Xhld9gUpE6pZPhOA6RFfj7LU4qH0cEOXX5fLlthd5yzb5BqDf3kJ2RJgOt1Kzm6xLf&#10;vGHWvTCD2kICcF7cMy65BEwJnUVJAebn3849HluOXkpq1GpK7Y8jM4IS+U2hGGb90ciLO2xG488D&#10;3Jh7z/7eo47VCpCKPk6m5sH0eCcvZm6gesOxWvqs6GKKY+6Uuou5cu0E4VhysVwGEMpZM7dRW80v&#10;6vAd2TVvzOiubQ77/QQXVbPkXfdarKdawfLoIC9Da2+sdjLDUQjt68bWz9r9PqBuP5fFLwAAAP//&#10;AwBQSwMEFAAGAAgAAAAhAIpA2kvlAAAADQEAAA8AAABkcnMvZG93bnJldi54bWxMj8FOwzAQRO9I&#10;/IO1SFyq1mlLQhriVIgKVMGlLUXi6MQmiYjXke22KV/P9gTHnXmancmXg+nYUTvfWhQwnUTANFZW&#10;tVgL2L8/j1NgPkhUsrOoBZy1h2VxfZXLTNkTbvVxF2pGIegzKaAJoc8491WjjfQT22sk78s6IwOd&#10;rubKyROFm47PoijhRrZIHxrZ66dGV9+7gxFQjvzP6/klHvV+/7mev31s3Gq1EeL2Znh8ABb0EP5g&#10;uNSn6lBQp9IeUHnWCYjvophQMpLpbA6MkOR+QWvKi5SmC+BFzv+vKH4BAAD//wMAUEsBAi0AFAAG&#10;AAgAAAAhALaDOJL+AAAA4QEAABMAAAAAAAAAAAAAAAAAAAAAAFtDb250ZW50X1R5cGVzXS54bWxQ&#10;SwECLQAUAAYACAAAACEAOP0h/9YAAACUAQAACwAAAAAAAAAAAAAAAAAvAQAAX3JlbHMvLnJlbHNQ&#10;SwECLQAUAAYACAAAACEAL5YSy1UCAACkBAAADgAAAAAAAAAAAAAAAAAuAgAAZHJzL2Uyb0RvYy54&#10;bWxQSwECLQAUAAYACAAAACEAikDaS+UAAAANAQAADwAAAAAAAAAAAAAAAACvBAAAZHJzL2Rvd25y&#10;ZXYueG1sUEsFBgAAAAAEAAQA8wAAAMEFAAAAAA==&#10;" fillcolor="#039" stroked="f" strokeweight=".5pt">
                <v:textbox>
                  <w:txbxContent>
                    <w:p w14:paraId="43EA6026" w14:textId="77777777" w:rsidR="009D36F5" w:rsidRPr="007C077A" w:rsidRDefault="009D36F5"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25A56787" w14:textId="77777777" w:rsidR="00CD6EBB" w:rsidRPr="00B13547" w:rsidRDefault="00CD6EBB"/>
    <w:p w14:paraId="55816728" w14:textId="246083CB" w:rsidR="00CD6EBB" w:rsidRPr="00B13547" w:rsidRDefault="00CD6EBB"/>
    <w:p w14:paraId="605F3D73" w14:textId="7B56B0B4" w:rsidR="00CD6EBB" w:rsidRPr="00B13547" w:rsidRDefault="00CD6EBB"/>
    <w:p w14:paraId="40C54F67" w14:textId="0E94CE55" w:rsidR="00CD6EBB" w:rsidRPr="00B13547" w:rsidRDefault="00CD6EBB"/>
    <w:p w14:paraId="6C83E819" w14:textId="3B576D26" w:rsidR="00CD6EBB" w:rsidRPr="00B13547" w:rsidRDefault="00CD6EBB"/>
    <w:p w14:paraId="1B6C0471" w14:textId="47141620" w:rsidR="00CD6EBB" w:rsidRPr="00B13547" w:rsidRDefault="00CD6EBB"/>
    <w:p w14:paraId="19F3122F" w14:textId="51F3EB03" w:rsidR="00CD6EBB" w:rsidRPr="00B13547" w:rsidRDefault="00CD6EBB"/>
    <w:p w14:paraId="1D0D5238" w14:textId="5CE79B19" w:rsidR="00B41BBD" w:rsidRPr="00B13547" w:rsidRDefault="00B41BBD"/>
    <w:p w14:paraId="2317EA37" w14:textId="5751AA28" w:rsidR="00B41BBD" w:rsidRPr="00B13547" w:rsidRDefault="00B41BBD"/>
    <w:p w14:paraId="6780F879" w14:textId="5F18AB80" w:rsidR="00B41BBD" w:rsidRPr="00B13547" w:rsidRDefault="00B41BBD"/>
    <w:p w14:paraId="59C93882" w14:textId="6EFA2DEE" w:rsidR="00B41BBD" w:rsidRPr="00B13547" w:rsidRDefault="00B41BBD"/>
    <w:p w14:paraId="07C59DD3" w14:textId="53543B05" w:rsidR="00726E07" w:rsidRPr="00B13547" w:rsidRDefault="005E40B0" w:rsidP="00726E07">
      <w:pPr>
        <w:pStyle w:val="Caption"/>
      </w:pPr>
      <w:r w:rsidRPr="00B13547">
        <w:rPr>
          <w:noProof/>
          <w:lang w:eastAsia="en-IE"/>
        </w:rPr>
        <mc:AlternateContent>
          <mc:Choice Requires="wps">
            <w:drawing>
              <wp:anchor distT="45720" distB="45720" distL="114300" distR="114300" simplePos="0" relativeHeight="251658242" behindDoc="0" locked="0" layoutInCell="1" allowOverlap="1" wp14:anchorId="3BE9DEFF" wp14:editId="191EF2C5">
                <wp:simplePos x="0" y="0"/>
                <wp:positionH relativeFrom="column">
                  <wp:posOffset>2720340</wp:posOffset>
                </wp:positionH>
                <wp:positionV relativeFrom="paragraph">
                  <wp:posOffset>276225</wp:posOffset>
                </wp:positionV>
                <wp:extent cx="3273425" cy="219075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19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D55AE" w14:textId="524D93B7" w:rsidR="009D36F5" w:rsidRPr="000E1174" w:rsidRDefault="009D36F5" w:rsidP="00337934">
                            <w:pPr>
                              <w:jc w:val="right"/>
                              <w:rPr>
                                <w:color w:val="0070C0"/>
                                <w:sz w:val="56"/>
                                <w:szCs w:val="40"/>
                              </w:rPr>
                            </w:pPr>
                            <w:r w:rsidRPr="000E1174">
                              <w:rPr>
                                <w:color w:val="0070C0"/>
                                <w:sz w:val="56"/>
                                <w:szCs w:val="40"/>
                              </w:rPr>
                              <w:t>Digital Government Factsheet 2019</w:t>
                            </w:r>
                          </w:p>
                          <w:p w14:paraId="0B105842" w14:textId="0D1680FF" w:rsidR="009D36F5" w:rsidRPr="000E1174" w:rsidRDefault="009D36F5" w:rsidP="00337934">
                            <w:pPr>
                              <w:jc w:val="right"/>
                              <w:rPr>
                                <w:color w:val="0070C0"/>
                                <w:sz w:val="56"/>
                                <w:szCs w:val="40"/>
                              </w:rPr>
                            </w:pPr>
                          </w:p>
                          <w:p w14:paraId="335F5FC6" w14:textId="3B50D334" w:rsidR="009D36F5" w:rsidRPr="000E1174" w:rsidRDefault="009D36F5" w:rsidP="00337934">
                            <w:pPr>
                              <w:jc w:val="right"/>
                              <w:rPr>
                                <w:color w:val="0070C0"/>
                                <w:sz w:val="48"/>
                                <w:szCs w:val="40"/>
                              </w:rPr>
                            </w:pPr>
                            <w:r w:rsidRPr="000E1174">
                              <w:rPr>
                                <w:color w:val="0070C0"/>
                                <w:sz w:val="48"/>
                                <w:szCs w:val="40"/>
                              </w:rPr>
                              <w:t>Ireland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BE9DEFF" id="Text Box 2" o:spid="_x0000_s1027" type="#_x0000_t202" style="position:absolute;left:0;text-align:left;margin-left:214.2pt;margin-top:21.75pt;width:257.75pt;height:172.5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QGouAIAAMIFAAAOAAAAZHJzL2Uyb0RvYy54bWysVNlunDAUfa/Uf7D8TljiWUBhomQYqkrp&#10;IiX9AA+YwSrY1PYMpFH/vddm1uSlassD8nJ97jl3u7kd2gbtmNJcihSHVwFGTBSy5GKT4m9PuTfH&#10;SBsqStpIwVL8zDS+Xbx/d9N3CYtkLZuSKQQgQid9l+LamC7xfV3UrKX6SnZMwGUlVUsNbNXGLxXt&#10;Ab1t/CgIpn4vVdkpWTCt4TQbL/HC4VcVK8yXqtLMoCbFwM24v3L/tf37ixuabBTtal7sadC/YNFS&#10;LsDpESqjhqKt4m+gWl4oqWVlrgrZ+rKqeMGcBlATBq/UPNa0Y04LBEd3xzDp/wdbfN59VYiXkDsI&#10;j6At5OiJDQbdywFFNjx9pxOweuzAzgxwDKZOqu4eZPFdIyGXNRUbdqeU7GtGS6AX2pf+2dMRR1uQ&#10;df9JluCGbo10QEOlWhs7iAYCdODxfEyNpVLA4XU0uybRBKMC7qIwDmYTlzyfJofnndLmA5MtsosU&#10;K8i9g6e7B20sHZocTKw3IXPeNC7/jbg4AMPxBJzDU3tnabh0vsRBvJqv5sQj0XTlkSDLvLt8Sbxp&#10;Hs4m2XW2XGbhL+s3JEnNy5IJ6+ZQWiH5s9Tti3wsimNxadnw0sJZSlpt1stGoR2F0s7d54IONycz&#10;/5KGCwJoeSUpjEhwH8VePp3PPJKTiRfPgrkXhPF9PA1ITLL8UtIDF+zfJaE+xfEEkurknEi/0ha4&#10;7602mrTcwPBoeJvi+dGIJrYGV6J0qTWUN+P6LBSW/ikUkO5Dol3F2iIdy9UM62HsjUMjrGX5DCWs&#10;JBQY1CkMPljUUv3EqIchkmL9Y0sVw6j5KKAN4pAQO3XchkxmEWzU+c36/IaKAqBSbDAal0szTqpt&#10;p/imBk+HxruD1sm5K2rbYyOrfcPBoHDa9kPNTqLzvbM6jd7FbwAAAP//AwBQSwMEFAAGAAgAAAAh&#10;AEVMXyHgAAAACgEAAA8AAABkcnMvZG93bnJldi54bWxMj8tOwzAQRfdI/IM1SOyoQ5JCGuJUFWrL&#10;slAi1m48JBHxQ7abhr9nWMFuRnN059xqPeuRTejDYI2A+0UCDE1r1WA6Ac377q4AFqI0So7WoIBv&#10;DLCur68qWSp7MW84HWPHKMSEUgroY3Ql56HtUcuwsA4N3T6t1zLS6juuvLxQuB55miQPXMvB0Ide&#10;Onzusf06nrUAF93+8cUfXjfb3ZQ0H/smHbqtELc38+YJWMQ5/sHwq0/qUJPTyZ6NCmwUkKdFTigN&#10;2RIYAas8WwE7CciKYgm8rvj/CvUPAAAA//8DAFBLAQItABQABgAIAAAAIQC2gziS/gAAAOEBAAAT&#10;AAAAAAAAAAAAAAAAAAAAAABbQ29udGVudF9UeXBlc10ueG1sUEsBAi0AFAAGAAgAAAAhADj9If/W&#10;AAAAlAEAAAsAAAAAAAAAAAAAAAAALwEAAF9yZWxzLy5yZWxzUEsBAi0AFAAGAAgAAAAhAJHxAai4&#10;AgAAwgUAAA4AAAAAAAAAAAAAAAAALgIAAGRycy9lMm9Eb2MueG1sUEsBAi0AFAAGAAgAAAAhAEVM&#10;XyHgAAAACgEAAA8AAAAAAAAAAAAAAAAAEgUAAGRycy9kb3ducmV2LnhtbFBLBQYAAAAABAAEAPMA&#10;AAAfBgAAAAA=&#10;" filled="f" stroked="f">
                <v:textbox style="mso-fit-shape-to-text:t">
                  <w:txbxContent>
                    <w:p w14:paraId="0F6D55AE" w14:textId="524D93B7" w:rsidR="009D36F5" w:rsidRPr="000E1174" w:rsidRDefault="009D36F5" w:rsidP="00337934">
                      <w:pPr>
                        <w:jc w:val="right"/>
                        <w:rPr>
                          <w:color w:val="0070C0"/>
                          <w:sz w:val="56"/>
                          <w:szCs w:val="40"/>
                        </w:rPr>
                      </w:pPr>
                      <w:r w:rsidRPr="000E1174">
                        <w:rPr>
                          <w:color w:val="0070C0"/>
                          <w:sz w:val="56"/>
                          <w:szCs w:val="40"/>
                        </w:rPr>
                        <w:t>Digital Government Factsheet 2019</w:t>
                      </w:r>
                    </w:p>
                    <w:p w14:paraId="0B105842" w14:textId="0D1680FF" w:rsidR="009D36F5" w:rsidRPr="000E1174" w:rsidRDefault="009D36F5" w:rsidP="00337934">
                      <w:pPr>
                        <w:jc w:val="right"/>
                        <w:rPr>
                          <w:color w:val="0070C0"/>
                          <w:sz w:val="56"/>
                          <w:szCs w:val="40"/>
                        </w:rPr>
                      </w:pPr>
                    </w:p>
                    <w:p w14:paraId="335F5FC6" w14:textId="3B50D334" w:rsidR="009D36F5" w:rsidRPr="000E1174" w:rsidRDefault="009D36F5" w:rsidP="00337934">
                      <w:pPr>
                        <w:jc w:val="right"/>
                        <w:rPr>
                          <w:color w:val="0070C0"/>
                          <w:sz w:val="48"/>
                          <w:szCs w:val="40"/>
                        </w:rPr>
                      </w:pPr>
                      <w:r w:rsidRPr="000E1174">
                        <w:rPr>
                          <w:color w:val="0070C0"/>
                          <w:sz w:val="48"/>
                          <w:szCs w:val="40"/>
                        </w:rPr>
                        <w:t>Ireland</w:t>
                      </w:r>
                    </w:p>
                  </w:txbxContent>
                </v:textbox>
                <w10:wrap type="square"/>
              </v:shape>
            </w:pict>
          </mc:Fallback>
        </mc:AlternateContent>
      </w:r>
      <w:r w:rsidRPr="00B13547">
        <w:rPr>
          <w:noProof/>
          <w:lang w:eastAsia="en-IE"/>
        </w:rPr>
        <mc:AlternateContent>
          <mc:Choice Requires="wps">
            <w:drawing>
              <wp:anchor distT="0" distB="0" distL="114300" distR="114300" simplePos="0" relativeHeight="251658245" behindDoc="1" locked="0" layoutInCell="1" allowOverlap="1" wp14:anchorId="1F095166" wp14:editId="1D2584D4">
                <wp:simplePos x="0" y="0"/>
                <wp:positionH relativeFrom="margin">
                  <wp:posOffset>2337435</wp:posOffset>
                </wp:positionH>
                <wp:positionV relativeFrom="margin">
                  <wp:posOffset>9206230</wp:posOffset>
                </wp:positionV>
                <wp:extent cx="884555" cy="486410"/>
                <wp:effectExtent l="0" t="0" r="0" b="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4E737A" w14:textId="77777777" w:rsidR="009D36F5" w:rsidRPr="007C077A" w:rsidRDefault="009D36F5" w:rsidP="00954B08">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95166" id="Text Box 6" o:spid="_x0000_s1028" type="#_x0000_t202" style="position:absolute;left:0;text-align:left;margin-left:184.05pt;margin-top:724.9pt;width:69.65pt;height:38.3pt;z-index:-25165823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4+UiAIAABUFAAAOAAAAZHJzL2Uyb0RvYy54bWysVNuO2yAQfa/Uf0C8Z21nSTa21lntpakq&#10;bS/Sbj+AAI5RMVAgsbdV/70DTtJ0W1VV1Tw4XIbDmTlnuLwaOoV2wnlpdI2LsxwjoZnhUm9q/PFx&#10;NVlg5APVnCqjRY2fhMdXy5cvLntbialpjeLCIQDRvuptjdsQbJVlnrWio/7MWKFhszGuowGmbpNx&#10;R3tA71Q2zfN51hvHrTNMeA+rd+MmXib8phEsvG8aLwJSNQZuIX1d+q7jN1te0mrjqG0l29Og/8Ci&#10;o1LDpUeoOxoo2jr5C1QnmTPeNOGMmS4zTSOZSDlANkX+LJuHllqRcoHieHssk/9/sOzd7oNDkte4&#10;xEjTDiR6FENAN2ZA81id3voKgh4shIUBlkHllKm394Z98kib25bqjbh2zvStoBzYFfFkdnJ0xPER&#10;ZN2/NRyuodtgEtDQuC6WDoqBAB1UejoqE6kwWFwsyGw2w4jBFlnMSZGUy2h1OGydD6+F6VAc1NiB&#10;8Amc7u59iGRodQiJd3mjJF9JpdLEbda3yqEdjSbJz8/LMvF/FqZ0DNYmHhsRxxXgCHfEvcg2if61&#10;LKYkv5mWk9V8cTEhKzKblBf5YpIX5U05z0lJ7lbfIsGCVK3kXOh7qcXBgAX5O4H3rTBaJ1kQ9TWe&#10;n8/yUaE/JJnD73dJdjJAPyrZQc1jzL5Doq6vNIe0aRWoVOM4+5l+qjLU4PCfqpJcEIUfLRCG9ZDs&#10;Nj2Ya234E9jCGZANtIe3BAatcV8w6qEva+w/b6kTGKk3GqxVFoTERk4TMruYwsSd7qxPd6hmAFXj&#10;gNE4vA1j82+tk5sWbhrNrM012LGRySrRtyOrvYmh91JO+3ciNvfpPEX9eM2W3wEAAP//AwBQSwME&#10;FAAGAAgAAAAhAC3QHSXlAAAADQEAAA8AAABkcnMvZG93bnJldi54bWxMj8FOwzAQRO9I/IO1SFwq&#10;6rRNQglxKkQFQnAppUgcnXhJIuJ1FLttyteznOC4M0+zM/lqtJ044OBbRwpm0wgEUuVMS7WC3dvD&#10;1RKED5qM7hyhghN6WBXnZ7nOjDvSKx62oRYcQj7TCpoQ+kxKXzVotZ+6Hom9TzdYHfgcamkGfeRw&#10;28l5FKXS6pb4Q6N7vG+w+trurYJy4r+fT4/JpPe7j6fFy/tmWK83Sl1ejHe3IAKO4Q+G3/pcHQru&#10;VLo9GS86BYt0OWOUjTi+4RGMJNF1DKJkKZmnMcgil/9XFD8AAAD//wMAUEsBAi0AFAAGAAgAAAAh&#10;ALaDOJL+AAAA4QEAABMAAAAAAAAAAAAAAAAAAAAAAFtDb250ZW50X1R5cGVzXS54bWxQSwECLQAU&#10;AAYACAAAACEAOP0h/9YAAACUAQAACwAAAAAAAAAAAAAAAAAvAQAAX3JlbHMvLnJlbHNQSwECLQAU&#10;AAYACAAAACEAUQePlIgCAAAVBQAADgAAAAAAAAAAAAAAAAAuAgAAZHJzL2Uyb0RvYy54bWxQSwEC&#10;LQAUAAYACAAAACEALdAdJeUAAAANAQAADwAAAAAAAAAAAAAAAADiBAAAZHJzL2Rvd25yZXYueG1s&#10;UEsFBgAAAAAEAAQA8wAAAPQFAAAAAA==&#10;" fillcolor="#039" stroked="f" strokeweight=".5pt">
                <v:textbox>
                  <w:txbxContent>
                    <w:p w14:paraId="534E737A" w14:textId="77777777" w:rsidR="009D36F5" w:rsidRPr="007C077A" w:rsidRDefault="009D36F5" w:rsidP="00954B08">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r w:rsidR="00115D67" w:rsidRPr="00B13547">
        <w:br w:type="page"/>
      </w:r>
      <w:r w:rsidR="00726E07" w:rsidRPr="00B13547">
        <w:rPr>
          <w:sz w:val="32"/>
        </w:rPr>
        <w:lastRenderedPageBreak/>
        <w:t>Table of C</w:t>
      </w:r>
      <w:bookmarkStart w:id="0" w:name="_GoBack"/>
      <w:bookmarkEnd w:id="0"/>
      <w:r w:rsidR="00726E07" w:rsidRPr="00B13547">
        <w:rPr>
          <w:sz w:val="32"/>
        </w:rPr>
        <w:t>ontents</w:t>
      </w:r>
    </w:p>
    <w:p w14:paraId="5FC781F0" w14:textId="77777777" w:rsidR="00D2200F" w:rsidRPr="00B13547" w:rsidRDefault="00D2200F"/>
    <w:p w14:paraId="29A84C35" w14:textId="1E50B5B3" w:rsidR="00C965B8" w:rsidRDefault="000D0A3D">
      <w:pPr>
        <w:pStyle w:val="TOC1"/>
        <w:tabs>
          <w:tab w:val="right" w:leader="dot" w:pos="8777"/>
        </w:tabs>
        <w:rPr>
          <w:rFonts w:asciiTheme="minorHAnsi" w:eastAsiaTheme="minorEastAsia" w:hAnsiTheme="minorHAnsi" w:cstheme="minorBidi"/>
          <w:noProof/>
          <w:color w:val="auto"/>
          <w:sz w:val="22"/>
          <w:szCs w:val="22"/>
          <w:lang w:val="fr-LU" w:eastAsia="fr-LU"/>
        </w:rPr>
      </w:pPr>
      <w:r w:rsidRPr="00B13547">
        <w:fldChar w:fldCharType="begin"/>
      </w:r>
      <w:r w:rsidRPr="00B13547">
        <w:instrText xml:space="preserve"> TOC \o "1-1" \h \z \u </w:instrText>
      </w:r>
      <w:r w:rsidRPr="00B13547">
        <w:fldChar w:fldCharType="separate"/>
      </w:r>
      <w:hyperlink w:anchor="_Toc12874781" w:history="1">
        <w:r w:rsidR="00C965B8" w:rsidRPr="00DD4747">
          <w:rPr>
            <w:rStyle w:val="Hyperlink"/>
            <w:noProof/>
          </w:rPr>
          <w:t>Country Profile</w:t>
        </w:r>
        <w:r w:rsidR="00C965B8">
          <w:rPr>
            <w:noProof/>
            <w:webHidden/>
          </w:rPr>
          <w:tab/>
        </w:r>
        <w:r w:rsidR="00C965B8">
          <w:rPr>
            <w:noProof/>
            <w:webHidden/>
          </w:rPr>
          <w:fldChar w:fldCharType="begin"/>
        </w:r>
        <w:r w:rsidR="00C965B8">
          <w:rPr>
            <w:noProof/>
            <w:webHidden/>
          </w:rPr>
          <w:instrText xml:space="preserve"> PAGEREF _Toc12874781 \h </w:instrText>
        </w:r>
        <w:r w:rsidR="00C965B8">
          <w:rPr>
            <w:noProof/>
            <w:webHidden/>
          </w:rPr>
        </w:r>
        <w:r w:rsidR="00C965B8">
          <w:rPr>
            <w:noProof/>
            <w:webHidden/>
          </w:rPr>
          <w:fldChar w:fldCharType="separate"/>
        </w:r>
        <w:r w:rsidR="008B005C">
          <w:rPr>
            <w:noProof/>
            <w:webHidden/>
          </w:rPr>
          <w:t>3</w:t>
        </w:r>
        <w:r w:rsidR="00C965B8">
          <w:rPr>
            <w:noProof/>
            <w:webHidden/>
          </w:rPr>
          <w:fldChar w:fldCharType="end"/>
        </w:r>
      </w:hyperlink>
    </w:p>
    <w:p w14:paraId="38805D35" w14:textId="361CE244" w:rsidR="00C965B8" w:rsidRDefault="00B55CD4">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74782" w:history="1">
        <w:r w:rsidR="00C965B8" w:rsidRPr="00DD4747">
          <w:rPr>
            <w:rStyle w:val="Hyperlink"/>
            <w:noProof/>
          </w:rPr>
          <w:t>Digital Government Highlights</w:t>
        </w:r>
        <w:r w:rsidR="00C965B8">
          <w:rPr>
            <w:noProof/>
            <w:webHidden/>
          </w:rPr>
          <w:tab/>
        </w:r>
        <w:r w:rsidR="00C965B8">
          <w:rPr>
            <w:noProof/>
            <w:webHidden/>
          </w:rPr>
          <w:fldChar w:fldCharType="begin"/>
        </w:r>
        <w:r w:rsidR="00C965B8">
          <w:rPr>
            <w:noProof/>
            <w:webHidden/>
          </w:rPr>
          <w:instrText xml:space="preserve"> PAGEREF _Toc12874782 \h </w:instrText>
        </w:r>
        <w:r w:rsidR="00C965B8">
          <w:rPr>
            <w:noProof/>
            <w:webHidden/>
          </w:rPr>
        </w:r>
        <w:r w:rsidR="00C965B8">
          <w:rPr>
            <w:noProof/>
            <w:webHidden/>
          </w:rPr>
          <w:fldChar w:fldCharType="separate"/>
        </w:r>
        <w:r w:rsidR="008B005C">
          <w:rPr>
            <w:noProof/>
            <w:webHidden/>
          </w:rPr>
          <w:t>6</w:t>
        </w:r>
        <w:r w:rsidR="00C965B8">
          <w:rPr>
            <w:noProof/>
            <w:webHidden/>
          </w:rPr>
          <w:fldChar w:fldCharType="end"/>
        </w:r>
      </w:hyperlink>
    </w:p>
    <w:p w14:paraId="2F847D77" w14:textId="499B1027" w:rsidR="00C965B8" w:rsidRDefault="00B55CD4">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74783" w:history="1">
        <w:r w:rsidR="00C965B8" w:rsidRPr="00DD4747">
          <w:rPr>
            <w:rStyle w:val="Hyperlink"/>
            <w:noProof/>
          </w:rPr>
          <w:t>Digital Government Political Communications</w:t>
        </w:r>
        <w:r w:rsidR="00C965B8">
          <w:rPr>
            <w:noProof/>
            <w:webHidden/>
          </w:rPr>
          <w:tab/>
        </w:r>
        <w:r w:rsidR="00C965B8">
          <w:rPr>
            <w:noProof/>
            <w:webHidden/>
          </w:rPr>
          <w:fldChar w:fldCharType="begin"/>
        </w:r>
        <w:r w:rsidR="00C965B8">
          <w:rPr>
            <w:noProof/>
            <w:webHidden/>
          </w:rPr>
          <w:instrText xml:space="preserve"> PAGEREF _Toc12874783 \h </w:instrText>
        </w:r>
        <w:r w:rsidR="00C965B8">
          <w:rPr>
            <w:noProof/>
            <w:webHidden/>
          </w:rPr>
        </w:r>
        <w:r w:rsidR="00C965B8">
          <w:rPr>
            <w:noProof/>
            <w:webHidden/>
          </w:rPr>
          <w:fldChar w:fldCharType="separate"/>
        </w:r>
        <w:r w:rsidR="008B005C">
          <w:rPr>
            <w:noProof/>
            <w:webHidden/>
          </w:rPr>
          <w:t>7</w:t>
        </w:r>
        <w:r w:rsidR="00C965B8">
          <w:rPr>
            <w:noProof/>
            <w:webHidden/>
          </w:rPr>
          <w:fldChar w:fldCharType="end"/>
        </w:r>
      </w:hyperlink>
    </w:p>
    <w:p w14:paraId="08CE1573" w14:textId="6E4347D8" w:rsidR="00C965B8" w:rsidRDefault="00B55CD4">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74784" w:history="1">
        <w:r w:rsidR="00C965B8" w:rsidRPr="00DD4747">
          <w:rPr>
            <w:rStyle w:val="Hyperlink"/>
            <w:noProof/>
          </w:rPr>
          <w:t>Digital Government Legislation</w:t>
        </w:r>
        <w:r w:rsidR="00C965B8">
          <w:rPr>
            <w:noProof/>
            <w:webHidden/>
          </w:rPr>
          <w:tab/>
        </w:r>
        <w:r w:rsidR="00C965B8">
          <w:rPr>
            <w:noProof/>
            <w:webHidden/>
          </w:rPr>
          <w:fldChar w:fldCharType="begin"/>
        </w:r>
        <w:r w:rsidR="00C965B8">
          <w:rPr>
            <w:noProof/>
            <w:webHidden/>
          </w:rPr>
          <w:instrText xml:space="preserve"> PAGEREF _Toc12874784 \h </w:instrText>
        </w:r>
        <w:r w:rsidR="00C965B8">
          <w:rPr>
            <w:noProof/>
            <w:webHidden/>
          </w:rPr>
        </w:r>
        <w:r w:rsidR="00C965B8">
          <w:rPr>
            <w:noProof/>
            <w:webHidden/>
          </w:rPr>
          <w:fldChar w:fldCharType="separate"/>
        </w:r>
        <w:r w:rsidR="008B005C">
          <w:rPr>
            <w:noProof/>
            <w:webHidden/>
          </w:rPr>
          <w:t>13</w:t>
        </w:r>
        <w:r w:rsidR="00C965B8">
          <w:rPr>
            <w:noProof/>
            <w:webHidden/>
          </w:rPr>
          <w:fldChar w:fldCharType="end"/>
        </w:r>
      </w:hyperlink>
    </w:p>
    <w:p w14:paraId="6519A0BC" w14:textId="69726FAB" w:rsidR="00C965B8" w:rsidRDefault="00B55CD4">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74785" w:history="1">
        <w:r w:rsidR="00C965B8" w:rsidRPr="00DD4747">
          <w:rPr>
            <w:rStyle w:val="Hyperlink"/>
            <w:noProof/>
          </w:rPr>
          <w:t>Digital Government Governance</w:t>
        </w:r>
        <w:r w:rsidR="00C965B8">
          <w:rPr>
            <w:noProof/>
            <w:webHidden/>
          </w:rPr>
          <w:tab/>
        </w:r>
        <w:r w:rsidR="00C965B8">
          <w:rPr>
            <w:noProof/>
            <w:webHidden/>
          </w:rPr>
          <w:fldChar w:fldCharType="begin"/>
        </w:r>
        <w:r w:rsidR="00C965B8">
          <w:rPr>
            <w:noProof/>
            <w:webHidden/>
          </w:rPr>
          <w:instrText xml:space="preserve"> PAGEREF _Toc12874785 \h </w:instrText>
        </w:r>
        <w:r w:rsidR="00C965B8">
          <w:rPr>
            <w:noProof/>
            <w:webHidden/>
          </w:rPr>
        </w:r>
        <w:r w:rsidR="00C965B8">
          <w:rPr>
            <w:noProof/>
            <w:webHidden/>
          </w:rPr>
          <w:fldChar w:fldCharType="separate"/>
        </w:r>
        <w:r w:rsidR="008B005C">
          <w:rPr>
            <w:noProof/>
            <w:webHidden/>
          </w:rPr>
          <w:t>18</w:t>
        </w:r>
        <w:r w:rsidR="00C965B8">
          <w:rPr>
            <w:noProof/>
            <w:webHidden/>
          </w:rPr>
          <w:fldChar w:fldCharType="end"/>
        </w:r>
      </w:hyperlink>
    </w:p>
    <w:p w14:paraId="233842D6" w14:textId="464CA6C5" w:rsidR="00C965B8" w:rsidRDefault="00B55CD4">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74786" w:history="1">
        <w:r w:rsidR="00C965B8" w:rsidRPr="00DD4747">
          <w:rPr>
            <w:rStyle w:val="Hyperlink"/>
            <w:noProof/>
          </w:rPr>
          <w:t>Digital Government Infrastructure</w:t>
        </w:r>
        <w:r w:rsidR="00C965B8">
          <w:rPr>
            <w:noProof/>
            <w:webHidden/>
          </w:rPr>
          <w:tab/>
        </w:r>
        <w:r w:rsidR="00C965B8">
          <w:rPr>
            <w:noProof/>
            <w:webHidden/>
          </w:rPr>
          <w:fldChar w:fldCharType="begin"/>
        </w:r>
        <w:r w:rsidR="00C965B8">
          <w:rPr>
            <w:noProof/>
            <w:webHidden/>
          </w:rPr>
          <w:instrText xml:space="preserve"> PAGEREF _Toc12874786 \h </w:instrText>
        </w:r>
        <w:r w:rsidR="00C965B8">
          <w:rPr>
            <w:noProof/>
            <w:webHidden/>
          </w:rPr>
        </w:r>
        <w:r w:rsidR="00C965B8">
          <w:rPr>
            <w:noProof/>
            <w:webHidden/>
          </w:rPr>
          <w:fldChar w:fldCharType="separate"/>
        </w:r>
        <w:r w:rsidR="008B005C">
          <w:rPr>
            <w:noProof/>
            <w:webHidden/>
          </w:rPr>
          <w:t>22</w:t>
        </w:r>
        <w:r w:rsidR="00C965B8">
          <w:rPr>
            <w:noProof/>
            <w:webHidden/>
          </w:rPr>
          <w:fldChar w:fldCharType="end"/>
        </w:r>
      </w:hyperlink>
    </w:p>
    <w:p w14:paraId="4068CCDB" w14:textId="68E3C318" w:rsidR="00C965B8" w:rsidRDefault="00B55CD4">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74787" w:history="1">
        <w:r w:rsidR="00C965B8" w:rsidRPr="00DD4747">
          <w:rPr>
            <w:rStyle w:val="Hyperlink"/>
            <w:noProof/>
          </w:rPr>
          <w:t>Digital Government Services for Citizens</w:t>
        </w:r>
        <w:r w:rsidR="00C965B8">
          <w:rPr>
            <w:noProof/>
            <w:webHidden/>
          </w:rPr>
          <w:tab/>
        </w:r>
        <w:r w:rsidR="00C965B8">
          <w:rPr>
            <w:noProof/>
            <w:webHidden/>
          </w:rPr>
          <w:fldChar w:fldCharType="begin"/>
        </w:r>
        <w:r w:rsidR="00C965B8">
          <w:rPr>
            <w:noProof/>
            <w:webHidden/>
          </w:rPr>
          <w:instrText xml:space="preserve"> PAGEREF _Toc12874787 \h </w:instrText>
        </w:r>
        <w:r w:rsidR="00C965B8">
          <w:rPr>
            <w:noProof/>
            <w:webHidden/>
          </w:rPr>
        </w:r>
        <w:r w:rsidR="00C965B8">
          <w:rPr>
            <w:noProof/>
            <w:webHidden/>
          </w:rPr>
          <w:fldChar w:fldCharType="separate"/>
        </w:r>
        <w:r w:rsidR="008B005C">
          <w:rPr>
            <w:noProof/>
            <w:webHidden/>
          </w:rPr>
          <w:t>28</w:t>
        </w:r>
        <w:r w:rsidR="00C965B8">
          <w:rPr>
            <w:noProof/>
            <w:webHidden/>
          </w:rPr>
          <w:fldChar w:fldCharType="end"/>
        </w:r>
      </w:hyperlink>
    </w:p>
    <w:p w14:paraId="0F87C17B" w14:textId="634AFCA8" w:rsidR="00C965B8" w:rsidRDefault="00B55CD4">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74788" w:history="1">
        <w:r w:rsidR="00C965B8" w:rsidRPr="00DD4747">
          <w:rPr>
            <w:rStyle w:val="Hyperlink"/>
            <w:noProof/>
          </w:rPr>
          <w:t>Digital Government Services for Businesses</w:t>
        </w:r>
        <w:r w:rsidR="00C965B8">
          <w:rPr>
            <w:noProof/>
            <w:webHidden/>
          </w:rPr>
          <w:tab/>
        </w:r>
        <w:r w:rsidR="00C965B8">
          <w:rPr>
            <w:noProof/>
            <w:webHidden/>
          </w:rPr>
          <w:fldChar w:fldCharType="begin"/>
        </w:r>
        <w:r w:rsidR="00C965B8">
          <w:rPr>
            <w:noProof/>
            <w:webHidden/>
          </w:rPr>
          <w:instrText xml:space="preserve"> PAGEREF _Toc12874788 \h </w:instrText>
        </w:r>
        <w:r w:rsidR="00C965B8">
          <w:rPr>
            <w:noProof/>
            <w:webHidden/>
          </w:rPr>
        </w:r>
        <w:r w:rsidR="00C965B8">
          <w:rPr>
            <w:noProof/>
            <w:webHidden/>
          </w:rPr>
          <w:fldChar w:fldCharType="separate"/>
        </w:r>
        <w:r w:rsidR="008B005C">
          <w:rPr>
            <w:noProof/>
            <w:webHidden/>
          </w:rPr>
          <w:t>42</w:t>
        </w:r>
        <w:r w:rsidR="00C965B8">
          <w:rPr>
            <w:noProof/>
            <w:webHidden/>
          </w:rPr>
          <w:fldChar w:fldCharType="end"/>
        </w:r>
      </w:hyperlink>
    </w:p>
    <w:p w14:paraId="28EB92B4" w14:textId="0258F47F" w:rsidR="00B41BBD" w:rsidRPr="00B13547" w:rsidRDefault="000D0A3D">
      <w:r w:rsidRPr="00B13547">
        <w:fldChar w:fldCharType="end"/>
      </w:r>
    </w:p>
    <w:p w14:paraId="7067BF41" w14:textId="77777777" w:rsidR="00D2200F" w:rsidRPr="00B13547" w:rsidRDefault="00D2200F"/>
    <w:p w14:paraId="572125D6" w14:textId="77777777" w:rsidR="00B41BBD" w:rsidRPr="00B13547" w:rsidRDefault="00B41BBD"/>
    <w:p w14:paraId="2DB55B16" w14:textId="77777777" w:rsidR="00B41BBD" w:rsidRPr="00B13547" w:rsidRDefault="00B41BBD"/>
    <w:p w14:paraId="21741464" w14:textId="77777777" w:rsidR="00B41BBD" w:rsidRPr="00B13547" w:rsidRDefault="00B41BBD"/>
    <w:p w14:paraId="7D3EF90C" w14:textId="77777777" w:rsidR="00B41BBD" w:rsidRPr="00B13547" w:rsidRDefault="00B41BBD"/>
    <w:p w14:paraId="73E52E74" w14:textId="77777777" w:rsidR="00B41BBD" w:rsidRPr="00B13547" w:rsidRDefault="00B41BBD"/>
    <w:p w14:paraId="3A3403F7" w14:textId="77777777" w:rsidR="00B41BBD" w:rsidRPr="00B13547" w:rsidRDefault="00B41BBD"/>
    <w:p w14:paraId="7888DCE4" w14:textId="77777777" w:rsidR="00B41BBD" w:rsidRPr="00B13547" w:rsidRDefault="00B41BBD"/>
    <w:p w14:paraId="358EFF94" w14:textId="77777777" w:rsidR="00B41BBD" w:rsidRPr="00B13547" w:rsidRDefault="00B41BBD"/>
    <w:p w14:paraId="49EFA835" w14:textId="77777777" w:rsidR="00B41BBD" w:rsidRPr="00B13547" w:rsidRDefault="00B41BBD"/>
    <w:p w14:paraId="0A14D21F" w14:textId="77777777" w:rsidR="002F4A39" w:rsidRPr="00B13547" w:rsidRDefault="002F4A39"/>
    <w:p w14:paraId="5BCDB312" w14:textId="77777777" w:rsidR="002F4A39" w:rsidRPr="00B13547" w:rsidRDefault="002F4A39"/>
    <w:p w14:paraId="7D5BA223" w14:textId="77777777" w:rsidR="002F4A39" w:rsidRPr="00B13547" w:rsidRDefault="002F4A39"/>
    <w:p w14:paraId="3F68086F" w14:textId="77777777" w:rsidR="002F4A39" w:rsidRPr="00B13547" w:rsidRDefault="00B41BBD" w:rsidP="00B41BBD">
      <w:pPr>
        <w:tabs>
          <w:tab w:val="left" w:pos="7500"/>
        </w:tabs>
      </w:pPr>
      <w:r w:rsidRPr="00B13547">
        <w:tab/>
      </w:r>
    </w:p>
    <w:p w14:paraId="15185D93" w14:textId="77777777" w:rsidR="00B41BBD" w:rsidRPr="00B13547" w:rsidRDefault="00B41BBD" w:rsidP="00B41BBD">
      <w:pPr>
        <w:tabs>
          <w:tab w:val="left" w:pos="7500"/>
        </w:tabs>
      </w:pPr>
    </w:p>
    <w:p w14:paraId="62CA7C4F" w14:textId="77777777" w:rsidR="00B41BBD" w:rsidRPr="00B13547" w:rsidRDefault="00B41BBD" w:rsidP="00B41BBD">
      <w:pPr>
        <w:tabs>
          <w:tab w:val="left" w:pos="7500"/>
        </w:tabs>
      </w:pPr>
    </w:p>
    <w:p w14:paraId="0D0FCD7A" w14:textId="77777777" w:rsidR="00B41BBD" w:rsidRPr="00B13547" w:rsidRDefault="00B41BBD" w:rsidP="00B41BBD">
      <w:pPr>
        <w:tabs>
          <w:tab w:val="left" w:pos="7500"/>
        </w:tabs>
      </w:pPr>
    </w:p>
    <w:p w14:paraId="324A6E94" w14:textId="77777777" w:rsidR="00B41BBD" w:rsidRPr="00B13547" w:rsidRDefault="00B41BBD" w:rsidP="00B41BBD">
      <w:pPr>
        <w:tabs>
          <w:tab w:val="left" w:pos="7500"/>
        </w:tabs>
      </w:pPr>
    </w:p>
    <w:p w14:paraId="6C80F283" w14:textId="12082C76" w:rsidR="00B41BBD" w:rsidRPr="00B13547" w:rsidRDefault="00B41BBD" w:rsidP="00B41BBD">
      <w:pPr>
        <w:tabs>
          <w:tab w:val="left" w:pos="7500"/>
        </w:tabs>
      </w:pPr>
    </w:p>
    <w:p w14:paraId="29E4881F" w14:textId="77777777" w:rsidR="00B41BBD" w:rsidRPr="00B13547" w:rsidRDefault="00B41BBD" w:rsidP="00B41BBD">
      <w:pPr>
        <w:tabs>
          <w:tab w:val="left" w:pos="7500"/>
        </w:tabs>
      </w:pPr>
    </w:p>
    <w:p w14:paraId="3F46E2E8" w14:textId="77777777" w:rsidR="00B41BBD" w:rsidRPr="00B13547" w:rsidRDefault="00B41BBD" w:rsidP="00B41BBD">
      <w:pPr>
        <w:tabs>
          <w:tab w:val="left" w:pos="7500"/>
        </w:tabs>
      </w:pPr>
    </w:p>
    <w:p w14:paraId="1D7BA95D" w14:textId="77777777" w:rsidR="00B41BBD" w:rsidRPr="00B13547" w:rsidRDefault="00B41BBD" w:rsidP="00B41BBD">
      <w:pPr>
        <w:tabs>
          <w:tab w:val="left" w:pos="7500"/>
        </w:tabs>
      </w:pPr>
    </w:p>
    <w:p w14:paraId="2C1D086A" w14:textId="77777777" w:rsidR="00B41BBD" w:rsidRPr="00B13547" w:rsidRDefault="00B41BBD" w:rsidP="00B41BBD">
      <w:pPr>
        <w:tabs>
          <w:tab w:val="left" w:pos="7500"/>
        </w:tabs>
      </w:pPr>
    </w:p>
    <w:p w14:paraId="70D883C0" w14:textId="77777777" w:rsidR="00B41BBD" w:rsidRPr="00B13547" w:rsidRDefault="00B41BBD" w:rsidP="00B41BBD">
      <w:pPr>
        <w:tabs>
          <w:tab w:val="left" w:pos="7500"/>
        </w:tabs>
      </w:pPr>
    </w:p>
    <w:p w14:paraId="3D435443" w14:textId="77777777" w:rsidR="00B41BBD" w:rsidRPr="00B13547" w:rsidRDefault="00B41BBD" w:rsidP="00B41BBD">
      <w:pPr>
        <w:tabs>
          <w:tab w:val="left" w:pos="7500"/>
        </w:tabs>
      </w:pPr>
    </w:p>
    <w:p w14:paraId="5B045D63" w14:textId="77777777" w:rsidR="00B41BBD" w:rsidRPr="00B13547" w:rsidRDefault="00B41BBD" w:rsidP="00B41BBD">
      <w:pPr>
        <w:tabs>
          <w:tab w:val="left" w:pos="7500"/>
        </w:tabs>
      </w:pPr>
    </w:p>
    <w:p w14:paraId="517F9101" w14:textId="77777777" w:rsidR="00B41BBD" w:rsidRPr="00B13547" w:rsidRDefault="00B41BBD" w:rsidP="00B41BBD">
      <w:pPr>
        <w:tabs>
          <w:tab w:val="left" w:pos="7500"/>
        </w:tabs>
      </w:pPr>
    </w:p>
    <w:p w14:paraId="0CA8AED3" w14:textId="77777777" w:rsidR="00892832" w:rsidRPr="00B13547" w:rsidRDefault="003730DF" w:rsidP="00892832">
      <w:pPr>
        <w:pStyle w:val="Heading1"/>
        <w:jc w:val="left"/>
      </w:pPr>
      <w:r w:rsidRPr="00B13547">
        <w:br w:type="page"/>
      </w:r>
      <w:bookmarkStart w:id="1" w:name="_Toc1035574"/>
      <w:bookmarkStart w:id="2" w:name="_Toc12874781"/>
      <w:r w:rsidR="00892832" w:rsidRPr="00B13547">
        <w:lastRenderedPageBreak/>
        <w:t>Country Profile</w:t>
      </w:r>
      <w:bookmarkEnd w:id="1"/>
      <w:bookmarkEnd w:id="2"/>
      <w:r w:rsidR="00892832" w:rsidRPr="00B13547">
        <w:t xml:space="preserve"> </w:t>
      </w:r>
    </w:p>
    <w:p w14:paraId="3E479D09" w14:textId="77777777" w:rsidR="00892832" w:rsidRPr="00B13547" w:rsidRDefault="00892832" w:rsidP="00892832">
      <w:pPr>
        <w:pStyle w:val="Heading2"/>
      </w:pPr>
      <w:bookmarkStart w:id="3" w:name="_Toc1035575"/>
      <w:bookmarkStart w:id="4" w:name="_Toc1474946"/>
      <w:r w:rsidRPr="00B13547">
        <w:t>Basic data</w:t>
      </w:r>
      <w:bookmarkEnd w:id="3"/>
      <w:bookmarkEnd w:id="4"/>
    </w:p>
    <w:p w14:paraId="5C602794" w14:textId="5BA7A9C9" w:rsidR="00892832" w:rsidRPr="00B13547" w:rsidRDefault="62B26A07" w:rsidP="00892832">
      <w:r w:rsidRPr="00B13547">
        <w:rPr>
          <w:b/>
          <w:bCs/>
        </w:rPr>
        <w:t>Population</w:t>
      </w:r>
      <w:r w:rsidRPr="00B13547">
        <w:t xml:space="preserve">: </w:t>
      </w:r>
      <w:r w:rsidR="00421C04" w:rsidRPr="00B13547">
        <w:t>4</w:t>
      </w:r>
      <w:r w:rsidR="00954B08" w:rsidRPr="00B13547">
        <w:t xml:space="preserve"> </w:t>
      </w:r>
      <w:r w:rsidR="00421C04" w:rsidRPr="00B13547">
        <w:t>830</w:t>
      </w:r>
      <w:r w:rsidR="00954B08" w:rsidRPr="00B13547">
        <w:t xml:space="preserve"> </w:t>
      </w:r>
      <w:r w:rsidR="00421C04" w:rsidRPr="00B13547">
        <w:t>392 (2018)</w:t>
      </w:r>
    </w:p>
    <w:p w14:paraId="6FDB3347" w14:textId="329A94B8" w:rsidR="00892832" w:rsidRPr="00B13547" w:rsidRDefault="62B26A07" w:rsidP="00892832">
      <w:r w:rsidRPr="00B13547">
        <w:rPr>
          <w:b/>
          <w:bCs/>
        </w:rPr>
        <w:t>GDP at market prices</w:t>
      </w:r>
      <w:r w:rsidRPr="00B13547">
        <w:t xml:space="preserve">: </w:t>
      </w:r>
      <w:r w:rsidR="00AA481F" w:rsidRPr="00B13547">
        <w:t>318</w:t>
      </w:r>
      <w:r w:rsidR="00954B08" w:rsidRPr="00B13547">
        <w:t xml:space="preserve"> </w:t>
      </w:r>
      <w:r w:rsidR="00AA481F" w:rsidRPr="00B13547">
        <w:t>459.6 (2018)</w:t>
      </w:r>
    </w:p>
    <w:p w14:paraId="474B14D1" w14:textId="61A77E77" w:rsidR="00892832" w:rsidRPr="00B13547" w:rsidRDefault="00892832" w:rsidP="00892832">
      <w:r w:rsidRPr="00B13547">
        <w:rPr>
          <w:b/>
        </w:rPr>
        <w:t>GDP per inhabitant in PPS (Purchasing Power Standard EU 28=100)</w:t>
      </w:r>
      <w:r w:rsidRPr="00B13547">
        <w:t>:</w:t>
      </w:r>
      <w:r w:rsidR="002E5841" w:rsidRPr="00B13547">
        <w:t xml:space="preserve"> 181 (201</w:t>
      </w:r>
      <w:r w:rsidR="00DE6613" w:rsidRPr="00B13547">
        <w:t>7</w:t>
      </w:r>
      <w:r w:rsidR="002E5841" w:rsidRPr="00B13547">
        <w:t>)</w:t>
      </w:r>
    </w:p>
    <w:p w14:paraId="266A70AA" w14:textId="3D470246" w:rsidR="00892832" w:rsidRPr="00B13547" w:rsidRDefault="00892832" w:rsidP="00892832">
      <w:r w:rsidRPr="00B13547">
        <w:rPr>
          <w:b/>
        </w:rPr>
        <w:t>GDP growth rate</w:t>
      </w:r>
      <w:r w:rsidRPr="00B13547">
        <w:t xml:space="preserve">: </w:t>
      </w:r>
      <w:r w:rsidR="00540199" w:rsidRPr="00B13547">
        <w:t>6.7</w:t>
      </w:r>
      <w:r w:rsidR="002E2899">
        <w:t>%</w:t>
      </w:r>
      <w:r w:rsidR="0048415B" w:rsidRPr="00B13547">
        <w:t xml:space="preserve"> (2018)</w:t>
      </w:r>
    </w:p>
    <w:p w14:paraId="5C710252" w14:textId="1BBD1DE5" w:rsidR="00892832" w:rsidRPr="00B13547" w:rsidRDefault="62B26A07" w:rsidP="00892832">
      <w:r w:rsidRPr="00B13547">
        <w:rPr>
          <w:b/>
          <w:bCs/>
        </w:rPr>
        <w:t>Inflation rate</w:t>
      </w:r>
      <w:r w:rsidRPr="00B13547">
        <w:t xml:space="preserve">: </w:t>
      </w:r>
      <w:r w:rsidR="00433055" w:rsidRPr="00B13547">
        <w:t>0</w:t>
      </w:r>
      <w:r w:rsidR="00954B08" w:rsidRPr="00B13547">
        <w:t>.</w:t>
      </w:r>
      <w:r w:rsidR="00433055" w:rsidRPr="00B13547">
        <w:t>7</w:t>
      </w:r>
      <w:r w:rsidR="004A7233" w:rsidRPr="00B13547">
        <w:t>% (201</w:t>
      </w:r>
      <w:r w:rsidR="00433055" w:rsidRPr="00B13547">
        <w:t>8</w:t>
      </w:r>
      <w:r w:rsidR="004A7233" w:rsidRPr="00B13547">
        <w:t>)</w:t>
      </w:r>
    </w:p>
    <w:p w14:paraId="7672F873" w14:textId="1E3422EF" w:rsidR="00892832" w:rsidRPr="00B13547" w:rsidRDefault="62B26A07" w:rsidP="00892832">
      <w:r w:rsidRPr="00B13547">
        <w:rPr>
          <w:b/>
          <w:bCs/>
        </w:rPr>
        <w:t>Unemployment rate</w:t>
      </w:r>
      <w:r w:rsidRPr="00B13547">
        <w:t xml:space="preserve">: </w:t>
      </w:r>
      <w:r w:rsidR="009456D1" w:rsidRPr="00B13547">
        <w:t>5</w:t>
      </w:r>
      <w:r w:rsidR="00486198" w:rsidRPr="00B13547">
        <w:t>.</w:t>
      </w:r>
      <w:r w:rsidR="00433055" w:rsidRPr="00B13547">
        <w:t>8</w:t>
      </w:r>
      <w:r w:rsidR="009456D1" w:rsidRPr="00B13547">
        <w:t>% (201</w:t>
      </w:r>
      <w:r w:rsidR="00433055" w:rsidRPr="00B13547">
        <w:t>8</w:t>
      </w:r>
      <w:r w:rsidR="009456D1" w:rsidRPr="00B13547">
        <w:t>)</w:t>
      </w:r>
    </w:p>
    <w:p w14:paraId="33B24CDD" w14:textId="21BD9FF7" w:rsidR="00892832" w:rsidRPr="00B13547" w:rsidRDefault="62B26A07" w:rsidP="00892832">
      <w:r w:rsidRPr="00B13547">
        <w:rPr>
          <w:b/>
          <w:bCs/>
        </w:rPr>
        <w:t>General government gross debt (Percentage of GDP)</w:t>
      </w:r>
      <w:r w:rsidRPr="00B13547">
        <w:t xml:space="preserve">: </w:t>
      </w:r>
      <w:r w:rsidR="00670A0C" w:rsidRPr="00B13547">
        <w:t>68.</w:t>
      </w:r>
      <w:r w:rsidR="00433055" w:rsidRPr="00B13547">
        <w:t>4</w:t>
      </w:r>
      <w:r w:rsidR="00E842A6" w:rsidRPr="00B13547">
        <w:t>% (201</w:t>
      </w:r>
      <w:r w:rsidR="00433055" w:rsidRPr="00B13547">
        <w:t>7</w:t>
      </w:r>
      <w:r w:rsidR="00E842A6" w:rsidRPr="00B13547">
        <w:t>)</w:t>
      </w:r>
    </w:p>
    <w:p w14:paraId="5A3B8224" w14:textId="02AE836D" w:rsidR="00892832" w:rsidRPr="00B13547" w:rsidRDefault="00892832" w:rsidP="00892832">
      <w:r w:rsidRPr="00B13547">
        <w:rPr>
          <w:b/>
        </w:rPr>
        <w:t>General government deficit/surplus (Percentage of GDP)</w:t>
      </w:r>
      <w:r w:rsidRPr="00B13547">
        <w:t xml:space="preserve">: </w:t>
      </w:r>
      <w:r w:rsidR="001F21E6" w:rsidRPr="00B13547">
        <w:t>-0.</w:t>
      </w:r>
      <w:r w:rsidR="004C66CF" w:rsidRPr="00B13547">
        <w:t>2</w:t>
      </w:r>
      <w:r w:rsidR="001F21E6" w:rsidRPr="00B13547">
        <w:t>% (2017)</w:t>
      </w:r>
    </w:p>
    <w:p w14:paraId="37FC8056" w14:textId="40F4662C" w:rsidR="00892832" w:rsidRPr="00B13547" w:rsidRDefault="62B26A07" w:rsidP="62B26A07">
      <w:pPr>
        <w:rPr>
          <w:vertAlign w:val="superscript"/>
        </w:rPr>
      </w:pPr>
      <w:r w:rsidRPr="00B13547">
        <w:rPr>
          <w:b/>
          <w:bCs/>
        </w:rPr>
        <w:t>Area</w:t>
      </w:r>
      <w:r w:rsidRPr="00B13547">
        <w:t xml:space="preserve">: </w:t>
      </w:r>
      <w:r w:rsidR="00922525" w:rsidRPr="00B13547">
        <w:t>69</w:t>
      </w:r>
      <w:r w:rsidR="00486198" w:rsidRPr="00B13547">
        <w:t xml:space="preserve"> </w:t>
      </w:r>
      <w:r w:rsidR="00922525" w:rsidRPr="00B13547">
        <w:t>797 km2</w:t>
      </w:r>
    </w:p>
    <w:p w14:paraId="6CD4343D" w14:textId="3D28767A" w:rsidR="00892832" w:rsidRPr="00B13547" w:rsidRDefault="62B26A07" w:rsidP="00892832">
      <w:r w:rsidRPr="00B13547">
        <w:rPr>
          <w:b/>
          <w:bCs/>
        </w:rPr>
        <w:t>Capital city</w:t>
      </w:r>
      <w:r w:rsidRPr="00B13547">
        <w:t xml:space="preserve">: </w:t>
      </w:r>
      <w:r w:rsidR="00F8285D" w:rsidRPr="00B13547">
        <w:t>Dublin</w:t>
      </w:r>
    </w:p>
    <w:p w14:paraId="23E4EF90" w14:textId="7321E2FE" w:rsidR="00892832" w:rsidRPr="00B13547" w:rsidRDefault="62B26A07" w:rsidP="00892832">
      <w:r w:rsidRPr="00B13547">
        <w:rPr>
          <w:b/>
          <w:bCs/>
        </w:rPr>
        <w:t>Official EU language</w:t>
      </w:r>
      <w:r w:rsidRPr="00B13547">
        <w:t xml:space="preserve">: </w:t>
      </w:r>
      <w:r w:rsidR="00DA5E00" w:rsidRPr="00B13547">
        <w:t xml:space="preserve">Irish (Gaeilge), English </w:t>
      </w:r>
    </w:p>
    <w:p w14:paraId="20C73444" w14:textId="5AB06396" w:rsidR="00892832" w:rsidRPr="00B13547" w:rsidRDefault="62B26A07" w:rsidP="00892832">
      <w:r w:rsidRPr="00B13547">
        <w:rPr>
          <w:b/>
          <w:bCs/>
        </w:rPr>
        <w:t>Currency</w:t>
      </w:r>
      <w:r w:rsidRPr="00B13547">
        <w:t xml:space="preserve">: </w:t>
      </w:r>
      <w:r w:rsidR="00DA5E00" w:rsidRPr="00B13547">
        <w:t>EUR</w:t>
      </w:r>
    </w:p>
    <w:p w14:paraId="3BE95659" w14:textId="77777777" w:rsidR="00561E93" w:rsidRPr="00B13547" w:rsidRDefault="00561E93" w:rsidP="00892832"/>
    <w:p w14:paraId="152CDD16" w14:textId="4E28EB34" w:rsidR="00892832" w:rsidRPr="00B13547" w:rsidRDefault="62B26A07" w:rsidP="00892832">
      <w:pPr>
        <w:rPr>
          <w:sz w:val="18"/>
          <w:szCs w:val="18"/>
        </w:rPr>
      </w:pPr>
      <w:r w:rsidRPr="00B13547">
        <w:rPr>
          <w:bCs/>
          <w:sz w:val="18"/>
          <w:szCs w:val="18"/>
        </w:rPr>
        <w:t>Source</w:t>
      </w:r>
      <w:r w:rsidRPr="00B13547">
        <w:rPr>
          <w:sz w:val="18"/>
          <w:szCs w:val="18"/>
        </w:rPr>
        <w:t xml:space="preserve">: </w:t>
      </w:r>
      <w:hyperlink r:id="rId13" w:history="1">
        <w:r w:rsidR="00561E93" w:rsidRPr="00B13547">
          <w:rPr>
            <w:rStyle w:val="Hyperlink"/>
            <w:sz w:val="18"/>
            <w:szCs w:val="18"/>
          </w:rPr>
          <w:t>Eurostat</w:t>
        </w:r>
      </w:hyperlink>
      <w:r w:rsidR="00561E93" w:rsidRPr="00B13547">
        <w:rPr>
          <w:sz w:val="18"/>
          <w:szCs w:val="18"/>
        </w:rPr>
        <w:t xml:space="preserve"> (last update: 15 March 2019)</w:t>
      </w:r>
    </w:p>
    <w:p w14:paraId="752A5A4C" w14:textId="4321F091" w:rsidR="00892832" w:rsidRPr="00B13547" w:rsidRDefault="00892832" w:rsidP="00892832">
      <w:pPr>
        <w:pStyle w:val="Heading2"/>
      </w:pPr>
      <w:r w:rsidRPr="00B13547">
        <w:br w:type="page"/>
      </w:r>
      <w:bookmarkStart w:id="5" w:name="_Toc1035576"/>
      <w:bookmarkStart w:id="6" w:name="_Toc1474947"/>
      <w:r w:rsidR="00E75C57" w:rsidRPr="00B13547">
        <w:lastRenderedPageBreak/>
        <w:t xml:space="preserve">Digital Government </w:t>
      </w:r>
      <w:r w:rsidRPr="00B13547">
        <w:t>Indicators</w:t>
      </w:r>
      <w:bookmarkEnd w:id="5"/>
      <w:bookmarkEnd w:id="6"/>
    </w:p>
    <w:p w14:paraId="36BD3F8B" w14:textId="52D22769" w:rsidR="009F726C" w:rsidRPr="00B13547" w:rsidRDefault="009F726C" w:rsidP="002F62C8">
      <w:pPr>
        <w:ind w:right="-427"/>
      </w:pPr>
      <w:r w:rsidRPr="00B13547">
        <w:t xml:space="preserve">The following graphs present data for the latest eGovernment Indicators for </w:t>
      </w:r>
      <w:r w:rsidR="00AD7A1D" w:rsidRPr="00B13547">
        <w:t>Ireland</w:t>
      </w:r>
      <w:r w:rsidRPr="00B13547">
        <w:t xml:space="preserve"> compared to the EU average. Statistical indicators in this section reflect those of </w:t>
      </w:r>
      <w:hyperlink r:id="rId14" w:history="1">
        <w:r w:rsidRPr="00B13547">
          <w:rPr>
            <w:rStyle w:val="Hyperlink"/>
            <w:bCs/>
          </w:rPr>
          <w:t>Eurostat</w:t>
        </w:r>
      </w:hyperlink>
      <w:r w:rsidRPr="00B13547">
        <w:t xml:space="preserve"> at the time the Edition is being prepared.</w:t>
      </w:r>
    </w:p>
    <w:p w14:paraId="6CC2AE86" w14:textId="77777777" w:rsidR="003C0DF2" w:rsidRPr="00B13547" w:rsidRDefault="003C0DF2" w:rsidP="009F726C"/>
    <w:tbl>
      <w:tblPr>
        <w:tblW w:w="9298" w:type="dxa"/>
        <w:tblLayout w:type="fixed"/>
        <w:tblLook w:val="04A0" w:firstRow="1" w:lastRow="0" w:firstColumn="1" w:lastColumn="0" w:noHBand="0" w:noVBand="1"/>
      </w:tblPr>
      <w:tblGrid>
        <w:gridCol w:w="4649"/>
        <w:gridCol w:w="4649"/>
      </w:tblGrid>
      <w:tr w:rsidR="00BC6D80" w:rsidRPr="00B13547" w14:paraId="4BAE087A" w14:textId="77777777" w:rsidTr="00AD7A1D">
        <w:tc>
          <w:tcPr>
            <w:tcW w:w="4649" w:type="dxa"/>
            <w:shd w:val="clear" w:color="auto" w:fill="auto"/>
          </w:tcPr>
          <w:p w14:paraId="70D29763" w14:textId="1E9147BC" w:rsidR="00BC6D80" w:rsidRPr="00B13547" w:rsidRDefault="00BC6D80" w:rsidP="00B51D9A">
            <w:pPr>
              <w:jc w:val="center"/>
              <w:rPr>
                <w:b/>
              </w:rPr>
            </w:pPr>
            <w:r w:rsidRPr="00B13547">
              <w:br w:type="page"/>
            </w:r>
            <w:r w:rsidR="00F34033" w:rsidRPr="00B13547">
              <w:t>Percentage of individuals using the internet for interacting with public authorities in Ireland</w:t>
            </w:r>
          </w:p>
        </w:tc>
        <w:tc>
          <w:tcPr>
            <w:tcW w:w="4649" w:type="dxa"/>
            <w:shd w:val="clear" w:color="auto" w:fill="auto"/>
          </w:tcPr>
          <w:p w14:paraId="5A06A327" w14:textId="133570DF" w:rsidR="00BC6D80" w:rsidRPr="00B13547" w:rsidRDefault="00F83619" w:rsidP="0067394C">
            <w:pPr>
              <w:jc w:val="center"/>
            </w:pPr>
            <w:r w:rsidRPr="00B13547">
              <w:t>Percentage of individuals using the internet for obtaining information from public authorities in Ireland</w:t>
            </w:r>
          </w:p>
        </w:tc>
      </w:tr>
      <w:tr w:rsidR="00BC6D80" w:rsidRPr="00B13547" w14:paraId="3C75EDE0" w14:textId="77777777" w:rsidTr="00AD7A1D">
        <w:trPr>
          <w:trHeight w:val="3946"/>
        </w:trPr>
        <w:tc>
          <w:tcPr>
            <w:tcW w:w="4649" w:type="dxa"/>
            <w:shd w:val="clear" w:color="auto" w:fill="auto"/>
            <w:vAlign w:val="center"/>
          </w:tcPr>
          <w:p w14:paraId="6E880D14" w14:textId="1BCF55E1" w:rsidR="00BC6D80" w:rsidRPr="00B13547" w:rsidRDefault="005E40B0" w:rsidP="00AD7A1D">
            <w:r w:rsidRPr="00B13547">
              <w:rPr>
                <w:noProof/>
                <w:lang w:eastAsia="en-IE"/>
              </w:rPr>
              <w:drawing>
                <wp:inline distT="0" distB="0" distL="0" distR="0" wp14:anchorId="7519512E" wp14:editId="462886FC">
                  <wp:extent cx="2825750" cy="2139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5750" cy="2139950"/>
                          </a:xfrm>
                          <a:prstGeom prst="rect">
                            <a:avLst/>
                          </a:prstGeom>
                          <a:noFill/>
                          <a:ln>
                            <a:noFill/>
                          </a:ln>
                        </pic:spPr>
                      </pic:pic>
                    </a:graphicData>
                  </a:graphic>
                </wp:inline>
              </w:drawing>
            </w:r>
          </w:p>
        </w:tc>
        <w:tc>
          <w:tcPr>
            <w:tcW w:w="4649" w:type="dxa"/>
            <w:shd w:val="clear" w:color="auto" w:fill="auto"/>
            <w:vAlign w:val="center"/>
          </w:tcPr>
          <w:p w14:paraId="746AB385" w14:textId="146D7A03" w:rsidR="00BC6D80" w:rsidRPr="00B13547" w:rsidRDefault="005E40B0" w:rsidP="00AD7A1D">
            <w:r w:rsidRPr="00B13547">
              <w:rPr>
                <w:noProof/>
                <w:lang w:eastAsia="en-IE"/>
              </w:rPr>
              <w:drawing>
                <wp:inline distT="0" distB="0" distL="0" distR="0" wp14:anchorId="0A77A112" wp14:editId="3C29389C">
                  <wp:extent cx="2825750" cy="2120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5750" cy="2120900"/>
                          </a:xfrm>
                          <a:prstGeom prst="rect">
                            <a:avLst/>
                          </a:prstGeom>
                          <a:noFill/>
                          <a:ln>
                            <a:noFill/>
                          </a:ln>
                        </pic:spPr>
                      </pic:pic>
                    </a:graphicData>
                  </a:graphic>
                </wp:inline>
              </w:drawing>
            </w:r>
          </w:p>
        </w:tc>
      </w:tr>
      <w:tr w:rsidR="00BC6D80" w:rsidRPr="002E2899" w14:paraId="62C86468" w14:textId="77777777" w:rsidTr="00AD7A1D">
        <w:tc>
          <w:tcPr>
            <w:tcW w:w="4649" w:type="dxa"/>
            <w:shd w:val="clear" w:color="auto" w:fill="auto"/>
          </w:tcPr>
          <w:p w14:paraId="13338E42" w14:textId="77777777" w:rsidR="00BC6D80" w:rsidRPr="002E2899" w:rsidRDefault="00BC6D80" w:rsidP="00AD7A1D">
            <w:pPr>
              <w:rPr>
                <w:sz w:val="16"/>
              </w:rPr>
            </w:pPr>
            <w:r w:rsidRPr="002E2899">
              <w:rPr>
                <w:sz w:val="16"/>
              </w:rPr>
              <w:t xml:space="preserve">Source: </w:t>
            </w:r>
            <w:hyperlink r:id="rId17" w:history="1">
              <w:r w:rsidRPr="002E2899">
                <w:rPr>
                  <w:rStyle w:val="Hyperlink"/>
                  <w:sz w:val="16"/>
                </w:rPr>
                <w:t>Eurostat Information Society Indicators</w:t>
              </w:r>
            </w:hyperlink>
            <w:r w:rsidRPr="002E2899">
              <w:rPr>
                <w:sz w:val="16"/>
              </w:rPr>
              <w:t xml:space="preserve"> </w:t>
            </w:r>
          </w:p>
        </w:tc>
        <w:tc>
          <w:tcPr>
            <w:tcW w:w="4649" w:type="dxa"/>
            <w:shd w:val="clear" w:color="auto" w:fill="auto"/>
          </w:tcPr>
          <w:p w14:paraId="3BE53253" w14:textId="77777777" w:rsidR="00BC6D80" w:rsidRPr="002E2899" w:rsidRDefault="00BC6D80" w:rsidP="00AD7A1D">
            <w:pPr>
              <w:rPr>
                <w:sz w:val="16"/>
              </w:rPr>
            </w:pPr>
            <w:r w:rsidRPr="002E2899">
              <w:rPr>
                <w:sz w:val="16"/>
              </w:rPr>
              <w:t xml:space="preserve">Source: </w:t>
            </w:r>
            <w:hyperlink r:id="rId18" w:history="1">
              <w:r w:rsidRPr="002E2899">
                <w:rPr>
                  <w:rStyle w:val="Hyperlink"/>
                  <w:sz w:val="16"/>
                </w:rPr>
                <w:t>Eurostat Information Society Indicators</w:t>
              </w:r>
            </w:hyperlink>
            <w:r w:rsidRPr="002E2899">
              <w:rPr>
                <w:sz w:val="16"/>
              </w:rPr>
              <w:t xml:space="preserve"> </w:t>
            </w:r>
          </w:p>
        </w:tc>
      </w:tr>
      <w:tr w:rsidR="00BC6D80" w:rsidRPr="00B13547" w14:paraId="330EC563" w14:textId="77777777" w:rsidTr="00AD7A1D">
        <w:trPr>
          <w:trHeight w:val="143"/>
        </w:trPr>
        <w:tc>
          <w:tcPr>
            <w:tcW w:w="4649" w:type="dxa"/>
            <w:shd w:val="clear" w:color="auto" w:fill="auto"/>
          </w:tcPr>
          <w:p w14:paraId="3CC0C3D8" w14:textId="77777777" w:rsidR="00BC6D80" w:rsidRPr="00B13547" w:rsidRDefault="00BC6D80" w:rsidP="00AD7A1D"/>
        </w:tc>
        <w:tc>
          <w:tcPr>
            <w:tcW w:w="4649" w:type="dxa"/>
            <w:shd w:val="clear" w:color="auto" w:fill="auto"/>
          </w:tcPr>
          <w:p w14:paraId="4A261C0C" w14:textId="77777777" w:rsidR="00BC6D80" w:rsidRPr="00B13547" w:rsidRDefault="00BC6D80" w:rsidP="00AD7A1D">
            <w:pPr>
              <w:rPr>
                <w:sz w:val="14"/>
              </w:rPr>
            </w:pPr>
          </w:p>
        </w:tc>
      </w:tr>
      <w:tr w:rsidR="00BC6D80" w:rsidRPr="00B13547" w14:paraId="79CD5137" w14:textId="77777777" w:rsidTr="00AD7A1D">
        <w:tc>
          <w:tcPr>
            <w:tcW w:w="4649" w:type="dxa"/>
            <w:shd w:val="clear" w:color="auto" w:fill="auto"/>
          </w:tcPr>
          <w:p w14:paraId="58B73650" w14:textId="77777777" w:rsidR="00BC6D80" w:rsidRPr="00B13547" w:rsidRDefault="00BC6D80" w:rsidP="0067394C">
            <w:pPr>
              <w:jc w:val="center"/>
            </w:pPr>
          </w:p>
          <w:p w14:paraId="69E1D5A6" w14:textId="77777777" w:rsidR="00BC6D80" w:rsidRDefault="001B7EBD" w:rsidP="0067394C">
            <w:pPr>
              <w:jc w:val="center"/>
              <w:rPr>
                <w:bCs/>
              </w:rPr>
            </w:pPr>
            <w:r w:rsidRPr="00B13547">
              <w:rPr>
                <w:bCs/>
              </w:rPr>
              <w:t>Percentage of individuals using the internet for downloading official forms from public authorities in Ireland</w:t>
            </w:r>
          </w:p>
          <w:p w14:paraId="07AB829E" w14:textId="51C0BB64" w:rsidR="00BF48B0" w:rsidRPr="00B13547" w:rsidRDefault="00BF48B0" w:rsidP="0067394C">
            <w:pPr>
              <w:jc w:val="center"/>
              <w:rPr>
                <w:bCs/>
                <w:color w:val="000000"/>
              </w:rPr>
            </w:pPr>
          </w:p>
        </w:tc>
        <w:tc>
          <w:tcPr>
            <w:tcW w:w="4649" w:type="dxa"/>
            <w:shd w:val="clear" w:color="auto" w:fill="auto"/>
          </w:tcPr>
          <w:p w14:paraId="59BE9BEC" w14:textId="77777777" w:rsidR="00BC6D80" w:rsidRPr="00B13547" w:rsidRDefault="00BC6D80" w:rsidP="00AD7A1D">
            <w:pPr>
              <w:jc w:val="center"/>
              <w:rPr>
                <w:b/>
              </w:rPr>
            </w:pPr>
          </w:p>
          <w:p w14:paraId="0070933E" w14:textId="2E4C2E0D" w:rsidR="00BC6D80" w:rsidRPr="00B13547" w:rsidRDefault="003761A8" w:rsidP="003761A8">
            <w:pPr>
              <w:tabs>
                <w:tab w:val="left" w:pos="1095"/>
              </w:tabs>
              <w:jc w:val="center"/>
              <w:rPr>
                <w:bCs/>
              </w:rPr>
            </w:pPr>
            <w:r w:rsidRPr="00B13547">
              <w:rPr>
                <w:bCs/>
              </w:rPr>
              <w:t>Percentage of individuals using the internet for sending filled forms to public authorities in Ireland</w:t>
            </w:r>
          </w:p>
        </w:tc>
      </w:tr>
      <w:tr w:rsidR="00BC6D80" w:rsidRPr="00B13547" w14:paraId="08202B28" w14:textId="77777777" w:rsidTr="00AD7A1D">
        <w:tc>
          <w:tcPr>
            <w:tcW w:w="4649" w:type="dxa"/>
            <w:shd w:val="clear" w:color="auto" w:fill="auto"/>
            <w:vAlign w:val="center"/>
          </w:tcPr>
          <w:p w14:paraId="54B1A4D0" w14:textId="11031BB2" w:rsidR="00BC6D80" w:rsidRPr="00B13547" w:rsidRDefault="005E40B0" w:rsidP="00AD7A1D">
            <w:r w:rsidRPr="00B13547">
              <w:rPr>
                <w:noProof/>
                <w:lang w:eastAsia="en-IE"/>
              </w:rPr>
              <w:drawing>
                <wp:inline distT="0" distB="0" distL="0" distR="0" wp14:anchorId="3E4D3DA5" wp14:editId="05E082B5">
                  <wp:extent cx="2825750" cy="212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5750" cy="2120900"/>
                          </a:xfrm>
                          <a:prstGeom prst="rect">
                            <a:avLst/>
                          </a:prstGeom>
                          <a:noFill/>
                          <a:ln>
                            <a:noFill/>
                          </a:ln>
                        </pic:spPr>
                      </pic:pic>
                    </a:graphicData>
                  </a:graphic>
                </wp:inline>
              </w:drawing>
            </w:r>
          </w:p>
        </w:tc>
        <w:tc>
          <w:tcPr>
            <w:tcW w:w="4649" w:type="dxa"/>
            <w:shd w:val="clear" w:color="auto" w:fill="auto"/>
            <w:vAlign w:val="center"/>
          </w:tcPr>
          <w:p w14:paraId="3E0CB247" w14:textId="1F0CB823" w:rsidR="00BC6D80" w:rsidRPr="00B13547" w:rsidRDefault="005E40B0" w:rsidP="00AD7A1D">
            <w:r w:rsidRPr="00B13547">
              <w:rPr>
                <w:noProof/>
                <w:lang w:eastAsia="en-IE"/>
              </w:rPr>
              <w:drawing>
                <wp:inline distT="0" distB="0" distL="0" distR="0" wp14:anchorId="0F42ECE2" wp14:editId="447030CB">
                  <wp:extent cx="2825750" cy="212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5750" cy="2120900"/>
                          </a:xfrm>
                          <a:prstGeom prst="rect">
                            <a:avLst/>
                          </a:prstGeom>
                          <a:noFill/>
                          <a:ln>
                            <a:noFill/>
                          </a:ln>
                        </pic:spPr>
                      </pic:pic>
                    </a:graphicData>
                  </a:graphic>
                </wp:inline>
              </w:drawing>
            </w:r>
          </w:p>
        </w:tc>
      </w:tr>
      <w:tr w:rsidR="00BC6D80" w:rsidRPr="002E2899" w14:paraId="7B4D4B4A" w14:textId="77777777" w:rsidTr="00AD7A1D">
        <w:tc>
          <w:tcPr>
            <w:tcW w:w="4649" w:type="dxa"/>
            <w:shd w:val="clear" w:color="auto" w:fill="auto"/>
          </w:tcPr>
          <w:p w14:paraId="70E453AB" w14:textId="77777777" w:rsidR="002E2899" w:rsidRDefault="002E2899" w:rsidP="00AD7A1D">
            <w:pPr>
              <w:rPr>
                <w:sz w:val="16"/>
              </w:rPr>
            </w:pPr>
          </w:p>
          <w:p w14:paraId="55245D72" w14:textId="682F1277" w:rsidR="00BC6D80" w:rsidRPr="002E2899" w:rsidRDefault="00BC6D80" w:rsidP="00AD7A1D">
            <w:pPr>
              <w:rPr>
                <w:sz w:val="16"/>
              </w:rPr>
            </w:pPr>
            <w:r w:rsidRPr="002E2899">
              <w:rPr>
                <w:sz w:val="16"/>
              </w:rPr>
              <w:t xml:space="preserve">Source: </w:t>
            </w:r>
            <w:hyperlink r:id="rId21" w:history="1">
              <w:r w:rsidRPr="002E2899">
                <w:rPr>
                  <w:rStyle w:val="Hyperlink"/>
                  <w:sz w:val="16"/>
                </w:rPr>
                <w:t>Eurostat Information Society Indicators</w:t>
              </w:r>
            </w:hyperlink>
            <w:r w:rsidRPr="002E2899">
              <w:rPr>
                <w:sz w:val="16"/>
              </w:rPr>
              <w:t xml:space="preserve"> </w:t>
            </w:r>
          </w:p>
        </w:tc>
        <w:tc>
          <w:tcPr>
            <w:tcW w:w="4649" w:type="dxa"/>
            <w:shd w:val="clear" w:color="auto" w:fill="auto"/>
          </w:tcPr>
          <w:p w14:paraId="513A7D44" w14:textId="77777777" w:rsidR="002E2899" w:rsidRDefault="002E2899" w:rsidP="00AD7A1D">
            <w:pPr>
              <w:rPr>
                <w:sz w:val="16"/>
              </w:rPr>
            </w:pPr>
          </w:p>
          <w:p w14:paraId="6F21B5EE" w14:textId="026AAB4E" w:rsidR="00BC6D80" w:rsidRPr="002E2899" w:rsidRDefault="00BC6D80" w:rsidP="00AD7A1D">
            <w:pPr>
              <w:rPr>
                <w:sz w:val="16"/>
              </w:rPr>
            </w:pPr>
            <w:r w:rsidRPr="002E2899">
              <w:rPr>
                <w:sz w:val="16"/>
              </w:rPr>
              <w:t xml:space="preserve">Source: </w:t>
            </w:r>
            <w:hyperlink r:id="rId22" w:history="1">
              <w:r w:rsidRPr="002E2899">
                <w:rPr>
                  <w:rStyle w:val="Hyperlink"/>
                  <w:sz w:val="16"/>
                </w:rPr>
                <w:t>Eurostat Information Society Indicators</w:t>
              </w:r>
            </w:hyperlink>
            <w:r w:rsidRPr="002E2899">
              <w:rPr>
                <w:sz w:val="16"/>
              </w:rPr>
              <w:t xml:space="preserve"> </w:t>
            </w:r>
          </w:p>
        </w:tc>
      </w:tr>
    </w:tbl>
    <w:p w14:paraId="40A6FDB4" w14:textId="17A1D6E1" w:rsidR="00892832" w:rsidRPr="00B13547" w:rsidRDefault="00892832" w:rsidP="00892832">
      <w:pPr>
        <w:rPr>
          <w:rStyle w:val="BodyTextChar"/>
          <w:bCs/>
        </w:rPr>
      </w:pPr>
    </w:p>
    <w:p w14:paraId="57107414" w14:textId="77777777" w:rsidR="00892832" w:rsidRPr="00B13547" w:rsidRDefault="00892832" w:rsidP="00892832">
      <w:pPr>
        <w:tabs>
          <w:tab w:val="left" w:pos="1095"/>
        </w:tabs>
      </w:pPr>
    </w:p>
    <w:p w14:paraId="2D420C64" w14:textId="6ABBE21E" w:rsidR="00892832" w:rsidRPr="00B13547" w:rsidRDefault="00892832" w:rsidP="00892832">
      <w:pPr>
        <w:pStyle w:val="Heading2"/>
      </w:pPr>
      <w:r w:rsidRPr="00B13547">
        <w:br w:type="page"/>
      </w:r>
      <w:bookmarkStart w:id="7" w:name="_Toc1035577"/>
      <w:bookmarkStart w:id="8" w:name="_Toc1474948"/>
      <w:r w:rsidR="00E75C57" w:rsidRPr="00B13547">
        <w:lastRenderedPageBreak/>
        <w:t>Digital Government</w:t>
      </w:r>
      <w:r w:rsidRPr="00B13547">
        <w:t xml:space="preserve"> State of Play</w:t>
      </w:r>
      <w:bookmarkEnd w:id="7"/>
      <w:bookmarkEnd w:id="8"/>
      <w:r w:rsidRPr="00B13547">
        <w:t xml:space="preserve"> </w:t>
      </w:r>
    </w:p>
    <w:p w14:paraId="217273C7" w14:textId="77777777" w:rsidR="00AD7A1D" w:rsidRPr="00B13547" w:rsidRDefault="00AD7A1D" w:rsidP="00AD7A1D">
      <w:r w:rsidRPr="00B13547">
        <w:t xml:space="preserve">The graph below is the result of the latest </w:t>
      </w:r>
      <w:hyperlink r:id="rId23" w:history="1">
        <w:r w:rsidRPr="00B13547">
          <w:rPr>
            <w:rStyle w:val="Hyperlink"/>
            <w:bCs/>
          </w:rPr>
          <w:t>eGovernment Benchmark</w:t>
        </w:r>
      </w:hyperlink>
      <w:r w:rsidRPr="00B13547">
        <w:t xml:space="preserve"> report, which monitors the development of eGovernment in Europe, based on specific indicators. These indicators are clustered within four main top-level benchmarks:</w:t>
      </w:r>
    </w:p>
    <w:p w14:paraId="3ED0601A" w14:textId="77777777" w:rsidR="00AD7A1D" w:rsidRPr="00B13547" w:rsidRDefault="00AD7A1D" w:rsidP="00AD7A1D">
      <w:pPr>
        <w:numPr>
          <w:ilvl w:val="0"/>
          <w:numId w:val="39"/>
        </w:numPr>
      </w:pPr>
      <w:r w:rsidRPr="00B13547">
        <w:rPr>
          <w:b/>
        </w:rPr>
        <w:t>User Centricity</w:t>
      </w:r>
      <w:r w:rsidRPr="00B13547">
        <w:t xml:space="preserve"> – indicates to what extent (information about) a service is provided online and how this is perceived.</w:t>
      </w:r>
    </w:p>
    <w:p w14:paraId="5B0391DF" w14:textId="5D13A8FB" w:rsidR="00AD7A1D" w:rsidRPr="00B13547" w:rsidRDefault="00AD7A1D" w:rsidP="00AD7A1D">
      <w:pPr>
        <w:numPr>
          <w:ilvl w:val="0"/>
          <w:numId w:val="39"/>
        </w:numPr>
      </w:pPr>
      <w:r w:rsidRPr="00B13547">
        <w:rPr>
          <w:b/>
        </w:rPr>
        <w:t>Transparency</w:t>
      </w:r>
      <w:r w:rsidRPr="00B13547">
        <w:t xml:space="preserve">– indicates to what extent governments </w:t>
      </w:r>
      <w:r w:rsidR="00BF48B0">
        <w:t>are</w:t>
      </w:r>
      <w:r w:rsidRPr="00B13547">
        <w:t xml:space="preserve"> transparent regarding: i) their own responsibilities and performance, ii) the process of service delivery and iii) personal data involved.</w:t>
      </w:r>
    </w:p>
    <w:p w14:paraId="32FFFC58" w14:textId="77777777" w:rsidR="00AD7A1D" w:rsidRPr="00B13547" w:rsidRDefault="00AD7A1D" w:rsidP="00AD7A1D">
      <w:pPr>
        <w:numPr>
          <w:ilvl w:val="0"/>
          <w:numId w:val="39"/>
        </w:numPr>
      </w:pPr>
      <w:r w:rsidRPr="00B13547">
        <w:rPr>
          <w:b/>
        </w:rPr>
        <w:t>Cross-Border Mobility</w:t>
      </w:r>
      <w:r w:rsidRPr="00B13547">
        <w:t xml:space="preserve"> – indicates to what extent EU citizens and businesses can use online services in another country.</w:t>
      </w:r>
    </w:p>
    <w:p w14:paraId="218077C4" w14:textId="77777777" w:rsidR="00AD7A1D" w:rsidRPr="00B13547" w:rsidRDefault="00AD7A1D" w:rsidP="00AD7A1D">
      <w:pPr>
        <w:numPr>
          <w:ilvl w:val="0"/>
          <w:numId w:val="39"/>
        </w:numPr>
      </w:pPr>
      <w:r w:rsidRPr="00B13547">
        <w:rPr>
          <w:b/>
        </w:rPr>
        <w:t>Key Enablers</w:t>
      </w:r>
      <w:r w:rsidRPr="00B13547">
        <w:t xml:space="preserve"> – indicates the extent to which five technical pre-conditions are available online. There are: Identification (eID), Electronic documents (eDocuments), Authoritative Sources, and Digital Post. Digital Post refers to the possibility that governments communicate electronically-only with citizens or entrepreneurs through e.g. personal mailboxes or other digital mail solutions.</w:t>
      </w:r>
    </w:p>
    <w:p w14:paraId="07E5121A" w14:textId="0172666C" w:rsidR="00892832" w:rsidRPr="00B13547" w:rsidRDefault="0000312F" w:rsidP="00AD7A1D">
      <w:r w:rsidRPr="00B13547">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r w:rsidR="00AD7A1D" w:rsidRPr="00B13547">
        <w:t>.</w:t>
      </w:r>
    </w:p>
    <w:p w14:paraId="32FD8AC4" w14:textId="77777777" w:rsidR="00782DDC" w:rsidRPr="00B13547" w:rsidRDefault="00782DDC" w:rsidP="00AD7A1D">
      <w:pPr>
        <w:rPr>
          <w:rStyle w:val="BodyTextChar"/>
          <w:bCs/>
        </w:rPr>
      </w:pPr>
    </w:p>
    <w:p w14:paraId="4A594519" w14:textId="33B33C5C" w:rsidR="00D61703" w:rsidRPr="00B13547" w:rsidRDefault="005E40B0" w:rsidP="00B96752">
      <w:pPr>
        <w:jc w:val="center"/>
      </w:pPr>
      <w:r w:rsidRPr="00B13547">
        <w:rPr>
          <w:noProof/>
          <w:lang w:eastAsia="en-IE"/>
        </w:rPr>
        <w:drawing>
          <wp:inline distT="0" distB="0" distL="0" distR="0" wp14:anchorId="3223F05C" wp14:editId="18DB64B5">
            <wp:extent cx="5168900" cy="419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8900" cy="4191000"/>
                    </a:xfrm>
                    <a:prstGeom prst="rect">
                      <a:avLst/>
                    </a:prstGeom>
                    <a:noFill/>
                    <a:ln>
                      <a:noFill/>
                    </a:ln>
                  </pic:spPr>
                </pic:pic>
              </a:graphicData>
            </a:graphic>
          </wp:inline>
        </w:drawing>
      </w:r>
    </w:p>
    <w:p w14:paraId="2F47134F" w14:textId="7E38FE0C" w:rsidR="00CB0963" w:rsidRPr="00B13547" w:rsidRDefault="00CB0963" w:rsidP="00CB0963">
      <w:pPr>
        <w:jc w:val="center"/>
        <w:rPr>
          <w:rStyle w:val="BodyTextChar"/>
          <w:sz w:val="18"/>
          <w:szCs w:val="18"/>
        </w:rPr>
      </w:pPr>
      <w:r w:rsidRPr="00B13547">
        <w:rPr>
          <w:sz w:val="18"/>
          <w:szCs w:val="18"/>
        </w:rPr>
        <w:t xml:space="preserve">Source: </w:t>
      </w:r>
      <w:hyperlink r:id="rId25" w:history="1">
        <w:r w:rsidRPr="00B13547">
          <w:rPr>
            <w:rStyle w:val="Hyperlink"/>
            <w:sz w:val="18"/>
            <w:szCs w:val="18"/>
          </w:rPr>
          <w:t xml:space="preserve">eGovernment Benchmark Report 2018 Country Factsheet </w:t>
        </w:r>
      </w:hyperlink>
    </w:p>
    <w:p w14:paraId="78845606" w14:textId="0F96E4AA" w:rsidR="00892832" w:rsidRPr="00B13547" w:rsidRDefault="00892832" w:rsidP="00892832">
      <w:pPr>
        <w:pStyle w:val="BodyText"/>
      </w:pPr>
    </w:p>
    <w:p w14:paraId="25EABEBD" w14:textId="58C4D639" w:rsidR="003730DF" w:rsidRPr="00B13547" w:rsidRDefault="00E75C57" w:rsidP="00892832">
      <w:pPr>
        <w:pStyle w:val="Heading1"/>
      </w:pPr>
      <w:bookmarkStart w:id="9" w:name="_Toc12874782"/>
      <w:r w:rsidRPr="00B13547">
        <w:lastRenderedPageBreak/>
        <w:t xml:space="preserve">Digital </w:t>
      </w:r>
      <w:r w:rsidR="003730DF" w:rsidRPr="00B13547">
        <w:t>Government Highlights</w:t>
      </w:r>
      <w:bookmarkEnd w:id="9"/>
    </w:p>
    <w:p w14:paraId="6C7A8BA3" w14:textId="77777777" w:rsidR="00C21C0D" w:rsidRPr="00B13547" w:rsidRDefault="00C21C0D" w:rsidP="00931351">
      <w:pPr>
        <w:pStyle w:val="Subtitle"/>
      </w:pPr>
      <w:r w:rsidRPr="00B13547">
        <w:t>Digital Government Political Communications</w:t>
      </w:r>
    </w:p>
    <w:p w14:paraId="344BCC6C" w14:textId="1409CA7F" w:rsidR="00C21C0D" w:rsidRPr="00B13547" w:rsidRDefault="002A72F7" w:rsidP="00FD4A3A">
      <w:pPr>
        <w:pStyle w:val="BulletPoints"/>
        <w:numPr>
          <w:ilvl w:val="0"/>
          <w:numId w:val="57"/>
        </w:numPr>
        <w:rPr>
          <w:lang w:val="en-GB"/>
        </w:rPr>
      </w:pPr>
      <w:r w:rsidRPr="00B13547">
        <w:rPr>
          <w:lang w:val="en-GB"/>
        </w:rPr>
        <w:t xml:space="preserve">In 2018, the </w:t>
      </w:r>
      <w:hyperlink r:id="rId26" w:history="1">
        <w:r w:rsidRPr="00B13547">
          <w:rPr>
            <w:rStyle w:val="Hyperlink"/>
            <w:lang w:val="en-GB"/>
          </w:rPr>
          <w:t>National Public Procurement Policy Framework</w:t>
        </w:r>
      </w:hyperlink>
      <w:r w:rsidRPr="00B13547">
        <w:rPr>
          <w:lang w:val="en-GB"/>
        </w:rPr>
        <w:t xml:space="preserve"> </w:t>
      </w:r>
      <w:r w:rsidR="00C5072B" w:rsidRPr="00B13547">
        <w:rPr>
          <w:lang w:val="en-GB"/>
        </w:rPr>
        <w:t>defined</w:t>
      </w:r>
      <w:r w:rsidRPr="00B13547">
        <w:rPr>
          <w:lang w:val="en-GB"/>
        </w:rPr>
        <w:t xml:space="preserve"> the overarching policy framework for public procurement in Ireland. </w:t>
      </w:r>
      <w:r w:rsidR="00C5072B" w:rsidRPr="00B13547">
        <w:rPr>
          <w:lang w:val="en-GB"/>
        </w:rPr>
        <w:t xml:space="preserve">It established the </w:t>
      </w:r>
      <w:r w:rsidRPr="00B13547">
        <w:rPr>
          <w:lang w:val="en-GB"/>
        </w:rPr>
        <w:t>procurement procedures to be followed by Government Departments and State Bodies under national and EU rules.</w:t>
      </w:r>
    </w:p>
    <w:p w14:paraId="5D5D14A1" w14:textId="56AA178B" w:rsidR="00B86C8D" w:rsidRPr="00B13547" w:rsidRDefault="00B86C8D" w:rsidP="00C21C0D">
      <w:pPr>
        <w:pStyle w:val="BulletPoints"/>
        <w:numPr>
          <w:ilvl w:val="0"/>
          <w:numId w:val="57"/>
        </w:numPr>
        <w:rPr>
          <w:lang w:val="en-GB"/>
        </w:rPr>
      </w:pPr>
      <w:r w:rsidRPr="00B13547">
        <w:rPr>
          <w:lang w:val="en-GB"/>
        </w:rPr>
        <w:t xml:space="preserve">The </w:t>
      </w:r>
      <w:hyperlink r:id="rId27" w:history="1">
        <w:r w:rsidRPr="00B13547">
          <w:rPr>
            <w:rStyle w:val="Hyperlink"/>
            <w:lang w:val="en-GB"/>
          </w:rPr>
          <w:t>Public Service Data Strategy</w:t>
        </w:r>
      </w:hyperlink>
      <w:r w:rsidRPr="00B13547">
        <w:rPr>
          <w:lang w:val="en-GB"/>
        </w:rPr>
        <w:t xml:space="preserve"> for the period 2019-2023 was published in December 2018. The strategy </w:t>
      </w:r>
      <w:r w:rsidR="00C5072B" w:rsidRPr="00B13547">
        <w:rPr>
          <w:lang w:val="en-GB"/>
        </w:rPr>
        <w:t>provided</w:t>
      </w:r>
      <w:r w:rsidRPr="00B13547">
        <w:rPr>
          <w:lang w:val="en-GB"/>
        </w:rPr>
        <w:t xml:space="preserve"> a detailed vision with a set of goals and actions to deliver a more joined-up whole-of-Government approach to how data is used and managed within the public service. </w:t>
      </w:r>
    </w:p>
    <w:p w14:paraId="6668A72D" w14:textId="56560C2E" w:rsidR="00FE03CD" w:rsidRPr="00B13547" w:rsidRDefault="00FE03CD" w:rsidP="00C21C0D">
      <w:pPr>
        <w:pStyle w:val="BulletPoints"/>
        <w:numPr>
          <w:ilvl w:val="0"/>
          <w:numId w:val="57"/>
        </w:numPr>
        <w:rPr>
          <w:lang w:val="en-GB"/>
        </w:rPr>
      </w:pPr>
      <w:r w:rsidRPr="00B13547">
        <w:rPr>
          <w:lang w:val="en-GB"/>
        </w:rPr>
        <w:t>In April 2018, the Minister for Trade, Employment, Business, EU Digital Single Market and Data protection signed</w:t>
      </w:r>
      <w:r w:rsidR="00E2511A" w:rsidRPr="00B13547">
        <w:rPr>
          <w:lang w:val="en-GB"/>
        </w:rPr>
        <w:t xml:space="preserve"> EU</w:t>
      </w:r>
      <w:r w:rsidRPr="00B13547">
        <w:rPr>
          <w:lang w:val="en-GB"/>
        </w:rPr>
        <w:t xml:space="preserve"> </w:t>
      </w:r>
      <w:hyperlink r:id="rId28" w:history="1">
        <w:r w:rsidRPr="00B13547">
          <w:rPr>
            <w:rStyle w:val="Hyperlink"/>
            <w:lang w:val="en-GB"/>
          </w:rPr>
          <w:t>Declarations on Artificial Intelligence, Blockchain and Innovation Radar</w:t>
        </w:r>
      </w:hyperlink>
      <w:r w:rsidRPr="00B13547">
        <w:rPr>
          <w:lang w:val="en-GB"/>
        </w:rPr>
        <w:t xml:space="preserve"> which aim</w:t>
      </w:r>
      <w:r w:rsidR="00C5072B" w:rsidRPr="00B13547">
        <w:rPr>
          <w:lang w:val="en-GB"/>
        </w:rPr>
        <w:t>ed</w:t>
      </w:r>
      <w:r w:rsidRPr="00B13547">
        <w:rPr>
          <w:lang w:val="en-GB"/>
        </w:rPr>
        <w:t xml:space="preserve"> at harnessing opportunities for Ireland in the sector.  </w:t>
      </w:r>
    </w:p>
    <w:p w14:paraId="739C4947" w14:textId="1C47ACF0" w:rsidR="003A0737" w:rsidRPr="00B13547" w:rsidRDefault="00FE03CD" w:rsidP="00C21C0D">
      <w:pPr>
        <w:pStyle w:val="BulletPoints"/>
        <w:numPr>
          <w:ilvl w:val="0"/>
          <w:numId w:val="57"/>
        </w:numPr>
        <w:rPr>
          <w:lang w:val="en-GB"/>
        </w:rPr>
      </w:pPr>
      <w:r w:rsidRPr="00B13547">
        <w:rPr>
          <w:lang w:val="en-GB"/>
        </w:rPr>
        <w:t xml:space="preserve">In March 2018, the </w:t>
      </w:r>
      <w:hyperlink r:id="rId29" w:history="1">
        <w:r w:rsidRPr="00B13547">
          <w:rPr>
            <w:rStyle w:val="Hyperlink"/>
            <w:lang w:val="en-GB"/>
          </w:rPr>
          <w:t>Minister for Finance and Public Expenditure and Reform</w:t>
        </w:r>
      </w:hyperlink>
      <w:r w:rsidRPr="00B13547">
        <w:rPr>
          <w:lang w:val="en-GB"/>
        </w:rPr>
        <w:t xml:space="preserve">, announced the creation of an internal working group (the Intra-Departmental Working Group) to monitor further developments in the areas of </w:t>
      </w:r>
      <w:hyperlink r:id="rId30" w:history="1">
        <w:r w:rsidRPr="00B13547">
          <w:rPr>
            <w:rStyle w:val="Hyperlink"/>
            <w:lang w:val="en-GB"/>
          </w:rPr>
          <w:t>virtual currencies and blockchain technology</w:t>
        </w:r>
      </w:hyperlink>
      <w:r w:rsidRPr="00B13547">
        <w:rPr>
          <w:lang w:val="en-GB"/>
        </w:rPr>
        <w:t>.</w:t>
      </w:r>
    </w:p>
    <w:p w14:paraId="7E5E8C92" w14:textId="77777777" w:rsidR="00C21C0D" w:rsidRPr="00B13547" w:rsidRDefault="00C21C0D" w:rsidP="00931351">
      <w:pPr>
        <w:pStyle w:val="Subtitle"/>
      </w:pPr>
      <w:r w:rsidRPr="00B13547">
        <w:t>Digital Government Legislation</w:t>
      </w:r>
    </w:p>
    <w:p w14:paraId="4FC7AC01" w14:textId="0C3FC90B" w:rsidR="00496BC4" w:rsidRPr="00B13547" w:rsidRDefault="00496BC4" w:rsidP="00077A5D">
      <w:pPr>
        <w:numPr>
          <w:ilvl w:val="0"/>
          <w:numId w:val="58"/>
        </w:numPr>
      </w:pPr>
      <w:r w:rsidRPr="00B13547">
        <w:t xml:space="preserve">Following the consultation process and the review, the European Commission adopted a proposal on 25 April 2018 for a </w:t>
      </w:r>
      <w:hyperlink r:id="rId31" w:history="1">
        <w:r w:rsidRPr="00B13547">
          <w:rPr>
            <w:rStyle w:val="Hyperlink"/>
          </w:rPr>
          <w:t>revision of the Directive on the re-use of Public Sector Information</w:t>
        </w:r>
      </w:hyperlink>
      <w:r w:rsidRPr="00B13547">
        <w:t xml:space="preserve">.  </w:t>
      </w:r>
    </w:p>
    <w:p w14:paraId="48A2AD91" w14:textId="7FA41313" w:rsidR="00077A5D" w:rsidRPr="00B13547" w:rsidRDefault="00496BC4" w:rsidP="00E2511A">
      <w:pPr>
        <w:numPr>
          <w:ilvl w:val="0"/>
          <w:numId w:val="58"/>
        </w:numPr>
      </w:pPr>
      <w:r w:rsidRPr="00B13547">
        <w:t xml:space="preserve">The </w:t>
      </w:r>
      <w:hyperlink r:id="rId32" w:history="1">
        <w:r w:rsidRPr="00B13547">
          <w:rPr>
            <w:rStyle w:val="Hyperlink"/>
          </w:rPr>
          <w:t>Data Sharing and Governance Act 2019</w:t>
        </w:r>
      </w:hyperlink>
      <w:r w:rsidRPr="00B13547">
        <w:t xml:space="preserve"> (the </w:t>
      </w:r>
      <w:r w:rsidR="00BF5D31">
        <w:t>‘</w:t>
      </w:r>
      <w:r w:rsidRPr="00B13547">
        <w:t>Act</w:t>
      </w:r>
      <w:r w:rsidR="00BF5D31">
        <w:t>’</w:t>
      </w:r>
      <w:r w:rsidRPr="00B13547">
        <w:t xml:space="preserve">) was signed into law on 4 March 2019. The Act </w:t>
      </w:r>
      <w:r w:rsidR="00C5072B" w:rsidRPr="00B13547">
        <w:t xml:space="preserve">came </w:t>
      </w:r>
      <w:r w:rsidRPr="00B13547">
        <w:t xml:space="preserve">in the wake of the GDPR and </w:t>
      </w:r>
      <w:hyperlink r:id="rId33" w:history="1">
        <w:r w:rsidRPr="00B13547">
          <w:rPr>
            <w:rStyle w:val="Hyperlink"/>
          </w:rPr>
          <w:t>Data Protection Act 2018</w:t>
        </w:r>
      </w:hyperlink>
      <w:r w:rsidRPr="00B13547">
        <w:t xml:space="preserve"> </w:t>
      </w:r>
      <w:r w:rsidR="00D555B9" w:rsidRPr="00B13547">
        <w:t xml:space="preserve">and its purpose </w:t>
      </w:r>
      <w:r w:rsidR="00C5072B" w:rsidRPr="00B13547">
        <w:t>was</w:t>
      </w:r>
      <w:r w:rsidRPr="00B13547">
        <w:t xml:space="preserve"> to </w:t>
      </w:r>
      <w:r w:rsidR="00E2511A" w:rsidRPr="00B13547">
        <w:t>provide a generalised legal basis for the sharing of data between public bodies while also setting out appropriate safeguards under which such sharing c</w:t>
      </w:r>
      <w:r w:rsidR="00C5072B" w:rsidRPr="00B13547">
        <w:t>ould</w:t>
      </w:r>
      <w:r w:rsidR="00E2511A" w:rsidRPr="00B13547">
        <w:t xml:space="preserve"> take place.</w:t>
      </w:r>
    </w:p>
    <w:p w14:paraId="40DD8632" w14:textId="37FDC4A5" w:rsidR="00C57C2C" w:rsidRPr="00B13547" w:rsidRDefault="00C21C0D" w:rsidP="00931351">
      <w:pPr>
        <w:pStyle w:val="Subtitle"/>
        <w:rPr>
          <w:bCs/>
          <w:iCs/>
          <w:color w:val="auto"/>
          <w:sz w:val="20"/>
        </w:rPr>
      </w:pPr>
      <w:r w:rsidRPr="00B13547">
        <w:t>Digital Government Governance</w:t>
      </w:r>
    </w:p>
    <w:p w14:paraId="5570CF85" w14:textId="0D71F227" w:rsidR="00C57C2C" w:rsidRPr="00B13547" w:rsidRDefault="00962FFA" w:rsidP="00444DB6">
      <w:r w:rsidRPr="00B13547">
        <w:t xml:space="preserve">A single governance group – Digital Leaders – </w:t>
      </w:r>
      <w:r w:rsidR="00D555B9" w:rsidRPr="00B13547">
        <w:t xml:space="preserve">was </w:t>
      </w:r>
      <w:r w:rsidRPr="00B13547">
        <w:t>established</w:t>
      </w:r>
      <w:r w:rsidR="00D555B9" w:rsidRPr="00B13547">
        <w:t xml:space="preserve"> in early 2019. The purpose of the group is to drive</w:t>
      </w:r>
      <w:r w:rsidRPr="00B13547">
        <w:t xml:space="preserve"> and oversee digitisation of services within the Civil Service.</w:t>
      </w:r>
    </w:p>
    <w:p w14:paraId="3AC67939" w14:textId="77777777" w:rsidR="00C21C0D" w:rsidRPr="00B13547" w:rsidRDefault="00C21C0D" w:rsidP="00931351">
      <w:pPr>
        <w:pStyle w:val="Subtitle"/>
      </w:pPr>
      <w:r w:rsidRPr="00B13547">
        <w:t>Digital Government Infrastructure</w:t>
      </w:r>
    </w:p>
    <w:p w14:paraId="4936D6D0" w14:textId="74AC63C8" w:rsidR="00BE769F" w:rsidRPr="00B13547" w:rsidRDefault="00BE769F" w:rsidP="007D2A50">
      <w:pPr>
        <w:pStyle w:val="BulletPoints"/>
        <w:numPr>
          <w:ilvl w:val="0"/>
          <w:numId w:val="57"/>
        </w:numPr>
        <w:rPr>
          <w:lang w:val="en-GB"/>
        </w:rPr>
      </w:pPr>
      <w:r w:rsidRPr="00B13547">
        <w:rPr>
          <w:lang w:val="en-GB"/>
        </w:rPr>
        <w:t xml:space="preserve">Ireland implemented a new </w:t>
      </w:r>
      <w:hyperlink r:id="rId34" w:history="1">
        <w:r w:rsidRPr="00B13547">
          <w:rPr>
            <w:rStyle w:val="Hyperlink"/>
            <w:lang w:val="en-GB"/>
          </w:rPr>
          <w:t>website</w:t>
        </w:r>
      </w:hyperlink>
      <w:r w:rsidR="00693EC3">
        <w:rPr>
          <w:rStyle w:val="Hyperlink"/>
          <w:lang w:val="en-GB"/>
        </w:rPr>
        <w:t>,</w:t>
      </w:r>
      <w:r w:rsidRPr="00B13547">
        <w:rPr>
          <w:lang w:val="en-GB"/>
        </w:rPr>
        <w:t xml:space="preserve"> which is a central portal for online government services, allowing citizens the ability to search and find all government services in a single, convenient manner. </w:t>
      </w:r>
    </w:p>
    <w:p w14:paraId="5A44901C" w14:textId="7F7A906D" w:rsidR="00B75DE6" w:rsidRPr="00B13547" w:rsidRDefault="00151B29" w:rsidP="007D2A50">
      <w:pPr>
        <w:pStyle w:val="BulletPoints"/>
        <w:numPr>
          <w:ilvl w:val="0"/>
          <w:numId w:val="57"/>
        </w:numPr>
        <w:rPr>
          <w:lang w:val="en-GB"/>
        </w:rPr>
      </w:pPr>
      <w:r w:rsidRPr="00B13547">
        <w:rPr>
          <w:lang w:val="en-GB"/>
        </w:rPr>
        <w:t xml:space="preserve">The </w:t>
      </w:r>
      <w:hyperlink r:id="rId35" w:history="1">
        <w:r w:rsidRPr="00B13547">
          <w:rPr>
            <w:rStyle w:val="Hyperlink"/>
            <w:lang w:val="en-GB"/>
          </w:rPr>
          <w:t>Government Network</w:t>
        </w:r>
      </w:hyperlink>
      <w:r w:rsidRPr="00B13547">
        <w:rPr>
          <w:lang w:val="en-GB"/>
        </w:rPr>
        <w:t xml:space="preserve"> (G</w:t>
      </w:r>
      <w:r w:rsidR="00BE769F" w:rsidRPr="00B13547">
        <w:rPr>
          <w:lang w:val="en-GB"/>
        </w:rPr>
        <w:t>N</w:t>
      </w:r>
      <w:r w:rsidRPr="00B13547">
        <w:rPr>
          <w:lang w:val="en-GB"/>
        </w:rPr>
        <w:t>)</w:t>
      </w:r>
      <w:r w:rsidR="00BE769F" w:rsidRPr="00B13547">
        <w:rPr>
          <w:lang w:val="en-GB"/>
        </w:rPr>
        <w:t xml:space="preserve"> is a privately managed, wide area multi-carrier, national network (WAN) connecting public service agencies on a data, voice and video capable network.</w:t>
      </w:r>
      <w:r w:rsidRPr="00B13547">
        <w:rPr>
          <w:lang w:val="en-GB"/>
        </w:rPr>
        <w:t xml:space="preserve"> </w:t>
      </w:r>
      <w:r w:rsidR="00BE769F" w:rsidRPr="00B13547">
        <w:rPr>
          <w:lang w:val="en-GB"/>
        </w:rPr>
        <w:t xml:space="preserve">In 2018 GN expanded the provision of high speed, high capacity networks to smaller towns that </w:t>
      </w:r>
      <w:r w:rsidR="00C5072B" w:rsidRPr="00B13547">
        <w:rPr>
          <w:lang w:val="en-GB"/>
        </w:rPr>
        <w:t>until now</w:t>
      </w:r>
      <w:r w:rsidR="00BE769F" w:rsidRPr="00B13547">
        <w:rPr>
          <w:lang w:val="en-GB"/>
        </w:rPr>
        <w:t xml:space="preserve"> </w:t>
      </w:r>
      <w:r w:rsidR="00C5072B" w:rsidRPr="00B13547">
        <w:rPr>
          <w:lang w:val="en-GB"/>
        </w:rPr>
        <w:t xml:space="preserve">had </w:t>
      </w:r>
      <w:r w:rsidR="00BE769F" w:rsidRPr="00B13547">
        <w:rPr>
          <w:lang w:val="en-GB"/>
        </w:rPr>
        <w:t xml:space="preserve">relied on lower capacity links. </w:t>
      </w:r>
    </w:p>
    <w:p w14:paraId="736CEED2" w14:textId="4D308055" w:rsidR="004E3EA7" w:rsidRPr="00B13547" w:rsidRDefault="00C21C0D" w:rsidP="00931351">
      <w:pPr>
        <w:pStyle w:val="Subtitle"/>
      </w:pPr>
      <w:r w:rsidRPr="00B13547">
        <w:t>Digital Government Services for Citizens and Businesses</w:t>
      </w:r>
    </w:p>
    <w:p w14:paraId="4195DF17" w14:textId="5E5754C5" w:rsidR="001C5D10" w:rsidRPr="00B13547" w:rsidRDefault="004E3EA7" w:rsidP="00F64D62">
      <w:pPr>
        <w:pStyle w:val="BulletPoints"/>
        <w:numPr>
          <w:ilvl w:val="0"/>
          <w:numId w:val="57"/>
        </w:numPr>
        <w:rPr>
          <w:lang w:val="en-GB"/>
        </w:rPr>
      </w:pPr>
      <w:r w:rsidRPr="00B13547">
        <w:rPr>
          <w:lang w:val="en-GB"/>
        </w:rPr>
        <w:t xml:space="preserve">In 2018, the Department of Transport, Road Safety Authority of Ireland implemented an </w:t>
      </w:r>
      <w:hyperlink r:id="rId36" w:history="1">
        <w:r w:rsidRPr="00B13547">
          <w:rPr>
            <w:rStyle w:val="Hyperlink"/>
            <w:lang w:val="en-GB"/>
          </w:rPr>
          <w:t>online service</w:t>
        </w:r>
      </w:hyperlink>
      <w:r w:rsidRPr="00B13547">
        <w:rPr>
          <w:lang w:val="en-GB"/>
        </w:rPr>
        <w:t xml:space="preserve"> where drivers licences </w:t>
      </w:r>
      <w:r w:rsidR="00A43579" w:rsidRPr="00B13547">
        <w:rPr>
          <w:lang w:val="en-GB"/>
        </w:rPr>
        <w:t>and learner permits could be renewed and requested</w:t>
      </w:r>
      <w:r w:rsidRPr="00B13547">
        <w:rPr>
          <w:lang w:val="en-GB"/>
        </w:rPr>
        <w:t>.</w:t>
      </w:r>
    </w:p>
    <w:p w14:paraId="4B76C48B" w14:textId="3D41D443" w:rsidR="00146AA2" w:rsidRPr="00B13547" w:rsidRDefault="00146AA2" w:rsidP="00F64D62">
      <w:pPr>
        <w:pStyle w:val="BulletPoints"/>
        <w:numPr>
          <w:ilvl w:val="0"/>
          <w:numId w:val="57"/>
        </w:numPr>
        <w:rPr>
          <w:lang w:val="en-GB"/>
        </w:rPr>
      </w:pPr>
      <w:r w:rsidRPr="00B13547">
        <w:rPr>
          <w:lang w:val="en-GB"/>
        </w:rPr>
        <w:t xml:space="preserve">The </w:t>
      </w:r>
      <w:r w:rsidR="0083423A" w:rsidRPr="00B13547">
        <w:rPr>
          <w:lang w:val="en-GB"/>
        </w:rPr>
        <w:t xml:space="preserve">country also put in place an online </w:t>
      </w:r>
      <w:hyperlink r:id="rId37" w:history="1">
        <w:r w:rsidR="0083423A" w:rsidRPr="00B13547">
          <w:rPr>
            <w:rStyle w:val="Hyperlink"/>
            <w:lang w:val="en-GB"/>
          </w:rPr>
          <w:t>Passport Renewal Service</w:t>
        </w:r>
      </w:hyperlink>
      <w:r w:rsidR="0083423A" w:rsidRPr="00B13547">
        <w:rPr>
          <w:lang w:val="en-GB"/>
        </w:rPr>
        <w:t xml:space="preserve">. </w:t>
      </w:r>
    </w:p>
    <w:p w14:paraId="7973D677" w14:textId="53248E0B" w:rsidR="008F3F38" w:rsidRPr="00B13547" w:rsidRDefault="001C5D10">
      <w:pPr>
        <w:pStyle w:val="Heading1"/>
      </w:pPr>
      <w:r w:rsidRPr="00B13547">
        <w:br w:type="page"/>
      </w:r>
      <w:bookmarkStart w:id="10" w:name="_Toc12874783"/>
      <w:r w:rsidR="003730DF" w:rsidRPr="00B13547">
        <w:lastRenderedPageBreak/>
        <w:t>Digital Government Political Communications</w:t>
      </w:r>
      <w:bookmarkEnd w:id="10"/>
    </w:p>
    <w:p w14:paraId="558B44AE" w14:textId="1D96FA9E" w:rsidR="00424174" w:rsidRPr="00B13547" w:rsidRDefault="003730DF" w:rsidP="00FB4434">
      <w:pPr>
        <w:pStyle w:val="Heading2"/>
      </w:pPr>
      <w:bookmarkStart w:id="11" w:name="_Toc1474951"/>
      <w:r w:rsidRPr="00B13547">
        <w:t>Specific political communications on digital government</w:t>
      </w:r>
      <w:bookmarkEnd w:id="11"/>
    </w:p>
    <w:p w14:paraId="48244554" w14:textId="2C8FAAAB" w:rsidR="00424174" w:rsidRPr="00B13547" w:rsidRDefault="00424174" w:rsidP="00BF111A">
      <w:pPr>
        <w:pStyle w:val="Subtitle"/>
      </w:pPr>
      <w:r w:rsidRPr="00B13547">
        <w:t xml:space="preserve">eGovernment Strategy </w:t>
      </w:r>
    </w:p>
    <w:p w14:paraId="32847238" w14:textId="7F548EBA" w:rsidR="00424174" w:rsidRPr="00B13547" w:rsidRDefault="00424174" w:rsidP="00424174">
      <w:r w:rsidRPr="00B13547">
        <w:t xml:space="preserve">A separate </w:t>
      </w:r>
      <w:hyperlink r:id="rId38" w:history="1">
        <w:r w:rsidRPr="00B13547">
          <w:rPr>
            <w:rStyle w:val="Hyperlink"/>
          </w:rPr>
          <w:t>eGovernment Strategy 2017-2020</w:t>
        </w:r>
      </w:hyperlink>
      <w:r w:rsidRPr="00B13547">
        <w:t xml:space="preserve"> was approved by Government and published in July 2017. The eGovernment Strategy underpinned by the Government’s commitment to be open, flexible and collaborative with people and businesses, using digitisation and technology to increase efficiency and effectiveness and constantly improve public services. The Strategy’s 10 key principles </w:t>
      </w:r>
      <w:r w:rsidR="00A43579" w:rsidRPr="00B13547">
        <w:t xml:space="preserve">are </w:t>
      </w:r>
      <w:r w:rsidRPr="00B13547">
        <w:t>align</w:t>
      </w:r>
      <w:r w:rsidR="00A43579" w:rsidRPr="00B13547">
        <w:t>ed</w:t>
      </w:r>
      <w:r w:rsidRPr="00B13547">
        <w:t xml:space="preserve"> to the </w:t>
      </w:r>
      <w:hyperlink r:id="rId39" w:history="1">
        <w:r w:rsidRPr="00B13547">
          <w:rPr>
            <w:rStyle w:val="Hyperlink"/>
          </w:rPr>
          <w:t>EU eGovernment Action Plan 2016-2020</w:t>
        </w:r>
      </w:hyperlink>
      <w:r w:rsidRPr="00B13547">
        <w:t>. Ireland’s 10 key actions are the following:</w:t>
      </w:r>
    </w:p>
    <w:p w14:paraId="1E1EABDB" w14:textId="77777777" w:rsidR="00424174" w:rsidRPr="00B13547" w:rsidRDefault="00424174" w:rsidP="00F64D62">
      <w:pPr>
        <w:numPr>
          <w:ilvl w:val="0"/>
          <w:numId w:val="48"/>
        </w:numPr>
      </w:pPr>
      <w:r w:rsidRPr="00B13547">
        <w:t>Develop a Digital Service Gateway;</w:t>
      </w:r>
    </w:p>
    <w:p w14:paraId="19B3BE69" w14:textId="69F4832F" w:rsidR="00424174" w:rsidRPr="00B13547" w:rsidRDefault="00424174" w:rsidP="00F64D62">
      <w:pPr>
        <w:numPr>
          <w:ilvl w:val="0"/>
          <w:numId w:val="48"/>
        </w:numPr>
      </w:pPr>
      <w:r w:rsidRPr="00B13547">
        <w:t xml:space="preserve">Maintain </w:t>
      </w:r>
      <w:r w:rsidR="00A43579" w:rsidRPr="00B13547">
        <w:t xml:space="preserve">an </w:t>
      </w:r>
      <w:r w:rsidRPr="00B13547">
        <w:t>overall Digital Programme plan overseen by the eGovernment Minister;</w:t>
      </w:r>
    </w:p>
    <w:p w14:paraId="1F9C916C" w14:textId="77777777" w:rsidR="00424174" w:rsidRPr="00B13547" w:rsidRDefault="00424174" w:rsidP="00F64D62">
      <w:pPr>
        <w:numPr>
          <w:ilvl w:val="0"/>
          <w:numId w:val="48"/>
        </w:numPr>
      </w:pPr>
      <w:r w:rsidRPr="00B13547">
        <w:t>Develop existing eID capability;</w:t>
      </w:r>
    </w:p>
    <w:p w14:paraId="54839674" w14:textId="77777777" w:rsidR="00424174" w:rsidRPr="00B13547" w:rsidRDefault="00424174" w:rsidP="00F64D62">
      <w:pPr>
        <w:numPr>
          <w:ilvl w:val="0"/>
          <w:numId w:val="48"/>
        </w:numPr>
      </w:pPr>
      <w:r w:rsidRPr="00B13547">
        <w:t>Develop similar plans to facilitate business and location identification;</w:t>
      </w:r>
    </w:p>
    <w:p w14:paraId="572FBF26" w14:textId="77777777" w:rsidR="00424174" w:rsidRPr="00B13547" w:rsidRDefault="00424174" w:rsidP="00F64D62">
      <w:pPr>
        <w:numPr>
          <w:ilvl w:val="0"/>
          <w:numId w:val="48"/>
        </w:numPr>
      </w:pPr>
      <w:r w:rsidRPr="00B13547">
        <w:t>Enhance data-sharing capability;</w:t>
      </w:r>
    </w:p>
    <w:p w14:paraId="5DC4FAEE" w14:textId="77777777" w:rsidR="00424174" w:rsidRPr="00B13547" w:rsidRDefault="00424174" w:rsidP="00F64D62">
      <w:pPr>
        <w:numPr>
          <w:ilvl w:val="0"/>
          <w:numId w:val="48"/>
        </w:numPr>
      </w:pPr>
      <w:r w:rsidRPr="00B13547">
        <w:t>Introduce legislation to support data-sharing ambitions;</w:t>
      </w:r>
    </w:p>
    <w:p w14:paraId="68DB6C67" w14:textId="77777777" w:rsidR="00424174" w:rsidRPr="00B13547" w:rsidRDefault="00424174" w:rsidP="00F64D62">
      <w:pPr>
        <w:numPr>
          <w:ilvl w:val="0"/>
          <w:numId w:val="48"/>
        </w:numPr>
      </w:pPr>
      <w:r w:rsidRPr="00B13547">
        <w:t>Continue to develop the Open Data Portal;</w:t>
      </w:r>
    </w:p>
    <w:p w14:paraId="44DA937E" w14:textId="77777777" w:rsidR="00424174" w:rsidRPr="00B13547" w:rsidRDefault="00424174" w:rsidP="00F64D62">
      <w:pPr>
        <w:numPr>
          <w:ilvl w:val="0"/>
          <w:numId w:val="48"/>
        </w:numPr>
      </w:pPr>
      <w:r w:rsidRPr="00B13547">
        <w:t>Transform the ‘back office’, i.e. simplify processes and infrastructure to facilitate better, more cohesive and more cost-effective delivery of Government services;</w:t>
      </w:r>
    </w:p>
    <w:p w14:paraId="10592E14" w14:textId="77777777" w:rsidR="00424174" w:rsidRPr="00B13547" w:rsidRDefault="00424174" w:rsidP="00F64D62">
      <w:pPr>
        <w:numPr>
          <w:ilvl w:val="0"/>
          <w:numId w:val="48"/>
        </w:numPr>
      </w:pPr>
      <w:r w:rsidRPr="00B13547">
        <w:t>Ensure appropriate governance is in place;</w:t>
      </w:r>
    </w:p>
    <w:p w14:paraId="48497EEC" w14:textId="77777777" w:rsidR="00424174" w:rsidRPr="00B13547" w:rsidRDefault="00424174" w:rsidP="00F64D62">
      <w:pPr>
        <w:numPr>
          <w:ilvl w:val="0"/>
          <w:numId w:val="48"/>
        </w:numPr>
      </w:pPr>
      <w:r w:rsidRPr="00B13547">
        <w:t>Ensure people have the skills and capabilities to help move the programme forward.</w:t>
      </w:r>
    </w:p>
    <w:p w14:paraId="314FDB59" w14:textId="024143FD" w:rsidR="00424174" w:rsidRPr="00B13547" w:rsidRDefault="00424174" w:rsidP="00BF111A">
      <w:pPr>
        <w:pStyle w:val="Subtitle"/>
      </w:pPr>
      <w:r w:rsidRPr="00B13547">
        <w:t xml:space="preserve">Our Public Service </w:t>
      </w:r>
    </w:p>
    <w:p w14:paraId="5F9EC1CB" w14:textId="6459879A" w:rsidR="00424174" w:rsidRPr="00B13547" w:rsidRDefault="00B55CD4" w:rsidP="00424174">
      <w:hyperlink r:id="rId40" w:history="1">
        <w:r w:rsidR="00424174" w:rsidRPr="00B13547">
          <w:rPr>
            <w:rStyle w:val="Hyperlink"/>
          </w:rPr>
          <w:t>Our Public Service 2020</w:t>
        </w:r>
      </w:hyperlink>
      <w:r w:rsidR="00424174" w:rsidRPr="00B13547">
        <w:t xml:space="preserve">, published in December 2017, </w:t>
      </w:r>
      <w:r w:rsidR="00A43579" w:rsidRPr="00B13547">
        <w:t>is</w:t>
      </w:r>
      <w:r w:rsidR="00424174" w:rsidRPr="00B13547">
        <w:t xml:space="preserve"> the new framework to drive development and innovation in the Irish public service. This new phase of public service reform will focus on supporting sustainable, continuous progress across the public service. It aims to build a stronger, more agile, public service and to deliver better quality services to the Irish public. </w:t>
      </w:r>
    </w:p>
    <w:p w14:paraId="687D6821" w14:textId="77777777" w:rsidR="00424174" w:rsidRPr="00B13547" w:rsidRDefault="00424174" w:rsidP="00424174">
      <w:r w:rsidRPr="00B13547">
        <w:t>The framework is built across three pillars and includes both new initiatives and actions that build on reforms already in place. These are:</w:t>
      </w:r>
    </w:p>
    <w:p w14:paraId="2E109C98" w14:textId="7DC5FCE6" w:rsidR="00424174" w:rsidRPr="00B13547" w:rsidRDefault="00757351" w:rsidP="00F64D62">
      <w:pPr>
        <w:numPr>
          <w:ilvl w:val="0"/>
          <w:numId w:val="49"/>
        </w:numPr>
      </w:pPr>
      <w:r w:rsidRPr="00B13547">
        <w:t xml:space="preserve">Delivering </w:t>
      </w:r>
      <w:r w:rsidR="00424174" w:rsidRPr="00B13547">
        <w:t>for Our Public;</w:t>
      </w:r>
    </w:p>
    <w:p w14:paraId="4E544E8E" w14:textId="77777777" w:rsidR="00424174" w:rsidRPr="00B13547" w:rsidRDefault="00424174" w:rsidP="00F64D62">
      <w:pPr>
        <w:numPr>
          <w:ilvl w:val="0"/>
          <w:numId w:val="49"/>
        </w:numPr>
      </w:pPr>
      <w:r w:rsidRPr="00B13547">
        <w:t>Innovating for Our Future;</w:t>
      </w:r>
    </w:p>
    <w:p w14:paraId="1356878A" w14:textId="77777777" w:rsidR="00424174" w:rsidRPr="00B13547" w:rsidRDefault="00424174" w:rsidP="00F64D62">
      <w:pPr>
        <w:numPr>
          <w:ilvl w:val="0"/>
          <w:numId w:val="49"/>
        </w:numPr>
      </w:pPr>
      <w:r w:rsidRPr="00B13547">
        <w:t>Developing Our People and Organisations.</w:t>
      </w:r>
    </w:p>
    <w:p w14:paraId="76BB8346" w14:textId="5759FB29" w:rsidR="000F4E0D" w:rsidRPr="00B13547" w:rsidRDefault="000F4E0D" w:rsidP="00424174">
      <w:r w:rsidRPr="00B13547">
        <w:t xml:space="preserve">The development of digital services and eGovernment is central to the </w:t>
      </w:r>
      <w:r w:rsidRPr="00B13547">
        <w:rPr>
          <w:i/>
        </w:rPr>
        <w:t xml:space="preserve">Delivering for Our Public </w:t>
      </w:r>
      <w:r w:rsidRPr="00B13547">
        <w:t>pillar and seen as key to improving service delivery as is making better use of data and sharing data more effectively between organisations.</w:t>
      </w:r>
    </w:p>
    <w:p w14:paraId="799A6676" w14:textId="05ECC44B" w:rsidR="00424174" w:rsidRPr="00B13547" w:rsidRDefault="00444DB6" w:rsidP="00424174">
      <w:r w:rsidRPr="00B13547">
        <w:t>The i</w:t>
      </w:r>
      <w:r w:rsidR="00424174" w:rsidRPr="00B13547">
        <w:t>mplementation of the framework began in 2018.</w:t>
      </w:r>
    </w:p>
    <w:p w14:paraId="3359B8F3" w14:textId="77777777" w:rsidR="00424174" w:rsidRPr="00B13547" w:rsidRDefault="00424174" w:rsidP="00BF111A">
      <w:pPr>
        <w:pStyle w:val="Subtitle"/>
      </w:pPr>
      <w:r w:rsidRPr="00B13547">
        <w:t>Public Service ICT Strategy</w:t>
      </w:r>
    </w:p>
    <w:p w14:paraId="14191454" w14:textId="7A80DC4C" w:rsidR="00424174" w:rsidRPr="00B13547" w:rsidRDefault="00424174" w:rsidP="00424174">
      <w:r w:rsidRPr="00B13547">
        <w:t xml:space="preserve">A </w:t>
      </w:r>
      <w:hyperlink r:id="rId41" w:history="1">
        <w:r w:rsidRPr="00B13547">
          <w:rPr>
            <w:rStyle w:val="Hyperlink"/>
          </w:rPr>
          <w:t>Public Service ICT Strategy</w:t>
        </w:r>
      </w:hyperlink>
      <w:r w:rsidR="00A43579" w:rsidRPr="00B13547">
        <w:t xml:space="preserve"> </w:t>
      </w:r>
      <w:r w:rsidRPr="00B13547">
        <w:t>developed by the Office of the Government Chief Information Officer (OGCIO) in collaboration with the Public Service Chief Information Officer (CIO) Council was approved by Government and published in January 2015</w:t>
      </w:r>
      <w:r w:rsidR="000F4E0D" w:rsidRPr="00B13547">
        <w:t>.</w:t>
      </w:r>
      <w:r w:rsidRPr="00B13547">
        <w:t xml:space="preserve"> </w:t>
      </w:r>
      <w:r w:rsidR="000F4E0D" w:rsidRPr="00B13547">
        <w:t xml:space="preserve">The Strategy </w:t>
      </w:r>
      <w:r w:rsidRPr="00B13547">
        <w:t>set out the Government’s overall approach to ICT and contain</w:t>
      </w:r>
      <w:r w:rsidR="00A43579" w:rsidRPr="00B13547">
        <w:t>ed</w:t>
      </w:r>
      <w:r w:rsidRPr="00B13547">
        <w:t xml:space="preserve"> a series of principles to ensure momentum </w:t>
      </w:r>
      <w:r w:rsidR="00A43579" w:rsidRPr="00B13547">
        <w:t>was</w:t>
      </w:r>
      <w:r w:rsidRPr="00B13547">
        <w:t xml:space="preserve"> maintained in this area.</w:t>
      </w:r>
    </w:p>
    <w:p w14:paraId="212D8A06" w14:textId="06755A59" w:rsidR="00424174" w:rsidRPr="00B13547" w:rsidRDefault="00424174" w:rsidP="00424174">
      <w:r w:rsidRPr="00B13547">
        <w:t xml:space="preserve">The </w:t>
      </w:r>
      <w:r w:rsidRPr="00B13547">
        <w:rPr>
          <w:rStyle w:val="Emphasis"/>
          <w:i w:val="0"/>
        </w:rPr>
        <w:t>Public Service ICT Strategy</w:t>
      </w:r>
      <w:r w:rsidRPr="00B13547">
        <w:t xml:space="preserve"> set out a high-level vision to reinforce ICT’s role in supporting Public Service Reform and transformation. It identifie</w:t>
      </w:r>
      <w:r w:rsidR="00A43579" w:rsidRPr="00B13547">
        <w:t>d</w:t>
      </w:r>
      <w:r w:rsidRPr="00B13547">
        <w:t xml:space="preserve"> a number of key strategic objectives that will set the future direction for innovation and excellence in ICT within the Public Service:</w:t>
      </w:r>
    </w:p>
    <w:p w14:paraId="6B14C1CC" w14:textId="77777777" w:rsidR="00424174" w:rsidRPr="00B13547" w:rsidRDefault="00424174" w:rsidP="00F64D62">
      <w:pPr>
        <w:numPr>
          <w:ilvl w:val="0"/>
          <w:numId w:val="50"/>
        </w:numPr>
      </w:pPr>
      <w:r w:rsidRPr="00B13547">
        <w:rPr>
          <w:rStyle w:val="Strong"/>
        </w:rPr>
        <w:lastRenderedPageBreak/>
        <w:t>Build to Share:</w:t>
      </w:r>
      <w:r w:rsidRPr="00B13547">
        <w:t xml:space="preserve"> creating ICT shared services to support integration across the wider Public Service to drive efficiency, standardisation, consolidation, reduction in duplication and control cost;</w:t>
      </w:r>
    </w:p>
    <w:p w14:paraId="165BA31A" w14:textId="77777777" w:rsidR="00424174" w:rsidRPr="00B13547" w:rsidRDefault="00424174" w:rsidP="00F64D62">
      <w:pPr>
        <w:numPr>
          <w:ilvl w:val="0"/>
          <w:numId w:val="50"/>
        </w:numPr>
      </w:pPr>
      <w:r w:rsidRPr="00B13547">
        <w:rPr>
          <w:rStyle w:val="Strong"/>
        </w:rPr>
        <w:t>Digital First:</w:t>
      </w:r>
      <w:r w:rsidRPr="00B13547">
        <w:t xml:space="preserve"> digitisation of key transactional services and the increased use of ICT to deliver improved efficiency within Public Bodies and provide new digital services to citizens, businesses and public servants;</w:t>
      </w:r>
    </w:p>
    <w:p w14:paraId="548CD6D0" w14:textId="77777777" w:rsidR="00424174" w:rsidRPr="00B13547" w:rsidRDefault="00424174" w:rsidP="00F64D62">
      <w:pPr>
        <w:numPr>
          <w:ilvl w:val="0"/>
          <w:numId w:val="50"/>
        </w:numPr>
      </w:pPr>
      <w:r w:rsidRPr="00B13547">
        <w:rPr>
          <w:rStyle w:val="Strong"/>
        </w:rPr>
        <w:t>Data as an Enabler:</w:t>
      </w:r>
      <w:r w:rsidRPr="00B13547">
        <w:t xml:space="preserve"> in line with statutory obligations and Data Protection guidelines, facilitate increased data sharing and innovative use of data across all Public Bodies to enable the delivery of integrated services, improve decision making and improve openness and transparency between Government and the public;</w:t>
      </w:r>
    </w:p>
    <w:p w14:paraId="3A19D682" w14:textId="77777777" w:rsidR="00424174" w:rsidRPr="00B13547" w:rsidRDefault="00424174" w:rsidP="00F64D62">
      <w:pPr>
        <w:numPr>
          <w:ilvl w:val="0"/>
          <w:numId w:val="50"/>
        </w:numPr>
      </w:pPr>
      <w:r w:rsidRPr="00B13547">
        <w:rPr>
          <w:rStyle w:val="Strong"/>
        </w:rPr>
        <w:t>Improve Governance:</w:t>
      </w:r>
      <w:r w:rsidRPr="00B13547">
        <w:t xml:space="preserve"> ensure that the ICT strategy is aligned, directed and monitored across Public Bodies to support the specific goals and objectives at a whole-of-government level and with an emphasis on shared commitment; and </w:t>
      </w:r>
    </w:p>
    <w:p w14:paraId="0C47171D" w14:textId="77777777" w:rsidR="00424174" w:rsidRPr="00B13547" w:rsidRDefault="00424174" w:rsidP="00F64D62">
      <w:pPr>
        <w:numPr>
          <w:ilvl w:val="0"/>
          <w:numId w:val="50"/>
        </w:numPr>
      </w:pPr>
      <w:r w:rsidRPr="00B13547">
        <w:rPr>
          <w:rStyle w:val="Strong"/>
        </w:rPr>
        <w:t>Increase Capability:</w:t>
      </w:r>
      <w:r w:rsidRPr="00B13547">
        <w:t xml:space="preserve"> ensure the necessary ICT skills and resources are available to meet the current and future ICT needs of the Public Service.</w:t>
      </w:r>
    </w:p>
    <w:p w14:paraId="1E4E7DDE" w14:textId="2A61FED5" w:rsidR="00424174" w:rsidRPr="00B13547" w:rsidRDefault="00424174" w:rsidP="00424174">
      <w:r w:rsidRPr="00B13547">
        <w:t>The Strategy build</w:t>
      </w:r>
      <w:r w:rsidR="00A43579" w:rsidRPr="00B13547">
        <w:t>s</w:t>
      </w:r>
      <w:r w:rsidRPr="00B13547">
        <w:t xml:space="preserve"> on the ICT foundations that will deliver </w:t>
      </w:r>
      <w:r w:rsidR="00A43579" w:rsidRPr="00B13547">
        <w:t xml:space="preserve">future </w:t>
      </w:r>
      <w:r w:rsidRPr="00B13547">
        <w:t xml:space="preserve">government services. It is aligned with the objectives of the </w:t>
      </w:r>
      <w:hyperlink r:id="rId42" w:history="1">
        <w:r w:rsidRPr="00B13547">
          <w:rPr>
            <w:rStyle w:val="Hyperlink"/>
          </w:rPr>
          <w:t>Public Service Reform Plan 2014-2016</w:t>
        </w:r>
      </w:hyperlink>
      <w:r w:rsidRPr="00B13547">
        <w:t xml:space="preserve"> and the goals of the </w:t>
      </w:r>
      <w:hyperlink r:id="rId43" w:history="1">
        <w:r w:rsidRPr="00B13547">
          <w:rPr>
            <w:rStyle w:val="Hyperlink"/>
          </w:rPr>
          <w:t>Civil Service Renewal Plan</w:t>
        </w:r>
      </w:hyperlink>
      <w:r w:rsidRPr="00B13547">
        <w:t xml:space="preserve"> and has the overarching objective of providing better outcomes for citizens, businesses and public servants through embracing the latest technological advances.</w:t>
      </w:r>
    </w:p>
    <w:p w14:paraId="443F6851" w14:textId="0C7A0082" w:rsidR="00424174" w:rsidRPr="00B13547" w:rsidRDefault="00424174" w:rsidP="00424174">
      <w:pPr>
        <w:rPr>
          <w:szCs w:val="20"/>
        </w:rPr>
      </w:pPr>
      <w:r w:rsidRPr="00B13547">
        <w:rPr>
          <w:szCs w:val="20"/>
        </w:rPr>
        <w:t xml:space="preserve">In the course of 2016, the Irish Government ran numerous in-depth consultations with Secretaries General, Heads of ICT in Government Departments, Industry, and other stakeholders </w:t>
      </w:r>
      <w:r w:rsidRPr="00B13547">
        <w:t xml:space="preserve">to develop </w:t>
      </w:r>
      <w:r w:rsidRPr="00B13547">
        <w:rPr>
          <w:szCs w:val="20"/>
        </w:rPr>
        <w:t xml:space="preserve">the </w:t>
      </w:r>
      <w:hyperlink r:id="rId44" w:history="1">
        <w:r w:rsidRPr="00B13547">
          <w:rPr>
            <w:rStyle w:val="Hyperlink"/>
          </w:rPr>
          <w:t>Public Service ICT Strategy</w:t>
        </w:r>
      </w:hyperlink>
      <w:r w:rsidRPr="00B13547">
        <w:rPr>
          <w:szCs w:val="20"/>
        </w:rPr>
        <w:t xml:space="preserve">. The outcome of these consultations </w:t>
      </w:r>
      <w:r w:rsidR="00A43579" w:rsidRPr="00B13547">
        <w:rPr>
          <w:szCs w:val="20"/>
        </w:rPr>
        <w:t>was</w:t>
      </w:r>
      <w:r w:rsidRPr="00B13547">
        <w:rPr>
          <w:szCs w:val="20"/>
        </w:rPr>
        <w:t xml:space="preserve"> an 18 Step Action Plan to develop the five strategic themes of the Strategy (Digital, Data, Build to Share, Governance and Capability). Implementation of the Action Plan is currently underway.</w:t>
      </w:r>
    </w:p>
    <w:p w14:paraId="0D25AF2C" w14:textId="3F722782" w:rsidR="00737EBF" w:rsidRPr="00B13547" w:rsidRDefault="00424174" w:rsidP="00737EBF">
      <w:r w:rsidRPr="00B13547">
        <w:rPr>
          <w:szCs w:val="20"/>
        </w:rPr>
        <w:t xml:space="preserve">In the Public Service ICT Strategy, data have been identified as a critical enabler of better decision-making and more effective and efficient service provisioning. </w:t>
      </w:r>
      <w:r w:rsidR="00737EBF" w:rsidRPr="00B13547">
        <w:t>Government ha</w:t>
      </w:r>
      <w:r w:rsidR="00300CE5" w:rsidRPr="00B13547">
        <w:t>s</w:t>
      </w:r>
      <w:r w:rsidR="00737EBF" w:rsidRPr="00B13547">
        <w:t xml:space="preserve"> taken steps to address some of the challenges by embarking on the National Data Infrastructure (NDI),</w:t>
      </w:r>
      <w:r w:rsidR="0090581A" w:rsidRPr="00B13547">
        <w:t xml:space="preserve"> </w:t>
      </w:r>
      <w:r w:rsidR="00737EBF" w:rsidRPr="00B13547">
        <w:t>which concerns itself with the consistent and reliable identification of data that relates to a particular location – through the use of an Eircode; person – through the use of a Personal Public Service Number (PPSN); business – through the use of a Unique Business Identifier</w:t>
      </w:r>
      <w:r w:rsidR="00A43579" w:rsidRPr="00B13547">
        <w:t xml:space="preserve"> </w:t>
      </w:r>
      <w:r w:rsidR="00737EBF" w:rsidRPr="00B13547">
        <w:t xml:space="preserve">(UBI). The consistent identification of these core data assets is crucial to successfully linking data, joining up government, and delivering integrated services. The </w:t>
      </w:r>
      <w:hyperlink r:id="rId45" w:history="1">
        <w:r w:rsidR="00737EBF" w:rsidRPr="00B13547">
          <w:rPr>
            <w:rStyle w:val="Hyperlink"/>
          </w:rPr>
          <w:t>Public Service Data Strategy 2019 – 2023</w:t>
        </w:r>
      </w:hyperlink>
      <w:r w:rsidR="00737EBF" w:rsidRPr="00B13547">
        <w:t xml:space="preserve"> sets the NDI (and the </w:t>
      </w:r>
      <w:hyperlink r:id="rId46" w:history="1">
        <w:r w:rsidR="00737EBF" w:rsidRPr="00B13547">
          <w:rPr>
            <w:rStyle w:val="Hyperlink"/>
          </w:rPr>
          <w:t>Data Sharing and Governance Act 2019</w:t>
        </w:r>
      </w:hyperlink>
      <w:r w:rsidR="00737EBF" w:rsidRPr="00B13547">
        <w:t>) in the wider context of building a coherent data management ecosystem for the Public Service.</w:t>
      </w:r>
    </w:p>
    <w:p w14:paraId="794934B0" w14:textId="7186183A" w:rsidR="00424174" w:rsidRPr="00B13547" w:rsidRDefault="00424174" w:rsidP="00424174">
      <w:pPr>
        <w:rPr>
          <w:szCs w:val="20"/>
        </w:rPr>
      </w:pPr>
      <w:r w:rsidRPr="00B13547">
        <w:rPr>
          <w:szCs w:val="20"/>
        </w:rPr>
        <w:t xml:space="preserve">The </w:t>
      </w:r>
      <w:hyperlink r:id="rId47" w:history="1">
        <w:r w:rsidRPr="00B13547">
          <w:rPr>
            <w:rStyle w:val="Hyperlink"/>
            <w:szCs w:val="20"/>
          </w:rPr>
          <w:t>18 Step Action Plan</w:t>
        </w:r>
      </w:hyperlink>
      <w:r w:rsidRPr="00B13547">
        <w:rPr>
          <w:szCs w:val="20"/>
        </w:rPr>
        <w:t xml:space="preserve"> developed by the </w:t>
      </w:r>
      <w:hyperlink r:id="rId48" w:history="1">
        <w:r w:rsidRPr="00B13547">
          <w:rPr>
            <w:rStyle w:val="Hyperlink"/>
            <w:szCs w:val="20"/>
          </w:rPr>
          <w:t>Office of the Government Chief Information Officer</w:t>
        </w:r>
      </w:hyperlink>
      <w:r w:rsidRPr="00B13547">
        <w:rPr>
          <w:szCs w:val="20"/>
        </w:rPr>
        <w:t xml:space="preserve"> to progress the Public Service ICT Strategy focuses on five strategic themes. There has been good progress across all five pillars:</w:t>
      </w:r>
    </w:p>
    <w:p w14:paraId="08773D40" w14:textId="01E9C2F0" w:rsidR="00424174" w:rsidRPr="00B13547" w:rsidRDefault="00424174" w:rsidP="00F64D62">
      <w:pPr>
        <w:numPr>
          <w:ilvl w:val="0"/>
          <w:numId w:val="51"/>
        </w:numPr>
      </w:pPr>
      <w:r w:rsidRPr="00B13547">
        <w:t xml:space="preserve">The </w:t>
      </w:r>
      <w:r w:rsidR="00B83876" w:rsidRPr="00B13547">
        <w:t xml:space="preserve">Build to Share </w:t>
      </w:r>
      <w:r w:rsidRPr="00B13547">
        <w:t xml:space="preserve">Common Applications are already proving a major success in Departments. The </w:t>
      </w:r>
      <w:r w:rsidR="00B83876" w:rsidRPr="00B13547">
        <w:t xml:space="preserve">suite includes </w:t>
      </w:r>
      <w:r w:rsidRPr="00B13547">
        <w:t>eSubmissions</w:t>
      </w:r>
      <w:r w:rsidR="00B83876" w:rsidRPr="00B13547">
        <w:t xml:space="preserve">, </w:t>
      </w:r>
      <w:r w:rsidRPr="00B13547">
        <w:t xml:space="preserve">ePQ (parliamentary questions) </w:t>
      </w:r>
      <w:r w:rsidR="00B83876" w:rsidRPr="00B13547">
        <w:t>eDocs (to</w:t>
      </w:r>
      <w:r w:rsidRPr="00B13547">
        <w:t xml:space="preserve"> manage correspondence</w:t>
      </w:r>
      <w:r w:rsidR="00B83876" w:rsidRPr="00B13547">
        <w:t>)</w:t>
      </w:r>
      <w:r w:rsidRPr="00B13547">
        <w:t>,</w:t>
      </w:r>
      <w:r w:rsidR="00B83876" w:rsidRPr="00B13547">
        <w:t xml:space="preserve"> and eFOI (to manage</w:t>
      </w:r>
      <w:r w:rsidRPr="00B13547">
        <w:t xml:space="preserve"> Freedom of Information requests</w:t>
      </w:r>
      <w:r w:rsidR="00B83876" w:rsidRPr="00B13547">
        <w:t>)</w:t>
      </w:r>
      <w:r w:rsidRPr="00B13547">
        <w:t>.</w:t>
      </w:r>
      <w:r w:rsidR="00B83876" w:rsidRPr="00B13547">
        <w:rPr>
          <w:lang w:eastAsia="en-IE"/>
        </w:rPr>
        <w:t xml:space="preserve"> There is an ongoing rollout programme to implement all these applications across Departments and agencies. All Ministerial Departments are now on-boarded to the platform as well as a growing number of agencies.  The process to on-board other organisations is at an advanced stage which will bring the user-base of Build to Share Applications close to 30,000 potential users.</w:t>
      </w:r>
    </w:p>
    <w:p w14:paraId="617576B9" w14:textId="2FAAA8F1" w:rsidR="00424174" w:rsidRPr="00B13547" w:rsidRDefault="00424174" w:rsidP="00F64D62">
      <w:pPr>
        <w:numPr>
          <w:ilvl w:val="0"/>
          <w:numId w:val="51"/>
        </w:numPr>
      </w:pPr>
      <w:r w:rsidRPr="00B13547">
        <w:t>The Office of the Government Chief Information Officer also has a number of initiatives as part of government’s response to cloud computing.</w:t>
      </w:r>
      <w:r w:rsidR="00142722" w:rsidRPr="00B13547">
        <w:t xml:space="preserve"> </w:t>
      </w:r>
      <w:r w:rsidRPr="00B13547">
        <w:t>The Government Cloud Network (GCN) service provides private, cost-effective, high speed network services to Public Service Bodies across the country. As of November 2017, there are 350 nodes on GCN including central Government Departments, the Local Authority sector, Education and Training Boards and various Government bodies.</w:t>
      </w:r>
    </w:p>
    <w:p w14:paraId="72587311" w14:textId="46FC0570" w:rsidR="00424174" w:rsidRPr="00B13547" w:rsidRDefault="00424174" w:rsidP="00F64D62">
      <w:pPr>
        <w:numPr>
          <w:ilvl w:val="0"/>
          <w:numId w:val="51"/>
        </w:numPr>
      </w:pPr>
      <w:r w:rsidRPr="00B13547">
        <w:lastRenderedPageBreak/>
        <w:t xml:space="preserve">In addition, the Office of the Government Chief Information Officer is working with a number of Government Departments </w:t>
      </w:r>
      <w:r w:rsidR="0023348F" w:rsidRPr="00B13547">
        <w:t>on plans</w:t>
      </w:r>
      <w:r w:rsidRPr="00B13547">
        <w:t xml:space="preserve"> </w:t>
      </w:r>
      <w:r w:rsidR="002C7D55" w:rsidRPr="00B13547">
        <w:t>to</w:t>
      </w:r>
      <w:r w:rsidRPr="00B13547">
        <w:t xml:space="preserve"> establish a Pan-Public Service Data Centre.</w:t>
      </w:r>
    </w:p>
    <w:p w14:paraId="4643478A" w14:textId="411FFF51" w:rsidR="00424174" w:rsidRPr="00B13547" w:rsidRDefault="00424174" w:rsidP="00F64D62">
      <w:pPr>
        <w:numPr>
          <w:ilvl w:val="0"/>
          <w:numId w:val="51"/>
        </w:numPr>
      </w:pPr>
      <w:r w:rsidRPr="00B13547">
        <w:t xml:space="preserve">The Office of the Government Chief Information Officer is </w:t>
      </w:r>
      <w:r w:rsidR="0023348F" w:rsidRPr="00B13547">
        <w:t xml:space="preserve">continuing </w:t>
      </w:r>
      <w:r w:rsidR="00142722" w:rsidRPr="00B13547">
        <w:t xml:space="preserve">the </w:t>
      </w:r>
      <w:r w:rsidR="0023348F" w:rsidRPr="00B13547">
        <w:t>development of</w:t>
      </w:r>
      <w:r w:rsidRPr="00B13547">
        <w:t xml:space="preserve"> </w:t>
      </w:r>
      <w:hyperlink r:id="rId49" w:history="1">
        <w:r w:rsidR="0023348F" w:rsidRPr="00B13547">
          <w:rPr>
            <w:rStyle w:val="Hyperlink"/>
          </w:rPr>
          <w:t>gov.ie</w:t>
        </w:r>
      </w:hyperlink>
      <w:r w:rsidR="0023348F" w:rsidRPr="00B13547">
        <w:t>, a d</w:t>
      </w:r>
      <w:r w:rsidRPr="00B13547">
        <w:t xml:space="preserve">igital </w:t>
      </w:r>
      <w:r w:rsidR="0023348F" w:rsidRPr="00B13547">
        <w:t>p</w:t>
      </w:r>
      <w:r w:rsidRPr="00B13547">
        <w:t>ortal to make it easier for citizens to find government services online; supporting better use of data across government in line with best practice in data protection and sharing; and developing a sustainable resourcing model for ICT across the Public Service.</w:t>
      </w:r>
    </w:p>
    <w:p w14:paraId="37FB5667" w14:textId="4827D754" w:rsidR="008F3F38" w:rsidRPr="00B13547" w:rsidRDefault="003730DF" w:rsidP="00703FA3">
      <w:pPr>
        <w:pStyle w:val="Heading2"/>
      </w:pPr>
      <w:bookmarkStart w:id="12" w:name="_Toc1474952"/>
      <w:r w:rsidRPr="00B13547">
        <w:t>Key enablers</w:t>
      </w:r>
      <w:bookmarkEnd w:id="12"/>
    </w:p>
    <w:p w14:paraId="402E90A0" w14:textId="174CD3D6" w:rsidR="003730DF" w:rsidRPr="00B13547" w:rsidRDefault="003730DF" w:rsidP="00FE4D60">
      <w:pPr>
        <w:pStyle w:val="Heading3"/>
      </w:pPr>
      <w:bookmarkStart w:id="13" w:name="_Toc1474953"/>
      <w:r w:rsidRPr="00B13547">
        <w:t>Access to public information</w:t>
      </w:r>
      <w:bookmarkEnd w:id="13"/>
    </w:p>
    <w:p w14:paraId="215AC68C" w14:textId="32F47CC2" w:rsidR="00223DA7" w:rsidRPr="00B13547" w:rsidRDefault="00223DA7" w:rsidP="00223DA7">
      <w:pPr>
        <w:pStyle w:val="Subtitle"/>
      </w:pPr>
      <w:r w:rsidRPr="00B13547">
        <w:t xml:space="preserve">Open Data Strategy </w:t>
      </w:r>
    </w:p>
    <w:p w14:paraId="327F9E82" w14:textId="4773085A" w:rsidR="00223DA7" w:rsidRPr="00B13547" w:rsidRDefault="00223DA7" w:rsidP="00223DA7">
      <w:r w:rsidRPr="00B13547">
        <w:t xml:space="preserve">A new </w:t>
      </w:r>
      <w:hyperlink r:id="rId50" w:history="1">
        <w:r w:rsidRPr="00B13547">
          <w:rPr>
            <w:rStyle w:val="Hyperlink"/>
          </w:rPr>
          <w:t>Open Data Strategy</w:t>
        </w:r>
      </w:hyperlink>
      <w:r w:rsidRPr="00B13547">
        <w:t xml:space="preserve"> for the period 2017-2022 was published in July 2017. Th</w:t>
      </w:r>
      <w:r w:rsidR="00142722" w:rsidRPr="00B13547">
        <w:t>is</w:t>
      </w:r>
      <w:r w:rsidRPr="00B13547">
        <w:t xml:space="preserve"> strategy buil</w:t>
      </w:r>
      <w:r w:rsidR="00142722" w:rsidRPr="00B13547">
        <w:t>t</w:t>
      </w:r>
      <w:r w:rsidRPr="00B13547">
        <w:t xml:space="preserve"> on achievements</w:t>
      </w:r>
      <w:r w:rsidR="00142722" w:rsidRPr="00B13547">
        <w:t xml:space="preserve"> made </w:t>
      </w:r>
      <w:r w:rsidRPr="00B13547">
        <w:t xml:space="preserve">since the launch of the </w:t>
      </w:r>
      <w:hyperlink r:id="rId51" w:history="1">
        <w:r w:rsidRPr="00B13547">
          <w:rPr>
            <w:rStyle w:val="Hyperlink"/>
          </w:rPr>
          <w:t>Open Data Initiative</w:t>
        </w:r>
      </w:hyperlink>
      <w:r w:rsidRPr="00B13547">
        <w:t xml:space="preserve"> in 2014. Its two core objectives are, firstly, the publication of high value government data in open format, making it publicly available and freely reusable, secondly, engaging with a broad community of stakeholders to promote its social and economic benefits. The Strategy sets out seven strategic themes which will guide the Open Data Initiative over the lifetime of the Strategy:</w:t>
      </w:r>
    </w:p>
    <w:p w14:paraId="64F0BD29" w14:textId="77777777" w:rsidR="00223DA7" w:rsidRPr="00B13547" w:rsidRDefault="00223DA7" w:rsidP="00223DA7">
      <w:pPr>
        <w:numPr>
          <w:ilvl w:val="0"/>
          <w:numId w:val="53"/>
        </w:numPr>
      </w:pPr>
      <w:r w:rsidRPr="00B13547">
        <w:t>Broaden the range of public bodies actively engaged in the Open Data Initiative – the ‘Open Data Providers’;</w:t>
      </w:r>
    </w:p>
    <w:p w14:paraId="0295C93B" w14:textId="77777777" w:rsidR="00223DA7" w:rsidRPr="00B13547" w:rsidRDefault="00223DA7" w:rsidP="00223DA7">
      <w:pPr>
        <w:numPr>
          <w:ilvl w:val="0"/>
          <w:numId w:val="53"/>
        </w:numPr>
      </w:pPr>
      <w:r w:rsidRPr="00B13547">
        <w:t>Broaden the scope and improve the quality, quantity and range of Open Data and associated metadata (to be used internally and made available to the public). Improve the quality and range of services provided through the national Open Data portal;</w:t>
      </w:r>
    </w:p>
    <w:p w14:paraId="47558F29" w14:textId="77777777" w:rsidR="00223DA7" w:rsidRPr="00B13547" w:rsidRDefault="00223DA7" w:rsidP="00223DA7">
      <w:pPr>
        <w:numPr>
          <w:ilvl w:val="0"/>
          <w:numId w:val="53"/>
        </w:numPr>
      </w:pPr>
      <w:r w:rsidRPr="00B13547">
        <w:t>Continue to engage with all Stakeholders and encourage use of Open Data;</w:t>
      </w:r>
    </w:p>
    <w:p w14:paraId="3861F09D" w14:textId="77777777" w:rsidR="00223DA7" w:rsidRPr="00B13547" w:rsidRDefault="00223DA7" w:rsidP="00223DA7">
      <w:pPr>
        <w:numPr>
          <w:ilvl w:val="0"/>
          <w:numId w:val="53"/>
        </w:numPr>
      </w:pPr>
      <w:r w:rsidRPr="00B13547">
        <w:t>Support and encourage various groups of Open Data Users;</w:t>
      </w:r>
    </w:p>
    <w:p w14:paraId="205883EA" w14:textId="77777777" w:rsidR="00223DA7" w:rsidRPr="00B13547" w:rsidRDefault="00223DA7" w:rsidP="00223DA7">
      <w:pPr>
        <w:numPr>
          <w:ilvl w:val="0"/>
          <w:numId w:val="53"/>
        </w:numPr>
      </w:pPr>
      <w:r w:rsidRPr="00B13547">
        <w:t>Provision of a framework to support and train all Data Providers and building capacity in the management and use of Open Data;</w:t>
      </w:r>
    </w:p>
    <w:p w14:paraId="7EC9696B" w14:textId="77777777" w:rsidR="00223DA7" w:rsidRPr="00B13547" w:rsidRDefault="00223DA7" w:rsidP="00223DA7">
      <w:pPr>
        <w:numPr>
          <w:ilvl w:val="0"/>
          <w:numId w:val="53"/>
        </w:numPr>
      </w:pPr>
      <w:r w:rsidRPr="00B13547">
        <w:t>Evaluate the impact, benefits and risks of the Open Data Initiative and benchmark against other jurisdictions;</w:t>
      </w:r>
    </w:p>
    <w:p w14:paraId="0FDE1DAB" w14:textId="77777777" w:rsidR="00223DA7" w:rsidRPr="00B13547" w:rsidRDefault="00223DA7" w:rsidP="00223DA7">
      <w:pPr>
        <w:numPr>
          <w:ilvl w:val="0"/>
          <w:numId w:val="53"/>
        </w:numPr>
      </w:pPr>
      <w:r w:rsidRPr="00B13547">
        <w:t>Ensure that effective governance structures are in place to implement the Strategy.</w:t>
      </w:r>
    </w:p>
    <w:p w14:paraId="5724DCE5" w14:textId="194DCA2F" w:rsidR="00223DA7" w:rsidRPr="00B13547" w:rsidRDefault="00223DA7" w:rsidP="00223DA7">
      <w:r w:rsidRPr="00B13547">
        <w:t xml:space="preserve">Ireland’s </w:t>
      </w:r>
      <w:hyperlink r:id="rId52" w:history="1">
        <w:r w:rsidRPr="00B13547">
          <w:rPr>
            <w:rStyle w:val="Hyperlink"/>
          </w:rPr>
          <w:t>Open Data Portal</w:t>
        </w:r>
      </w:hyperlink>
      <w:r w:rsidRPr="00B13547">
        <w:t>, operated by the Government Reform Unit, now provides access for reuse and redistribution to over 5</w:t>
      </w:r>
      <w:r w:rsidR="0046451F">
        <w:t xml:space="preserve"> </w:t>
      </w:r>
      <w:r w:rsidRPr="00B13547">
        <w:t>000 datasets held by public bodies</w:t>
      </w:r>
    </w:p>
    <w:p w14:paraId="09CB1A00" w14:textId="0F6680D1" w:rsidR="00D54946" w:rsidRPr="00B13547" w:rsidRDefault="00223DA7" w:rsidP="00BE75FD">
      <w:r w:rsidRPr="00B13547">
        <w:t>The Open Data Portal was ranked number 1 in the European Commission’s Open Data Maturity assessment for 2017.</w:t>
      </w:r>
    </w:p>
    <w:p w14:paraId="1BAB5AC3" w14:textId="4A7EFA21" w:rsidR="000D6308" w:rsidRPr="00B13547" w:rsidRDefault="000D6308" w:rsidP="000D6308">
      <w:pPr>
        <w:pStyle w:val="Subtitle"/>
      </w:pPr>
      <w:r w:rsidRPr="00B13547">
        <w:t xml:space="preserve">Open Government Partnership National Action Plan </w:t>
      </w:r>
    </w:p>
    <w:p w14:paraId="17C5ACC8" w14:textId="77777777" w:rsidR="000D6308" w:rsidRPr="00B13547" w:rsidRDefault="000D6308" w:rsidP="000D6308">
      <w:pPr>
        <w:pStyle w:val="NormalWeb"/>
        <w:shd w:val="clear" w:color="auto" w:fill="FFFFFF"/>
        <w:spacing w:before="0" w:beforeAutospacing="0" w:after="0" w:afterAutospacing="0"/>
        <w:jc w:val="both"/>
        <w:rPr>
          <w:rFonts w:ascii="Verdana" w:hAnsi="Verdana"/>
          <w:color w:val="000000"/>
          <w:sz w:val="20"/>
          <w:szCs w:val="20"/>
          <w:lang w:val="en-GB"/>
        </w:rPr>
      </w:pPr>
      <w:r w:rsidRPr="00B13547">
        <w:rPr>
          <w:rFonts w:ascii="Verdana" w:hAnsi="Verdana"/>
          <w:color w:val="333333"/>
          <w:sz w:val="20"/>
          <w:lang w:val="en-GB" w:eastAsia="en-GB"/>
        </w:rPr>
        <w:t>In December 2016, Ireland published its</w:t>
      </w:r>
      <w:r w:rsidRPr="00B13547">
        <w:rPr>
          <w:rFonts w:ascii="Verdana" w:hAnsi="Verdana"/>
          <w:color w:val="000000"/>
          <w:sz w:val="20"/>
          <w:szCs w:val="20"/>
          <w:lang w:val="en-GB"/>
        </w:rPr>
        <w:t xml:space="preserve"> </w:t>
      </w:r>
      <w:hyperlink r:id="rId53" w:history="1">
        <w:r w:rsidRPr="00B13547">
          <w:rPr>
            <w:rStyle w:val="Hyperlink"/>
            <w:szCs w:val="20"/>
            <w:lang w:val="en-GB"/>
          </w:rPr>
          <w:t>Open Government Partnership National Action Plan</w:t>
        </w:r>
      </w:hyperlink>
      <w:r w:rsidRPr="00B13547">
        <w:rPr>
          <w:rFonts w:ascii="Verdana" w:hAnsi="Verdana"/>
          <w:color w:val="000000"/>
          <w:sz w:val="20"/>
          <w:szCs w:val="20"/>
          <w:lang w:val="en-GB"/>
        </w:rPr>
        <w:t xml:space="preserve"> </w:t>
      </w:r>
      <w:r w:rsidRPr="00B13547">
        <w:rPr>
          <w:rFonts w:ascii="Verdana" w:hAnsi="Verdana"/>
          <w:color w:val="333333"/>
          <w:sz w:val="20"/>
          <w:lang w:val="en-GB" w:eastAsia="en-GB"/>
        </w:rPr>
        <w:t>2016-2018.</w:t>
      </w:r>
    </w:p>
    <w:p w14:paraId="15822224" w14:textId="231433F9" w:rsidR="000D6308" w:rsidRPr="00B13547" w:rsidRDefault="000D6308" w:rsidP="000D6308">
      <w:pPr>
        <w:rPr>
          <w:color w:val="000000"/>
          <w:szCs w:val="20"/>
        </w:rPr>
      </w:pPr>
      <w:r w:rsidRPr="00B13547">
        <w:t xml:space="preserve">An </w:t>
      </w:r>
      <w:hyperlink r:id="rId54" w:history="1">
        <w:r w:rsidRPr="00B13547">
          <w:rPr>
            <w:rStyle w:val="Hyperlink"/>
            <w:szCs w:val="20"/>
          </w:rPr>
          <w:t>online portal</w:t>
        </w:r>
      </w:hyperlink>
      <w:r w:rsidRPr="00B13547">
        <w:rPr>
          <w:color w:val="000000"/>
          <w:szCs w:val="20"/>
        </w:rPr>
        <w:t xml:space="preserve"> </w:t>
      </w:r>
      <w:r w:rsidRPr="00B13547">
        <w:t xml:space="preserve">was deployed to reach a wide audience, encourage discussion, and inspire a sense of community. Civic forums were also held for further input and insight from civil society. Feedback and recommended actions were then collected and analysed, and then compiled in a first draft that was opened to comments. The Open Government Partnership </w:t>
      </w:r>
      <w:r w:rsidR="00142722" w:rsidRPr="00B13547">
        <w:t>was</w:t>
      </w:r>
      <w:r w:rsidRPr="00B13547">
        <w:t xml:space="preserve"> built on continuous engagement with the public and Civil Society.</w:t>
      </w:r>
    </w:p>
    <w:p w14:paraId="3C647C5F" w14:textId="591A91AD" w:rsidR="000D6308" w:rsidRPr="00B13547" w:rsidRDefault="000D6308" w:rsidP="00AC7853">
      <w:r w:rsidRPr="00B13547">
        <w:t>The Action Plan comprise</w:t>
      </w:r>
      <w:r w:rsidR="00142722" w:rsidRPr="00B13547">
        <w:t>d</w:t>
      </w:r>
      <w:r w:rsidRPr="00B13547">
        <w:t xml:space="preserve"> 15 commitments across four main themes: </w:t>
      </w:r>
    </w:p>
    <w:p w14:paraId="76041250" w14:textId="77777777" w:rsidR="000D6308" w:rsidRPr="00B13547" w:rsidRDefault="000D6308" w:rsidP="000D6308">
      <w:pPr>
        <w:numPr>
          <w:ilvl w:val="0"/>
          <w:numId w:val="52"/>
        </w:numPr>
      </w:pPr>
      <w:r w:rsidRPr="00B13547">
        <w:t xml:space="preserve">Increased Citizen Engagement, to improve policies and services; </w:t>
      </w:r>
    </w:p>
    <w:p w14:paraId="153F840C" w14:textId="77777777" w:rsidR="000D6308" w:rsidRPr="00B13547" w:rsidRDefault="000D6308" w:rsidP="000D6308">
      <w:pPr>
        <w:numPr>
          <w:ilvl w:val="0"/>
          <w:numId w:val="52"/>
        </w:numPr>
      </w:pPr>
      <w:r w:rsidRPr="00B13547">
        <w:t xml:space="preserve">Increased Transparency, to better understand government activities and decisions; </w:t>
      </w:r>
    </w:p>
    <w:p w14:paraId="40B972F0" w14:textId="77777777" w:rsidR="000D6308" w:rsidRPr="00B13547" w:rsidRDefault="000D6308" w:rsidP="000D6308">
      <w:pPr>
        <w:numPr>
          <w:ilvl w:val="0"/>
          <w:numId w:val="52"/>
        </w:numPr>
      </w:pPr>
      <w:r w:rsidRPr="00B13547">
        <w:t>Open Data, for transparency and innovation; and</w:t>
      </w:r>
    </w:p>
    <w:p w14:paraId="257B2BF8" w14:textId="77777777" w:rsidR="000D6308" w:rsidRPr="00B13547" w:rsidRDefault="000D6308" w:rsidP="000D6308">
      <w:pPr>
        <w:numPr>
          <w:ilvl w:val="0"/>
          <w:numId w:val="52"/>
        </w:numPr>
        <w:rPr>
          <w:szCs w:val="20"/>
        </w:rPr>
      </w:pPr>
      <w:r w:rsidRPr="00B13547">
        <w:lastRenderedPageBreak/>
        <w:t>Anti-Corruption and Strengthened Governance and Accountability, to ensure integrity in</w:t>
      </w:r>
      <w:r w:rsidRPr="00B13547">
        <w:rPr>
          <w:szCs w:val="20"/>
        </w:rPr>
        <w:t xml:space="preserve"> public life.</w:t>
      </w:r>
    </w:p>
    <w:p w14:paraId="6A6883FA" w14:textId="5229473D" w:rsidR="000D6308" w:rsidRPr="00B13547" w:rsidRDefault="000D6308" w:rsidP="00BE75FD">
      <w:pPr>
        <w:rPr>
          <w:bCs/>
          <w:i/>
        </w:rPr>
      </w:pPr>
      <w:r w:rsidRPr="00B13547">
        <w:t xml:space="preserve">The National Action Plan </w:t>
      </w:r>
      <w:r w:rsidR="007D2563">
        <w:t>has</w:t>
      </w:r>
      <w:r w:rsidRPr="00B13547">
        <w:t xml:space="preserve"> run until the end of June 2018.</w:t>
      </w:r>
    </w:p>
    <w:p w14:paraId="20D82E07" w14:textId="03BA0A63" w:rsidR="003730DF" w:rsidRPr="00B13547" w:rsidRDefault="003730DF" w:rsidP="00FE4D60">
      <w:pPr>
        <w:pStyle w:val="Heading3"/>
      </w:pPr>
      <w:bookmarkStart w:id="14" w:name="_Toc1474954"/>
      <w:r w:rsidRPr="00B13547">
        <w:t>eID and Trust Services</w:t>
      </w:r>
      <w:bookmarkEnd w:id="14"/>
    </w:p>
    <w:p w14:paraId="1C80F92D" w14:textId="21549134" w:rsidR="005B3F4A" w:rsidRPr="00B13547" w:rsidRDefault="00677685" w:rsidP="00677685">
      <w:r w:rsidRPr="00B13547">
        <w:t xml:space="preserve">No political communication was adopted in this field to date. </w:t>
      </w:r>
    </w:p>
    <w:p w14:paraId="348572B5" w14:textId="61738C8B" w:rsidR="003730DF" w:rsidRPr="00B13547" w:rsidRDefault="003730DF" w:rsidP="00FE4D60">
      <w:pPr>
        <w:pStyle w:val="Heading3"/>
      </w:pPr>
      <w:bookmarkStart w:id="15" w:name="_Toc1474955"/>
      <w:r w:rsidRPr="00B13547">
        <w:t>Security aspects related to digital government</w:t>
      </w:r>
      <w:bookmarkEnd w:id="15"/>
    </w:p>
    <w:p w14:paraId="4F40C336" w14:textId="277FD885" w:rsidR="00A5597C" w:rsidRPr="00B13547" w:rsidRDefault="00A5597C" w:rsidP="002F62C8">
      <w:pPr>
        <w:pStyle w:val="Subtitle"/>
      </w:pPr>
      <w:r w:rsidRPr="00B13547">
        <w:t xml:space="preserve">National Cyber Security </w:t>
      </w:r>
      <w:r w:rsidR="00BE2742" w:rsidRPr="00B13547">
        <w:t>Centre (NCSC)</w:t>
      </w:r>
    </w:p>
    <w:p w14:paraId="28E3A829" w14:textId="3AD9C3FE" w:rsidR="00FC73E6" w:rsidRPr="00B13547" w:rsidRDefault="00B83876" w:rsidP="002F62C8">
      <w:r w:rsidRPr="00B13547">
        <w:t xml:space="preserve">The </w:t>
      </w:r>
      <w:hyperlink r:id="rId55" w:history="1">
        <w:r w:rsidRPr="00B13547">
          <w:rPr>
            <w:rStyle w:val="Hyperlink"/>
          </w:rPr>
          <w:t>National Cyber Security Centre</w:t>
        </w:r>
      </w:hyperlink>
      <w:r w:rsidRPr="00B13547">
        <w:t xml:space="preserve"> (NCSC) is the operational side of the Department of Communications, Climate Action and Environment in regard to network and information security. The NCSC encompasses the State's national/governmental Computer Security Incident Response Team (CSIRT-IE). The State works to reduce risks to Internet infrastructure and services in the interests of a resilient, secure and trustworthy online environment that citizens and businesses can rely upon for social and economic interaction. </w:t>
      </w:r>
      <w:r w:rsidR="0037336B" w:rsidRPr="00B13547">
        <w:t>The NCSC</w:t>
      </w:r>
      <w:r w:rsidRPr="00B13547">
        <w:t xml:space="preserve"> work</w:t>
      </w:r>
      <w:r w:rsidR="0037336B" w:rsidRPr="00B13547">
        <w:t>s</w:t>
      </w:r>
      <w:r w:rsidRPr="00B13547">
        <w:t xml:space="preserve"> with other Government Departments, key industries such as energy and telecommunications and with international partners in the interests of securing or key digital </w:t>
      </w:r>
      <w:r w:rsidR="0037336B" w:rsidRPr="00B13547">
        <w:t>assets</w:t>
      </w:r>
      <w:r w:rsidRPr="00B13547">
        <w:t>, and the infrastructure that relies on these.</w:t>
      </w:r>
    </w:p>
    <w:p w14:paraId="34AFB100" w14:textId="77777777" w:rsidR="003730DF" w:rsidRPr="00B13547" w:rsidRDefault="003730DF" w:rsidP="00FE4D60">
      <w:pPr>
        <w:pStyle w:val="Heading3"/>
      </w:pPr>
      <w:bookmarkStart w:id="16" w:name="_Toc1474956"/>
      <w:r w:rsidRPr="00B13547">
        <w:t>Interconnection of base registries</w:t>
      </w:r>
      <w:bookmarkEnd w:id="16"/>
    </w:p>
    <w:p w14:paraId="5D5F5FEC" w14:textId="48F5B7E9" w:rsidR="00BE2742" w:rsidRPr="00B13547" w:rsidRDefault="00BE2742" w:rsidP="002F62C8">
      <w:pPr>
        <w:pStyle w:val="Subtitle"/>
      </w:pPr>
      <w:r w:rsidRPr="00B13547">
        <w:t xml:space="preserve">Public Service Data Strategy </w:t>
      </w:r>
    </w:p>
    <w:p w14:paraId="5326135B" w14:textId="655D7E70" w:rsidR="008F3F38" w:rsidRPr="00B13547" w:rsidRDefault="002C7D55" w:rsidP="00D27BA7">
      <w:r w:rsidRPr="00B13547">
        <w:t xml:space="preserve">The </w:t>
      </w:r>
      <w:hyperlink r:id="rId56" w:history="1">
        <w:r w:rsidRPr="00B13547">
          <w:rPr>
            <w:rStyle w:val="Hyperlink"/>
          </w:rPr>
          <w:t>Public Service Data Strategy 2019 – 2023</w:t>
        </w:r>
      </w:hyperlink>
      <w:r w:rsidRPr="00B13547">
        <w:t xml:space="preserve"> acknowledges the principles for and benefits derived from establishing base registries</w:t>
      </w:r>
      <w:r w:rsidR="005B3F4A" w:rsidRPr="00B13547">
        <w:t>.</w:t>
      </w:r>
      <w:r w:rsidRPr="00B13547">
        <w:t xml:space="preserve"> It </w:t>
      </w:r>
      <w:r w:rsidR="005B3F4A" w:rsidRPr="00B13547">
        <w:t>contains</w:t>
      </w:r>
      <w:r w:rsidRPr="00B13547">
        <w:t xml:space="preserve"> a specific action to </w:t>
      </w:r>
      <w:r w:rsidR="0046451F">
        <w:t>‘</w:t>
      </w:r>
      <w:r w:rsidRPr="00B13547">
        <w:t>Develop base registries and the processes required to govern their operation</w:t>
      </w:r>
      <w:r w:rsidR="0046451F">
        <w:t>’</w:t>
      </w:r>
      <w:r w:rsidRPr="00B13547">
        <w:t>.</w:t>
      </w:r>
      <w:r w:rsidR="00D27BA7" w:rsidRPr="00B13547">
        <w:t xml:space="preserve"> The </w:t>
      </w:r>
      <w:hyperlink r:id="rId57" w:history="1">
        <w:r w:rsidR="00D27BA7" w:rsidRPr="00B13547">
          <w:rPr>
            <w:rStyle w:val="Hyperlink"/>
          </w:rPr>
          <w:t>Data Sharing and Governance Act 2019</w:t>
        </w:r>
      </w:hyperlink>
      <w:r w:rsidR="00D27BA7" w:rsidRPr="00B13547">
        <w:t xml:space="preserve"> include</w:t>
      </w:r>
      <w:r w:rsidR="00EC490C" w:rsidRPr="00B13547">
        <w:t>s</w:t>
      </w:r>
      <w:r w:rsidR="00D27BA7" w:rsidRPr="00B13547">
        <w:t xml:space="preserve"> powers to establish base registries.</w:t>
      </w:r>
    </w:p>
    <w:p w14:paraId="76C17966" w14:textId="77777777" w:rsidR="003730DF" w:rsidRPr="00B13547" w:rsidRDefault="003730DF" w:rsidP="00FE4D60">
      <w:pPr>
        <w:pStyle w:val="Heading3"/>
      </w:pPr>
      <w:bookmarkStart w:id="17" w:name="_Toc1474957"/>
      <w:r w:rsidRPr="00B13547">
        <w:t>eProcurement</w:t>
      </w:r>
      <w:bookmarkEnd w:id="17"/>
    </w:p>
    <w:p w14:paraId="775B3B1B" w14:textId="21C95FAA" w:rsidR="008F3F38" w:rsidRPr="00B13547" w:rsidRDefault="00360424" w:rsidP="00F64D62">
      <w:pPr>
        <w:pStyle w:val="Subtitle"/>
      </w:pPr>
      <w:r w:rsidRPr="00B13547">
        <w:t xml:space="preserve">The National Public Procurement Policy Framework </w:t>
      </w:r>
    </w:p>
    <w:p w14:paraId="1B7C6F6B" w14:textId="4ECAC9B0" w:rsidR="00C2351D" w:rsidRPr="00B13547" w:rsidRDefault="00CB1C7A" w:rsidP="00C2351D">
      <w:r w:rsidRPr="00B13547">
        <w:t>In 2018, t</w:t>
      </w:r>
      <w:r w:rsidR="00426CAA" w:rsidRPr="00B13547">
        <w:t xml:space="preserve">he </w:t>
      </w:r>
      <w:hyperlink r:id="rId58" w:history="1">
        <w:r w:rsidR="00426CAA" w:rsidRPr="00B13547">
          <w:rPr>
            <w:rStyle w:val="Hyperlink"/>
          </w:rPr>
          <w:t>National Public Procurement Policy Framework</w:t>
        </w:r>
      </w:hyperlink>
      <w:r w:rsidR="00426CAA" w:rsidRPr="00B13547">
        <w:t xml:space="preserve"> s</w:t>
      </w:r>
      <w:r w:rsidR="00142722" w:rsidRPr="00B13547">
        <w:t>et</w:t>
      </w:r>
      <w:r w:rsidR="00426CAA" w:rsidRPr="00B13547">
        <w:t xml:space="preserve"> out the overarching policy framework for public procurement in Ireland.</w:t>
      </w:r>
      <w:r w:rsidR="00C2351D" w:rsidRPr="00B13547">
        <w:t xml:space="preserve"> </w:t>
      </w:r>
      <w:r w:rsidR="00142722" w:rsidRPr="00B13547">
        <w:t>It</w:t>
      </w:r>
      <w:r w:rsidR="00C2351D" w:rsidRPr="00B13547">
        <w:t xml:space="preserve"> consist</w:t>
      </w:r>
      <w:r w:rsidR="00142722" w:rsidRPr="00B13547">
        <w:t>ed</w:t>
      </w:r>
      <w:r w:rsidR="00C2351D" w:rsidRPr="00B13547">
        <w:t xml:space="preserve"> of </w:t>
      </w:r>
      <w:r w:rsidR="00164C3F">
        <w:t>five</w:t>
      </w:r>
      <w:r w:rsidR="00C2351D" w:rsidRPr="00B13547">
        <w:t xml:space="preserve"> </w:t>
      </w:r>
      <w:r w:rsidR="00142722" w:rsidRPr="00B13547">
        <w:t xml:space="preserve">thematic </w:t>
      </w:r>
      <w:r w:rsidR="00C2351D" w:rsidRPr="00B13547">
        <w:t>strands:</w:t>
      </w:r>
    </w:p>
    <w:p w14:paraId="0FCB1E56" w14:textId="0D7EF27B" w:rsidR="00C2351D" w:rsidRPr="00B13547" w:rsidRDefault="00C2351D" w:rsidP="00F64D62">
      <w:pPr>
        <w:numPr>
          <w:ilvl w:val="0"/>
          <w:numId w:val="40"/>
        </w:numPr>
      </w:pPr>
      <w:r w:rsidRPr="00B13547">
        <w:t>Legislation (Directives, Regulations);</w:t>
      </w:r>
    </w:p>
    <w:p w14:paraId="7E578123" w14:textId="5A290078" w:rsidR="00C2351D" w:rsidRPr="00B13547" w:rsidRDefault="00C2351D" w:rsidP="00F64D62">
      <w:pPr>
        <w:numPr>
          <w:ilvl w:val="0"/>
          <w:numId w:val="40"/>
        </w:numPr>
      </w:pPr>
      <w:r w:rsidRPr="00B13547">
        <w:t>Government Policy (Circulars, etc.);</w:t>
      </w:r>
    </w:p>
    <w:p w14:paraId="7E0208E2" w14:textId="7203E6BD" w:rsidR="00C2351D" w:rsidRPr="00B13547" w:rsidRDefault="00C2351D" w:rsidP="00F64D62">
      <w:pPr>
        <w:numPr>
          <w:ilvl w:val="0"/>
          <w:numId w:val="40"/>
        </w:numPr>
      </w:pPr>
      <w:r w:rsidRPr="00B13547">
        <w:t>Capital Works Management Framework for Public Works;</w:t>
      </w:r>
    </w:p>
    <w:p w14:paraId="2F1BB8F8" w14:textId="2EB9FC43" w:rsidR="00C2351D" w:rsidRPr="00B13547" w:rsidRDefault="00C2351D" w:rsidP="00F64D62">
      <w:pPr>
        <w:numPr>
          <w:ilvl w:val="0"/>
          <w:numId w:val="40"/>
        </w:numPr>
      </w:pPr>
      <w:r w:rsidRPr="00B13547">
        <w:t>General Procurement Guidelines for Goods and Services; and</w:t>
      </w:r>
    </w:p>
    <w:p w14:paraId="5593C71A" w14:textId="7DECB18E" w:rsidR="00C2351D" w:rsidRPr="00B13547" w:rsidRDefault="00C2351D" w:rsidP="00F64D62">
      <w:pPr>
        <w:numPr>
          <w:ilvl w:val="0"/>
          <w:numId w:val="40"/>
        </w:numPr>
      </w:pPr>
      <w:r w:rsidRPr="00B13547">
        <w:t xml:space="preserve">More detailed technical guidelines, template documentation and information notes as issued periodically by the Policy Unit of the </w:t>
      </w:r>
      <w:hyperlink r:id="rId59" w:history="1">
        <w:r w:rsidRPr="00B13547">
          <w:rPr>
            <w:rStyle w:val="Hyperlink"/>
          </w:rPr>
          <w:t>O</w:t>
        </w:r>
        <w:r w:rsidR="0023348F" w:rsidRPr="00B13547">
          <w:rPr>
            <w:rStyle w:val="Hyperlink"/>
          </w:rPr>
          <w:t xml:space="preserve">ffice of </w:t>
        </w:r>
        <w:r w:rsidRPr="00B13547">
          <w:rPr>
            <w:rStyle w:val="Hyperlink"/>
          </w:rPr>
          <w:t>G</w:t>
        </w:r>
        <w:r w:rsidR="0023348F" w:rsidRPr="00B13547">
          <w:rPr>
            <w:rStyle w:val="Hyperlink"/>
          </w:rPr>
          <w:t xml:space="preserve">overnment </w:t>
        </w:r>
        <w:r w:rsidRPr="00B13547">
          <w:rPr>
            <w:rStyle w:val="Hyperlink"/>
          </w:rPr>
          <w:t>P</w:t>
        </w:r>
        <w:r w:rsidR="0023348F" w:rsidRPr="00B13547">
          <w:rPr>
            <w:rStyle w:val="Hyperlink"/>
          </w:rPr>
          <w:t>rocurement</w:t>
        </w:r>
      </w:hyperlink>
      <w:r w:rsidRPr="00B13547">
        <w:t>.</w:t>
      </w:r>
    </w:p>
    <w:p w14:paraId="307C8BDB" w14:textId="214A1573" w:rsidR="00360424" w:rsidRPr="00B13547" w:rsidRDefault="00C2351D" w:rsidP="00C2351D">
      <w:r w:rsidRPr="00B13547">
        <w:t>The framework sets out the procurement procedures to be followed by Government Departments and State Bodies under national and EU rules. The framework supports contracting authorities, including the OGP, the four key sectors (Health, Education, Local Government and Defence), individual Departments, Offices, commercial and non-commercial State bodies, and private entities which are subsidised 50% or more by a public body, when awarding contracts for works, goods and services. It supports and enables Public Bodies to adopt procedures to meet their Public Procurement requirements and facilitates compliance with EU and National Procurement Rules.</w:t>
      </w:r>
    </w:p>
    <w:p w14:paraId="01F78129" w14:textId="77777777" w:rsidR="003730DF" w:rsidRPr="00B13547" w:rsidRDefault="003730DF" w:rsidP="007A0080">
      <w:pPr>
        <w:pStyle w:val="Heading2"/>
      </w:pPr>
      <w:bookmarkStart w:id="18" w:name="_Toc1474958"/>
      <w:r w:rsidRPr="00B13547">
        <w:lastRenderedPageBreak/>
        <w:t>Domain-specific political communications</w:t>
      </w:r>
      <w:bookmarkEnd w:id="18"/>
    </w:p>
    <w:p w14:paraId="2AF8CDD4" w14:textId="374DCF0C" w:rsidR="00F020E9" w:rsidRPr="00B13547" w:rsidRDefault="003274BC" w:rsidP="007A0080">
      <w:pPr>
        <w:pStyle w:val="Subtitle"/>
        <w:keepNext/>
      </w:pPr>
      <w:r w:rsidRPr="00B13547">
        <w:t xml:space="preserve">eHealth Strategy </w:t>
      </w:r>
    </w:p>
    <w:p w14:paraId="2ABDAB86" w14:textId="112E2B8C" w:rsidR="005D6C68" w:rsidRPr="00B13547" w:rsidRDefault="00642C99" w:rsidP="007A0080">
      <w:pPr>
        <w:keepNext/>
      </w:pPr>
      <w:r w:rsidRPr="00B13547">
        <w:t xml:space="preserve">The purpose of the </w:t>
      </w:r>
      <w:hyperlink r:id="rId60" w:history="1">
        <w:r w:rsidRPr="00B13547">
          <w:rPr>
            <w:rStyle w:val="Hyperlink"/>
          </w:rPr>
          <w:t>strategy</w:t>
        </w:r>
      </w:hyperlink>
      <w:r w:rsidRPr="00B13547">
        <w:t xml:space="preserve"> is to provide an outline of eHealth and demonstrate how the individual citizen, the Irish healthcare delivery systems – both public and private – and the economy as a whole will benefit from eHealth.</w:t>
      </w:r>
      <w:r w:rsidR="001C6697" w:rsidRPr="00B13547">
        <w:t xml:space="preserve"> Priority areas for initial development include ePrescribing, online referrals and scheduling, Telehealth (particularly relating to the management of chronic disease) and the development of summary patient records.</w:t>
      </w:r>
    </w:p>
    <w:p w14:paraId="003D0B0B" w14:textId="3B6EE783" w:rsidR="005D6C68" w:rsidRPr="00B13547" w:rsidRDefault="005D6C68" w:rsidP="005D6C68">
      <w:pPr>
        <w:pStyle w:val="Subtitle"/>
      </w:pPr>
      <w:r w:rsidRPr="00B13547">
        <w:t>Knowledge and Information Strategy</w:t>
      </w:r>
    </w:p>
    <w:p w14:paraId="0854E40E" w14:textId="08DAEC73" w:rsidR="00642C41" w:rsidRPr="00B13547" w:rsidRDefault="009C01EF" w:rsidP="00A9463D">
      <w:r w:rsidRPr="00B13547">
        <w:t>In May 2015,</w:t>
      </w:r>
      <w:r w:rsidR="00623275" w:rsidRPr="00B13547">
        <w:t xml:space="preserve"> the </w:t>
      </w:r>
      <w:hyperlink r:id="rId61" w:history="1">
        <w:r w:rsidR="005B3F4A" w:rsidRPr="00B13547">
          <w:rPr>
            <w:rStyle w:val="Hyperlink"/>
          </w:rPr>
          <w:t>Office of the Chief Information Officer</w:t>
        </w:r>
      </w:hyperlink>
      <w:r w:rsidR="00623275" w:rsidRPr="00B13547">
        <w:t xml:space="preserve"> </w:t>
      </w:r>
      <w:r w:rsidR="00473153" w:rsidRPr="00B13547">
        <w:t xml:space="preserve">at the </w:t>
      </w:r>
      <w:hyperlink r:id="rId62" w:history="1">
        <w:r w:rsidR="00473153" w:rsidRPr="00B13547">
          <w:rPr>
            <w:rStyle w:val="Hyperlink"/>
          </w:rPr>
          <w:t>Health Service Executive</w:t>
        </w:r>
      </w:hyperlink>
      <w:r w:rsidR="00473153" w:rsidRPr="00B13547">
        <w:t xml:space="preserve"> (HSE), </w:t>
      </w:r>
      <w:r w:rsidR="00623275" w:rsidRPr="00B13547">
        <w:t>published</w:t>
      </w:r>
      <w:r w:rsidRPr="00B13547">
        <w:t xml:space="preserve"> the</w:t>
      </w:r>
      <w:r w:rsidR="00623275" w:rsidRPr="00B13547">
        <w:t xml:space="preserve"> </w:t>
      </w:r>
      <w:hyperlink r:id="rId63" w:history="1">
        <w:r w:rsidR="00623275" w:rsidRPr="00B13547">
          <w:rPr>
            <w:rStyle w:val="Hyperlink"/>
          </w:rPr>
          <w:t>Knowledge and Information strategy</w:t>
        </w:r>
      </w:hyperlink>
      <w:r w:rsidR="00623275" w:rsidRPr="00B13547">
        <w:t xml:space="preserve"> </w:t>
      </w:r>
      <w:r w:rsidR="00037E28" w:rsidRPr="00B13547">
        <w:t>which delivers the benefits of eHealth in Ireland.</w:t>
      </w:r>
      <w:r w:rsidRPr="00B13547">
        <w:t xml:space="preserve"> </w:t>
      </w:r>
      <w:r w:rsidR="001369FF" w:rsidRPr="00B13547">
        <w:t xml:space="preserve">The strategy aims to deliver </w:t>
      </w:r>
      <w:r w:rsidR="00AD17BB" w:rsidRPr="00B13547">
        <w:t xml:space="preserve">truly patient centred, safe and excellent integrated care. </w:t>
      </w:r>
      <w:r w:rsidR="00A9463D" w:rsidRPr="00B13547">
        <w:t xml:space="preserve">The strategy builds upon the eHealth Vision for Ireland and outlines how integrated information and enabling technology will support the delivery of innovative, safe and high-quality patient care to meet the needs of our population across all patient pathways and care settings. This strategy also outlines how </w:t>
      </w:r>
      <w:r w:rsidR="005A7FB3" w:rsidRPr="00B13547">
        <w:t>they</w:t>
      </w:r>
      <w:r w:rsidR="00A9463D" w:rsidRPr="00B13547">
        <w:t xml:space="preserve"> transform our organisation, from a knowledge and</w:t>
      </w:r>
      <w:r w:rsidR="00516499" w:rsidRPr="00B13547">
        <w:t xml:space="preserve"> </w:t>
      </w:r>
      <w:r w:rsidR="00A9463D" w:rsidRPr="00B13547">
        <w:t>information perspective, to meet the delivery challenge ahead and to support the vision and values outlined in the HSE Corporate Plan.</w:t>
      </w:r>
    </w:p>
    <w:p w14:paraId="5F33FF2C" w14:textId="3B40C288" w:rsidR="005576CD" w:rsidRPr="00B13547" w:rsidRDefault="0006254A" w:rsidP="00F64D62">
      <w:pPr>
        <w:pStyle w:val="Subtitle"/>
      </w:pPr>
      <w:r w:rsidRPr="00B13547">
        <w:t xml:space="preserve">Technology Skills 2022: Ireland’s third ICT Skills Action Plan </w:t>
      </w:r>
    </w:p>
    <w:p w14:paraId="45DDFC53" w14:textId="7ABCB0CF" w:rsidR="0006254A" w:rsidRPr="00B13547" w:rsidRDefault="00B55CD4" w:rsidP="00A9463D">
      <w:hyperlink r:id="rId64" w:history="1">
        <w:r w:rsidR="00A22274" w:rsidRPr="00B13547">
          <w:rPr>
            <w:rStyle w:val="Hyperlink"/>
          </w:rPr>
          <w:t>Ireland’s third ICT Skills Action Plan 2019-2020</w:t>
        </w:r>
      </w:hyperlink>
      <w:r w:rsidR="00A22274" w:rsidRPr="00B13547">
        <w:t xml:space="preserve"> is a plan to meet </w:t>
      </w:r>
      <w:r w:rsidR="00142722" w:rsidRPr="00B13547">
        <w:t xml:space="preserve">the country’s </w:t>
      </w:r>
      <w:r w:rsidR="00A22274" w:rsidRPr="00B13547">
        <w:t>high-level ICT skill needs.</w:t>
      </w:r>
      <w:r w:rsidR="0042192D" w:rsidRPr="00B13547">
        <w:t xml:space="preserve"> </w:t>
      </w:r>
      <w:r w:rsidR="008F3386" w:rsidRPr="00B13547">
        <w:t>This Action Plan sets out to achieve a step-change in Ireland’s suppl</w:t>
      </w:r>
      <w:r w:rsidR="00104711" w:rsidRPr="00B13547">
        <w:t>y</w:t>
      </w:r>
      <w:r w:rsidR="008F3386" w:rsidRPr="00B13547">
        <w:t xml:space="preserve"> performance, through a focussed set of impactful actions that will underpin the State’s continuing status as a global centre for high-level ICT talent.</w:t>
      </w:r>
      <w:r w:rsidR="00104711" w:rsidRPr="00B13547">
        <w:t xml:space="preserve"> This ambition </w:t>
      </w:r>
      <w:r w:rsidR="00013BE8" w:rsidRPr="00B13547">
        <w:t xml:space="preserve">is </w:t>
      </w:r>
      <w:r w:rsidR="00104711" w:rsidRPr="00B13547">
        <w:t>be</w:t>
      </w:r>
      <w:r w:rsidR="00013BE8" w:rsidRPr="00B13547">
        <w:t>ing</w:t>
      </w:r>
      <w:r w:rsidR="00104711" w:rsidRPr="00B13547">
        <w:t xml:space="preserve"> realised through a concerted partnership approach between Government, industry, and the education and training sector.</w:t>
      </w:r>
    </w:p>
    <w:p w14:paraId="3C4E2C2E" w14:textId="77777777" w:rsidR="003730DF" w:rsidRPr="00B13547" w:rsidRDefault="003730DF" w:rsidP="00FE4D60">
      <w:pPr>
        <w:pStyle w:val="Heading2"/>
      </w:pPr>
      <w:bookmarkStart w:id="19" w:name="_Toc1474959"/>
      <w:r w:rsidRPr="00B13547">
        <w:t>Interoperability</w:t>
      </w:r>
      <w:bookmarkEnd w:id="19"/>
    </w:p>
    <w:p w14:paraId="35BF842B" w14:textId="298A2E4A" w:rsidR="00A06BA7" w:rsidRPr="00B13547" w:rsidRDefault="00A06BA7" w:rsidP="00A06BA7">
      <w:pPr>
        <w:pStyle w:val="Subtitle"/>
      </w:pPr>
      <w:r w:rsidRPr="00B13547">
        <w:t xml:space="preserve">Public Service Data Strategy </w:t>
      </w:r>
    </w:p>
    <w:p w14:paraId="0F3E2730" w14:textId="2DC34CE3" w:rsidR="00A06BA7" w:rsidRPr="00B13547" w:rsidRDefault="00A06BA7" w:rsidP="00A06BA7">
      <w:r w:rsidRPr="00B13547">
        <w:t xml:space="preserve">The </w:t>
      </w:r>
      <w:hyperlink r:id="rId65" w:history="1">
        <w:r w:rsidRPr="00B13547">
          <w:rPr>
            <w:rStyle w:val="Hyperlink"/>
          </w:rPr>
          <w:t>Public Service Data Strategy</w:t>
        </w:r>
      </w:hyperlink>
      <w:r w:rsidRPr="00B13547">
        <w:t xml:space="preserve"> for the period 2019-2023 was published in December 2018. </w:t>
      </w:r>
      <w:r w:rsidR="00142722" w:rsidRPr="00B13547">
        <w:t>It provided</w:t>
      </w:r>
      <w:r w:rsidRPr="00B13547">
        <w:t xml:space="preserve"> a detailed vision with a set of goals and actions to deliver a more joined-up whole-of-Government approach to how data is used and managed within the public service. It aim</w:t>
      </w:r>
      <w:r w:rsidR="00142722" w:rsidRPr="00B13547">
        <w:t>ed</w:t>
      </w:r>
      <w:r w:rsidRPr="00B13547">
        <w:t xml:space="preserve"> to put in place a series of measures to improve how data is governed, managed and re-used in a secure, efficient and transparent manner, for the benefit of citizens, businesses and policy makers.</w:t>
      </w:r>
    </w:p>
    <w:p w14:paraId="5E720D70" w14:textId="77777777" w:rsidR="00A06BA7" w:rsidRPr="00B13547" w:rsidRDefault="00A06BA7" w:rsidP="00A06BA7">
      <w:r w:rsidRPr="00B13547">
        <w:t>Its implementation will put Government in a better place to respond to service demands in an agile manner, by:</w:t>
      </w:r>
    </w:p>
    <w:p w14:paraId="587A79F2" w14:textId="77777777" w:rsidR="00A06BA7" w:rsidRPr="00B13547" w:rsidRDefault="00A06BA7" w:rsidP="00A06BA7">
      <w:pPr>
        <w:numPr>
          <w:ilvl w:val="0"/>
          <w:numId w:val="47"/>
        </w:numPr>
      </w:pPr>
      <w:r w:rsidRPr="00B13547">
        <w:t>Providing more joined-up and integrated, end-to-end digital services;</w:t>
      </w:r>
    </w:p>
    <w:p w14:paraId="6DA52735" w14:textId="77777777" w:rsidR="00A06BA7" w:rsidRPr="00B13547" w:rsidRDefault="00A06BA7" w:rsidP="00A06BA7">
      <w:pPr>
        <w:numPr>
          <w:ilvl w:val="0"/>
          <w:numId w:val="47"/>
        </w:numPr>
      </w:pPr>
      <w:r w:rsidRPr="00B13547">
        <w:t>Better processes for policy formulation and evaluation;</w:t>
      </w:r>
    </w:p>
    <w:p w14:paraId="73DE047A" w14:textId="77777777" w:rsidR="00A06BA7" w:rsidRPr="00B13547" w:rsidRDefault="00A06BA7" w:rsidP="00A06BA7">
      <w:pPr>
        <w:numPr>
          <w:ilvl w:val="0"/>
          <w:numId w:val="47"/>
        </w:numPr>
      </w:pPr>
      <w:r w:rsidRPr="00B13547">
        <w:t>Improving protection and transparency of personal data processing; and</w:t>
      </w:r>
    </w:p>
    <w:p w14:paraId="75033816" w14:textId="43E45377" w:rsidR="00A06BA7" w:rsidRPr="00B13547" w:rsidRDefault="00A06BA7" w:rsidP="00F64D62">
      <w:pPr>
        <w:numPr>
          <w:ilvl w:val="0"/>
          <w:numId w:val="47"/>
        </w:numPr>
      </w:pPr>
      <w:r w:rsidRPr="00B13547">
        <w:t>Reducing administration by cutting the need for businesses and citizens to provide the same data over and over again.</w:t>
      </w:r>
    </w:p>
    <w:p w14:paraId="670F795C" w14:textId="77777777" w:rsidR="003730DF" w:rsidRPr="00B13547" w:rsidRDefault="003730DF" w:rsidP="00FE4D60">
      <w:pPr>
        <w:pStyle w:val="Heading2"/>
      </w:pPr>
      <w:bookmarkStart w:id="20" w:name="_Toc1474960"/>
      <w:r w:rsidRPr="00B13547">
        <w:t>Emerging technologies</w:t>
      </w:r>
      <w:bookmarkEnd w:id="20"/>
    </w:p>
    <w:p w14:paraId="00CC3D64" w14:textId="64E79AE3" w:rsidR="008D6349" w:rsidRPr="00B13547" w:rsidRDefault="00563AB0" w:rsidP="00F64D62">
      <w:pPr>
        <w:pStyle w:val="Subtitle"/>
      </w:pPr>
      <w:r w:rsidRPr="00B13547">
        <w:t xml:space="preserve">Research Priority Areas </w:t>
      </w:r>
    </w:p>
    <w:p w14:paraId="6707E02D" w14:textId="107AD798" w:rsidR="001B70BC" w:rsidRPr="00B13547" w:rsidRDefault="001B70BC">
      <w:r w:rsidRPr="00B13547">
        <w:t>In 2012, Government introduced Research Prioritisation, which aligns the majority of</w:t>
      </w:r>
      <w:r w:rsidR="00473153" w:rsidRPr="00B13547">
        <w:t xml:space="preserve"> </w:t>
      </w:r>
      <w:r w:rsidRPr="00B13547">
        <w:t>competitively awarded public investment in research with 14 priority areas. Innovation</w:t>
      </w:r>
    </w:p>
    <w:p w14:paraId="46685909" w14:textId="3DB1A01C" w:rsidR="008D6349" w:rsidRPr="00B13547" w:rsidRDefault="001B70BC">
      <w:r w:rsidRPr="00B13547">
        <w:lastRenderedPageBreak/>
        <w:t xml:space="preserve">2020, Ireland’s strategy for research and development, science and technology, commits to reviewing the priority areas to ensure that they are still valid and to refresh and revise them, if necessary, in the light of changed circumstances. The objective is to ensure that Ireland is favourably positioned to benefit from global opportunities now and into the future, by responding to worldwide megatrends and challenges that are shaping the global economy and Ireland’s place in </w:t>
      </w:r>
      <w:r w:rsidR="00142722" w:rsidRPr="00B13547">
        <w:t>it. T</w:t>
      </w:r>
      <w:r w:rsidR="007D6DF5" w:rsidRPr="00B13547">
        <w:t xml:space="preserve">here have been several revisions and updates to both the themes and the priority areas to reflect changing circumstances </w:t>
      </w:r>
      <w:r w:rsidR="003C29CB" w:rsidRPr="00B13547">
        <w:t>since 2012. Then,</w:t>
      </w:r>
      <w:r w:rsidRPr="00B13547">
        <w:t xml:space="preserve"> i</w:t>
      </w:r>
      <w:r w:rsidR="008D6349" w:rsidRPr="00B13547">
        <w:t xml:space="preserve">n March 2018, the </w:t>
      </w:r>
      <w:hyperlink r:id="rId66" w:history="1">
        <w:r w:rsidR="008D6349" w:rsidRPr="00B13547">
          <w:rPr>
            <w:rStyle w:val="Hyperlink"/>
          </w:rPr>
          <w:t xml:space="preserve">Government </w:t>
        </w:r>
        <w:r w:rsidR="0076395B" w:rsidRPr="00B13547">
          <w:rPr>
            <w:rStyle w:val="Hyperlink"/>
          </w:rPr>
          <w:t>announced</w:t>
        </w:r>
      </w:hyperlink>
      <w:r w:rsidR="0076395B" w:rsidRPr="00B13547">
        <w:t xml:space="preserve"> the </w:t>
      </w:r>
      <w:hyperlink r:id="rId67" w:history="1">
        <w:r w:rsidR="0076395B" w:rsidRPr="00B13547">
          <w:rPr>
            <w:rStyle w:val="Hyperlink"/>
          </w:rPr>
          <w:t>revised Research Priority Areas for 2018 – 2023</w:t>
        </w:r>
      </w:hyperlink>
      <w:r w:rsidR="0076395B" w:rsidRPr="00B13547">
        <w:t>.</w:t>
      </w:r>
    </w:p>
    <w:p w14:paraId="6375D45E" w14:textId="75EEACC8" w:rsidR="00525653" w:rsidRPr="00B13547" w:rsidRDefault="00F61142" w:rsidP="00525653">
      <w:pPr>
        <w:pStyle w:val="Subtitle"/>
      </w:pPr>
      <w:r w:rsidRPr="00B13547">
        <w:t>Declarations on Artificial Intelligence, Blockchain and Innovation Radar</w:t>
      </w:r>
    </w:p>
    <w:p w14:paraId="60677E4C" w14:textId="704FFEA5" w:rsidR="00525653" w:rsidRPr="00B13547" w:rsidRDefault="00525653" w:rsidP="00BA1677">
      <w:r w:rsidRPr="00B13547">
        <w:t>In April 2018, the Minister for Trade, E</w:t>
      </w:r>
      <w:r w:rsidR="00F23027" w:rsidRPr="00B13547">
        <w:t xml:space="preserve">mployment, Business, EU Digital Single Market and Data </w:t>
      </w:r>
      <w:r w:rsidR="00142722" w:rsidRPr="00B13547">
        <w:t>P</w:t>
      </w:r>
      <w:r w:rsidR="00F23027" w:rsidRPr="00B13547">
        <w:t>rotection signed</w:t>
      </w:r>
      <w:r w:rsidR="002C7D55" w:rsidRPr="00B13547">
        <w:t xml:space="preserve"> EU</w:t>
      </w:r>
      <w:r w:rsidR="00F23027" w:rsidRPr="00B13547">
        <w:t xml:space="preserve"> </w:t>
      </w:r>
      <w:r w:rsidR="00537BFE" w:rsidRPr="00B13547">
        <w:t>Decla</w:t>
      </w:r>
      <w:hyperlink r:id="rId68" w:history="1">
        <w:r w:rsidR="00537BFE" w:rsidRPr="00B13547">
          <w:rPr>
            <w:rStyle w:val="Hyperlink"/>
          </w:rPr>
          <w:t>rations on Artificial Intelligence, Blockchain and Innovation Radar</w:t>
        </w:r>
      </w:hyperlink>
      <w:r w:rsidR="009D36F5" w:rsidRPr="00B13547">
        <w:t xml:space="preserve">. The aim was to harness </w:t>
      </w:r>
      <w:r w:rsidR="00F23027" w:rsidRPr="00B13547">
        <w:t>opportunities for Ire</w:t>
      </w:r>
      <w:r w:rsidR="007C57BE" w:rsidRPr="00B13547">
        <w:t xml:space="preserve">land in the </w:t>
      </w:r>
      <w:r w:rsidR="009D36F5" w:rsidRPr="00B13547">
        <w:t xml:space="preserve">technology </w:t>
      </w:r>
      <w:r w:rsidR="007C57BE" w:rsidRPr="00B13547">
        <w:t>sector.</w:t>
      </w:r>
      <w:r w:rsidR="00BA1677" w:rsidRPr="00B13547">
        <w:t xml:space="preserve"> These Declarations </w:t>
      </w:r>
      <w:r w:rsidR="009D36F5" w:rsidRPr="00B13547">
        <w:t xml:space="preserve">defined </w:t>
      </w:r>
      <w:r w:rsidR="00BA1677" w:rsidRPr="00B13547">
        <w:t xml:space="preserve">areas </w:t>
      </w:r>
      <w:r w:rsidR="009D36F5" w:rsidRPr="00B13547">
        <w:t xml:space="preserve">where </w:t>
      </w:r>
      <w:r w:rsidR="00BA1677" w:rsidRPr="00B13547">
        <w:t xml:space="preserve">agreement </w:t>
      </w:r>
      <w:r w:rsidR="009D36F5" w:rsidRPr="00B13547">
        <w:t xml:space="preserve">had been </w:t>
      </w:r>
      <w:r w:rsidR="00BA1677" w:rsidRPr="00B13547">
        <w:t>reached by Member States for future cooperation.</w:t>
      </w:r>
    </w:p>
    <w:p w14:paraId="6BFAEC87" w14:textId="4223CEFD" w:rsidR="004171F4" w:rsidRPr="00B13547" w:rsidRDefault="004171F4" w:rsidP="00F64D62">
      <w:pPr>
        <w:pStyle w:val="Subtitle"/>
      </w:pPr>
      <w:r w:rsidRPr="00B13547">
        <w:t>Virtual Currencies and Blockchain Technology</w:t>
      </w:r>
    </w:p>
    <w:p w14:paraId="1C9FA8B9" w14:textId="77777777" w:rsidR="00221043" w:rsidRPr="00B13547" w:rsidRDefault="005E5365" w:rsidP="00221043">
      <w:r w:rsidRPr="00B13547">
        <w:t>In March 2018, the Minister for Finance and Public Expenditure and Reform, announced the creation of an internal working group (the Intra-Departmental Working Group) to monitor further developments in the areas of virtual currencies and blockchain technology.</w:t>
      </w:r>
      <w:r w:rsidR="00221043" w:rsidRPr="00B13547">
        <w:t xml:space="preserve"> The aims of the Intra-Departmental Working Group are as follows:</w:t>
      </w:r>
    </w:p>
    <w:p w14:paraId="4C93BF1F" w14:textId="47E8EFCF" w:rsidR="00221043" w:rsidRPr="00B13547" w:rsidRDefault="00142722" w:rsidP="00F64D62">
      <w:pPr>
        <w:numPr>
          <w:ilvl w:val="0"/>
          <w:numId w:val="59"/>
        </w:numPr>
      </w:pPr>
      <w:r w:rsidRPr="00B13547">
        <w:t>Monitoring</w:t>
      </w:r>
      <w:r w:rsidR="00221043" w:rsidRPr="00B13547">
        <w:t xml:space="preserve"> developments at a global (example: Financial Stability Board, Financial Action Task Force, International Monetary Fund) and European level (example: European Commission, European Parliament and European Central Bank) in relation to virtual currencies and blockchain, and to provide input into the discussions as and when required;</w:t>
      </w:r>
    </w:p>
    <w:p w14:paraId="5B17DECD" w14:textId="3D88AEA2" w:rsidR="00221043" w:rsidRPr="00B13547" w:rsidRDefault="00142722" w:rsidP="00F64D62">
      <w:pPr>
        <w:numPr>
          <w:ilvl w:val="0"/>
          <w:numId w:val="41"/>
        </w:numPr>
      </w:pPr>
      <w:r w:rsidRPr="00B13547">
        <w:t>Building</w:t>
      </w:r>
      <w:r w:rsidR="00221043" w:rsidRPr="00B13547">
        <w:t xml:space="preserve"> knowledge of developments in technology with an aim to identify risks and assess potential economic opportunities for Ireland;</w:t>
      </w:r>
    </w:p>
    <w:p w14:paraId="3DCB56CF" w14:textId="3710C982" w:rsidR="00221043" w:rsidRPr="00B13547" w:rsidRDefault="00221043" w:rsidP="00F64D62">
      <w:pPr>
        <w:numPr>
          <w:ilvl w:val="0"/>
          <w:numId w:val="41"/>
        </w:numPr>
      </w:pPr>
      <w:r w:rsidRPr="00B13547">
        <w:t>to engage with subject matter experts across industry, academia and the private sector to help build a dynamic communication flow;</w:t>
      </w:r>
    </w:p>
    <w:p w14:paraId="3CCE1219" w14:textId="3FA04203" w:rsidR="00221043" w:rsidRPr="00B13547" w:rsidRDefault="00142722" w:rsidP="00F64D62">
      <w:pPr>
        <w:numPr>
          <w:ilvl w:val="0"/>
          <w:numId w:val="41"/>
        </w:numPr>
      </w:pPr>
      <w:r w:rsidRPr="00B13547">
        <w:t>Liaising</w:t>
      </w:r>
      <w:r w:rsidR="00221043" w:rsidRPr="00B13547">
        <w:t xml:space="preserve"> with other areas of government to assess where involvement might be required;</w:t>
      </w:r>
    </w:p>
    <w:p w14:paraId="48992D30" w14:textId="021139AC" w:rsidR="00221043" w:rsidRPr="00B13547" w:rsidRDefault="00142722" w:rsidP="00F64D62">
      <w:pPr>
        <w:numPr>
          <w:ilvl w:val="0"/>
          <w:numId w:val="41"/>
        </w:numPr>
      </w:pPr>
      <w:r w:rsidRPr="00B13547">
        <w:t>Considering</w:t>
      </w:r>
      <w:r w:rsidR="00221043" w:rsidRPr="00B13547">
        <w:t xml:space="preserve"> whether suitable policy recommendations are required;</w:t>
      </w:r>
    </w:p>
    <w:p w14:paraId="376757B0" w14:textId="69DE2105" w:rsidR="00221043" w:rsidRPr="00B13547" w:rsidRDefault="00142722" w:rsidP="00F64D62">
      <w:pPr>
        <w:numPr>
          <w:ilvl w:val="0"/>
          <w:numId w:val="41"/>
        </w:numPr>
      </w:pPr>
      <w:r w:rsidRPr="00B13547">
        <w:t>Assisting</w:t>
      </w:r>
      <w:r w:rsidR="00221043" w:rsidRPr="00B13547">
        <w:t xml:space="preserve"> in promoting a better understanding of the technology across government; and</w:t>
      </w:r>
    </w:p>
    <w:p w14:paraId="72C8A43D" w14:textId="09A5BD1A" w:rsidR="004171F4" w:rsidRPr="00B13547" w:rsidRDefault="00142722" w:rsidP="00F64D62">
      <w:pPr>
        <w:numPr>
          <w:ilvl w:val="0"/>
          <w:numId w:val="41"/>
        </w:numPr>
      </w:pPr>
      <w:r w:rsidRPr="00B13547">
        <w:t>Aligning</w:t>
      </w:r>
      <w:r w:rsidR="00221043" w:rsidRPr="00B13547">
        <w:t xml:space="preserve"> Ireland’s IFS2020 Strategy to foster opportunities in international financial services by building on the country’s strengths in technology, research and financial services.</w:t>
      </w:r>
    </w:p>
    <w:p w14:paraId="3CFE76F9" w14:textId="77777777" w:rsidR="00975C90" w:rsidRPr="00B13547" w:rsidRDefault="00975C90" w:rsidP="007E41BF">
      <w:pPr>
        <w:pStyle w:val="Subtitle"/>
      </w:pPr>
      <w:r w:rsidRPr="00B13547">
        <w:t>Disruptive Technologies Innovation Fund</w:t>
      </w:r>
    </w:p>
    <w:p w14:paraId="18BB17B8" w14:textId="09270381" w:rsidR="00975C90" w:rsidRPr="00B13547" w:rsidRDefault="00975C90" w:rsidP="007E41BF">
      <w:r w:rsidRPr="00B13547">
        <w:t xml:space="preserve">The National Development Plan (NDP) under Project Ireland 2040 confirms the establishment of a €500 million challenge-based </w:t>
      </w:r>
      <w:hyperlink r:id="rId69" w:history="1">
        <w:r w:rsidRPr="00B13547">
          <w:rPr>
            <w:rStyle w:val="Hyperlink"/>
          </w:rPr>
          <w:t>Disruptive Technologies Innovation Fund</w:t>
        </w:r>
      </w:hyperlink>
      <w:r w:rsidRPr="00B13547">
        <w:t xml:space="preserve"> (DTIF) that will see investment in the research, development and deployment of disruptive technologies and applications on a commercial basis.</w:t>
      </w:r>
      <w:r w:rsidRPr="00B13547" w:rsidDel="00881DF0">
        <w:t xml:space="preserve"> </w:t>
      </w:r>
      <w:r w:rsidRPr="00B13547">
        <w:t>Specific priority areas include Robotics, Artificial Intelligence, Augmented and Virtual Reality, Advanced and Smart Manufacturing, and Smart and Sustainable Food Production and Processing</w:t>
      </w:r>
    </w:p>
    <w:p w14:paraId="74AB26F9" w14:textId="77777777" w:rsidR="00956314" w:rsidRDefault="00CC541D" w:rsidP="008B2CC1">
      <w:pPr>
        <w:pStyle w:val="Heading2"/>
      </w:pPr>
      <w:r w:rsidRPr="00B13547">
        <w:br w:type="page"/>
      </w:r>
    </w:p>
    <w:p w14:paraId="0DD275CC" w14:textId="24F2C647" w:rsidR="00B0598A" w:rsidRPr="00B0598A" w:rsidRDefault="00B0598A" w:rsidP="00B0598A">
      <w:pPr>
        <w:pStyle w:val="Heading1"/>
      </w:pPr>
      <w:bookmarkStart w:id="21" w:name="_Toc12874784"/>
      <w:r>
        <w:lastRenderedPageBreak/>
        <w:t>Digital Govern</w:t>
      </w:r>
      <w:r w:rsidRPr="00B0598A">
        <w:t>m</w:t>
      </w:r>
      <w:r>
        <w:t>ent Legislation</w:t>
      </w:r>
      <w:bookmarkEnd w:id="21"/>
    </w:p>
    <w:p w14:paraId="67B0C7EC" w14:textId="4920E3DD" w:rsidR="00ED2C30" w:rsidRPr="00B13547" w:rsidRDefault="00ED2C30" w:rsidP="008B2CC1">
      <w:pPr>
        <w:pStyle w:val="Heading2"/>
      </w:pPr>
      <w:r w:rsidRPr="00B13547">
        <w:t xml:space="preserve">Specific legislation on digital government </w:t>
      </w:r>
    </w:p>
    <w:p w14:paraId="6766490C" w14:textId="77777777" w:rsidR="00697EA2" w:rsidRDefault="00697EA2" w:rsidP="00697EA2">
      <w:r>
        <w:t>No legislation was adopted in this field to date.</w:t>
      </w:r>
    </w:p>
    <w:p w14:paraId="1BC4883D" w14:textId="53997067" w:rsidR="00ED2C30" w:rsidRPr="00B13547" w:rsidRDefault="00ED2C30" w:rsidP="00F64D62">
      <w:pPr>
        <w:pStyle w:val="Heading2"/>
      </w:pPr>
      <w:r w:rsidRPr="00B13547">
        <w:t xml:space="preserve">Key enablers </w:t>
      </w:r>
    </w:p>
    <w:p w14:paraId="4B3866B5" w14:textId="03700C3D" w:rsidR="005523ED" w:rsidRPr="00B13547" w:rsidRDefault="003730DF" w:rsidP="00842497">
      <w:pPr>
        <w:pStyle w:val="Heading3"/>
      </w:pPr>
      <w:bookmarkStart w:id="22" w:name="_Toc1474964"/>
      <w:r w:rsidRPr="00B13547">
        <w:t>Access to public information</w:t>
      </w:r>
      <w:bookmarkEnd w:id="22"/>
    </w:p>
    <w:p w14:paraId="55DC6FC2" w14:textId="65F4CA7A" w:rsidR="00842497" w:rsidRPr="00B13547" w:rsidRDefault="00EE42C8" w:rsidP="005B372B">
      <w:pPr>
        <w:pStyle w:val="Subtitle"/>
      </w:pPr>
      <w:r w:rsidRPr="00B13547">
        <w:rPr>
          <w:rStyle w:val="Hyperlink"/>
          <w:color w:val="00B0F0"/>
          <w:sz w:val="22"/>
        </w:rPr>
        <w:t xml:space="preserve">Freedom of Information Act </w:t>
      </w:r>
    </w:p>
    <w:p w14:paraId="04B83847" w14:textId="45F5A866" w:rsidR="00842497" w:rsidRPr="00B13547" w:rsidRDefault="00842497" w:rsidP="00842497">
      <w:r w:rsidRPr="00B13547">
        <w:t xml:space="preserve">A new </w:t>
      </w:r>
      <w:hyperlink r:id="rId70" w:history="1">
        <w:r w:rsidRPr="00B13547">
          <w:rPr>
            <w:rStyle w:val="Hyperlink"/>
          </w:rPr>
          <w:t>Freedom of Information Act</w:t>
        </w:r>
      </w:hyperlink>
      <w:r w:rsidRPr="00B13547">
        <w:t xml:space="preserve"> came into force on 14 October 2014.  </w:t>
      </w:r>
      <w:hyperlink r:id="rId71" w:history="1">
        <w:r w:rsidRPr="00B13547">
          <w:rPr>
            <w:rStyle w:val="Hyperlink"/>
          </w:rPr>
          <w:t>It provides</w:t>
        </w:r>
      </w:hyperlink>
      <w:r w:rsidRPr="00B13547">
        <w:t xml:space="preserve"> for the commitments in relation to freedom of information contained in the Programme for Government by removing the main substantive restrictions in access to official information introduced in 2003, extending FOI to all public bodies unless specifically exempt in whole or in part and providing a framework for the extension of FOI to non-public bodies in receipt of significant funding from the Exchequer. The legislation also provided an opportunity for a necessary consolidation modernisation and updating of the legislation. The Freedom of Information Acts 1997 and 2003 </w:t>
      </w:r>
      <w:r w:rsidR="00EE6EC1" w:rsidRPr="00B13547">
        <w:t>were</w:t>
      </w:r>
      <w:r w:rsidRPr="00B13547">
        <w:t xml:space="preserve"> </w:t>
      </w:r>
      <w:r w:rsidRPr="00B13547">
        <w:rPr>
          <w:rStyle w:val="Strong"/>
          <w:b w:val="0"/>
        </w:rPr>
        <w:t>repealed</w:t>
      </w:r>
      <w:r w:rsidRPr="00B13547">
        <w:t xml:space="preserve"> under the new Act.</w:t>
      </w:r>
    </w:p>
    <w:p w14:paraId="7797970A" w14:textId="6B562B4A" w:rsidR="00675B5C" w:rsidRPr="00B13547" w:rsidRDefault="00EE42C8" w:rsidP="005B372B">
      <w:pPr>
        <w:pStyle w:val="Subtitle"/>
        <w:rPr>
          <w:rStyle w:val="Hyperlink"/>
          <w:color w:val="00B0F0"/>
          <w:sz w:val="22"/>
        </w:rPr>
      </w:pPr>
      <w:r w:rsidRPr="00B13547">
        <w:rPr>
          <w:rStyle w:val="Hyperlink"/>
          <w:color w:val="00B0F0"/>
          <w:sz w:val="22"/>
        </w:rPr>
        <w:t>European Communities (Re-Use of Public Sector Information) Regulations</w:t>
      </w:r>
      <w:r w:rsidR="00675B5C" w:rsidRPr="00B13547">
        <w:rPr>
          <w:rStyle w:val="Hyperlink"/>
          <w:color w:val="00B0F0"/>
          <w:sz w:val="22"/>
        </w:rPr>
        <w:t xml:space="preserve"> </w:t>
      </w:r>
    </w:p>
    <w:p w14:paraId="0D8A5897" w14:textId="54A84A8A" w:rsidR="00675B5C" w:rsidRPr="00B13547" w:rsidRDefault="00675B5C" w:rsidP="00F64D62">
      <w:r w:rsidRPr="00B13547">
        <w:t xml:space="preserve">In </w:t>
      </w:r>
      <w:r w:rsidR="00AF723D" w:rsidRPr="00B13547">
        <w:t>December 2015</w:t>
      </w:r>
      <w:r w:rsidRPr="00B13547">
        <w:t xml:space="preserve">, the </w:t>
      </w:r>
      <w:hyperlink r:id="rId72" w:history="1">
        <w:r w:rsidRPr="00B13547">
          <w:rPr>
            <w:rStyle w:val="Hyperlink"/>
          </w:rPr>
          <w:t>Minister for Public Expenditure and Reform</w:t>
        </w:r>
      </w:hyperlink>
      <w:r w:rsidRPr="00B13547">
        <w:t>, Mr Brendan Howlin T.D., signed</w:t>
      </w:r>
      <w:r w:rsidR="0037336B" w:rsidRPr="00B13547">
        <w:t xml:space="preserve"> </w:t>
      </w:r>
      <w:hyperlink r:id="rId73" w:history="1">
        <w:r w:rsidRPr="00B13547">
          <w:rPr>
            <w:rStyle w:val="Hyperlink"/>
          </w:rPr>
          <w:t>statutory regulations</w:t>
        </w:r>
      </w:hyperlink>
      <w:r w:rsidR="0037336B" w:rsidRPr="00B13547">
        <w:t xml:space="preserve"> </w:t>
      </w:r>
      <w:r w:rsidRPr="00B13547">
        <w:t>which transposed</w:t>
      </w:r>
      <w:r w:rsidR="0037336B" w:rsidRPr="00B13547">
        <w:t xml:space="preserve"> </w:t>
      </w:r>
      <w:hyperlink r:id="rId74" w:history="1">
        <w:r w:rsidRPr="00B13547">
          <w:rPr>
            <w:rStyle w:val="Hyperlink"/>
          </w:rPr>
          <w:t>Directive 2013/37/EU</w:t>
        </w:r>
      </w:hyperlink>
      <w:r w:rsidR="0037336B" w:rsidRPr="00B13547">
        <w:t xml:space="preserve"> </w:t>
      </w:r>
      <w:r w:rsidRPr="00B13547">
        <w:t>on the re-use of Public Sector Information (PSI)</w:t>
      </w:r>
      <w:r w:rsidR="0037336B" w:rsidRPr="00B13547">
        <w:t xml:space="preserve"> </w:t>
      </w:r>
      <w:r w:rsidRPr="00B13547">
        <w:t>into Irish law, thereby enhancing the rights of Irish citizens and businesses to re-use existing information held by public bodies in new products and services.</w:t>
      </w:r>
    </w:p>
    <w:p w14:paraId="407AB068" w14:textId="6A02AA5A" w:rsidR="000063B6" w:rsidRPr="00B13547" w:rsidRDefault="000063B6" w:rsidP="00F64D62">
      <w:r w:rsidRPr="00B13547">
        <w:t xml:space="preserve">In preparation </w:t>
      </w:r>
      <w:r w:rsidR="00EE6EC1" w:rsidRPr="00B13547">
        <w:t>for</w:t>
      </w:r>
      <w:r w:rsidRPr="00B13547">
        <w:t xml:space="preserve"> the review of the </w:t>
      </w:r>
      <w:hyperlink r:id="rId75" w:history="1">
        <w:r w:rsidRPr="00D70835">
          <w:rPr>
            <w:rStyle w:val="Hyperlink"/>
          </w:rPr>
          <w:t>Re-Use of Public Service Information (PSI) Directive</w:t>
        </w:r>
      </w:hyperlink>
      <w:r w:rsidRPr="00B13547">
        <w:t>, the European Commission launched a public online consultation to seek views on how to improve accessibility and re-use of public and publicly funded data</w:t>
      </w:r>
      <w:r w:rsidR="00EE6EC1" w:rsidRPr="00B13547">
        <w:t>. It also</w:t>
      </w:r>
      <w:r w:rsidRPr="00B13547">
        <w:t xml:space="preserve"> consider</w:t>
      </w:r>
      <w:r w:rsidR="00EE6EC1" w:rsidRPr="00B13547">
        <w:t>ed</w:t>
      </w:r>
      <w:r w:rsidRPr="00B13547">
        <w:t xml:space="preserve"> </w:t>
      </w:r>
      <w:r w:rsidR="00EE6EC1" w:rsidRPr="00B13547">
        <w:t xml:space="preserve">the question of </w:t>
      </w:r>
      <w:r w:rsidRPr="00B13547">
        <w:t xml:space="preserve">access to and use of privately held data </w:t>
      </w:r>
      <w:r w:rsidR="00EE6EC1" w:rsidRPr="00B13547">
        <w:t>that is in the</w:t>
      </w:r>
      <w:r w:rsidRPr="00B13547">
        <w:t xml:space="preserve"> public interest. </w:t>
      </w:r>
      <w:r w:rsidR="00EE6EC1" w:rsidRPr="00B13547">
        <w:t>The final date for submissions was</w:t>
      </w:r>
      <w:r w:rsidRPr="00B13547">
        <w:t xml:space="preserve"> 12 </w:t>
      </w:r>
      <w:r w:rsidR="00E266EA" w:rsidRPr="00B13547">
        <w:t>December</w:t>
      </w:r>
      <w:r w:rsidRPr="00B13547">
        <w:t xml:space="preserve"> 2017.  </w:t>
      </w:r>
    </w:p>
    <w:p w14:paraId="07417C8A" w14:textId="1BDEE1B5" w:rsidR="000063B6" w:rsidRPr="00B13547" w:rsidRDefault="000063B6" w:rsidP="000063B6">
      <w:r w:rsidRPr="00B13547">
        <w:t xml:space="preserve">Following the consultation process and review, </w:t>
      </w:r>
      <w:r w:rsidR="00EE6EC1" w:rsidRPr="00B13547">
        <w:t xml:space="preserve">in April 2018 </w:t>
      </w:r>
      <w:r w:rsidRPr="00B13547">
        <w:t xml:space="preserve">the European Commission adopted a </w:t>
      </w:r>
      <w:hyperlink r:id="rId76" w:history="1">
        <w:r w:rsidRPr="00B13547">
          <w:rPr>
            <w:rStyle w:val="Hyperlink"/>
          </w:rPr>
          <w:t>proposal</w:t>
        </w:r>
      </w:hyperlink>
      <w:r w:rsidRPr="00B13547">
        <w:t xml:space="preserve"> </w:t>
      </w:r>
      <w:r w:rsidR="00EE6EC1" w:rsidRPr="00B13547">
        <w:t>to revise</w:t>
      </w:r>
      <w:r w:rsidRPr="00B13547">
        <w:t xml:space="preserve"> the Directive on the</w:t>
      </w:r>
      <w:r w:rsidR="00EE6EC1" w:rsidRPr="00B13547">
        <w:t xml:space="preserve"> R</w:t>
      </w:r>
      <w:r w:rsidRPr="00B13547">
        <w:t xml:space="preserve">e-use of Public Sector Information. </w:t>
      </w:r>
      <w:r w:rsidR="00EE6EC1" w:rsidRPr="00B13547">
        <w:t>It recommended overcoming</w:t>
      </w:r>
      <w:r w:rsidRPr="00B13547">
        <w:t xml:space="preserve"> the barriers, identified in an </w:t>
      </w:r>
      <w:r w:rsidR="00EE6EC1" w:rsidRPr="00B13547">
        <w:t xml:space="preserve">earlier </w:t>
      </w:r>
      <w:r w:rsidRPr="00B13547">
        <w:t>impact assessment, that prevent</w:t>
      </w:r>
      <w:r w:rsidR="00EE6EC1" w:rsidRPr="00B13547">
        <w:t>ed</w:t>
      </w:r>
      <w:r w:rsidRPr="00B13547">
        <w:t xml:space="preserve"> the full re-use of public sector information. </w:t>
      </w:r>
      <w:r w:rsidR="00EE6EC1" w:rsidRPr="00B13547">
        <w:t>T</w:t>
      </w:r>
      <w:r w:rsidRPr="00B13547">
        <w:t xml:space="preserve">he proposals </w:t>
      </w:r>
      <w:r w:rsidR="00EE6EC1" w:rsidRPr="00B13547">
        <w:t xml:space="preserve">also endorsed </w:t>
      </w:r>
      <w:r w:rsidRPr="00B13547">
        <w:t>the inclusion of public utilities and research data under the remit of the Directive.</w:t>
      </w:r>
    </w:p>
    <w:p w14:paraId="0F75595F" w14:textId="0DD332A2" w:rsidR="00675B5C" w:rsidRPr="00B13547" w:rsidRDefault="00B55CD4" w:rsidP="00F64D62">
      <w:hyperlink r:id="rId77" w:history="1">
        <w:r w:rsidR="00675B5C" w:rsidRPr="00B13547">
          <w:rPr>
            <w:rStyle w:val="Hyperlink"/>
          </w:rPr>
          <w:t>Directive 2013/37/EU</w:t>
        </w:r>
      </w:hyperlink>
      <w:r w:rsidR="00675B5C" w:rsidRPr="00B13547">
        <w:t> (which amend</w:t>
      </w:r>
      <w:r w:rsidR="00270823" w:rsidRPr="00B13547">
        <w:t>ed</w:t>
      </w:r>
      <w:r w:rsidR="00675B5C" w:rsidRPr="00B13547">
        <w:t xml:space="preserve"> an earlier PSI Directive from 20</w:t>
      </w:r>
      <w:r w:rsidR="00270823" w:rsidRPr="00B13547">
        <w:t xml:space="preserve">03, </w:t>
      </w:r>
      <w:hyperlink r:id="rId78" w:history="1">
        <w:r w:rsidR="00675B5C" w:rsidRPr="00B13547">
          <w:rPr>
            <w:rStyle w:val="Hyperlink"/>
          </w:rPr>
          <w:t>Directive 2003/98/EC</w:t>
        </w:r>
      </w:hyperlink>
      <w:r w:rsidR="00675B5C" w:rsidRPr="00B13547">
        <w:t xml:space="preserve">)) affects how the information can be re-used, once it has been legitimately accessed, by placing obligations on the public sector to the benefits of re-users. It amended the </w:t>
      </w:r>
      <w:r w:rsidR="00270823" w:rsidRPr="00B13547">
        <w:t xml:space="preserve">2003 </w:t>
      </w:r>
      <w:r w:rsidR="00675B5C" w:rsidRPr="00B13547">
        <w:t>PSI regime in the following ways:</w:t>
      </w:r>
    </w:p>
    <w:p w14:paraId="23F2540D" w14:textId="7A4A2034" w:rsidR="00675B5C" w:rsidRPr="00B13547" w:rsidRDefault="00675B5C" w:rsidP="00F64D62">
      <w:pPr>
        <w:numPr>
          <w:ilvl w:val="0"/>
          <w:numId w:val="42"/>
        </w:numPr>
      </w:pPr>
      <w:r w:rsidRPr="00B13547">
        <w:t xml:space="preserve">The general principle underlying the PSI regime </w:t>
      </w:r>
      <w:r w:rsidR="00270823" w:rsidRPr="00B13547">
        <w:t>was</w:t>
      </w:r>
      <w:r w:rsidRPr="00B13547">
        <w:t xml:space="preserve"> changed to ensure that accessible documents are re-usable for commercial and non-commercial purposes;</w:t>
      </w:r>
    </w:p>
    <w:p w14:paraId="228F3597" w14:textId="08C2634E" w:rsidR="00675B5C" w:rsidRPr="00B13547" w:rsidRDefault="00675B5C" w:rsidP="00F64D62">
      <w:pPr>
        <w:numPr>
          <w:ilvl w:val="0"/>
          <w:numId w:val="42"/>
        </w:numPr>
      </w:pPr>
      <w:r w:rsidRPr="00B13547">
        <w:t xml:space="preserve">The fees chargeable by public sector bodies for re-use of documents </w:t>
      </w:r>
      <w:r w:rsidR="00270823" w:rsidRPr="00B13547">
        <w:t>were</w:t>
      </w:r>
      <w:r w:rsidRPr="00B13547">
        <w:t xml:space="preserve"> capped at marginal cost, with important exceptions;</w:t>
      </w:r>
    </w:p>
    <w:p w14:paraId="6B07A48A" w14:textId="246856EB" w:rsidR="00675B5C" w:rsidRPr="00B13547" w:rsidRDefault="00675B5C" w:rsidP="00F64D62">
      <w:pPr>
        <w:numPr>
          <w:ilvl w:val="0"/>
          <w:numId w:val="42"/>
        </w:numPr>
      </w:pPr>
      <w:r w:rsidRPr="00B13547">
        <w:t>The means of redress available to re-user</w:t>
      </w:r>
      <w:r w:rsidR="00270823" w:rsidRPr="00B13547">
        <w:t>s</w:t>
      </w:r>
      <w:r w:rsidRPr="00B13547">
        <w:t xml:space="preserve"> must now include the possibility of review by an impartial body capable of making binding decisions (In Ireland, the Information Commissioner will take on this role);</w:t>
      </w:r>
    </w:p>
    <w:p w14:paraId="1F40354D" w14:textId="51DB35F5" w:rsidR="00675B5C" w:rsidRPr="00B13547" w:rsidRDefault="00675B5C" w:rsidP="00F64D62">
      <w:pPr>
        <w:numPr>
          <w:ilvl w:val="0"/>
          <w:numId w:val="42"/>
        </w:numPr>
      </w:pPr>
      <w:r w:rsidRPr="00B13547">
        <w:t xml:space="preserve">The scope of the regime </w:t>
      </w:r>
      <w:r w:rsidR="00270823" w:rsidRPr="00B13547">
        <w:t>was</w:t>
      </w:r>
      <w:r w:rsidRPr="00B13547">
        <w:t xml:space="preserve"> extended to documents held by museums, libraries and archives, with important differences around charging and permissions;</w:t>
      </w:r>
    </w:p>
    <w:p w14:paraId="7D49857D" w14:textId="3F646353" w:rsidR="00675B5C" w:rsidRPr="00B13547" w:rsidRDefault="00270823" w:rsidP="00F64D62">
      <w:pPr>
        <w:numPr>
          <w:ilvl w:val="0"/>
          <w:numId w:val="42"/>
        </w:numPr>
      </w:pPr>
      <w:r w:rsidRPr="00B13547">
        <w:t>New</w:t>
      </w:r>
      <w:r w:rsidR="00675B5C" w:rsidRPr="00B13547">
        <w:t xml:space="preserve"> transparency requirements </w:t>
      </w:r>
      <w:r w:rsidRPr="00B13547">
        <w:t xml:space="preserve">were introduced </w:t>
      </w:r>
      <w:r w:rsidR="00675B5C" w:rsidRPr="00B13547">
        <w:t xml:space="preserve">for situations in which charges </w:t>
      </w:r>
      <w:r w:rsidRPr="00B13547">
        <w:t xml:space="preserve">were </w:t>
      </w:r>
      <w:r w:rsidR="00675B5C" w:rsidRPr="00B13547">
        <w:t>made.</w:t>
      </w:r>
    </w:p>
    <w:p w14:paraId="0893074C" w14:textId="050E7CAF" w:rsidR="00675B5C" w:rsidRPr="00B13547" w:rsidRDefault="00675B5C" w:rsidP="00F64D62">
      <w:r w:rsidRPr="00B13547">
        <w:lastRenderedPageBreak/>
        <w:t>These enhancements complement</w:t>
      </w:r>
      <w:r w:rsidR="00270823" w:rsidRPr="00B13547">
        <w:t>ed</w:t>
      </w:r>
      <w:r w:rsidRPr="00B13547">
        <w:t xml:space="preserve"> the Government’s overall open data agenda, which aim</w:t>
      </w:r>
      <w:r w:rsidR="00270823" w:rsidRPr="00B13547">
        <w:t>ed</w:t>
      </w:r>
      <w:r w:rsidRPr="00B13547">
        <w:t xml:space="preserve"> to encourage making available certain types of data and information held by public bodies (for example data on transport, education, crime and environment) for the benefit of </w:t>
      </w:r>
      <w:r w:rsidR="00270823" w:rsidRPr="00B13547">
        <w:t xml:space="preserve">those </w:t>
      </w:r>
      <w:r w:rsidRPr="00B13547">
        <w:t>citizens and organisations who wish to make use of it for either commercial or non-commercial purposes.</w:t>
      </w:r>
    </w:p>
    <w:p w14:paraId="296C4D18" w14:textId="297DC160" w:rsidR="00AF723D" w:rsidRPr="00B13547" w:rsidRDefault="00675B5C">
      <w:r w:rsidRPr="00B13547">
        <w:t xml:space="preserve">Information on the relevant Statutory Instruments, guidance and licences relating to the re-use of PSI data can be found at </w:t>
      </w:r>
      <w:hyperlink r:id="rId79" w:history="1">
        <w:r w:rsidRPr="00B13547">
          <w:rPr>
            <w:rStyle w:val="Hyperlink"/>
            <w:rFonts w:cs="Arial"/>
            <w:szCs w:val="20"/>
          </w:rPr>
          <w:t>https://data.gov.ie/psi</w:t>
        </w:r>
      </w:hyperlink>
      <w:r w:rsidRPr="00B13547">
        <w:t>.</w:t>
      </w:r>
      <w:r w:rsidR="00496BC4" w:rsidRPr="00B13547" w:rsidDel="00496BC4">
        <w:t xml:space="preserve"> </w:t>
      </w:r>
    </w:p>
    <w:p w14:paraId="39A33057" w14:textId="77777777" w:rsidR="00AF723D" w:rsidRPr="00B13547" w:rsidRDefault="00AF723D" w:rsidP="00AF723D">
      <w:pPr>
        <w:pStyle w:val="Subtitle"/>
      </w:pPr>
      <w:r w:rsidRPr="00B13547">
        <w:t>Single Digital Gateway</w:t>
      </w:r>
    </w:p>
    <w:p w14:paraId="56C25083" w14:textId="6DE77269" w:rsidR="00675B5C" w:rsidRPr="00B13547" w:rsidRDefault="00AF723D" w:rsidP="00F64D62">
      <w:r w:rsidRPr="00B13547">
        <w:t>Ireland is engag</w:t>
      </w:r>
      <w:r w:rsidR="00737EBF" w:rsidRPr="00B13547">
        <w:t>ing</w:t>
      </w:r>
      <w:r w:rsidR="001D01C8" w:rsidRPr="00B13547">
        <w:t xml:space="preserve"> </w:t>
      </w:r>
      <w:r w:rsidR="0090581A" w:rsidRPr="00B13547">
        <w:t xml:space="preserve">as required with </w:t>
      </w:r>
      <w:r w:rsidRPr="00B13547">
        <w:t>the</w:t>
      </w:r>
      <w:r w:rsidR="0037336B" w:rsidRPr="00B13547">
        <w:t xml:space="preserve"> </w:t>
      </w:r>
      <w:hyperlink r:id="rId80" w:history="1">
        <w:r w:rsidRPr="00B13547">
          <w:rPr>
            <w:rStyle w:val="Hyperlink"/>
          </w:rPr>
          <w:t xml:space="preserve">Single Digital Gateway </w:t>
        </w:r>
        <w:r w:rsidR="0090581A" w:rsidRPr="00B13547">
          <w:rPr>
            <w:rStyle w:val="Hyperlink"/>
          </w:rPr>
          <w:t>R</w:t>
        </w:r>
        <w:r w:rsidRPr="00B13547">
          <w:rPr>
            <w:rStyle w:val="Hyperlink"/>
          </w:rPr>
          <w:t>egulation</w:t>
        </w:r>
      </w:hyperlink>
      <w:r w:rsidR="00270823" w:rsidRPr="00B13547">
        <w:rPr>
          <w:rStyle w:val="Hyperlink"/>
        </w:rPr>
        <w:t>,</w:t>
      </w:r>
      <w:r w:rsidRPr="00B13547">
        <w:t xml:space="preserve"> which </w:t>
      </w:r>
      <w:r w:rsidR="00270823" w:rsidRPr="00B13547">
        <w:t xml:space="preserve">has as its main objective the provision of </w:t>
      </w:r>
      <w:r w:rsidRPr="00B13547">
        <w:t>easy online access to Single Market information, procedures, assistance and advice for citizens and businesses.</w:t>
      </w:r>
    </w:p>
    <w:p w14:paraId="4DC8F9E1" w14:textId="77777777" w:rsidR="003730DF" w:rsidRPr="00B13547" w:rsidRDefault="003730DF" w:rsidP="00FE4D60">
      <w:pPr>
        <w:pStyle w:val="Heading3"/>
      </w:pPr>
      <w:bookmarkStart w:id="23" w:name="_Toc1474965"/>
      <w:r w:rsidRPr="00B13547">
        <w:t>eID and Trust Services</w:t>
      </w:r>
      <w:bookmarkEnd w:id="23"/>
    </w:p>
    <w:p w14:paraId="5A2F9D7A" w14:textId="77777777" w:rsidR="0037336B" w:rsidRPr="00B13547" w:rsidRDefault="00C8665F" w:rsidP="00F64D62">
      <w:pPr>
        <w:pStyle w:val="Subtitle"/>
      </w:pPr>
      <w:r w:rsidRPr="00B13547">
        <w:t xml:space="preserve">eIDAS </w:t>
      </w:r>
      <w:r w:rsidR="008F1892" w:rsidRPr="00B13547">
        <w:t>regulation</w:t>
      </w:r>
      <w:r w:rsidR="00EC490C" w:rsidRPr="00B13547">
        <w:t xml:space="preserve"> </w:t>
      </w:r>
    </w:p>
    <w:p w14:paraId="63AC0715" w14:textId="6CE54CD1" w:rsidR="00EC490C" w:rsidRPr="00B13547" w:rsidRDefault="00EC490C" w:rsidP="002F62C8">
      <w:r w:rsidRPr="00B13547">
        <w:t xml:space="preserve">The Regulation does not require separate legislation in Ireland. </w:t>
      </w:r>
      <w:r w:rsidR="00C8665F" w:rsidRPr="00B13547">
        <w:t>Ireland is engag</w:t>
      </w:r>
      <w:r w:rsidR="0037336B" w:rsidRPr="00B13547">
        <w:t>ing</w:t>
      </w:r>
      <w:r w:rsidR="00C8665F" w:rsidRPr="00B13547">
        <w:t xml:space="preserve"> with the eIDAS </w:t>
      </w:r>
      <w:r w:rsidR="002A62FB">
        <w:t>R</w:t>
      </w:r>
      <w:r w:rsidR="00C8665F" w:rsidRPr="00B13547">
        <w:t>egulation</w:t>
      </w:r>
      <w:r w:rsidR="0037336B" w:rsidRPr="00B13547">
        <w:t xml:space="preserve"> as required and has</w:t>
      </w:r>
      <w:r w:rsidRPr="00B13547">
        <w:t xml:space="preserve"> plans to notify </w:t>
      </w:r>
      <w:r w:rsidR="0037336B" w:rsidRPr="00B13547">
        <w:t>the</w:t>
      </w:r>
      <w:r w:rsidRPr="00B13547">
        <w:t xml:space="preserve"> </w:t>
      </w:r>
      <w:hyperlink r:id="rId81" w:history="1">
        <w:r w:rsidRPr="00B13547">
          <w:rPr>
            <w:rStyle w:val="Hyperlink"/>
          </w:rPr>
          <w:t>MyGovID</w:t>
        </w:r>
      </w:hyperlink>
      <w:r w:rsidRPr="00B13547">
        <w:t xml:space="preserve"> eID service in 2020/2021 in line with the </w:t>
      </w:r>
      <w:r w:rsidR="009618C7">
        <w:t>R</w:t>
      </w:r>
      <w:r w:rsidRPr="00B13547">
        <w:t xml:space="preserve">egulation. </w:t>
      </w:r>
      <w:r w:rsidR="0037336B" w:rsidRPr="00B13547">
        <w:t>Ireland’s</w:t>
      </w:r>
      <w:r w:rsidRPr="00B13547">
        <w:t xml:space="preserve"> trust services infrastructure is nearing completion to be in line with the regulation.</w:t>
      </w:r>
    </w:p>
    <w:p w14:paraId="2159093A" w14:textId="77777777" w:rsidR="003730DF" w:rsidRPr="00B13547" w:rsidRDefault="003730DF" w:rsidP="00FE4D60">
      <w:pPr>
        <w:pStyle w:val="Heading3"/>
      </w:pPr>
      <w:bookmarkStart w:id="24" w:name="_Toc1474966"/>
      <w:r w:rsidRPr="00B13547">
        <w:t>Security aspects related to digital government</w:t>
      </w:r>
      <w:bookmarkEnd w:id="24"/>
    </w:p>
    <w:p w14:paraId="46A2FAD0" w14:textId="77777777" w:rsidR="00356B57" w:rsidRPr="00B13547" w:rsidRDefault="00356B57" w:rsidP="00356B57">
      <w:pPr>
        <w:pStyle w:val="Subtitle"/>
        <w:rPr>
          <w:rStyle w:val="Hyperlink"/>
          <w:color w:val="00B0F0"/>
          <w:sz w:val="22"/>
        </w:rPr>
      </w:pPr>
      <w:r w:rsidRPr="00B13547">
        <w:rPr>
          <w:rStyle w:val="Hyperlink"/>
          <w:color w:val="00B0F0"/>
          <w:sz w:val="22"/>
        </w:rPr>
        <w:t>Data Sharing and Governance Act 2019</w:t>
      </w:r>
    </w:p>
    <w:p w14:paraId="757CE64F" w14:textId="77777777" w:rsidR="00356B57" w:rsidRPr="00B13547" w:rsidRDefault="00356B57" w:rsidP="00356B57">
      <w:r w:rsidRPr="00B13547">
        <w:t xml:space="preserve">The purpose of </w:t>
      </w:r>
      <w:hyperlink r:id="rId82" w:history="1">
        <w:r w:rsidRPr="00B13547">
          <w:rPr>
            <w:rStyle w:val="Hyperlink"/>
          </w:rPr>
          <w:t>this legislation</w:t>
        </w:r>
      </w:hyperlink>
      <w:r w:rsidRPr="00B13547">
        <w:t xml:space="preserve"> is to provide a generalised legal basis for the sharing of data between public bodies while also setting out appropriate safeguards under which such sharing can take place.</w:t>
      </w:r>
      <w:r w:rsidRPr="00B13547" w:rsidDel="00EC490C">
        <w:t xml:space="preserve"> </w:t>
      </w:r>
      <w:r w:rsidRPr="00B13547">
        <w:t>The Act provides a generalised legal basis for data sharing between public bodies for specific, legitimate purposes, including:</w:t>
      </w:r>
    </w:p>
    <w:p w14:paraId="539C625A" w14:textId="5440C809" w:rsidR="00356B57" w:rsidRPr="00B13547" w:rsidRDefault="002A62FB" w:rsidP="00676658">
      <w:pPr>
        <w:numPr>
          <w:ilvl w:val="0"/>
          <w:numId w:val="83"/>
        </w:numPr>
      </w:pPr>
      <w:r>
        <w:t>M</w:t>
      </w:r>
      <w:r w:rsidR="00356B57" w:rsidRPr="00B13547">
        <w:t>aking public services more seamless by reducing the burden of providing the same information to different public bodies;</w:t>
      </w:r>
    </w:p>
    <w:p w14:paraId="31760810" w14:textId="3EE300BD" w:rsidR="00356B57" w:rsidRPr="00B13547" w:rsidRDefault="002A62FB" w:rsidP="00676658">
      <w:pPr>
        <w:numPr>
          <w:ilvl w:val="0"/>
          <w:numId w:val="83"/>
        </w:numPr>
      </w:pPr>
      <w:r>
        <w:t>F</w:t>
      </w:r>
      <w:r w:rsidR="00356B57" w:rsidRPr="00B13547">
        <w:t>acilitating the effective administration, supervision and control of public services;</w:t>
      </w:r>
    </w:p>
    <w:p w14:paraId="182020D6" w14:textId="0C8D3F8A" w:rsidR="00356B57" w:rsidRPr="00B13547" w:rsidRDefault="002A62FB" w:rsidP="00676658">
      <w:pPr>
        <w:numPr>
          <w:ilvl w:val="0"/>
          <w:numId w:val="83"/>
        </w:numPr>
      </w:pPr>
      <w:r>
        <w:t>E</w:t>
      </w:r>
      <w:r w:rsidR="00356B57" w:rsidRPr="00B13547">
        <w:t>stablishing entitlements to public services;</w:t>
      </w:r>
    </w:p>
    <w:p w14:paraId="23986F1C" w14:textId="7E37C3E7" w:rsidR="00356B57" w:rsidRPr="00B13547" w:rsidRDefault="002A62FB" w:rsidP="00676658">
      <w:pPr>
        <w:numPr>
          <w:ilvl w:val="0"/>
          <w:numId w:val="83"/>
        </w:numPr>
      </w:pPr>
      <w:r>
        <w:t>I</w:t>
      </w:r>
      <w:r w:rsidR="00356B57" w:rsidRPr="00B13547">
        <w:t>dentifying and correcting erroneous information; and</w:t>
      </w:r>
    </w:p>
    <w:p w14:paraId="29EB55F2" w14:textId="4CED4AE4" w:rsidR="00356B57" w:rsidRPr="00B13547" w:rsidRDefault="002A62FB" w:rsidP="00676658">
      <w:pPr>
        <w:numPr>
          <w:ilvl w:val="0"/>
          <w:numId w:val="83"/>
        </w:numPr>
      </w:pPr>
      <w:r>
        <w:t>E</w:t>
      </w:r>
      <w:r w:rsidR="00356B57" w:rsidRPr="00B13547">
        <w:t>valuating the effectiveness of public services.</w:t>
      </w:r>
      <w:r w:rsidR="00356B57" w:rsidRPr="00B13547" w:rsidDel="00EC490C">
        <w:t xml:space="preserve"> </w:t>
      </w:r>
    </w:p>
    <w:p w14:paraId="57BC5075" w14:textId="77777777" w:rsidR="00356B57" w:rsidRPr="00B13547" w:rsidRDefault="00356B57" w:rsidP="00356B57">
      <w:r w:rsidRPr="00B13547">
        <w:t>In addition, the Act includes a number of provisions to ensure better data governance across the public service through:</w:t>
      </w:r>
    </w:p>
    <w:p w14:paraId="6E67861F" w14:textId="2F1BA7A3" w:rsidR="00356B57" w:rsidRPr="00B13547" w:rsidRDefault="00011986" w:rsidP="00676658">
      <w:pPr>
        <w:numPr>
          <w:ilvl w:val="0"/>
          <w:numId w:val="83"/>
        </w:numPr>
      </w:pPr>
      <w:r>
        <w:t>T</w:t>
      </w:r>
      <w:r w:rsidR="00356B57" w:rsidRPr="00B13547">
        <w:t>he establishment of a Data Governance Board to advise the Minister on data management policy in the public service;</w:t>
      </w:r>
    </w:p>
    <w:p w14:paraId="14914980" w14:textId="002D7460" w:rsidR="00356B57" w:rsidRPr="00B13547" w:rsidRDefault="00011986" w:rsidP="00676658">
      <w:pPr>
        <w:numPr>
          <w:ilvl w:val="0"/>
          <w:numId w:val="83"/>
        </w:numPr>
      </w:pPr>
      <w:r>
        <w:t>M</w:t>
      </w:r>
      <w:r w:rsidR="00356B57" w:rsidRPr="00B13547">
        <w:t>inisterial power to issue standards, codes and guidelines (some of which will be legally binding) in respect of data management across the public service; and</w:t>
      </w:r>
    </w:p>
    <w:p w14:paraId="24BD7F41" w14:textId="359DD67C" w:rsidR="00356B57" w:rsidRPr="00B13547" w:rsidRDefault="00011986" w:rsidP="00676658">
      <w:pPr>
        <w:numPr>
          <w:ilvl w:val="0"/>
          <w:numId w:val="83"/>
        </w:numPr>
      </w:pPr>
      <w:r>
        <w:t>Q</w:t>
      </w:r>
      <w:r w:rsidR="00356B57" w:rsidRPr="00B13547">
        <w:t>uality assessments of draft Data Sharing Agreements by the Data Governance Board.</w:t>
      </w:r>
      <w:r w:rsidR="00356B57" w:rsidRPr="00B13547" w:rsidDel="00EC490C">
        <w:t xml:space="preserve"> </w:t>
      </w:r>
    </w:p>
    <w:p w14:paraId="4B34FDBD" w14:textId="77777777" w:rsidR="00356B57" w:rsidRPr="00B13547" w:rsidRDefault="00356B57" w:rsidP="00356B57">
      <w:r w:rsidRPr="00B13547">
        <w:t>Other key provisions include powers to:</w:t>
      </w:r>
    </w:p>
    <w:p w14:paraId="4AF7102E" w14:textId="6851E3B9" w:rsidR="00356B57" w:rsidRPr="00B13547" w:rsidRDefault="00011986" w:rsidP="00676658">
      <w:pPr>
        <w:numPr>
          <w:ilvl w:val="0"/>
          <w:numId w:val="85"/>
        </w:numPr>
      </w:pPr>
      <w:r>
        <w:t>E</w:t>
      </w:r>
      <w:r w:rsidR="00356B57" w:rsidRPr="00B13547">
        <w:t>stablish base registries that will provide an authentic, authoritative and complete source of basic data about people, businesses and locations for use across the public service;</w:t>
      </w:r>
    </w:p>
    <w:p w14:paraId="03348A5C" w14:textId="3BEFEF76" w:rsidR="00356B57" w:rsidRPr="00B13547" w:rsidRDefault="00011986" w:rsidP="00676658">
      <w:pPr>
        <w:numPr>
          <w:ilvl w:val="0"/>
          <w:numId w:val="85"/>
        </w:numPr>
      </w:pPr>
      <w:r>
        <w:t>I</w:t>
      </w:r>
      <w:r w:rsidR="00356B57" w:rsidRPr="00B13547">
        <w:t>ssue a Unique Business Identifier Number (UBIN) for the purpose of uniquely identifying any undertaking that has a transaction with a public body, and for the specification of a business information dataset that can be shared by public bodies in the performance of their functions.</w:t>
      </w:r>
    </w:p>
    <w:p w14:paraId="3A9F74B5" w14:textId="0095A852" w:rsidR="00676658" w:rsidRPr="00B13547" w:rsidRDefault="00011986" w:rsidP="00676658">
      <w:pPr>
        <w:numPr>
          <w:ilvl w:val="0"/>
          <w:numId w:val="85"/>
        </w:numPr>
      </w:pPr>
      <w:r>
        <w:t>D</w:t>
      </w:r>
      <w:r w:rsidR="00356B57" w:rsidRPr="00B13547">
        <w:t>irect data sharing between public bodies where this is in the public interest and in compliance with data protection law; and</w:t>
      </w:r>
    </w:p>
    <w:p w14:paraId="557362D2" w14:textId="70A131A3" w:rsidR="00356B57" w:rsidRPr="00B13547" w:rsidRDefault="00011986" w:rsidP="00676658">
      <w:pPr>
        <w:numPr>
          <w:ilvl w:val="0"/>
          <w:numId w:val="85"/>
        </w:numPr>
        <w:rPr>
          <w:rStyle w:val="Hyperlink"/>
          <w:color w:val="333333"/>
        </w:rPr>
      </w:pPr>
      <w:r>
        <w:lastRenderedPageBreak/>
        <w:t>C</w:t>
      </w:r>
      <w:r w:rsidR="00356B57" w:rsidRPr="00B13547">
        <w:t>ollect and process public service data to support the administration of public service pension schemes and to facilitate better analysis and evaluation of public service staffing, pay and pensions.</w:t>
      </w:r>
    </w:p>
    <w:p w14:paraId="078091CF" w14:textId="54052B1B" w:rsidR="00855286" w:rsidRPr="00B13547" w:rsidRDefault="00855286" w:rsidP="00855286">
      <w:r w:rsidRPr="00B13547">
        <w:t>The </w:t>
      </w:r>
      <w:hyperlink r:id="rId83" w:history="1">
        <w:r w:rsidRPr="00B13547">
          <w:rPr>
            <w:rStyle w:val="Hyperlink"/>
          </w:rPr>
          <w:t>Data Protection Act 2018,</w:t>
        </w:r>
      </w:hyperlink>
      <w:r w:rsidRPr="00B13547">
        <w:t xml:space="preserve"> signed into law on 24 May 2018, change</w:t>
      </w:r>
      <w:r w:rsidR="00270823" w:rsidRPr="00B13547">
        <w:t>d</w:t>
      </w:r>
      <w:r w:rsidRPr="00B13547">
        <w:t xml:space="preserve"> the previous data protection framework, established under the </w:t>
      </w:r>
      <w:hyperlink r:id="rId84" w:history="1">
        <w:r w:rsidRPr="00B13547">
          <w:rPr>
            <w:rStyle w:val="Hyperlink"/>
          </w:rPr>
          <w:t>Data Protection Acts 1988 and 2003 (pdf)</w:t>
        </w:r>
      </w:hyperlink>
      <w:r w:rsidRPr="00B13547">
        <w:t>. Its provisions include:</w:t>
      </w:r>
    </w:p>
    <w:p w14:paraId="6A665C88" w14:textId="72FA2459" w:rsidR="00855286" w:rsidRPr="00B13547" w:rsidRDefault="00855286" w:rsidP="00676658">
      <w:pPr>
        <w:numPr>
          <w:ilvl w:val="0"/>
          <w:numId w:val="84"/>
        </w:numPr>
      </w:pPr>
      <w:r w:rsidRPr="00B13547">
        <w:t>Establishing a new </w:t>
      </w:r>
      <w:hyperlink r:id="rId85" w:history="1">
        <w:r w:rsidRPr="00B13547">
          <w:rPr>
            <w:rStyle w:val="Hyperlink"/>
          </w:rPr>
          <w:t>Data Protection Commission</w:t>
        </w:r>
      </w:hyperlink>
      <w:r w:rsidRPr="00B13547">
        <w:t> as the State’s data protection authority</w:t>
      </w:r>
      <w:r w:rsidR="00011986">
        <w:t>;</w:t>
      </w:r>
    </w:p>
    <w:p w14:paraId="73F8BF4B" w14:textId="015162BF" w:rsidR="00855286" w:rsidRPr="00B13547" w:rsidRDefault="00855286" w:rsidP="00676658">
      <w:pPr>
        <w:numPr>
          <w:ilvl w:val="0"/>
          <w:numId w:val="84"/>
        </w:numPr>
      </w:pPr>
      <w:r w:rsidRPr="00B13547">
        <w:t xml:space="preserve">Transposing the law enforcement </w:t>
      </w:r>
      <w:r w:rsidR="00270823" w:rsidRPr="00B13547">
        <w:t>d</w:t>
      </w:r>
      <w:r w:rsidRPr="00B13547">
        <w:t>irective into national law</w:t>
      </w:r>
      <w:r w:rsidR="00011986">
        <w:t>;</w:t>
      </w:r>
    </w:p>
    <w:p w14:paraId="57802C58" w14:textId="021AF571" w:rsidR="00855286" w:rsidRDefault="00855286" w:rsidP="00676658">
      <w:pPr>
        <w:numPr>
          <w:ilvl w:val="0"/>
          <w:numId w:val="84"/>
        </w:numPr>
      </w:pPr>
      <w:r w:rsidRPr="00B13547">
        <w:t xml:space="preserve">Giving further effect to the </w:t>
      </w:r>
      <w:r w:rsidR="001929E4">
        <w:t>General Data Protection (</w:t>
      </w:r>
      <w:r w:rsidRPr="00B13547">
        <w:t>GDPR</w:t>
      </w:r>
      <w:r w:rsidR="001929E4">
        <w:t>)</w:t>
      </w:r>
      <w:r w:rsidRPr="00B13547">
        <w:t xml:space="preserve"> in areas where member states have flexibility (for example, the digital age of consent)</w:t>
      </w:r>
      <w:r w:rsidR="00011986">
        <w:t>.</w:t>
      </w:r>
    </w:p>
    <w:p w14:paraId="7E80C3E9" w14:textId="23B3751B" w:rsidR="00AA22D6" w:rsidRPr="00B13547" w:rsidRDefault="00AA22D6" w:rsidP="00AA22D6">
      <w:r>
        <w:t>The Data Protection Act also transposed t</w:t>
      </w:r>
      <w:r w:rsidRPr="00B13547">
        <w:t xml:space="preserve">he </w:t>
      </w:r>
      <w:hyperlink r:id="rId86" w:history="1">
        <w:r w:rsidRPr="00B13547">
          <w:rPr>
            <w:rStyle w:val="Hyperlink"/>
          </w:rPr>
          <w:t>Law Enforcement Directive (Directive (EU) 2016/680)</w:t>
        </w:r>
      </w:hyperlink>
      <w:r w:rsidRPr="00B13547">
        <w:t xml:space="preserve"> </w:t>
      </w:r>
      <w:r>
        <w:t>into national law</w:t>
      </w:r>
      <w:r w:rsidRPr="00B13547">
        <w:t>.</w:t>
      </w:r>
    </w:p>
    <w:p w14:paraId="4E3C0F98" w14:textId="04BFF6DA" w:rsidR="00356B57" w:rsidRPr="00B13547" w:rsidRDefault="00356B57" w:rsidP="002F62C8">
      <w:pPr>
        <w:pStyle w:val="Subtitle"/>
      </w:pPr>
      <w:r w:rsidRPr="00B13547">
        <w:t>General Data Protection Regulation (GDPR)</w:t>
      </w:r>
    </w:p>
    <w:p w14:paraId="6AAB3600" w14:textId="5F56D60A" w:rsidR="00356B57" w:rsidRPr="00B13547" w:rsidRDefault="00855286" w:rsidP="00893708">
      <w:r w:rsidRPr="00B13547">
        <w:t xml:space="preserve">The </w:t>
      </w:r>
      <w:hyperlink r:id="rId87" w:history="1">
        <w:r w:rsidRPr="00AA22D6">
          <w:rPr>
            <w:rStyle w:val="Hyperlink"/>
          </w:rPr>
          <w:t>GDPR</w:t>
        </w:r>
      </w:hyperlink>
      <w:r w:rsidRPr="00B13547">
        <w:t xml:space="preserve"> was implemented in Ireland. </w:t>
      </w:r>
      <w:r w:rsidR="00022783" w:rsidRPr="00B13547">
        <w:t xml:space="preserve">One of the main objectives of the act </w:t>
      </w:r>
      <w:r w:rsidR="00270823" w:rsidRPr="00B13547">
        <w:t>was</w:t>
      </w:r>
      <w:r w:rsidR="00022783" w:rsidRPr="00B13547">
        <w:t xml:space="preserve"> to lay down rules relating to the protection of natural persons with regard to the processing of personal data and rules relating to the free movement of personal data. </w:t>
      </w:r>
    </w:p>
    <w:p w14:paraId="56BC4100" w14:textId="6E6A7203" w:rsidR="00356B57" w:rsidRPr="00B13547" w:rsidRDefault="00356B57" w:rsidP="002F62C8">
      <w:pPr>
        <w:pStyle w:val="Subtitle"/>
      </w:pPr>
      <w:r w:rsidRPr="00B13547">
        <w:t>ePrivacy Regulations</w:t>
      </w:r>
    </w:p>
    <w:p w14:paraId="068169BB" w14:textId="35B9E299" w:rsidR="00893708" w:rsidRPr="00B13547" w:rsidRDefault="00B55CD4" w:rsidP="00676658">
      <w:hyperlink r:id="rId88" w:history="1">
        <w:r w:rsidR="00686A3A" w:rsidRPr="00B13547">
          <w:rPr>
            <w:rStyle w:val="Hyperlink"/>
          </w:rPr>
          <w:t>The 2011 ePrivacy Regulations (S.I. No. 336 of 2011 Electronic Communications Networks and Services</w:t>
        </w:r>
        <w:r w:rsidR="008B045E" w:rsidRPr="00B13547">
          <w:rPr>
            <w:rStyle w:val="Hyperlink"/>
          </w:rPr>
          <w:t xml:space="preserve"> - </w:t>
        </w:r>
        <w:r w:rsidR="00686A3A" w:rsidRPr="00B13547">
          <w:rPr>
            <w:rStyle w:val="Hyperlink"/>
          </w:rPr>
          <w:t>Privacy And Electronic Communications)</w:t>
        </w:r>
      </w:hyperlink>
      <w:r w:rsidR="00401B1A" w:rsidRPr="00B13547">
        <w:t xml:space="preserve"> </w:t>
      </w:r>
      <w:r w:rsidR="008B045E" w:rsidRPr="00B13547">
        <w:t>aim to</w:t>
      </w:r>
      <w:r w:rsidR="00401B1A" w:rsidRPr="00B13547">
        <w:t xml:space="preserve"> provid</w:t>
      </w:r>
      <w:r w:rsidR="008B045E" w:rsidRPr="00B13547">
        <w:t>ing</w:t>
      </w:r>
      <w:r w:rsidR="00401B1A" w:rsidRPr="00B13547">
        <w:t xml:space="preserve"> for data protection and privacy connected with electronic communications networks and services and to enhance the security and reliability of such networks and services.</w:t>
      </w:r>
    </w:p>
    <w:p w14:paraId="012CF44D" w14:textId="0B7C1B0E" w:rsidR="00E776C5" w:rsidRPr="00B13547" w:rsidRDefault="00102A0B" w:rsidP="005B372B">
      <w:pPr>
        <w:pStyle w:val="Subtitle"/>
      </w:pPr>
      <w:r w:rsidRPr="00B13547">
        <w:rPr>
          <w:rStyle w:val="Hyperlink"/>
          <w:color w:val="00B0F0"/>
          <w:sz w:val="22"/>
        </w:rPr>
        <w:t xml:space="preserve">Copyright and Related Rights Act </w:t>
      </w:r>
    </w:p>
    <w:p w14:paraId="18C29F94" w14:textId="650C069E" w:rsidR="006D30E0" w:rsidRPr="00B13547" w:rsidRDefault="00E776C5" w:rsidP="00E776C5">
      <w:r w:rsidRPr="00B13547">
        <w:t xml:space="preserve">This Act </w:t>
      </w:r>
      <w:r w:rsidR="00270823" w:rsidRPr="00B13547">
        <w:t>reformed</w:t>
      </w:r>
      <w:r w:rsidRPr="00B13547">
        <w:t xml:space="preserve"> Irish </w:t>
      </w:r>
      <w:hyperlink r:id="rId89" w:history="1">
        <w:r w:rsidRPr="00B13547">
          <w:rPr>
            <w:rStyle w:val="Hyperlink"/>
          </w:rPr>
          <w:t>copyright and related rights law</w:t>
        </w:r>
      </w:hyperlink>
      <w:r w:rsidRPr="00B13547">
        <w:t xml:space="preserve">, bringing it fully into line with the requirements of EU and international law in this area. </w:t>
      </w:r>
    </w:p>
    <w:p w14:paraId="6BDC51B6" w14:textId="5F19BA4D" w:rsidR="006D30E0" w:rsidRPr="00B13547" w:rsidRDefault="006D30E0" w:rsidP="006D30E0">
      <w:pPr>
        <w:pStyle w:val="Heading3"/>
      </w:pPr>
      <w:r w:rsidRPr="00B13547">
        <w:t>eProcurement</w:t>
      </w:r>
    </w:p>
    <w:p w14:paraId="24AFD69A" w14:textId="77777777" w:rsidR="00AF52CB" w:rsidRPr="00B13547" w:rsidRDefault="00AF52CB" w:rsidP="00AF52CB">
      <w:pPr>
        <w:pStyle w:val="Subtitle"/>
      </w:pPr>
      <w:r w:rsidRPr="00B13547">
        <w:t xml:space="preserve">Office of Government Procurement </w:t>
      </w:r>
    </w:p>
    <w:p w14:paraId="480F8AB3" w14:textId="432F92C4" w:rsidR="00FE5A22" w:rsidRPr="00B13547" w:rsidRDefault="00AF52CB" w:rsidP="00AF52CB">
      <w:r w:rsidRPr="00B13547">
        <w:t xml:space="preserve">The </w:t>
      </w:r>
      <w:hyperlink r:id="rId90" w:history="1">
        <w:r w:rsidRPr="00B13547">
          <w:t>Office of Government Procurement</w:t>
        </w:r>
      </w:hyperlink>
      <w:r w:rsidRPr="00B13547">
        <w:t xml:space="preserve"> (OGP) commenced operations in 2014 and together with four key sectors (Health, Defence, Education and Local Government), has responsibility for sourcing 16 categories of goods and services on behalf of the Public Service. In addition, the OGP is also responsible for the procurement policy and procedures. </w:t>
      </w:r>
    </w:p>
    <w:p w14:paraId="563999CC" w14:textId="3326AA19" w:rsidR="00FE5A22" w:rsidRPr="00B13547" w:rsidRDefault="00B55CD4" w:rsidP="00FE5A22">
      <w:pPr>
        <w:pStyle w:val="Subtitle"/>
        <w:rPr>
          <w:rStyle w:val="Hyperlink"/>
          <w:color w:val="00B0F0"/>
          <w:sz w:val="22"/>
        </w:rPr>
      </w:pPr>
      <w:hyperlink r:id="rId91" w:history="1">
        <w:r w:rsidR="00FE5A22" w:rsidRPr="00B13547">
          <w:rPr>
            <w:rStyle w:val="Hyperlink"/>
            <w:color w:val="00B0F0"/>
            <w:sz w:val="22"/>
          </w:rPr>
          <w:t xml:space="preserve">National Public Procurement Policy Framework </w:t>
        </w:r>
      </w:hyperlink>
    </w:p>
    <w:p w14:paraId="7ACE00F2" w14:textId="046C8B74" w:rsidR="00FE5A22" w:rsidRPr="00B13547" w:rsidRDefault="00FE5A22" w:rsidP="00FE5A22">
      <w:r w:rsidRPr="00B13547">
        <w:t xml:space="preserve">A revised National Public Procurement Policy Framework, published in 2018, set out the overarching policy framework for public procurement in Ireland. The </w:t>
      </w:r>
      <w:r w:rsidR="008550C1" w:rsidRPr="00B13547">
        <w:t>f</w:t>
      </w:r>
      <w:r w:rsidRPr="00B13547">
        <w:t>ramework consist</w:t>
      </w:r>
      <w:r w:rsidR="00270823" w:rsidRPr="00B13547">
        <w:t>ed</w:t>
      </w:r>
      <w:r w:rsidRPr="00B13547">
        <w:t xml:space="preserve"> of </w:t>
      </w:r>
      <w:r w:rsidR="00BF6754" w:rsidRPr="00B13547">
        <w:t>five</w:t>
      </w:r>
      <w:r w:rsidRPr="00B13547">
        <w:t xml:space="preserve"> strands:</w:t>
      </w:r>
    </w:p>
    <w:p w14:paraId="4C93B2D1" w14:textId="20E034A4" w:rsidR="00FE5A22" w:rsidRPr="00B13547" w:rsidRDefault="00FE5A22" w:rsidP="00FE5A22">
      <w:pPr>
        <w:numPr>
          <w:ilvl w:val="0"/>
          <w:numId w:val="71"/>
        </w:numPr>
      </w:pPr>
      <w:r w:rsidRPr="00B13547">
        <w:t>Legislation (Directives, Regulations)</w:t>
      </w:r>
      <w:r w:rsidR="00C83B40">
        <w:t>;</w:t>
      </w:r>
    </w:p>
    <w:p w14:paraId="593FD816" w14:textId="6C2ADD99" w:rsidR="00FE5A22" w:rsidRPr="00B13547" w:rsidRDefault="00FE5A22" w:rsidP="00FE5A22">
      <w:pPr>
        <w:numPr>
          <w:ilvl w:val="0"/>
          <w:numId w:val="71"/>
        </w:numPr>
      </w:pPr>
      <w:r w:rsidRPr="00B13547">
        <w:t>Government Policy (Circulars, etc.)</w:t>
      </w:r>
      <w:r w:rsidR="00C83B40">
        <w:t>;</w:t>
      </w:r>
    </w:p>
    <w:p w14:paraId="0151ADDF" w14:textId="1C1481DA" w:rsidR="00FE5A22" w:rsidRPr="00B13547" w:rsidRDefault="00FE5A22" w:rsidP="00FE5A22">
      <w:pPr>
        <w:numPr>
          <w:ilvl w:val="0"/>
          <w:numId w:val="71"/>
        </w:numPr>
      </w:pPr>
      <w:r w:rsidRPr="00B13547">
        <w:t>Capital Works Management Framework for Public Works</w:t>
      </w:r>
      <w:r w:rsidR="00C83B40">
        <w:t>;</w:t>
      </w:r>
    </w:p>
    <w:p w14:paraId="3587EA60" w14:textId="59C65080" w:rsidR="00FE5A22" w:rsidRPr="00B13547" w:rsidRDefault="00FE5A22" w:rsidP="00FE5A22">
      <w:pPr>
        <w:numPr>
          <w:ilvl w:val="0"/>
          <w:numId w:val="71"/>
        </w:numPr>
      </w:pPr>
      <w:r w:rsidRPr="00B13547">
        <w:t>General Procurement Guidelines for Goods and Services</w:t>
      </w:r>
      <w:r w:rsidR="00C83B40">
        <w:t>;</w:t>
      </w:r>
      <w:r w:rsidRPr="00B13547">
        <w:t xml:space="preserve"> </w:t>
      </w:r>
    </w:p>
    <w:p w14:paraId="746DCF9D" w14:textId="67A82B3A" w:rsidR="00FE5A22" w:rsidRPr="00B13547" w:rsidRDefault="00FE5A22" w:rsidP="00FE5A22">
      <w:pPr>
        <w:numPr>
          <w:ilvl w:val="0"/>
          <w:numId w:val="71"/>
        </w:numPr>
      </w:pPr>
      <w:r w:rsidRPr="00B13547">
        <w:t>More detailed technical guidelines, template documentation and information</w:t>
      </w:r>
      <w:r w:rsidR="00C83B40">
        <w:t xml:space="preserve"> </w:t>
      </w:r>
      <w:r w:rsidRPr="00B13547">
        <w:t>notes as issued periodically by the Policy Unit of the OGP</w:t>
      </w:r>
      <w:r w:rsidR="00C83B40">
        <w:t>.</w:t>
      </w:r>
    </w:p>
    <w:p w14:paraId="1748D5EA" w14:textId="5921540D" w:rsidR="00FE5A22" w:rsidRPr="00B13547" w:rsidRDefault="00FE5A22" w:rsidP="00FE5A22">
      <w:r w:rsidRPr="00B13547">
        <w:t xml:space="preserve">The framework set out the procurement procedures to be followed by Government Departments and State Bodies under national and EU rules. </w:t>
      </w:r>
      <w:r w:rsidR="00673770" w:rsidRPr="00B13547">
        <w:t>It supported</w:t>
      </w:r>
      <w:r w:rsidRPr="00B13547">
        <w:t xml:space="preserve"> contracting authorities, including the OGP, the four key sectors (Health, Education, Local Government and Defence), individual Departments, Offices, commercial and non-commercial State bodies, and private entities subsidised 50% or more by a public body, when awarding contracts for works, goods and services. It support</w:t>
      </w:r>
      <w:r w:rsidR="00673770" w:rsidRPr="00B13547">
        <w:t>ed</w:t>
      </w:r>
      <w:r w:rsidRPr="00B13547">
        <w:t xml:space="preserve"> and enable</w:t>
      </w:r>
      <w:r w:rsidR="00673770" w:rsidRPr="00B13547">
        <w:t>d</w:t>
      </w:r>
      <w:r w:rsidRPr="00B13547">
        <w:t xml:space="preserve"> Public </w:t>
      </w:r>
      <w:r w:rsidRPr="00B13547">
        <w:lastRenderedPageBreak/>
        <w:t>Bodies to adopt procedures to meet their Public Procurement requirements and facilitates compliance with EU and National Procurement Rules.</w:t>
      </w:r>
    </w:p>
    <w:p w14:paraId="1D29B018" w14:textId="0D2819A4" w:rsidR="008550C1" w:rsidRPr="00B13547" w:rsidRDefault="008550C1" w:rsidP="008550C1">
      <w:r w:rsidRPr="00B13547">
        <w:t>The principal EU Directives are:</w:t>
      </w:r>
    </w:p>
    <w:p w14:paraId="63555598" w14:textId="6238998E" w:rsidR="008550C1" w:rsidRPr="00B13547" w:rsidRDefault="008550C1" w:rsidP="00676658">
      <w:pPr>
        <w:numPr>
          <w:ilvl w:val="0"/>
          <w:numId w:val="86"/>
        </w:numPr>
      </w:pPr>
      <w:r w:rsidRPr="00B13547">
        <w:t>Directive 2014/24/EU on public procurement (goods, services and works);</w:t>
      </w:r>
    </w:p>
    <w:p w14:paraId="2F306B5D" w14:textId="408A22A2" w:rsidR="008550C1" w:rsidRPr="00B13547" w:rsidRDefault="008550C1" w:rsidP="00676658">
      <w:pPr>
        <w:numPr>
          <w:ilvl w:val="0"/>
          <w:numId w:val="86"/>
        </w:numPr>
      </w:pPr>
      <w:r w:rsidRPr="00B13547">
        <w:t>Directive 2014/25/EU on procurement by entities operating in the water, energy, transport and postal services sectors; and</w:t>
      </w:r>
    </w:p>
    <w:p w14:paraId="4CF0E4D7" w14:textId="244EB1DE" w:rsidR="008550C1" w:rsidRPr="00B13547" w:rsidRDefault="008550C1" w:rsidP="00676658">
      <w:pPr>
        <w:numPr>
          <w:ilvl w:val="0"/>
          <w:numId w:val="86"/>
        </w:numPr>
      </w:pPr>
      <w:r w:rsidRPr="00B13547">
        <w:t>Directive 2014/23/EU on the award of Concession Contracts</w:t>
      </w:r>
    </w:p>
    <w:p w14:paraId="49DDE7EE" w14:textId="6EA26D08" w:rsidR="008550C1" w:rsidRPr="00B13547" w:rsidRDefault="008550C1" w:rsidP="008550C1">
      <w:r w:rsidRPr="00B13547">
        <w:t xml:space="preserve">These have been transposed into Irish Law by way of national </w:t>
      </w:r>
      <w:r w:rsidR="00673770" w:rsidRPr="00B13547">
        <w:t>r</w:t>
      </w:r>
      <w:r w:rsidRPr="00B13547">
        <w:t xml:space="preserve">egulations contained in Statutory Instruments as follows: </w:t>
      </w:r>
    </w:p>
    <w:p w14:paraId="58EDC779" w14:textId="775AA3A9" w:rsidR="008550C1" w:rsidRPr="00B13547" w:rsidRDefault="008550C1" w:rsidP="00676658">
      <w:pPr>
        <w:numPr>
          <w:ilvl w:val="0"/>
          <w:numId w:val="87"/>
        </w:numPr>
      </w:pPr>
      <w:r w:rsidRPr="00B13547">
        <w:t xml:space="preserve">S.I. No. 284 of 2016 (Regulations); </w:t>
      </w:r>
    </w:p>
    <w:p w14:paraId="69D1692C" w14:textId="2E5DFE36" w:rsidR="008550C1" w:rsidRPr="00B13547" w:rsidRDefault="008550C1" w:rsidP="00676658">
      <w:pPr>
        <w:numPr>
          <w:ilvl w:val="0"/>
          <w:numId w:val="87"/>
        </w:numPr>
      </w:pPr>
      <w:r w:rsidRPr="00B13547">
        <w:t xml:space="preserve">S.I. No. 286 of 2016 (Utilities Regulations); and </w:t>
      </w:r>
    </w:p>
    <w:p w14:paraId="7807A2EA" w14:textId="181BB17F" w:rsidR="008550C1" w:rsidRPr="00B13547" w:rsidRDefault="008550C1" w:rsidP="00676658">
      <w:pPr>
        <w:numPr>
          <w:ilvl w:val="0"/>
          <w:numId w:val="87"/>
        </w:numPr>
      </w:pPr>
      <w:r w:rsidRPr="00B13547">
        <w:t>S.I. No. 203 of 2017 (Concessions Regulations).</w:t>
      </w:r>
    </w:p>
    <w:p w14:paraId="1FD10BB8" w14:textId="445027D7" w:rsidR="00FE5A22" w:rsidRPr="00B13547" w:rsidRDefault="00AF52CB" w:rsidP="00AF52CB">
      <w:r w:rsidRPr="00B13547">
        <w:t xml:space="preserve">Information on </w:t>
      </w:r>
      <w:r w:rsidR="008550C1" w:rsidRPr="00B13547">
        <w:t xml:space="preserve">these and all relevant </w:t>
      </w:r>
      <w:r w:rsidRPr="00B13547">
        <w:t xml:space="preserve">procurement legislation, </w:t>
      </w:r>
      <w:r w:rsidR="004D17B2">
        <w:t>D</w:t>
      </w:r>
      <w:r w:rsidRPr="00B13547">
        <w:t xml:space="preserve">irectives and </w:t>
      </w:r>
      <w:r w:rsidR="004D17B2">
        <w:t>R</w:t>
      </w:r>
      <w:r w:rsidRPr="00B13547">
        <w:t xml:space="preserve">egulations can be found </w:t>
      </w:r>
      <w:hyperlink r:id="rId92" w:history="1">
        <w:r w:rsidRPr="00B13547">
          <w:rPr>
            <w:rStyle w:val="Hyperlink"/>
          </w:rPr>
          <w:t>here</w:t>
        </w:r>
      </w:hyperlink>
      <w:r w:rsidRPr="00B13547">
        <w:t>.</w:t>
      </w:r>
    </w:p>
    <w:p w14:paraId="59104871" w14:textId="77777777" w:rsidR="002725C2" w:rsidRPr="00B13547" w:rsidRDefault="002725C2" w:rsidP="007E41BF">
      <w:pPr>
        <w:pStyle w:val="Subtitle"/>
        <w:rPr>
          <w:rStyle w:val="Hyperlink"/>
          <w:color w:val="00B0F0"/>
          <w:sz w:val="22"/>
        </w:rPr>
      </w:pPr>
      <w:r w:rsidRPr="00B13547">
        <w:rPr>
          <w:rStyle w:val="Hyperlink"/>
          <w:color w:val="00B0F0"/>
          <w:sz w:val="22"/>
        </w:rPr>
        <w:t>eInvoicing Legislation</w:t>
      </w:r>
    </w:p>
    <w:p w14:paraId="60B80113" w14:textId="0D291FDE" w:rsidR="002725C2" w:rsidRPr="00B13547" w:rsidRDefault="002725C2" w:rsidP="002725C2">
      <w:r w:rsidRPr="00B13547">
        <w:t xml:space="preserve">The </w:t>
      </w:r>
      <w:hyperlink r:id="rId93" w:history="1">
        <w:r w:rsidRPr="00B13547">
          <w:rPr>
            <w:rStyle w:val="Hyperlink"/>
          </w:rPr>
          <w:t>Office of Government Procurement</w:t>
        </w:r>
      </w:hyperlink>
      <w:r w:rsidRPr="00B13547">
        <w:t xml:space="preserve"> is responsible for eInvoicing in Ireland. There is no legislation in place specifically relating to the support for, or provision of, electronic invoicing in the Public Sector. There are also no common platforms across the Public Sector either.</w:t>
      </w:r>
    </w:p>
    <w:p w14:paraId="321A0391" w14:textId="5A461B34" w:rsidR="003E6D0F" w:rsidRPr="00B13547" w:rsidRDefault="002725C2" w:rsidP="000F4B30">
      <w:r w:rsidRPr="00B13547">
        <w:t xml:space="preserve">Nevertheless, Ireland transposed </w:t>
      </w:r>
      <w:hyperlink r:id="rId94" w:history="1">
        <w:r w:rsidRPr="00B13547">
          <w:rPr>
            <w:rStyle w:val="Hyperlink"/>
          </w:rPr>
          <w:t>Directive 2010/45/EU</w:t>
        </w:r>
      </w:hyperlink>
      <w:r w:rsidRPr="00B13547">
        <w:t>, which establishes electronic invoices on an equal footing with paper invoices</w:t>
      </w:r>
      <w:r w:rsidR="0037336B" w:rsidRPr="00B13547">
        <w:t xml:space="preserve"> and is transposing</w:t>
      </w:r>
      <w:r w:rsidR="00673770" w:rsidRPr="00B13547">
        <w:t xml:space="preserve"> </w:t>
      </w:r>
      <w:r w:rsidR="000F4B30" w:rsidRPr="00B13547">
        <w:t>the European Directive on eInvoicing (</w:t>
      </w:r>
      <w:hyperlink r:id="rId95" w:history="1">
        <w:r w:rsidR="000F4B30" w:rsidRPr="00B13547">
          <w:rPr>
            <w:rStyle w:val="Hyperlink"/>
          </w:rPr>
          <w:t>2014/55/EU</w:t>
        </w:r>
      </w:hyperlink>
      <w:r w:rsidR="000F4B30" w:rsidRPr="00B13547">
        <w:t>) in public procurement</w:t>
      </w:r>
      <w:r w:rsidR="00904022" w:rsidRPr="00B13547">
        <w:t>. T</w:t>
      </w:r>
      <w:r w:rsidR="00152E45" w:rsidRPr="00B13547">
        <w:t xml:space="preserve">he </w:t>
      </w:r>
      <w:hyperlink r:id="rId96" w:history="1">
        <w:r w:rsidR="00152E45" w:rsidRPr="00B13547">
          <w:rPr>
            <w:rStyle w:val="Hyperlink"/>
          </w:rPr>
          <w:t>eInvoicing Ireland</w:t>
        </w:r>
      </w:hyperlink>
      <w:r w:rsidR="00152E45" w:rsidRPr="00B13547">
        <w:t xml:space="preserve"> programme </w:t>
      </w:r>
      <w:r w:rsidR="00670DA6" w:rsidRPr="00B13547">
        <w:t>work</w:t>
      </w:r>
      <w:r w:rsidR="00CB7285" w:rsidRPr="00B13547">
        <w:t>ing</w:t>
      </w:r>
      <w:r w:rsidR="00152E45" w:rsidRPr="00B13547">
        <w:t xml:space="preserve"> with the Office of Government Procurement and </w:t>
      </w:r>
      <w:r w:rsidR="003E6D0F" w:rsidRPr="00B13547">
        <w:t>P</w:t>
      </w:r>
      <w:r w:rsidR="00152E45" w:rsidRPr="00B13547">
        <w:t xml:space="preserve">ublic </w:t>
      </w:r>
      <w:r w:rsidR="003E6D0F" w:rsidRPr="00B13547">
        <w:t>S</w:t>
      </w:r>
      <w:r w:rsidR="00152E45" w:rsidRPr="00B13547">
        <w:t xml:space="preserve">ector partners </w:t>
      </w:r>
      <w:r w:rsidR="00CB7285" w:rsidRPr="00B13547">
        <w:t xml:space="preserve">has </w:t>
      </w:r>
      <w:r w:rsidR="00152E45" w:rsidRPr="00B13547">
        <w:t xml:space="preserve">put in place an eInvoicing </w:t>
      </w:r>
      <w:r w:rsidR="00670DA6" w:rsidRPr="00B13547">
        <w:t xml:space="preserve">procurement </w:t>
      </w:r>
      <w:r w:rsidR="00152E45" w:rsidRPr="00B13547">
        <w:t xml:space="preserve">Framework. </w:t>
      </w:r>
      <w:r w:rsidR="00670DA6" w:rsidRPr="00B13547">
        <w:t>The Framework offers compliant eInvoicing services and solutions for shared services and co-ordinating facilities as well as individual public bodies, to receive and process eInvoices in accordance with the European Standard and the national approach to implementing the eInvoicing Directive. The services and solutions range from online portals that facilitate basic compliance to more integrated straight-through-processing options.</w:t>
      </w:r>
    </w:p>
    <w:p w14:paraId="196B7632" w14:textId="2E08A5AE" w:rsidR="000F4B30" w:rsidRPr="00B13547" w:rsidRDefault="008550C1" w:rsidP="00F64D62">
      <w:r w:rsidRPr="00B13547">
        <w:t xml:space="preserve">Since </w:t>
      </w:r>
      <w:r w:rsidR="000F4B30" w:rsidRPr="00B13547">
        <w:t xml:space="preserve">18 April 2019, Central Government contracting authorities and entities </w:t>
      </w:r>
      <w:r w:rsidRPr="00B13547">
        <w:t>are</w:t>
      </w:r>
      <w:r w:rsidR="000F4B30" w:rsidRPr="00B13547">
        <w:t xml:space="preserve"> required to receive and process eInvoices that comply with the European Standard on </w:t>
      </w:r>
      <w:r w:rsidR="0037336B" w:rsidRPr="00B13547">
        <w:t>eInvoicing</w:t>
      </w:r>
      <w:r w:rsidR="000F4B30" w:rsidRPr="00B13547">
        <w:t xml:space="preserve"> in public procurement.</w:t>
      </w:r>
      <w:r w:rsidR="000B5C8A" w:rsidRPr="00B13547">
        <w:t xml:space="preserve"> </w:t>
      </w:r>
      <w:r w:rsidR="000F4B30" w:rsidRPr="00B13547">
        <w:t>From 18 April 2020, all contracting authorities and entities will be required to receive and process eInvoices that comply with the European Standard on eInvoicing in public procurement.</w:t>
      </w:r>
    </w:p>
    <w:p w14:paraId="0241C8D9" w14:textId="1106145C" w:rsidR="005523ED" w:rsidRPr="00B13547" w:rsidRDefault="003730DF" w:rsidP="00F1625E">
      <w:pPr>
        <w:pStyle w:val="Heading3"/>
      </w:pPr>
      <w:bookmarkStart w:id="25" w:name="_Toc1474967"/>
      <w:r w:rsidRPr="00B13547">
        <w:t>Interconnection of base registries</w:t>
      </w:r>
      <w:bookmarkEnd w:id="25"/>
    </w:p>
    <w:p w14:paraId="3147C399" w14:textId="76873FC9" w:rsidR="001B02E1" w:rsidRPr="00B13547" w:rsidRDefault="001B02E1" w:rsidP="00F64D62">
      <w:pPr>
        <w:pStyle w:val="Subtitle"/>
      </w:pPr>
      <w:r w:rsidRPr="00B13547">
        <w:t>T</w:t>
      </w:r>
      <w:r w:rsidR="00DB0B58" w:rsidRPr="00B13547">
        <w:t>he Companies Act 2014</w:t>
      </w:r>
    </w:p>
    <w:p w14:paraId="42073391" w14:textId="4E8E8842" w:rsidR="00B37560" w:rsidRPr="00B13547" w:rsidRDefault="007B23AA">
      <w:pPr>
        <w:pStyle w:val="BodyText"/>
      </w:pPr>
      <w:r w:rsidRPr="00B13547">
        <w:t xml:space="preserve">The </w:t>
      </w:r>
      <w:hyperlink r:id="rId97" w:history="1">
        <w:r w:rsidRPr="00B13547">
          <w:rPr>
            <w:rStyle w:val="Hyperlink"/>
          </w:rPr>
          <w:t>Companies Act 2014</w:t>
        </w:r>
      </w:hyperlink>
      <w:r w:rsidRPr="00B13547">
        <w:t xml:space="preserve"> covers legal provisions for the </w:t>
      </w:r>
      <w:hyperlink r:id="rId98" w:history="1">
        <w:r w:rsidRPr="00B13547">
          <w:rPr>
            <w:rStyle w:val="Hyperlink"/>
          </w:rPr>
          <w:t>Business Registry</w:t>
        </w:r>
      </w:hyperlink>
      <w:r w:rsidRPr="00B13547">
        <w:t xml:space="preserve">. The Act prescribes the provisions for the various types of companies in existence as well as the allowed organisational frameworks they can function within. Furthermore, the Act states that registration offices for companies shall be set up in places deemed necessary by the Minister for Public Expenditure and Reform, as well as that each office shall be headed by a Registrar in charge of administering it.  </w:t>
      </w:r>
    </w:p>
    <w:p w14:paraId="57AC436C" w14:textId="06A360D4" w:rsidR="00B37560" w:rsidRPr="00B13547" w:rsidRDefault="00B37560" w:rsidP="00C07A21">
      <w:pPr>
        <w:pStyle w:val="Subtitle"/>
        <w:keepNext/>
      </w:pPr>
      <w:r w:rsidRPr="00B13547">
        <w:t>Land and Conveyancing Law Reform Act 2009</w:t>
      </w:r>
    </w:p>
    <w:p w14:paraId="0FFC9D6F" w14:textId="55C8097D" w:rsidR="00B37560" w:rsidRPr="00B13547" w:rsidRDefault="00673770" w:rsidP="00C07A21">
      <w:pPr>
        <w:pStyle w:val="BodyText"/>
        <w:keepNext/>
      </w:pPr>
      <w:r w:rsidRPr="00B13547">
        <w:t xml:space="preserve">The </w:t>
      </w:r>
      <w:hyperlink r:id="rId99" w:history="1">
        <w:r w:rsidR="00B37560" w:rsidRPr="00B13547">
          <w:rPr>
            <w:rStyle w:val="Hyperlink"/>
          </w:rPr>
          <w:t>Land and Conveyancing Law Reform Act 2009</w:t>
        </w:r>
      </w:hyperlink>
      <w:r w:rsidR="00B37560" w:rsidRPr="00B13547">
        <w:t xml:space="preserve"> state</w:t>
      </w:r>
      <w:r w:rsidRPr="00B13547">
        <w:t>d</w:t>
      </w:r>
      <w:r w:rsidR="00B37560" w:rsidRPr="00B13547">
        <w:t xml:space="preserve"> that </w:t>
      </w:r>
      <w:r w:rsidR="00ED2C80" w:rsidRPr="00B13547">
        <w:t xml:space="preserve">the </w:t>
      </w:r>
      <w:hyperlink r:id="rId100" w:history="1">
        <w:r w:rsidR="00B37560" w:rsidRPr="00B13547">
          <w:rPr>
            <w:rStyle w:val="Hyperlink"/>
          </w:rPr>
          <w:t>Land Registry</w:t>
        </w:r>
      </w:hyperlink>
      <w:r w:rsidR="00ED2C80" w:rsidRPr="00B13547">
        <w:t xml:space="preserve"> </w:t>
      </w:r>
      <w:r w:rsidR="00B37560" w:rsidRPr="00B13547">
        <w:t xml:space="preserve">has the meaning given to it by section 7 of the Act of 1964, </w:t>
      </w:r>
      <w:r w:rsidRPr="00B13547">
        <w:t>so</w:t>
      </w:r>
      <w:r w:rsidR="00B37560" w:rsidRPr="00B13547">
        <w:t xml:space="preserve"> that the central office shall be in Dublin while local offices </w:t>
      </w:r>
      <w:r w:rsidRPr="00B13547">
        <w:t>are</w:t>
      </w:r>
      <w:r w:rsidR="00B37560" w:rsidRPr="00B13547">
        <w:t xml:space="preserve"> located in every other county in Ireland. In line with this, </w:t>
      </w:r>
      <w:r w:rsidR="00B37560" w:rsidRPr="00B13547">
        <w:lastRenderedPageBreak/>
        <w:t>the central office is the one responsible for registering all land in the State, while the Land Registry as a body comprises the collective of the central and local offices.</w:t>
      </w:r>
    </w:p>
    <w:p w14:paraId="6FF2FD19" w14:textId="70CB4E2D" w:rsidR="00125086" w:rsidRPr="00B13547" w:rsidRDefault="00125086" w:rsidP="004D17B2">
      <w:pPr>
        <w:pStyle w:val="Subtitle"/>
        <w:keepNext/>
      </w:pPr>
      <w:r w:rsidRPr="00B13547">
        <w:t>Civil Registration Act of 2004</w:t>
      </w:r>
    </w:p>
    <w:p w14:paraId="5BE0419A" w14:textId="71FAB435" w:rsidR="00125086" w:rsidRPr="00B13547" w:rsidRDefault="00125086" w:rsidP="004D17B2">
      <w:pPr>
        <w:keepNext/>
      </w:pPr>
      <w:r w:rsidRPr="00B13547">
        <w:t xml:space="preserve">The </w:t>
      </w:r>
      <w:hyperlink r:id="rId101" w:history="1">
        <w:r w:rsidRPr="00B13547">
          <w:rPr>
            <w:rStyle w:val="Hyperlink"/>
          </w:rPr>
          <w:t>Civil Registration Act of 2004</w:t>
        </w:r>
      </w:hyperlink>
      <w:r w:rsidRPr="00B13547">
        <w:t>, along with its Amendment from 2014</w:t>
      </w:r>
      <w:r w:rsidR="00ED65A4" w:rsidRPr="00B13547">
        <w:t>,</w:t>
      </w:r>
      <w:r w:rsidRPr="00B13547">
        <w:t xml:space="preserve"> provide</w:t>
      </w:r>
      <w:r w:rsidR="00673770" w:rsidRPr="00B13547">
        <w:t>d</w:t>
      </w:r>
      <w:r w:rsidRPr="00B13547">
        <w:t xml:space="preserve"> separate definitions as to what </w:t>
      </w:r>
      <w:r w:rsidR="00673770" w:rsidRPr="00B13547">
        <w:t>was</w:t>
      </w:r>
      <w:r w:rsidRPr="00B13547">
        <w:t xml:space="preserve"> understood by registration of births and stillbirths, adoptions, deaths, marriages, divorces. This </w:t>
      </w:r>
      <w:r w:rsidR="00673770" w:rsidRPr="00B13547">
        <w:t>was</w:t>
      </w:r>
      <w:r w:rsidRPr="00B13547">
        <w:t xml:space="preserve"> mostly due to historical reasons, as separate registries were kept for each of these different life events. For example, Part 3 Registration of Births and Stillbirths 18 stated: ‘In this Part, ‘‘the register’’ means, as the context requires, the register of births or the register of stillbirths and cognate words shall be construed accordingly.</w:t>
      </w:r>
    </w:p>
    <w:p w14:paraId="44A49731" w14:textId="762FC33C" w:rsidR="005523ED" w:rsidRPr="00B13547" w:rsidRDefault="003730DF" w:rsidP="00F47899">
      <w:pPr>
        <w:pStyle w:val="Heading2"/>
      </w:pPr>
      <w:bookmarkStart w:id="26" w:name="_Toc1474969"/>
      <w:r w:rsidRPr="00B13547">
        <w:t>Domain-specific legislation</w:t>
      </w:r>
      <w:bookmarkEnd w:id="26"/>
    </w:p>
    <w:p w14:paraId="3F139598" w14:textId="446A0A5B" w:rsidR="009222FA" w:rsidRPr="00B13547" w:rsidRDefault="00011A0A" w:rsidP="005B372B">
      <w:pPr>
        <w:pStyle w:val="Subtitle"/>
      </w:pPr>
      <w:r w:rsidRPr="00B13547">
        <w:t>Electronic Commerce Act</w:t>
      </w:r>
      <w:r w:rsidR="009222FA" w:rsidRPr="00B13547">
        <w:t xml:space="preserve"> </w:t>
      </w:r>
    </w:p>
    <w:p w14:paraId="6D5EB46B" w14:textId="67F378FC" w:rsidR="009222FA" w:rsidRPr="00B13547" w:rsidRDefault="009222FA" w:rsidP="009222FA">
      <w:r w:rsidRPr="00B13547">
        <w:t xml:space="preserve">The </w:t>
      </w:r>
      <w:hyperlink r:id="rId102" w:history="1">
        <w:r w:rsidRPr="00B13547">
          <w:rPr>
            <w:rStyle w:val="Hyperlink"/>
          </w:rPr>
          <w:t>Electronic Commerce Act</w:t>
        </w:r>
      </w:hyperlink>
      <w:r w:rsidRPr="00B13547">
        <w:t xml:space="preserve"> became law on 20 September 2000. It implement</w:t>
      </w:r>
      <w:r w:rsidR="00673770" w:rsidRPr="00B13547">
        <w:t>ed</w:t>
      </w:r>
      <w:r w:rsidRPr="00B13547">
        <w:t xml:space="preserve"> the EU Directive on a Community framework for electronic signatures </w:t>
      </w:r>
      <w:hyperlink r:id="rId103" w:history="1">
        <w:r w:rsidRPr="00B13547">
          <w:rPr>
            <w:rStyle w:val="Hyperlink"/>
          </w:rPr>
          <w:t>(1999/93/EC)</w:t>
        </w:r>
      </w:hyperlink>
      <w:r w:rsidRPr="00B13547">
        <w:t xml:space="preserve"> and, in part, the EU Directive on electronic commerce </w:t>
      </w:r>
      <w:hyperlink r:id="rId104" w:history="1">
        <w:r w:rsidRPr="00B13547">
          <w:rPr>
            <w:rStyle w:val="Hyperlink"/>
          </w:rPr>
          <w:t>(2000/31/EC)</w:t>
        </w:r>
      </w:hyperlink>
      <w:r w:rsidRPr="00B13547">
        <w:t xml:space="preserve">. </w:t>
      </w:r>
    </w:p>
    <w:p w14:paraId="653C62A8" w14:textId="2AC30781" w:rsidR="009222FA" w:rsidRPr="00B13547" w:rsidRDefault="009222FA" w:rsidP="009222FA">
      <w:r w:rsidRPr="00B13547">
        <w:t>The Act provide</w:t>
      </w:r>
      <w:r w:rsidR="00673770" w:rsidRPr="00B13547">
        <w:t>d</w:t>
      </w:r>
      <w:r w:rsidRPr="00B13547">
        <w:t xml:space="preserve"> (with some exceptions) for the legal recognition of electronic signatures, electronic writing and electronic contracts. It authorise</w:t>
      </w:r>
      <w:r w:rsidR="00673770" w:rsidRPr="00B13547">
        <w:t>d</w:t>
      </w:r>
      <w:r w:rsidRPr="00B13547">
        <w:t xml:space="preserve"> the use of encryption and set the rights and obligations of Certification</w:t>
      </w:r>
      <w:r w:rsidR="00B37560" w:rsidRPr="00B13547">
        <w:t>s</w:t>
      </w:r>
      <w:r w:rsidRPr="00B13547">
        <w:t xml:space="preserve"> Service Providers (CSPs). </w:t>
      </w:r>
    </w:p>
    <w:p w14:paraId="58A1B58D" w14:textId="53CD0EF8" w:rsidR="009222FA" w:rsidRPr="00B13547" w:rsidRDefault="00011A0A" w:rsidP="005B372B">
      <w:pPr>
        <w:pStyle w:val="Subtitle"/>
      </w:pPr>
      <w:r w:rsidRPr="00B13547">
        <w:rPr>
          <w:rStyle w:val="Hyperlink"/>
          <w:color w:val="00B0F0"/>
          <w:sz w:val="22"/>
        </w:rPr>
        <w:t>European Communities (Directive 2000/31/EC) Regulations</w:t>
      </w:r>
      <w:r w:rsidR="009222FA" w:rsidRPr="00B13547">
        <w:t xml:space="preserve"> </w:t>
      </w:r>
    </w:p>
    <w:p w14:paraId="4EBEB8FD" w14:textId="3BF11E98" w:rsidR="009222FA" w:rsidRPr="00B13547" w:rsidRDefault="009222FA" w:rsidP="009222FA">
      <w:r w:rsidRPr="00B13547">
        <w:t xml:space="preserve">The Minister for Enterprise Trade &amp; Employment signed the </w:t>
      </w:r>
      <w:hyperlink r:id="rId105" w:history="1">
        <w:r w:rsidRPr="00B13547">
          <w:rPr>
            <w:rStyle w:val="Hyperlink"/>
          </w:rPr>
          <w:t>regulations</w:t>
        </w:r>
      </w:hyperlink>
      <w:r w:rsidRPr="00B13547">
        <w:t xml:space="preserve"> in 2003 with a view to giving effect to those remaining provisions of the EU Directive on electronic commerce </w:t>
      </w:r>
      <w:hyperlink r:id="rId106" w:history="1">
        <w:r w:rsidRPr="00B13547">
          <w:rPr>
            <w:rStyle w:val="Hyperlink"/>
          </w:rPr>
          <w:t>(2000/31/EC)</w:t>
        </w:r>
      </w:hyperlink>
      <w:r w:rsidRPr="00B13547">
        <w:t xml:space="preserve"> not transposed into Irish law by the Electronic Commerce Act.</w:t>
      </w:r>
    </w:p>
    <w:p w14:paraId="4453B9DC" w14:textId="5769FF00" w:rsidR="005523ED" w:rsidRPr="00B13547" w:rsidRDefault="003730DF" w:rsidP="0077020D">
      <w:pPr>
        <w:pStyle w:val="Heading2"/>
      </w:pPr>
      <w:bookmarkStart w:id="27" w:name="_Toc1474970"/>
      <w:r w:rsidRPr="00B13547">
        <w:t>Interoperability</w:t>
      </w:r>
      <w:bookmarkEnd w:id="27"/>
      <w:r w:rsidRPr="00B13547">
        <w:t xml:space="preserve"> </w:t>
      </w:r>
    </w:p>
    <w:p w14:paraId="030BD4B8" w14:textId="43EFF364" w:rsidR="0077020D" w:rsidRPr="00B13547" w:rsidRDefault="0077020D" w:rsidP="0077020D">
      <w:pPr>
        <w:pStyle w:val="Subtitle"/>
      </w:pPr>
      <w:r w:rsidRPr="00B13547">
        <w:t>Data-Sharing and Governance</w:t>
      </w:r>
      <w:r w:rsidR="00800B97" w:rsidRPr="00B13547">
        <w:t xml:space="preserve"> Act 2019</w:t>
      </w:r>
    </w:p>
    <w:p w14:paraId="67590B08" w14:textId="015D5696" w:rsidR="00800B97" w:rsidRPr="00B13547" w:rsidRDefault="006E4472" w:rsidP="005309B7">
      <w:r w:rsidRPr="00B13547">
        <w:t xml:space="preserve">The </w:t>
      </w:r>
      <w:hyperlink r:id="rId107" w:history="1">
        <w:r w:rsidRPr="00B13547">
          <w:rPr>
            <w:rStyle w:val="Hyperlink"/>
          </w:rPr>
          <w:t>Data Sharing and Governance Act 2019</w:t>
        </w:r>
      </w:hyperlink>
      <w:r w:rsidRPr="00B13547">
        <w:t xml:space="preserve"> was signed into law on 4 March 2019 and is awaiting commencement. The Act comes in the wake of the GDPR and Data Protection Act 2018 in order to clarify and strengthen the data sharing rights and obligations of public bodies.</w:t>
      </w:r>
      <w:r w:rsidR="004C11EE" w:rsidRPr="00B13547">
        <w:t xml:space="preserve"> </w:t>
      </w:r>
      <w:r w:rsidRPr="00B13547">
        <w:t xml:space="preserve">The Act paves the way for more efficient and </w:t>
      </w:r>
      <w:r w:rsidR="004C11EE" w:rsidRPr="00B13547">
        <w:t>cost-effective</w:t>
      </w:r>
      <w:r w:rsidRPr="00B13547">
        <w:t xml:space="preserve"> service delivery by public bodies by providing a clear legal basis for the sharing of personal data in certain circumstances. The aim is to reduce the administrative burden associated with the need for individuals to provide their personal data to numerous public bodies.</w:t>
      </w:r>
      <w:r w:rsidR="0060493B" w:rsidRPr="00B13547">
        <w:t xml:space="preserve"> The Act allows for the sharing of personal data between public bodies where the sharing is for the performance of a function of either of the public bodies.</w:t>
      </w:r>
      <w:r w:rsidR="005309B7" w:rsidRPr="00B13547">
        <w:t xml:space="preserve"> The Act provides for the establishment of a personal data access portal. This is a portal that would allow individuals to view their personal data as well as information in relation to any data breaches affecting their personal data and data sharing agreements under which their personal data is processed. Besides, the Act allows the Minster to designate base registries for use by public bodies so that they can access personal data without having to collect it directly from service users. A base registry will have an owner who must ensure the personal data is accurate and up to date.</w:t>
      </w:r>
    </w:p>
    <w:p w14:paraId="424C04DB" w14:textId="77777777" w:rsidR="003730DF" w:rsidRPr="00B13547" w:rsidRDefault="003730DF" w:rsidP="00FE4D60">
      <w:pPr>
        <w:pStyle w:val="Heading2"/>
      </w:pPr>
      <w:bookmarkStart w:id="28" w:name="_Toc1474971"/>
      <w:r w:rsidRPr="00B13547">
        <w:t>Emerging technologies</w:t>
      </w:r>
      <w:bookmarkEnd w:id="28"/>
    </w:p>
    <w:p w14:paraId="79630B50" w14:textId="007A33CC" w:rsidR="005523ED" w:rsidRPr="00B13547" w:rsidRDefault="00673770" w:rsidP="00F64D62">
      <w:r w:rsidRPr="00B13547">
        <w:t>There is n</w:t>
      </w:r>
      <w:r w:rsidR="00975C90" w:rsidRPr="00B13547">
        <w:t xml:space="preserve">o specific legislation in </w:t>
      </w:r>
      <w:r w:rsidRPr="00B13547">
        <w:t xml:space="preserve">this area; </w:t>
      </w:r>
      <w:r w:rsidR="00975C90" w:rsidRPr="00B13547">
        <w:t>existing laws apply where appropriate.</w:t>
      </w:r>
    </w:p>
    <w:p w14:paraId="67B60062" w14:textId="77777777" w:rsidR="005523ED" w:rsidRPr="00B13547" w:rsidRDefault="005523ED" w:rsidP="005523ED">
      <w:pPr>
        <w:pStyle w:val="ListParagraph"/>
        <w:numPr>
          <w:ilvl w:val="0"/>
          <w:numId w:val="0"/>
        </w:numPr>
        <w:rPr>
          <w:rFonts w:ascii="Verdana" w:eastAsia="Times New Roman" w:hAnsi="Verdana"/>
          <w:color w:val="333333"/>
          <w:sz w:val="20"/>
          <w:szCs w:val="24"/>
          <w:lang w:eastAsia="en-GB"/>
        </w:rPr>
      </w:pPr>
    </w:p>
    <w:p w14:paraId="37CE57DD" w14:textId="166C4FF9" w:rsidR="005523ED" w:rsidRPr="00B13547" w:rsidRDefault="000A7546" w:rsidP="0082125C">
      <w:pPr>
        <w:pStyle w:val="Heading1"/>
      </w:pPr>
      <w:r w:rsidRPr="00B13547">
        <w:br w:type="page"/>
      </w:r>
      <w:bookmarkStart w:id="29" w:name="_Toc12874785"/>
      <w:r w:rsidR="003730DF" w:rsidRPr="00B13547">
        <w:lastRenderedPageBreak/>
        <w:t xml:space="preserve">Digital Government </w:t>
      </w:r>
      <w:r w:rsidR="00457E8B" w:rsidRPr="00B13547">
        <w:t>G</w:t>
      </w:r>
      <w:r w:rsidR="003730DF" w:rsidRPr="00B13547">
        <w:t>overnance</w:t>
      </w:r>
      <w:bookmarkEnd w:id="29"/>
    </w:p>
    <w:p w14:paraId="5B8A7E8C" w14:textId="531DFC50" w:rsidR="005523ED" w:rsidRPr="00B13547" w:rsidRDefault="003730DF" w:rsidP="0082125C">
      <w:pPr>
        <w:pStyle w:val="Heading2"/>
      </w:pPr>
      <w:bookmarkStart w:id="30" w:name="_Toc1474973"/>
      <w:r w:rsidRPr="00B13547">
        <w:t>National</w:t>
      </w:r>
      <w:bookmarkEnd w:id="30"/>
      <w:r w:rsidRPr="00B13547">
        <w:t xml:space="preserve"> </w:t>
      </w:r>
    </w:p>
    <w:p w14:paraId="6B25B932" w14:textId="77777777" w:rsidR="003730DF" w:rsidRPr="00B13547" w:rsidRDefault="003730DF" w:rsidP="00FE4D60">
      <w:pPr>
        <w:pStyle w:val="Heading3"/>
      </w:pPr>
      <w:bookmarkStart w:id="31" w:name="_Toc1474974"/>
      <w:r w:rsidRPr="00B13547">
        <w:t>Policy</w:t>
      </w:r>
      <w:bookmarkEnd w:id="31"/>
    </w:p>
    <w:p w14:paraId="3C1A08D6" w14:textId="77777777" w:rsidR="00ED5C34" w:rsidRPr="00B13547" w:rsidRDefault="00B55CD4" w:rsidP="005B372B">
      <w:pPr>
        <w:pStyle w:val="Subtitle"/>
        <w:rPr>
          <w:rStyle w:val="HyperlinkBold"/>
          <w:b w:val="0"/>
          <w:color w:val="00B0F0"/>
          <w:u w:val="none"/>
        </w:rPr>
      </w:pPr>
      <w:hyperlink r:id="rId108" w:history="1">
        <w:r w:rsidR="00ED5C34" w:rsidRPr="00B13547">
          <w:rPr>
            <w:rStyle w:val="Hyperlink"/>
            <w:color w:val="00B0F0"/>
            <w:sz w:val="22"/>
          </w:rPr>
          <w:t>Department of Public Expenditure and Reform</w:t>
        </w:r>
      </w:hyperlink>
    </w:p>
    <w:p w14:paraId="213E9912" w14:textId="1B4EB641" w:rsidR="005523ED" w:rsidRPr="00B13547" w:rsidRDefault="00ED5C34" w:rsidP="00ED5C34">
      <w:r w:rsidRPr="00B13547">
        <w:t xml:space="preserve">The overall responsibility for the eGovernment policy and the provision of central eGovernment infrastructure and services lies with the Department of Public Expenditure and Reform. </w:t>
      </w:r>
    </w:p>
    <w:p w14:paraId="35B28EF1" w14:textId="77777777" w:rsidR="00BD6CF4" w:rsidRPr="00B13547" w:rsidRDefault="00BD6CF4" w:rsidP="00ED5C34"/>
    <w:tbl>
      <w:tblPr>
        <w:tblW w:w="5000" w:type="pct"/>
        <w:shd w:val="clear" w:color="auto" w:fill="EFFBFF"/>
        <w:tblLook w:val="01E0" w:firstRow="1" w:lastRow="1" w:firstColumn="1" w:lastColumn="1" w:noHBand="0" w:noVBand="0"/>
      </w:tblPr>
      <w:tblGrid>
        <w:gridCol w:w="2362"/>
        <w:gridCol w:w="6425"/>
      </w:tblGrid>
      <w:tr w:rsidR="00DF2728" w:rsidRPr="008F6F4A" w14:paraId="373B3032" w14:textId="77777777" w:rsidTr="00F64D62">
        <w:trPr>
          <w:trHeight w:val="2634"/>
        </w:trPr>
        <w:tc>
          <w:tcPr>
            <w:tcW w:w="1344" w:type="pct"/>
            <w:shd w:val="clear" w:color="auto" w:fill="EFFBFF"/>
            <w:tcMar>
              <w:top w:w="108" w:type="dxa"/>
              <w:left w:w="108" w:type="dxa"/>
              <w:bottom w:w="108" w:type="dxa"/>
              <w:right w:w="108" w:type="dxa"/>
            </w:tcMar>
            <w:vAlign w:val="center"/>
          </w:tcPr>
          <w:p w14:paraId="1A998522" w14:textId="5EDC7024" w:rsidR="00DF2728" w:rsidRPr="00B13547" w:rsidRDefault="005E40B0" w:rsidP="005F6348">
            <w:pPr>
              <w:jc w:val="center"/>
            </w:pPr>
            <w:r w:rsidRPr="00B13547">
              <w:rPr>
                <w:noProof/>
                <w:lang w:eastAsia="en-IE"/>
              </w:rPr>
              <w:drawing>
                <wp:anchor distT="0" distB="0" distL="114300" distR="114300" simplePos="0" relativeHeight="251658243" behindDoc="0" locked="0" layoutInCell="1" allowOverlap="1" wp14:anchorId="5DDE4042" wp14:editId="70F76B4E">
                  <wp:simplePos x="0" y="0"/>
                  <wp:positionH relativeFrom="column">
                    <wp:posOffset>53975</wp:posOffset>
                  </wp:positionH>
                  <wp:positionV relativeFrom="paragraph">
                    <wp:posOffset>0</wp:posOffset>
                  </wp:positionV>
                  <wp:extent cx="1323975" cy="1692275"/>
                  <wp:effectExtent l="0" t="0" r="0" b="0"/>
                  <wp:wrapTopAndBottom/>
                  <wp:docPr id="15" name="Picture 2" descr="Paschal-Donoh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chal-Donohoe"/>
                          <pic:cNvPicPr>
                            <a:picLocks noChangeAspect="1" noChangeArrowheads="1"/>
                          </pic:cNvPicPr>
                        </pic:nvPicPr>
                        <pic:blipFill>
                          <a:blip r:embed="rId109">
                            <a:extLst>
                              <a:ext uri="{28A0092B-C50C-407E-A947-70E740481C1C}">
                                <a14:useLocalDpi xmlns:a14="http://schemas.microsoft.com/office/drawing/2010/main" val="0"/>
                              </a:ext>
                            </a:extLst>
                          </a:blip>
                          <a:srcRect r="12605"/>
                          <a:stretch>
                            <a:fillRect/>
                          </a:stretch>
                        </pic:blipFill>
                        <pic:spPr bwMode="auto">
                          <a:xfrm>
                            <a:off x="0" y="0"/>
                            <a:ext cx="1323975" cy="1692275"/>
                          </a:xfrm>
                          <a:prstGeom prst="rect">
                            <a:avLst/>
                          </a:prstGeom>
                          <a:noFill/>
                        </pic:spPr>
                      </pic:pic>
                    </a:graphicData>
                  </a:graphic>
                  <wp14:sizeRelH relativeFrom="page">
                    <wp14:pctWidth>0</wp14:pctWidth>
                  </wp14:sizeRelH>
                  <wp14:sizeRelV relativeFrom="page">
                    <wp14:pctHeight>0</wp14:pctHeight>
                  </wp14:sizeRelV>
                </wp:anchor>
              </w:drawing>
            </w:r>
          </w:p>
        </w:tc>
        <w:tc>
          <w:tcPr>
            <w:tcW w:w="3656" w:type="pct"/>
            <w:shd w:val="clear" w:color="auto" w:fill="EFFBFF"/>
            <w:tcMar>
              <w:top w:w="108" w:type="dxa"/>
              <w:left w:w="108" w:type="dxa"/>
              <w:bottom w:w="108" w:type="dxa"/>
              <w:right w:w="108" w:type="dxa"/>
            </w:tcMar>
          </w:tcPr>
          <w:p w14:paraId="6CC910EC" w14:textId="77777777" w:rsidR="00445913" w:rsidRPr="00B13547" w:rsidRDefault="00445913" w:rsidP="00282669">
            <w:pPr>
              <w:pStyle w:val="tabletext"/>
              <w:rPr>
                <w:rStyle w:val="Strong"/>
                <w:lang w:val="en-GB"/>
              </w:rPr>
            </w:pPr>
            <w:r w:rsidRPr="00B13547">
              <w:rPr>
                <w:rStyle w:val="Strong"/>
                <w:lang w:val="en-GB"/>
              </w:rPr>
              <w:t>Paschal Donohoe TD</w:t>
            </w:r>
          </w:p>
          <w:p w14:paraId="0AEFB223" w14:textId="58969DA5" w:rsidR="00DF2728" w:rsidRPr="00B13547" w:rsidRDefault="00445913" w:rsidP="00282669">
            <w:pPr>
              <w:pStyle w:val="tabletext"/>
              <w:rPr>
                <w:b/>
                <w:lang w:val="en-GB"/>
              </w:rPr>
            </w:pPr>
            <w:r w:rsidRPr="00B13547">
              <w:rPr>
                <w:rStyle w:val="Strong"/>
                <w:b w:val="0"/>
                <w:lang w:val="en-GB"/>
              </w:rPr>
              <w:t xml:space="preserve">Minister </w:t>
            </w:r>
            <w:r w:rsidR="007B3104" w:rsidRPr="00B13547">
              <w:rPr>
                <w:rStyle w:val="Strong"/>
                <w:b w:val="0"/>
                <w:lang w:val="en-GB"/>
              </w:rPr>
              <w:t xml:space="preserve">for Finance, Public Expenditure and Reform </w:t>
            </w:r>
          </w:p>
          <w:p w14:paraId="2891A555" w14:textId="77777777" w:rsidR="00DF2728" w:rsidRPr="00B13547" w:rsidRDefault="00DF2728" w:rsidP="00282669">
            <w:pPr>
              <w:pStyle w:val="tabletext"/>
              <w:rPr>
                <w:rStyle w:val="Strong"/>
                <w:lang w:val="en-GB"/>
              </w:rPr>
            </w:pPr>
            <w:r w:rsidRPr="00B13547">
              <w:rPr>
                <w:lang w:val="en-GB"/>
              </w:rPr>
              <w:t xml:space="preserve"> </w:t>
            </w:r>
          </w:p>
          <w:p w14:paraId="7DCCC95E" w14:textId="14D54683" w:rsidR="00DF2728" w:rsidRPr="00B13547" w:rsidRDefault="00DF2728" w:rsidP="00282669">
            <w:pPr>
              <w:pStyle w:val="tabletext"/>
              <w:rPr>
                <w:sz w:val="16"/>
                <w:szCs w:val="16"/>
                <w:lang w:val="en-GB"/>
              </w:rPr>
            </w:pPr>
            <w:r w:rsidRPr="00B13547">
              <w:rPr>
                <w:rStyle w:val="Strong"/>
                <w:sz w:val="16"/>
                <w:szCs w:val="16"/>
                <w:lang w:val="en-GB"/>
              </w:rPr>
              <w:t>Contact details:</w:t>
            </w:r>
          </w:p>
          <w:p w14:paraId="4FC5B32A" w14:textId="54FED7BF" w:rsidR="00E35E79" w:rsidRPr="00B13547" w:rsidRDefault="00E35E79" w:rsidP="00282669">
            <w:pPr>
              <w:pStyle w:val="tabletext"/>
              <w:rPr>
                <w:sz w:val="16"/>
                <w:szCs w:val="16"/>
                <w:lang w:val="en-GB"/>
              </w:rPr>
            </w:pPr>
            <w:r w:rsidRPr="00B13547">
              <w:rPr>
                <w:sz w:val="16"/>
                <w:szCs w:val="16"/>
                <w:lang w:val="en-GB"/>
              </w:rPr>
              <w:t>Department of Public Expenditure and Reform</w:t>
            </w:r>
          </w:p>
          <w:p w14:paraId="6E7725F3" w14:textId="77777777" w:rsidR="00E35E79" w:rsidRPr="00B13547" w:rsidRDefault="00E35E79" w:rsidP="00282669">
            <w:pPr>
              <w:pStyle w:val="tabletext"/>
              <w:rPr>
                <w:sz w:val="16"/>
                <w:szCs w:val="16"/>
                <w:lang w:val="en-GB"/>
              </w:rPr>
            </w:pPr>
            <w:r w:rsidRPr="00B13547">
              <w:rPr>
                <w:sz w:val="16"/>
                <w:szCs w:val="16"/>
                <w:lang w:val="en-GB"/>
              </w:rPr>
              <w:t>Government Buildings</w:t>
            </w:r>
          </w:p>
          <w:p w14:paraId="6BF7D75B" w14:textId="77777777" w:rsidR="00E35E79" w:rsidRPr="00B13547" w:rsidRDefault="00E35E79" w:rsidP="00282669">
            <w:pPr>
              <w:pStyle w:val="tabletext"/>
              <w:rPr>
                <w:sz w:val="16"/>
                <w:szCs w:val="16"/>
                <w:lang w:val="en-GB"/>
              </w:rPr>
            </w:pPr>
            <w:r w:rsidRPr="00B13547">
              <w:rPr>
                <w:sz w:val="16"/>
                <w:szCs w:val="16"/>
                <w:lang w:val="en-GB"/>
              </w:rPr>
              <w:t xml:space="preserve">Upper Merrion Street, Dublin 2 </w:t>
            </w:r>
          </w:p>
          <w:p w14:paraId="1E0DB679" w14:textId="77777777" w:rsidR="00E35E79" w:rsidRPr="008F6F4A" w:rsidRDefault="00E35E79" w:rsidP="00282669">
            <w:pPr>
              <w:pStyle w:val="tabletext"/>
              <w:rPr>
                <w:sz w:val="16"/>
                <w:szCs w:val="16"/>
                <w:lang w:val="fr-FR"/>
              </w:rPr>
            </w:pPr>
            <w:r w:rsidRPr="008F6F4A">
              <w:rPr>
                <w:b/>
                <w:sz w:val="16"/>
                <w:szCs w:val="16"/>
                <w:lang w:val="fr-FR"/>
              </w:rPr>
              <w:t>Tel.</w:t>
            </w:r>
            <w:r w:rsidRPr="000F5943">
              <w:rPr>
                <w:b/>
                <w:sz w:val="16"/>
                <w:szCs w:val="16"/>
                <w:lang w:val="fr-FR"/>
              </w:rPr>
              <w:t>:</w:t>
            </w:r>
            <w:r w:rsidRPr="008F6F4A">
              <w:rPr>
                <w:sz w:val="16"/>
                <w:szCs w:val="16"/>
                <w:lang w:val="fr-FR"/>
              </w:rPr>
              <w:t xml:space="preserve"> +353 1 676 75 71</w:t>
            </w:r>
          </w:p>
          <w:p w14:paraId="34560C97" w14:textId="4FA79127" w:rsidR="00DF2728" w:rsidRPr="008F6F4A" w:rsidRDefault="00E35E79" w:rsidP="00282669">
            <w:pPr>
              <w:pStyle w:val="tabletext"/>
              <w:rPr>
                <w:sz w:val="16"/>
                <w:szCs w:val="16"/>
                <w:lang w:val="fr-FR"/>
              </w:rPr>
            </w:pPr>
            <w:r w:rsidRPr="008F6F4A">
              <w:rPr>
                <w:b/>
                <w:sz w:val="16"/>
                <w:szCs w:val="16"/>
                <w:lang w:val="fr-FR"/>
              </w:rPr>
              <w:t>Fax</w:t>
            </w:r>
            <w:r w:rsidRPr="000F5943">
              <w:rPr>
                <w:b/>
                <w:sz w:val="16"/>
                <w:szCs w:val="16"/>
                <w:lang w:val="fr-FR"/>
              </w:rPr>
              <w:t>:</w:t>
            </w:r>
            <w:r w:rsidRPr="008F6F4A">
              <w:rPr>
                <w:sz w:val="16"/>
                <w:szCs w:val="16"/>
                <w:lang w:val="fr-FR"/>
              </w:rPr>
              <w:t xml:space="preserve"> +353 1 678 99 36</w:t>
            </w:r>
          </w:p>
          <w:p w14:paraId="642DD6FE" w14:textId="539BD423" w:rsidR="00DF2728" w:rsidRPr="00EB2B9A" w:rsidRDefault="00DF2728" w:rsidP="00282669">
            <w:pPr>
              <w:pStyle w:val="tabletext"/>
              <w:rPr>
                <w:lang w:val="fr-LU"/>
              </w:rPr>
            </w:pPr>
            <w:r w:rsidRPr="00EB2B9A">
              <w:rPr>
                <w:b/>
                <w:sz w:val="16"/>
                <w:szCs w:val="16"/>
                <w:lang w:val="fr-LU"/>
              </w:rPr>
              <w:t>E-mail</w:t>
            </w:r>
            <w:r w:rsidRPr="000F5943">
              <w:rPr>
                <w:b/>
                <w:sz w:val="16"/>
                <w:szCs w:val="16"/>
                <w:lang w:val="fr-LU"/>
              </w:rPr>
              <w:t>:</w:t>
            </w:r>
            <w:r w:rsidRPr="00EB2B9A">
              <w:rPr>
                <w:lang w:val="fr-LU"/>
              </w:rPr>
              <w:t xml:space="preserve"> </w:t>
            </w:r>
            <w:r w:rsidR="00FE409F" w:rsidRPr="00EB2B9A">
              <w:rPr>
                <w:rStyle w:val="Hyperlink"/>
                <w:sz w:val="16"/>
                <w:szCs w:val="16"/>
                <w:lang w:val="fr-LU"/>
              </w:rPr>
              <w:t>minister@per.gov.ie</w:t>
            </w:r>
            <w:r w:rsidRPr="00EB2B9A">
              <w:rPr>
                <w:lang w:val="fr-LU"/>
              </w:rPr>
              <w:t xml:space="preserve"> </w:t>
            </w:r>
          </w:p>
          <w:p w14:paraId="4D9DBBD1" w14:textId="5960D0F5" w:rsidR="00DF2728" w:rsidRPr="00E06203" w:rsidRDefault="00DF2728" w:rsidP="00282669">
            <w:pPr>
              <w:pStyle w:val="tabletext"/>
              <w:rPr>
                <w:lang w:val="fr-FR"/>
              </w:rPr>
            </w:pPr>
            <w:r w:rsidRPr="00E06203">
              <w:rPr>
                <w:rStyle w:val="Emphasis"/>
                <w:b/>
                <w:i w:val="0"/>
                <w:sz w:val="16"/>
                <w:szCs w:val="16"/>
                <w:lang w:val="fr-FR"/>
              </w:rPr>
              <w:t>Source</w:t>
            </w:r>
            <w:r w:rsidRPr="000F5943">
              <w:rPr>
                <w:rStyle w:val="Emphasis"/>
                <w:b/>
                <w:i w:val="0"/>
                <w:sz w:val="16"/>
                <w:szCs w:val="16"/>
                <w:lang w:val="fr-FR"/>
              </w:rPr>
              <w:t>:</w:t>
            </w:r>
            <w:r w:rsidRPr="00E06203">
              <w:rPr>
                <w:rStyle w:val="Emphasis"/>
                <w:sz w:val="16"/>
                <w:szCs w:val="16"/>
                <w:lang w:val="fr-FR"/>
              </w:rPr>
              <w:t xml:space="preserve"> </w:t>
            </w:r>
            <w:r w:rsidR="00ED4506" w:rsidRPr="00E06203">
              <w:rPr>
                <w:rStyle w:val="Hyperlink"/>
                <w:iCs/>
                <w:sz w:val="16"/>
                <w:szCs w:val="16"/>
                <w:lang w:val="fr-FR"/>
              </w:rPr>
              <w:t>http://per.gov.ie/</w:t>
            </w:r>
          </w:p>
        </w:tc>
      </w:tr>
    </w:tbl>
    <w:p w14:paraId="0EEAE1F8" w14:textId="77777777" w:rsidR="00AA7EF9" w:rsidRPr="00E06203" w:rsidRDefault="00AA7EF9">
      <w:pPr>
        <w:rPr>
          <w:lang w:val="fr-FR"/>
        </w:rPr>
      </w:pPr>
    </w:p>
    <w:tbl>
      <w:tblPr>
        <w:tblW w:w="5000" w:type="pct"/>
        <w:shd w:val="clear" w:color="auto" w:fill="EFFBFF"/>
        <w:tblLook w:val="01E0" w:firstRow="1" w:lastRow="1" w:firstColumn="1" w:lastColumn="1" w:noHBand="0" w:noVBand="0"/>
      </w:tblPr>
      <w:tblGrid>
        <w:gridCol w:w="2362"/>
        <w:gridCol w:w="6425"/>
      </w:tblGrid>
      <w:tr w:rsidR="00282669" w:rsidRPr="00E06203" w14:paraId="63F530E8" w14:textId="77777777" w:rsidTr="00F64D62">
        <w:trPr>
          <w:trHeight w:val="2634"/>
        </w:trPr>
        <w:tc>
          <w:tcPr>
            <w:tcW w:w="1344" w:type="pct"/>
            <w:shd w:val="clear" w:color="auto" w:fill="EFFBFF"/>
            <w:tcMar>
              <w:top w:w="108" w:type="dxa"/>
              <w:left w:w="108" w:type="dxa"/>
              <w:bottom w:w="108" w:type="dxa"/>
              <w:right w:w="108" w:type="dxa"/>
            </w:tcMar>
            <w:vAlign w:val="center"/>
          </w:tcPr>
          <w:p w14:paraId="50F01BC6" w14:textId="0141006D" w:rsidR="007F4A14" w:rsidRPr="00B13547" w:rsidRDefault="005E40B0" w:rsidP="00AD7A1D">
            <w:pPr>
              <w:jc w:val="center"/>
              <w:rPr>
                <w:noProof/>
              </w:rPr>
            </w:pPr>
            <w:r w:rsidRPr="00B13547">
              <w:rPr>
                <w:noProof/>
                <w:lang w:eastAsia="en-IE"/>
              </w:rPr>
              <w:drawing>
                <wp:inline distT="0" distB="0" distL="0" distR="0" wp14:anchorId="2DDF59DB" wp14:editId="75094FA2">
                  <wp:extent cx="1308100" cy="1695450"/>
                  <wp:effectExtent l="0" t="0" r="0" b="0"/>
                  <wp:docPr id="6" name="Picture 6" descr="http://www.per.gov.ie/wp-content/uploads/Patrick-ODonovan-headshot-233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per.gov.ie/wp-content/uploads/Patrick-ODonovan-headshot-233x300.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308100" cy="1695450"/>
                          </a:xfrm>
                          <a:prstGeom prst="rect">
                            <a:avLst/>
                          </a:prstGeom>
                          <a:noFill/>
                          <a:ln>
                            <a:noFill/>
                          </a:ln>
                        </pic:spPr>
                      </pic:pic>
                    </a:graphicData>
                  </a:graphic>
                </wp:inline>
              </w:drawing>
            </w:r>
          </w:p>
        </w:tc>
        <w:tc>
          <w:tcPr>
            <w:tcW w:w="3656" w:type="pct"/>
            <w:shd w:val="clear" w:color="auto" w:fill="EFFBFF"/>
            <w:tcMar>
              <w:top w:w="108" w:type="dxa"/>
              <w:left w:w="108" w:type="dxa"/>
              <w:bottom w:w="108" w:type="dxa"/>
              <w:right w:w="108" w:type="dxa"/>
            </w:tcMar>
          </w:tcPr>
          <w:p w14:paraId="196E4D87" w14:textId="77777777" w:rsidR="00017E5C" w:rsidRPr="00B13547" w:rsidRDefault="00017E5C" w:rsidP="00282669">
            <w:pPr>
              <w:pStyle w:val="tabletext"/>
              <w:rPr>
                <w:rStyle w:val="Strong"/>
                <w:lang w:val="en-GB"/>
              </w:rPr>
            </w:pPr>
            <w:r w:rsidRPr="00B13547">
              <w:rPr>
                <w:rStyle w:val="Strong"/>
                <w:lang w:val="en-GB"/>
              </w:rPr>
              <w:t>Patrick O’Donovan TD</w:t>
            </w:r>
          </w:p>
          <w:p w14:paraId="37A0EB44" w14:textId="77777777" w:rsidR="00017E5C" w:rsidRPr="00B13547" w:rsidRDefault="00017E5C" w:rsidP="00282669">
            <w:pPr>
              <w:pStyle w:val="tabletext"/>
              <w:rPr>
                <w:rStyle w:val="Strong"/>
                <w:b w:val="0"/>
                <w:lang w:val="en-GB"/>
              </w:rPr>
            </w:pPr>
            <w:r w:rsidRPr="00B13547">
              <w:rPr>
                <w:rStyle w:val="Strong"/>
                <w:b w:val="0"/>
                <w:lang w:val="en-GB"/>
              </w:rPr>
              <w:t>Minister of State at the Departments of Finance and Public Expenditure and Reform, with special responsibility for Public Procurement, Open Government and eGovernment</w:t>
            </w:r>
          </w:p>
          <w:p w14:paraId="327722A9" w14:textId="77777777" w:rsidR="007F4A14" w:rsidRPr="00B13547" w:rsidRDefault="007F4A14" w:rsidP="00282669">
            <w:pPr>
              <w:pStyle w:val="tabletext"/>
              <w:rPr>
                <w:rStyle w:val="Strong"/>
                <w:lang w:val="en-GB"/>
              </w:rPr>
            </w:pPr>
            <w:r w:rsidRPr="00B13547">
              <w:rPr>
                <w:lang w:val="en-GB"/>
              </w:rPr>
              <w:t xml:space="preserve"> </w:t>
            </w:r>
          </w:p>
          <w:p w14:paraId="1F797B3F" w14:textId="77777777" w:rsidR="007F4A14" w:rsidRPr="00B13547" w:rsidRDefault="007F4A14" w:rsidP="00282669">
            <w:pPr>
              <w:pStyle w:val="tabletext"/>
              <w:rPr>
                <w:sz w:val="16"/>
                <w:szCs w:val="16"/>
                <w:lang w:val="en-GB"/>
              </w:rPr>
            </w:pPr>
            <w:r w:rsidRPr="00B13547">
              <w:rPr>
                <w:rStyle w:val="Strong"/>
                <w:sz w:val="16"/>
                <w:szCs w:val="16"/>
                <w:lang w:val="en-GB"/>
              </w:rPr>
              <w:t>Contact details:</w:t>
            </w:r>
          </w:p>
          <w:p w14:paraId="1279EF2A" w14:textId="77777777" w:rsidR="007F4A14" w:rsidRPr="00B13547" w:rsidRDefault="007F4A14" w:rsidP="00282669">
            <w:pPr>
              <w:pStyle w:val="tabletext"/>
              <w:rPr>
                <w:sz w:val="16"/>
                <w:szCs w:val="16"/>
                <w:lang w:val="en-GB"/>
              </w:rPr>
            </w:pPr>
            <w:r w:rsidRPr="00B13547">
              <w:rPr>
                <w:sz w:val="16"/>
                <w:szCs w:val="16"/>
                <w:lang w:val="en-GB"/>
              </w:rPr>
              <w:t>Department of Public Expenditure and Reform</w:t>
            </w:r>
          </w:p>
          <w:p w14:paraId="6AD8D87A" w14:textId="77777777" w:rsidR="007F4A14" w:rsidRPr="00B13547" w:rsidRDefault="007F4A14" w:rsidP="00282669">
            <w:pPr>
              <w:pStyle w:val="tabletext"/>
              <w:rPr>
                <w:sz w:val="16"/>
                <w:szCs w:val="16"/>
                <w:lang w:val="en-GB"/>
              </w:rPr>
            </w:pPr>
            <w:r w:rsidRPr="00B13547">
              <w:rPr>
                <w:sz w:val="16"/>
                <w:szCs w:val="16"/>
                <w:lang w:val="en-GB"/>
              </w:rPr>
              <w:t>Government Buildings</w:t>
            </w:r>
          </w:p>
          <w:p w14:paraId="1BF59F55" w14:textId="77777777" w:rsidR="007F4A14" w:rsidRPr="00B13547" w:rsidRDefault="007F4A14" w:rsidP="00282669">
            <w:pPr>
              <w:pStyle w:val="tabletext"/>
              <w:rPr>
                <w:sz w:val="16"/>
                <w:szCs w:val="16"/>
                <w:lang w:val="en-GB"/>
              </w:rPr>
            </w:pPr>
            <w:r w:rsidRPr="00B13547">
              <w:rPr>
                <w:sz w:val="16"/>
                <w:szCs w:val="16"/>
                <w:lang w:val="en-GB"/>
              </w:rPr>
              <w:t xml:space="preserve">Upper Merrion Street, Dublin 2 </w:t>
            </w:r>
          </w:p>
          <w:p w14:paraId="38EE3FA5" w14:textId="77777777" w:rsidR="007F4A14" w:rsidRPr="00B13547" w:rsidRDefault="007F4A14" w:rsidP="00282669">
            <w:pPr>
              <w:pStyle w:val="tabletext"/>
              <w:rPr>
                <w:sz w:val="16"/>
                <w:szCs w:val="16"/>
                <w:lang w:val="en-GB"/>
              </w:rPr>
            </w:pPr>
            <w:r w:rsidRPr="00CD74B6">
              <w:rPr>
                <w:b/>
                <w:sz w:val="16"/>
                <w:szCs w:val="16"/>
                <w:lang w:val="en-GB"/>
              </w:rPr>
              <w:t>Tel.</w:t>
            </w:r>
            <w:r w:rsidRPr="000F5943">
              <w:rPr>
                <w:b/>
                <w:sz w:val="16"/>
                <w:szCs w:val="16"/>
                <w:lang w:val="en-GB"/>
              </w:rPr>
              <w:t xml:space="preserve">: </w:t>
            </w:r>
            <w:r w:rsidRPr="00B13547">
              <w:rPr>
                <w:sz w:val="16"/>
                <w:szCs w:val="16"/>
                <w:lang w:val="en-GB"/>
              </w:rPr>
              <w:t>+353 1 676 75 71</w:t>
            </w:r>
          </w:p>
          <w:p w14:paraId="270C6686" w14:textId="77777777" w:rsidR="007F4A14" w:rsidRPr="00B13547" w:rsidRDefault="007F4A14" w:rsidP="00282669">
            <w:pPr>
              <w:pStyle w:val="tabletext"/>
              <w:rPr>
                <w:sz w:val="16"/>
                <w:szCs w:val="16"/>
                <w:lang w:val="en-GB"/>
              </w:rPr>
            </w:pPr>
            <w:r w:rsidRPr="00CD74B6">
              <w:rPr>
                <w:b/>
                <w:sz w:val="16"/>
                <w:szCs w:val="16"/>
                <w:lang w:val="en-GB"/>
              </w:rPr>
              <w:t>Fax:</w:t>
            </w:r>
            <w:r w:rsidRPr="00B13547">
              <w:rPr>
                <w:sz w:val="16"/>
                <w:szCs w:val="16"/>
                <w:lang w:val="en-GB"/>
              </w:rPr>
              <w:t xml:space="preserve"> +353 1 678 99 36</w:t>
            </w:r>
          </w:p>
          <w:p w14:paraId="54409ADA" w14:textId="77777777" w:rsidR="00816912" w:rsidRPr="00CD74B6" w:rsidRDefault="007F4A14" w:rsidP="00282669">
            <w:pPr>
              <w:pStyle w:val="tabletext"/>
              <w:rPr>
                <w:sz w:val="16"/>
                <w:szCs w:val="16"/>
                <w:lang w:val="fr-LU"/>
              </w:rPr>
            </w:pPr>
            <w:r w:rsidRPr="00CD74B6">
              <w:rPr>
                <w:b/>
                <w:sz w:val="16"/>
                <w:szCs w:val="16"/>
                <w:lang w:val="fr-LU"/>
              </w:rPr>
              <w:t>E-mail</w:t>
            </w:r>
            <w:r w:rsidRPr="000F5943">
              <w:rPr>
                <w:b/>
                <w:sz w:val="16"/>
                <w:szCs w:val="16"/>
                <w:lang w:val="fr-LU"/>
              </w:rPr>
              <w:t>:</w:t>
            </w:r>
            <w:r w:rsidRPr="00CD74B6">
              <w:rPr>
                <w:sz w:val="16"/>
                <w:szCs w:val="16"/>
                <w:lang w:val="fr-LU"/>
              </w:rPr>
              <w:t xml:space="preserve"> </w:t>
            </w:r>
            <w:hyperlink r:id="rId111" w:history="1">
              <w:r w:rsidR="00816912" w:rsidRPr="00CD74B6">
                <w:rPr>
                  <w:rStyle w:val="Hyperlink"/>
                  <w:sz w:val="16"/>
                  <w:szCs w:val="16"/>
                  <w:lang w:val="fr-LU"/>
                </w:rPr>
                <w:t>patrick.odonovan@oir.ie</w:t>
              </w:r>
            </w:hyperlink>
          </w:p>
          <w:p w14:paraId="515FD181" w14:textId="72B47DA6" w:rsidR="007F4A14" w:rsidRPr="00E06203" w:rsidRDefault="007F4A14" w:rsidP="00282669">
            <w:pPr>
              <w:pStyle w:val="tabletext"/>
              <w:rPr>
                <w:lang w:val="fr-FR"/>
              </w:rPr>
            </w:pPr>
            <w:r w:rsidRPr="00E06203">
              <w:rPr>
                <w:rStyle w:val="Emphasis"/>
                <w:b/>
                <w:bCs/>
                <w:i w:val="0"/>
                <w:iCs w:val="0"/>
                <w:sz w:val="16"/>
                <w:szCs w:val="16"/>
                <w:lang w:val="fr-FR"/>
              </w:rPr>
              <w:t>Source</w:t>
            </w:r>
            <w:r w:rsidRPr="000F5943">
              <w:rPr>
                <w:rStyle w:val="Emphasis"/>
                <w:b/>
                <w:bCs/>
                <w:i w:val="0"/>
                <w:iCs w:val="0"/>
                <w:sz w:val="16"/>
                <w:szCs w:val="16"/>
                <w:lang w:val="fr-FR"/>
              </w:rPr>
              <w:t>:</w:t>
            </w:r>
            <w:r w:rsidRPr="00E06203">
              <w:rPr>
                <w:rStyle w:val="Emphasis"/>
                <w:b/>
                <w:bCs/>
                <w:i w:val="0"/>
                <w:iCs w:val="0"/>
                <w:sz w:val="16"/>
                <w:szCs w:val="16"/>
                <w:lang w:val="fr-FR"/>
              </w:rPr>
              <w:t xml:space="preserve"> </w:t>
            </w:r>
            <w:r w:rsidR="00816912" w:rsidRPr="00E06203">
              <w:rPr>
                <w:rStyle w:val="Hyperlink"/>
                <w:iCs/>
                <w:sz w:val="16"/>
                <w:szCs w:val="16"/>
                <w:lang w:val="fr-FR"/>
              </w:rPr>
              <w:t>http://per.gov.ie/</w:t>
            </w:r>
          </w:p>
        </w:tc>
      </w:tr>
    </w:tbl>
    <w:p w14:paraId="63EBA582" w14:textId="77777777" w:rsidR="00AA7EF9" w:rsidRPr="00E06203" w:rsidRDefault="00AA7EF9">
      <w:pPr>
        <w:rPr>
          <w:lang w:val="fr-FR"/>
        </w:rPr>
      </w:pPr>
    </w:p>
    <w:tbl>
      <w:tblPr>
        <w:tblW w:w="5000" w:type="pct"/>
        <w:shd w:val="clear" w:color="auto" w:fill="EFFBFF"/>
        <w:tblLook w:val="01E0" w:firstRow="1" w:lastRow="1" w:firstColumn="1" w:lastColumn="1" w:noHBand="0" w:noVBand="0"/>
      </w:tblPr>
      <w:tblGrid>
        <w:gridCol w:w="2420"/>
        <w:gridCol w:w="6367"/>
      </w:tblGrid>
      <w:tr w:rsidR="003B4995" w:rsidRPr="008F6F4A" w14:paraId="1F0C6B7E" w14:textId="77777777" w:rsidTr="00F64D62">
        <w:trPr>
          <w:trHeight w:val="2634"/>
        </w:trPr>
        <w:tc>
          <w:tcPr>
            <w:tcW w:w="1344" w:type="pct"/>
            <w:shd w:val="clear" w:color="auto" w:fill="EFFBFF"/>
            <w:tcMar>
              <w:top w:w="108" w:type="dxa"/>
              <w:left w:w="108" w:type="dxa"/>
              <w:bottom w:w="108" w:type="dxa"/>
              <w:right w:w="108" w:type="dxa"/>
            </w:tcMar>
            <w:vAlign w:val="center"/>
          </w:tcPr>
          <w:p w14:paraId="53D88910" w14:textId="4FA351C0" w:rsidR="003B4995" w:rsidRPr="00E06203" w:rsidRDefault="005E40B0" w:rsidP="00AD7A1D">
            <w:pPr>
              <w:jc w:val="center"/>
              <w:rPr>
                <w:noProof/>
                <w:lang w:val="fr-FR" w:eastAsia="en-IE"/>
              </w:rPr>
            </w:pPr>
            <w:r w:rsidRPr="00B13547">
              <w:rPr>
                <w:noProof/>
                <w:lang w:eastAsia="en-IE"/>
              </w:rPr>
              <w:drawing>
                <wp:anchor distT="0" distB="0" distL="114300" distR="114300" simplePos="0" relativeHeight="251658244" behindDoc="0" locked="0" layoutInCell="1" allowOverlap="1" wp14:anchorId="61BB9A92" wp14:editId="3D17A860">
                  <wp:simplePos x="0" y="0"/>
                  <wp:positionH relativeFrom="column">
                    <wp:posOffset>3810</wp:posOffset>
                  </wp:positionH>
                  <wp:positionV relativeFrom="paragraph">
                    <wp:posOffset>-1477010</wp:posOffset>
                  </wp:positionV>
                  <wp:extent cx="1399540" cy="1525905"/>
                  <wp:effectExtent l="0" t="0" r="0" b="0"/>
                  <wp:wrapSquare wrapText="bothSides"/>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l="8348" b="2077"/>
                          <a:stretch>
                            <a:fillRect/>
                          </a:stretch>
                        </pic:blipFill>
                        <pic:spPr bwMode="auto">
                          <a:xfrm>
                            <a:off x="0" y="0"/>
                            <a:ext cx="1399540" cy="1525905"/>
                          </a:xfrm>
                          <a:prstGeom prst="rect">
                            <a:avLst/>
                          </a:prstGeom>
                          <a:noFill/>
                        </pic:spPr>
                      </pic:pic>
                    </a:graphicData>
                  </a:graphic>
                  <wp14:sizeRelH relativeFrom="page">
                    <wp14:pctWidth>0</wp14:pctWidth>
                  </wp14:sizeRelH>
                  <wp14:sizeRelV relativeFrom="page">
                    <wp14:pctHeight>0</wp14:pctHeight>
                  </wp14:sizeRelV>
                </wp:anchor>
              </w:drawing>
            </w:r>
          </w:p>
        </w:tc>
        <w:tc>
          <w:tcPr>
            <w:tcW w:w="3656" w:type="pct"/>
            <w:shd w:val="clear" w:color="auto" w:fill="EFFBFF"/>
            <w:tcMar>
              <w:top w:w="108" w:type="dxa"/>
              <w:left w:w="108" w:type="dxa"/>
              <w:bottom w:w="108" w:type="dxa"/>
              <w:right w:w="108" w:type="dxa"/>
            </w:tcMar>
          </w:tcPr>
          <w:p w14:paraId="41C1F31C" w14:textId="77777777" w:rsidR="00282669" w:rsidRPr="00B13547" w:rsidRDefault="00282669" w:rsidP="00282669">
            <w:pPr>
              <w:pStyle w:val="tabletext"/>
              <w:rPr>
                <w:rStyle w:val="Strong"/>
                <w:lang w:val="en-GB"/>
              </w:rPr>
            </w:pPr>
            <w:r w:rsidRPr="00B13547">
              <w:rPr>
                <w:rStyle w:val="Strong"/>
                <w:lang w:val="en-GB"/>
              </w:rPr>
              <w:t>Barry Lowry</w:t>
            </w:r>
          </w:p>
          <w:p w14:paraId="489858DB" w14:textId="77777777" w:rsidR="00282669" w:rsidRPr="00B13547" w:rsidRDefault="00282669" w:rsidP="00282669">
            <w:pPr>
              <w:pStyle w:val="tabletext"/>
              <w:rPr>
                <w:rStyle w:val="Strong"/>
                <w:b w:val="0"/>
                <w:lang w:val="en-GB"/>
              </w:rPr>
            </w:pPr>
            <w:r w:rsidRPr="00B13547">
              <w:rPr>
                <w:rStyle w:val="Strong"/>
                <w:b w:val="0"/>
                <w:lang w:val="en-GB"/>
              </w:rPr>
              <w:t>Government Chief Information Officer</w:t>
            </w:r>
          </w:p>
          <w:p w14:paraId="1795A1AD" w14:textId="77777777" w:rsidR="00282669" w:rsidRPr="00B13547" w:rsidRDefault="00282669" w:rsidP="00282669">
            <w:pPr>
              <w:pStyle w:val="tabletext"/>
              <w:rPr>
                <w:rStyle w:val="Strong"/>
                <w:lang w:val="en-GB"/>
              </w:rPr>
            </w:pPr>
          </w:p>
          <w:p w14:paraId="626834B3" w14:textId="77777777" w:rsidR="00282669" w:rsidRPr="00B13547" w:rsidRDefault="00282669" w:rsidP="00282669">
            <w:pPr>
              <w:pStyle w:val="tabletext"/>
              <w:rPr>
                <w:rStyle w:val="Strong"/>
                <w:sz w:val="16"/>
                <w:szCs w:val="16"/>
                <w:lang w:val="en-GB"/>
              </w:rPr>
            </w:pPr>
            <w:r w:rsidRPr="00B13547">
              <w:rPr>
                <w:rStyle w:val="Strong"/>
                <w:sz w:val="16"/>
                <w:szCs w:val="16"/>
                <w:lang w:val="en-GB"/>
              </w:rPr>
              <w:t>Contact details:</w:t>
            </w:r>
          </w:p>
          <w:p w14:paraId="52BAA279" w14:textId="77777777" w:rsidR="00282669" w:rsidRPr="00B13547" w:rsidRDefault="00282669" w:rsidP="00282669">
            <w:pPr>
              <w:pStyle w:val="tabletext"/>
              <w:rPr>
                <w:sz w:val="16"/>
                <w:szCs w:val="16"/>
                <w:lang w:val="en-GB"/>
              </w:rPr>
            </w:pPr>
            <w:r w:rsidRPr="00B13547">
              <w:rPr>
                <w:sz w:val="16"/>
                <w:szCs w:val="16"/>
                <w:lang w:val="en-GB"/>
              </w:rPr>
              <w:t>Department of Public Expenditure and Reform</w:t>
            </w:r>
          </w:p>
          <w:p w14:paraId="5CF7E7ED" w14:textId="77777777" w:rsidR="00282669" w:rsidRPr="00B13547" w:rsidRDefault="00282669" w:rsidP="00282669">
            <w:pPr>
              <w:pStyle w:val="tabletext"/>
              <w:rPr>
                <w:sz w:val="16"/>
                <w:szCs w:val="16"/>
                <w:lang w:val="en-GB"/>
              </w:rPr>
            </w:pPr>
            <w:r w:rsidRPr="00B13547">
              <w:rPr>
                <w:sz w:val="16"/>
                <w:szCs w:val="16"/>
                <w:lang w:val="en-GB"/>
              </w:rPr>
              <w:t>Government Buildings</w:t>
            </w:r>
          </w:p>
          <w:p w14:paraId="2D89657C" w14:textId="77777777" w:rsidR="00282669" w:rsidRPr="00B13547" w:rsidRDefault="00282669" w:rsidP="00282669">
            <w:pPr>
              <w:pStyle w:val="tabletext"/>
              <w:rPr>
                <w:sz w:val="16"/>
                <w:szCs w:val="16"/>
                <w:lang w:val="en-GB"/>
              </w:rPr>
            </w:pPr>
            <w:r w:rsidRPr="00B13547">
              <w:rPr>
                <w:sz w:val="16"/>
                <w:szCs w:val="16"/>
                <w:lang w:val="en-GB"/>
              </w:rPr>
              <w:t xml:space="preserve">Upper Merrion Street, Dublin 2, </w:t>
            </w:r>
          </w:p>
          <w:p w14:paraId="0B071F97" w14:textId="77777777" w:rsidR="00282669" w:rsidRPr="008F6F4A" w:rsidRDefault="00282669" w:rsidP="00282669">
            <w:pPr>
              <w:pStyle w:val="tabletext"/>
              <w:rPr>
                <w:sz w:val="16"/>
                <w:szCs w:val="16"/>
                <w:lang w:val="fr-FR"/>
              </w:rPr>
            </w:pPr>
            <w:r w:rsidRPr="008F6F4A">
              <w:rPr>
                <w:rStyle w:val="Strong"/>
                <w:sz w:val="16"/>
                <w:szCs w:val="16"/>
                <w:lang w:val="fr-FR"/>
              </w:rPr>
              <w:t>Tel.</w:t>
            </w:r>
            <w:r w:rsidRPr="000F5943">
              <w:rPr>
                <w:rStyle w:val="Strong"/>
                <w:sz w:val="16"/>
                <w:szCs w:val="16"/>
                <w:lang w:val="fr-FR"/>
              </w:rPr>
              <w:t>:</w:t>
            </w:r>
            <w:r w:rsidRPr="008F6F4A">
              <w:rPr>
                <w:sz w:val="16"/>
                <w:szCs w:val="16"/>
                <w:lang w:val="fr-FR"/>
              </w:rPr>
              <w:t xml:space="preserve"> +353 1 676 75 71</w:t>
            </w:r>
          </w:p>
          <w:p w14:paraId="2B5399A8" w14:textId="63159829" w:rsidR="00282669" w:rsidRPr="008F6F4A" w:rsidRDefault="00282669" w:rsidP="00282669">
            <w:pPr>
              <w:pStyle w:val="tabletext"/>
              <w:rPr>
                <w:sz w:val="16"/>
                <w:szCs w:val="16"/>
                <w:lang w:val="fr-FR"/>
              </w:rPr>
            </w:pPr>
            <w:r w:rsidRPr="008F6F4A">
              <w:rPr>
                <w:rStyle w:val="Strong"/>
                <w:sz w:val="16"/>
                <w:szCs w:val="16"/>
                <w:lang w:val="fr-FR"/>
              </w:rPr>
              <w:t>Fax</w:t>
            </w:r>
            <w:r w:rsidRPr="000F5943">
              <w:rPr>
                <w:rStyle w:val="Strong"/>
                <w:sz w:val="16"/>
                <w:szCs w:val="16"/>
                <w:lang w:val="fr-FR"/>
              </w:rPr>
              <w:t>:</w:t>
            </w:r>
            <w:r w:rsidRPr="008F6F4A">
              <w:rPr>
                <w:sz w:val="16"/>
                <w:szCs w:val="16"/>
                <w:lang w:val="fr-FR"/>
              </w:rPr>
              <w:t xml:space="preserve"> +353 1 678 99 36</w:t>
            </w:r>
          </w:p>
          <w:p w14:paraId="413A858B" w14:textId="77777777" w:rsidR="00282669" w:rsidRPr="00CD74B6" w:rsidRDefault="00282669" w:rsidP="00282669">
            <w:pPr>
              <w:pStyle w:val="tabletext"/>
              <w:rPr>
                <w:sz w:val="16"/>
                <w:szCs w:val="16"/>
                <w:lang w:val="fr-LU"/>
              </w:rPr>
            </w:pPr>
            <w:r w:rsidRPr="00CD74B6">
              <w:rPr>
                <w:rStyle w:val="Strong"/>
                <w:sz w:val="16"/>
                <w:szCs w:val="16"/>
                <w:lang w:val="fr-LU"/>
              </w:rPr>
              <w:t>E-mail</w:t>
            </w:r>
            <w:r w:rsidRPr="000F5943">
              <w:rPr>
                <w:rStyle w:val="Strong"/>
                <w:sz w:val="16"/>
                <w:szCs w:val="16"/>
                <w:lang w:val="fr-LU"/>
              </w:rPr>
              <w:t>:</w:t>
            </w:r>
            <w:r w:rsidRPr="00CD74B6">
              <w:rPr>
                <w:sz w:val="16"/>
                <w:szCs w:val="16"/>
                <w:lang w:val="fr-LU"/>
              </w:rPr>
              <w:t xml:space="preserve"> </w:t>
            </w:r>
            <w:hyperlink r:id="rId113" w:history="1">
              <w:r w:rsidRPr="00CD74B6">
                <w:rPr>
                  <w:rStyle w:val="Hyperlink"/>
                  <w:sz w:val="16"/>
                  <w:szCs w:val="16"/>
                  <w:lang w:val="fr-LU"/>
                </w:rPr>
                <w:t>barry.lowry@per.gov.ie</w:t>
              </w:r>
            </w:hyperlink>
            <w:r w:rsidRPr="00CD74B6">
              <w:rPr>
                <w:sz w:val="16"/>
                <w:szCs w:val="16"/>
                <w:lang w:val="fr-LU"/>
              </w:rPr>
              <w:t xml:space="preserve"> </w:t>
            </w:r>
          </w:p>
          <w:p w14:paraId="350F17AF" w14:textId="7D21F238" w:rsidR="003B4995" w:rsidRPr="00E06203" w:rsidRDefault="00282669" w:rsidP="00282669">
            <w:pPr>
              <w:pStyle w:val="tabletext"/>
              <w:rPr>
                <w:rStyle w:val="Strong"/>
                <w:lang w:val="fr-FR"/>
              </w:rPr>
            </w:pPr>
            <w:r w:rsidRPr="00E06203">
              <w:rPr>
                <w:rStyle w:val="Strong"/>
                <w:sz w:val="16"/>
                <w:szCs w:val="16"/>
                <w:lang w:val="fr-FR"/>
              </w:rPr>
              <w:t>Source</w:t>
            </w:r>
            <w:r w:rsidRPr="000F5943">
              <w:rPr>
                <w:rStyle w:val="Strong"/>
                <w:sz w:val="16"/>
                <w:szCs w:val="16"/>
                <w:lang w:val="fr-FR"/>
              </w:rPr>
              <w:t>:</w:t>
            </w:r>
            <w:r w:rsidRPr="00E06203">
              <w:rPr>
                <w:rStyle w:val="Strong"/>
                <w:b w:val="0"/>
                <w:sz w:val="16"/>
                <w:szCs w:val="16"/>
                <w:lang w:val="fr-FR"/>
              </w:rPr>
              <w:t xml:space="preserve"> </w:t>
            </w:r>
            <w:hyperlink r:id="rId114" w:history="1">
              <w:r w:rsidRPr="00E06203">
                <w:rPr>
                  <w:rStyle w:val="Hyperlink"/>
                  <w:sz w:val="16"/>
                  <w:szCs w:val="16"/>
                  <w:lang w:val="fr-FR"/>
                </w:rPr>
                <w:t>http://per.gov.ie/</w:t>
              </w:r>
            </w:hyperlink>
          </w:p>
        </w:tc>
      </w:tr>
    </w:tbl>
    <w:p w14:paraId="313916F8" w14:textId="44D9F860" w:rsidR="00DF2728" w:rsidRPr="00E06203" w:rsidRDefault="00DF2728" w:rsidP="005523ED">
      <w:pPr>
        <w:pStyle w:val="ListParagraph"/>
        <w:numPr>
          <w:ilvl w:val="0"/>
          <w:numId w:val="0"/>
        </w:numPr>
        <w:rPr>
          <w:rFonts w:ascii="Verdana" w:hAnsi="Verdana" w:cs="Arial"/>
          <w:b/>
          <w:bCs/>
          <w:i/>
          <w:iCs/>
          <w:color w:val="263673"/>
          <w:sz w:val="22"/>
          <w:szCs w:val="28"/>
          <w:lang w:val="fr-FR" w:eastAsia="en-GB"/>
        </w:rPr>
      </w:pPr>
    </w:p>
    <w:p w14:paraId="7982FC36" w14:textId="77777777" w:rsidR="003730DF" w:rsidRPr="00B13547" w:rsidRDefault="003730DF" w:rsidP="00FE4D60">
      <w:pPr>
        <w:pStyle w:val="Heading3"/>
      </w:pPr>
      <w:bookmarkStart w:id="32" w:name="_Toc1474975"/>
      <w:r w:rsidRPr="00B13547">
        <w:lastRenderedPageBreak/>
        <w:t>Coordinatio</w:t>
      </w:r>
      <w:r w:rsidR="005523ED" w:rsidRPr="00B13547">
        <w:t>n</w:t>
      </w:r>
      <w:bookmarkEnd w:id="32"/>
    </w:p>
    <w:p w14:paraId="3AB7CBFD" w14:textId="2664D5C6" w:rsidR="00F46B22" w:rsidRPr="00B13547" w:rsidRDefault="00D44C10" w:rsidP="005B372B">
      <w:pPr>
        <w:pStyle w:val="Subtitle"/>
        <w:rPr>
          <w:rStyle w:val="HyperlinkBold"/>
          <w:b w:val="0"/>
          <w:color w:val="00B0F0"/>
          <w:u w:val="none"/>
        </w:rPr>
      </w:pPr>
      <w:bookmarkStart w:id="33" w:name="_Toc1474976"/>
      <w:r w:rsidRPr="00B13547">
        <w:t>Department of Public Expenditure and Reform</w:t>
      </w:r>
    </w:p>
    <w:p w14:paraId="381971BE" w14:textId="457E1F1B" w:rsidR="00F46B22" w:rsidRPr="00B13547" w:rsidRDefault="00F46B22" w:rsidP="00F46B22">
      <w:r w:rsidRPr="00B13547">
        <w:t xml:space="preserve">The </w:t>
      </w:r>
      <w:hyperlink r:id="rId115" w:history="1">
        <w:r w:rsidR="00F33C33" w:rsidRPr="00B13547">
          <w:rPr>
            <w:rStyle w:val="Hyperlink"/>
          </w:rPr>
          <w:t>Office of the Government Chief Information Officer</w:t>
        </w:r>
      </w:hyperlink>
      <w:r w:rsidR="00F33C33" w:rsidRPr="00B13547">
        <w:rPr>
          <w:rStyle w:val="Hyperlink"/>
        </w:rPr>
        <w:t xml:space="preserve"> (OGCIO) within the </w:t>
      </w:r>
      <w:hyperlink r:id="rId116" w:history="1">
        <w:r w:rsidRPr="00B13547">
          <w:rPr>
            <w:rStyle w:val="Hyperlink"/>
          </w:rPr>
          <w:t>Department of Public Expenditure and Reform</w:t>
        </w:r>
      </w:hyperlink>
      <w:r w:rsidR="00F33C33" w:rsidRPr="00B13547">
        <w:t xml:space="preserve"> </w:t>
      </w:r>
      <w:r w:rsidRPr="00B13547">
        <w:t xml:space="preserve">has overall responsibility for coordinating the implementation of eGovernment policy across the Public Service in Ireland. </w:t>
      </w:r>
    </w:p>
    <w:p w14:paraId="3160356B" w14:textId="77777777" w:rsidR="003730DF" w:rsidRPr="00B13547" w:rsidRDefault="003730DF" w:rsidP="00FE4D60">
      <w:pPr>
        <w:pStyle w:val="Heading3"/>
      </w:pPr>
      <w:r w:rsidRPr="00B13547">
        <w:t>Implementation</w:t>
      </w:r>
      <w:bookmarkEnd w:id="33"/>
    </w:p>
    <w:p w14:paraId="4062713E" w14:textId="77777777" w:rsidR="0088389C" w:rsidRPr="00B13547" w:rsidRDefault="0088389C" w:rsidP="0088389C">
      <w:pPr>
        <w:pStyle w:val="Subtitle"/>
        <w:rPr>
          <w:rStyle w:val="Strong"/>
          <w:b w:val="0"/>
          <w:bCs w:val="0"/>
        </w:rPr>
      </w:pPr>
      <w:r w:rsidRPr="00B13547">
        <w:rPr>
          <w:rStyle w:val="Strong"/>
          <w:b w:val="0"/>
          <w:bCs w:val="0"/>
        </w:rPr>
        <w:t>Government Departments and Agencies</w:t>
      </w:r>
    </w:p>
    <w:p w14:paraId="52F94896" w14:textId="74C78D18" w:rsidR="0088389C" w:rsidRPr="00B13547" w:rsidRDefault="0088389C" w:rsidP="0088389C">
      <w:r w:rsidRPr="00B13547">
        <w:t>Individual Government Departments and Agencies are responsible for developing specific eGovernment plans in relation to their own areas of operation and for implementing eGovernment projects within the framework of their competences.</w:t>
      </w:r>
    </w:p>
    <w:p w14:paraId="105C22A7" w14:textId="77777777" w:rsidR="003730DF" w:rsidRPr="00B13547" w:rsidRDefault="003730DF" w:rsidP="00FE4D60">
      <w:pPr>
        <w:pStyle w:val="Heading3"/>
      </w:pPr>
      <w:bookmarkStart w:id="34" w:name="_Toc1474977"/>
      <w:r w:rsidRPr="00B13547">
        <w:t>Support</w:t>
      </w:r>
      <w:bookmarkEnd w:id="34"/>
    </w:p>
    <w:p w14:paraId="5C91D92E" w14:textId="2D2048ED" w:rsidR="008166F7" w:rsidRPr="00B13547" w:rsidRDefault="003828F6" w:rsidP="005B372B">
      <w:pPr>
        <w:pStyle w:val="Subtitle"/>
        <w:rPr>
          <w:rStyle w:val="HyperlinkBold"/>
          <w:b w:val="0"/>
          <w:color w:val="00B0F0"/>
          <w:u w:val="none"/>
        </w:rPr>
      </w:pPr>
      <w:bookmarkStart w:id="35" w:name="_Toc1035643"/>
      <w:bookmarkStart w:id="36" w:name="_Toc1474978"/>
      <w:r w:rsidRPr="00B13547">
        <w:t>Department of Public Expenditure and Reform</w:t>
      </w:r>
    </w:p>
    <w:p w14:paraId="62459785" w14:textId="5FFC4ECE" w:rsidR="008166F7" w:rsidRPr="00B13547" w:rsidRDefault="008166F7" w:rsidP="008166F7">
      <w:r w:rsidRPr="00B13547">
        <w:t>The</w:t>
      </w:r>
      <w:r w:rsidR="00F743AE" w:rsidRPr="00B13547">
        <w:t xml:space="preserve"> OGCIO within the</w:t>
      </w:r>
      <w:r w:rsidRPr="00B13547">
        <w:t xml:space="preserve"> </w:t>
      </w:r>
      <w:hyperlink r:id="rId117" w:history="1">
        <w:r w:rsidRPr="00B13547">
          <w:rPr>
            <w:rStyle w:val="Hyperlink"/>
          </w:rPr>
          <w:t>Department of Public Expenditure and Reform</w:t>
        </w:r>
      </w:hyperlink>
      <w:r w:rsidRPr="00B13547">
        <w:t xml:space="preserve"> monitors eGovernment development and provides reports as required to Government.</w:t>
      </w:r>
    </w:p>
    <w:p w14:paraId="36A75A99" w14:textId="7EF9DA5A" w:rsidR="001A3505" w:rsidRPr="00B13547" w:rsidRDefault="001A3505" w:rsidP="00FE4D60">
      <w:pPr>
        <w:pStyle w:val="Heading3"/>
      </w:pPr>
      <w:r w:rsidRPr="00B13547">
        <w:t>Base registry coordination</w:t>
      </w:r>
      <w:bookmarkEnd w:id="35"/>
      <w:bookmarkEnd w:id="36"/>
    </w:p>
    <w:p w14:paraId="2BD776C0" w14:textId="77777777" w:rsidR="006127C9" w:rsidRPr="00B13547" w:rsidRDefault="006127C9" w:rsidP="007E41BF">
      <w:pPr>
        <w:pStyle w:val="Subtitle"/>
      </w:pPr>
      <w:r w:rsidRPr="00B13547">
        <w:t>Department of Employment Affairs and Social Protection</w:t>
      </w:r>
    </w:p>
    <w:p w14:paraId="271C8A46" w14:textId="6B21CAEF" w:rsidR="00B12909" w:rsidRPr="00B13547" w:rsidRDefault="00CE5215" w:rsidP="00CE586C">
      <w:r w:rsidRPr="00B13547">
        <w:t xml:space="preserve">The organisation of the </w:t>
      </w:r>
      <w:hyperlink r:id="rId118" w:history="1">
        <w:r w:rsidRPr="00B13547">
          <w:rPr>
            <w:rStyle w:val="Hyperlink"/>
          </w:rPr>
          <w:t>Civil Registry</w:t>
        </w:r>
      </w:hyperlink>
      <w:r w:rsidRPr="00B13547">
        <w:t xml:space="preserve"> is distributed in the Republic of Ireland. It is managed by the General Regis</w:t>
      </w:r>
      <w:r w:rsidR="00673770" w:rsidRPr="00B13547">
        <w:t>try</w:t>
      </w:r>
      <w:r w:rsidRPr="00B13547">
        <w:t xml:space="preserve"> Office, under the </w:t>
      </w:r>
      <w:hyperlink r:id="rId119" w:history="1">
        <w:r w:rsidR="006127C9" w:rsidRPr="00B13547">
          <w:rPr>
            <w:rStyle w:val="Hyperlink"/>
          </w:rPr>
          <w:t>Department of Employment Affairs and Social Protection</w:t>
        </w:r>
      </w:hyperlink>
      <w:r w:rsidRPr="00B13547">
        <w:t xml:space="preserve">. The birth, death and marriage of a person in Ireland can be registered at any of the </w:t>
      </w:r>
      <w:hyperlink r:id="rId120" w:history="1">
        <w:r w:rsidRPr="00B13547">
          <w:rPr>
            <w:rStyle w:val="Hyperlink"/>
          </w:rPr>
          <w:t>26 local registrar’s offices</w:t>
        </w:r>
      </w:hyperlink>
      <w:r w:rsidRPr="00B13547">
        <w:t xml:space="preserve"> throughout the country and the General Register Office located in Roscommon. The information entered in the local registries is then made available through the General Registry, which is the central civil repository for records relating to births, stillbirths, deaths and marriages. Furthermore, there is an automatic exchange of relevant information which can be exemplified through the fact that the details of birth registrations are forwarded by the General Registry Office to the Department of Social Protection to automatically generate Child Benefit claims on behalf of parents.</w:t>
      </w:r>
    </w:p>
    <w:p w14:paraId="1A28C8E9" w14:textId="3DEDDDF5" w:rsidR="00387C85" w:rsidRPr="00B13547" w:rsidRDefault="006127C9" w:rsidP="00666AFB">
      <w:pPr>
        <w:pStyle w:val="Subtitle"/>
      </w:pPr>
      <w:r w:rsidRPr="00B13547">
        <w:t>Department of Transport, Tourism and Sport</w:t>
      </w:r>
    </w:p>
    <w:p w14:paraId="6BA70E9D" w14:textId="0B106914" w:rsidR="00387C85" w:rsidRPr="00B13547" w:rsidRDefault="00387C85" w:rsidP="00F64D62">
      <w:r w:rsidRPr="00B13547">
        <w:t xml:space="preserve">Similarly, the </w:t>
      </w:r>
      <w:hyperlink r:id="rId121" w:history="1">
        <w:r w:rsidRPr="00B13547">
          <w:rPr>
            <w:rStyle w:val="Hyperlink"/>
          </w:rPr>
          <w:t>Vehicle Registry’s</w:t>
        </w:r>
      </w:hyperlink>
      <w:r w:rsidRPr="00B13547">
        <w:t xml:space="preserve"> organisation is distributed through local Motor Tax Offices, where registrations of purchase, sale, import and vehicle modifications can be made. In this sense, the Vehicle Registry is headed by the Road Safety Authority. It operates under the wings of the </w:t>
      </w:r>
      <w:hyperlink r:id="rId122" w:history="1">
        <w:r w:rsidR="006127C9" w:rsidRPr="00B13547">
          <w:rPr>
            <w:rStyle w:val="Hyperlink"/>
          </w:rPr>
          <w:t>Department of Transport, Tourism and Sport</w:t>
        </w:r>
      </w:hyperlink>
      <w:r w:rsidRPr="00B13547">
        <w:t xml:space="preserve">. Registrations are done at any of the </w:t>
      </w:r>
      <w:hyperlink r:id="rId123" w:history="1">
        <w:r w:rsidRPr="00B13547">
          <w:rPr>
            <w:rStyle w:val="Hyperlink"/>
          </w:rPr>
          <w:t>29 local Motor Tax Offices</w:t>
        </w:r>
      </w:hyperlink>
      <w:r w:rsidRPr="00B13547">
        <w:t xml:space="preserve">, whose records in turn serve as proof of ownership or proof of any necessary actions undertaken with regards to vehicle registrations. The </w:t>
      </w:r>
      <w:hyperlink r:id="rId124" w:history="1">
        <w:r w:rsidRPr="00B13547">
          <w:rPr>
            <w:rStyle w:val="Hyperlink"/>
          </w:rPr>
          <w:t>National Vehicle and Driver File (NVDF)</w:t>
        </w:r>
      </w:hyperlink>
      <w:r w:rsidRPr="00B13547">
        <w:t xml:space="preserve"> constitute the national driver and vehicle registries and has a legal basis in Section 60 of the </w:t>
      </w:r>
      <w:hyperlink r:id="rId125" w:anchor="sec60" w:history="1">
        <w:r w:rsidRPr="00B13547">
          <w:rPr>
            <w:rStyle w:val="Hyperlink"/>
          </w:rPr>
          <w:t>Finance Act 1993.</w:t>
        </w:r>
      </w:hyperlink>
    </w:p>
    <w:p w14:paraId="40635104" w14:textId="0F9BE622" w:rsidR="00B12909" w:rsidRPr="00B13547" w:rsidRDefault="006127C9" w:rsidP="00F64D62">
      <w:pPr>
        <w:pStyle w:val="Subtitle"/>
      </w:pPr>
      <w:r w:rsidRPr="00B13547">
        <w:t>Department of Business, Enterprise and Innovation</w:t>
      </w:r>
    </w:p>
    <w:p w14:paraId="45429623" w14:textId="7F45DE97" w:rsidR="00B12909" w:rsidRPr="00B13547" w:rsidRDefault="002E3793" w:rsidP="00791DD7">
      <w:r w:rsidRPr="00B13547">
        <w:t xml:space="preserve">The </w:t>
      </w:r>
      <w:hyperlink r:id="rId126" w:history="1">
        <w:r w:rsidRPr="00B13547">
          <w:rPr>
            <w:rStyle w:val="Hyperlink"/>
          </w:rPr>
          <w:t>Business Registry</w:t>
        </w:r>
      </w:hyperlink>
      <w:r w:rsidRPr="00B13547">
        <w:t xml:space="preserve"> in Ireland, known as the </w:t>
      </w:r>
      <w:hyperlink r:id="rId127" w:history="1">
        <w:r w:rsidRPr="00B13547">
          <w:rPr>
            <w:rStyle w:val="Hyperlink"/>
          </w:rPr>
          <w:t>Companies Registration Office</w:t>
        </w:r>
      </w:hyperlink>
      <w:r w:rsidRPr="00B13547">
        <w:t xml:space="preserve"> (CRO), is organised in a centralised manner. Its core functions are the incorporation of companies and the registration of business names, the receipt and registration of post incorporation documents, the enforcement of the Companies Act 2014, as well as making information available to the public. The CRO registers only limited companies, th</w:t>
      </w:r>
      <w:r w:rsidR="00673770" w:rsidRPr="00B13547">
        <w:t>u</w:t>
      </w:r>
      <w:r w:rsidRPr="00B13547">
        <w:t xml:space="preserve">s excluding </w:t>
      </w:r>
      <w:r w:rsidRPr="00B13547">
        <w:lastRenderedPageBreak/>
        <w:t xml:space="preserve">companies such as sole trader and other types such as charities. The Companies can be </w:t>
      </w:r>
      <w:hyperlink r:id="rId128" w:history="1">
        <w:r w:rsidRPr="00B13547">
          <w:rPr>
            <w:rStyle w:val="Hyperlink"/>
          </w:rPr>
          <w:t>registered online</w:t>
        </w:r>
      </w:hyperlink>
      <w:r w:rsidRPr="00B13547">
        <w:t xml:space="preserve">, which is now the most used option, in turn allowing for direct processing of the requests at the </w:t>
      </w:r>
      <w:r w:rsidR="00346204" w:rsidRPr="00B13547">
        <w:t>CRO</w:t>
      </w:r>
      <w:r w:rsidRPr="00B13547">
        <w:t xml:space="preserve"> without having to pass through any decentralised or alternate channels. Furthermore, in line with CRO’s core functions and the Companies’ Act 2014, almost all of the information filed is available to the public, usually for a fee.</w:t>
      </w:r>
    </w:p>
    <w:p w14:paraId="09767C6E" w14:textId="16C8BA8D" w:rsidR="00B12909" w:rsidRPr="00B13547" w:rsidRDefault="00B12909" w:rsidP="00F64D62">
      <w:pPr>
        <w:pStyle w:val="Subtitle"/>
      </w:pPr>
      <w:r w:rsidRPr="00B13547">
        <w:t xml:space="preserve">Property Registration Authority </w:t>
      </w:r>
    </w:p>
    <w:p w14:paraId="2DA96C18" w14:textId="04067BA0" w:rsidR="00B12909" w:rsidRPr="00B13547" w:rsidRDefault="00634D49" w:rsidP="00F64D62">
      <w:r w:rsidRPr="00B13547">
        <w:t xml:space="preserve">The Irish </w:t>
      </w:r>
      <w:hyperlink r:id="rId129" w:history="1">
        <w:r w:rsidRPr="00B13547">
          <w:rPr>
            <w:rStyle w:val="Hyperlink"/>
          </w:rPr>
          <w:t>Land Registry</w:t>
        </w:r>
      </w:hyperlink>
      <w:r w:rsidRPr="00B13547">
        <w:t xml:space="preserve"> is operated and maintained by the </w:t>
      </w:r>
      <w:hyperlink r:id="rId130" w:history="1">
        <w:r w:rsidRPr="00B13547">
          <w:rPr>
            <w:rStyle w:val="Hyperlink"/>
          </w:rPr>
          <w:t>Property Registration Authority of Ireland (PRA),</w:t>
        </w:r>
      </w:hyperlink>
      <w:r w:rsidRPr="00B13547">
        <w:t xml:space="preserve"> the statutory body responsible for land registration that also provides information on legislation relevant to </w:t>
      </w:r>
      <w:hyperlink r:id="rId131" w:history="1">
        <w:r w:rsidRPr="00B13547">
          <w:rPr>
            <w:rStyle w:val="Hyperlink"/>
          </w:rPr>
          <w:t>property registration</w:t>
        </w:r>
      </w:hyperlink>
      <w:r w:rsidRPr="00B13547">
        <w:t xml:space="preserve">.  The Irish Land Registry is one of the most advanced in Europe and is thus fully computerised and all registered parcels are digitised. This in turn signifies that any entry or registration in the Land Registry must be done via online channels provided by the PRA and it also demonstrates that the Land Registry is coordinated and managed in a centralised way, similarly to the </w:t>
      </w:r>
      <w:hyperlink r:id="rId132" w:history="1">
        <w:r w:rsidRPr="00B13547">
          <w:rPr>
            <w:rStyle w:val="Hyperlink"/>
          </w:rPr>
          <w:t>Companies Registration Office</w:t>
        </w:r>
      </w:hyperlink>
      <w:r w:rsidRPr="00B13547">
        <w:t xml:space="preserve">. Additionally, applications for registration are in fact prepared by qualified legal practitioners on behalf of the </w:t>
      </w:r>
      <w:r w:rsidR="00BD6CF4" w:rsidRPr="00B13547">
        <w:t>customer and</w:t>
      </w:r>
      <w:r w:rsidRPr="00B13547">
        <w:t xml:space="preserve"> are then submitted to the PRA for registration.</w:t>
      </w:r>
    </w:p>
    <w:p w14:paraId="4D327CD8" w14:textId="2CB4FEFF" w:rsidR="003730DF" w:rsidRPr="00B13547" w:rsidRDefault="003730DF" w:rsidP="00FE4D60">
      <w:pPr>
        <w:pStyle w:val="Heading3"/>
      </w:pPr>
      <w:bookmarkStart w:id="37" w:name="_Toc1474979"/>
      <w:r w:rsidRPr="00B13547">
        <w:t>Audit</w:t>
      </w:r>
      <w:bookmarkEnd w:id="37"/>
    </w:p>
    <w:p w14:paraId="472A79CB" w14:textId="21D1B120" w:rsidR="0012517B" w:rsidRPr="00B13547" w:rsidRDefault="00196CE3" w:rsidP="005B372B">
      <w:pPr>
        <w:pStyle w:val="Subtitle"/>
        <w:rPr>
          <w:rStyle w:val="HyperlinkBold"/>
          <w:b w:val="0"/>
          <w:color w:val="00B0F0"/>
          <w:u w:val="none"/>
        </w:rPr>
      </w:pPr>
      <w:bookmarkStart w:id="38" w:name="_Toc1474980"/>
      <w:r w:rsidRPr="00B13547">
        <w:t>Office of the Comptroller and Auditor General</w:t>
      </w:r>
    </w:p>
    <w:p w14:paraId="438F4021" w14:textId="03B35928" w:rsidR="0012517B" w:rsidRPr="00B13547" w:rsidRDefault="0012517B" w:rsidP="0012517B">
      <w:r w:rsidRPr="00B13547">
        <w:t xml:space="preserve">The </w:t>
      </w:r>
      <w:hyperlink r:id="rId133" w:history="1">
        <w:r w:rsidRPr="00B13547">
          <w:rPr>
            <w:rStyle w:val="Hyperlink"/>
          </w:rPr>
          <w:t>Office of the Comptroller and Auditor General</w:t>
        </w:r>
      </w:hyperlink>
      <w:r w:rsidRPr="00B13547">
        <w:t xml:space="preserve"> is tasked with: </w:t>
      </w:r>
    </w:p>
    <w:p w14:paraId="699C1497" w14:textId="77777777" w:rsidR="0012517B" w:rsidRPr="00B13547" w:rsidRDefault="0012517B" w:rsidP="00F64D62">
      <w:pPr>
        <w:numPr>
          <w:ilvl w:val="0"/>
          <w:numId w:val="55"/>
        </w:numPr>
      </w:pPr>
      <w:r w:rsidRPr="00B13547">
        <w:t xml:space="preserve">Auditing and reporting on the accounts of public bodies; </w:t>
      </w:r>
    </w:p>
    <w:p w14:paraId="23CEE68F" w14:textId="77777777" w:rsidR="0012517B" w:rsidRPr="00B13547" w:rsidRDefault="0012517B" w:rsidP="00F64D62">
      <w:pPr>
        <w:numPr>
          <w:ilvl w:val="0"/>
          <w:numId w:val="55"/>
        </w:numPr>
      </w:pPr>
      <w:r w:rsidRPr="00B13547">
        <w:t xml:space="preserve">Establishing that transactions of public bodies are in accordance with the legal authorities governing them and that funds are applied for the purposes intended; </w:t>
      </w:r>
    </w:p>
    <w:p w14:paraId="536FBF89" w14:textId="60226001" w:rsidR="0012517B" w:rsidRPr="00B13547" w:rsidRDefault="0012517B" w:rsidP="00F64D62">
      <w:pPr>
        <w:numPr>
          <w:ilvl w:val="0"/>
          <w:numId w:val="55"/>
        </w:numPr>
      </w:pPr>
      <w:r w:rsidRPr="00B13547">
        <w:t xml:space="preserve">Providing assurance on the system of internal financial control put in place by each body; </w:t>
      </w:r>
      <w:r w:rsidR="00CE586C" w:rsidRPr="00B13547">
        <w:t>and</w:t>
      </w:r>
    </w:p>
    <w:p w14:paraId="0113BE78" w14:textId="32F43827" w:rsidR="0012517B" w:rsidRPr="00B13547" w:rsidRDefault="0012517B" w:rsidP="00F64D62">
      <w:pPr>
        <w:numPr>
          <w:ilvl w:val="0"/>
          <w:numId w:val="55"/>
        </w:numPr>
      </w:pPr>
      <w:r w:rsidRPr="00B13547">
        <w:t>Examining whether each body administers its resources economically and efficiently and sets up mechanisms to evaluate the effectiveness of operations.</w:t>
      </w:r>
    </w:p>
    <w:p w14:paraId="1991DF04" w14:textId="77777777" w:rsidR="003730DF" w:rsidRPr="00B13547" w:rsidRDefault="003730DF" w:rsidP="00FE4D60">
      <w:pPr>
        <w:pStyle w:val="Heading3"/>
      </w:pPr>
      <w:r w:rsidRPr="00B13547">
        <w:t>Data Protection</w:t>
      </w:r>
      <w:bookmarkEnd w:id="38"/>
    </w:p>
    <w:p w14:paraId="38032CD4" w14:textId="6AD84CDD" w:rsidR="00C11E5E" w:rsidRPr="00B13547" w:rsidRDefault="00B55CD4" w:rsidP="005B372B">
      <w:pPr>
        <w:pStyle w:val="Subtitle"/>
        <w:rPr>
          <w:rStyle w:val="HyperlinkBold"/>
          <w:b w:val="0"/>
          <w:color w:val="00B0F0"/>
          <w:u w:val="none"/>
        </w:rPr>
      </w:pPr>
      <w:hyperlink r:id="rId134" w:history="1">
        <w:r w:rsidR="00C11E5E" w:rsidRPr="00B13547">
          <w:rPr>
            <w:rStyle w:val="Hyperlink"/>
            <w:color w:val="00B0F0"/>
            <w:sz w:val="22"/>
          </w:rPr>
          <w:t>Data Protection Commission</w:t>
        </w:r>
      </w:hyperlink>
    </w:p>
    <w:p w14:paraId="58368B78" w14:textId="2AD85F35" w:rsidR="00356B57" w:rsidRPr="008A055D" w:rsidRDefault="00356B57" w:rsidP="00C11E5E">
      <w:pPr>
        <w:rPr>
          <w:color w:val="auto"/>
        </w:rPr>
      </w:pPr>
      <w:r w:rsidRPr="00B13547">
        <w:rPr>
          <w:color w:val="auto"/>
        </w:rPr>
        <w:t xml:space="preserve">The </w:t>
      </w:r>
      <w:hyperlink r:id="rId135" w:history="1">
        <w:r w:rsidRPr="00B13547">
          <w:rPr>
            <w:rStyle w:val="Hyperlink"/>
          </w:rPr>
          <w:t>Data Protection Commission</w:t>
        </w:r>
      </w:hyperlink>
      <w:r w:rsidRPr="00B13547">
        <w:rPr>
          <w:color w:val="auto"/>
        </w:rPr>
        <w:t xml:space="preserve"> (DPC) is the national independent authority responsible for upholding the fundamental right of individuals in the EU to have their personal data protected. The DPC is the Irish supervisory authority for the GDPR, and also has functions and powers related to other important regulatory frameworks including the Irish ePrivacy Regulations (2011) and the EU Law Enforcement Directive.</w:t>
      </w:r>
    </w:p>
    <w:p w14:paraId="56CD34DF" w14:textId="58C74F44" w:rsidR="008E6665" w:rsidRPr="00B13547" w:rsidRDefault="00196CE3" w:rsidP="005B372B">
      <w:pPr>
        <w:pStyle w:val="Subtitle"/>
        <w:rPr>
          <w:rStyle w:val="HyperlinkBold"/>
          <w:b w:val="0"/>
          <w:color w:val="00B0F0"/>
          <w:u w:val="none"/>
        </w:rPr>
      </w:pPr>
      <w:r w:rsidRPr="00B13547">
        <w:rPr>
          <w:rStyle w:val="Hyperlink"/>
          <w:color w:val="00B0F0"/>
          <w:sz w:val="22"/>
        </w:rPr>
        <w:t>Office of the Information Commissioner</w:t>
      </w:r>
    </w:p>
    <w:p w14:paraId="197240D5" w14:textId="43C2A615" w:rsidR="008E6665" w:rsidRPr="00B13547" w:rsidRDefault="008E6665" w:rsidP="008E6665">
      <w:r w:rsidRPr="00B13547">
        <w:t xml:space="preserve">The main functions of the </w:t>
      </w:r>
      <w:hyperlink r:id="rId136" w:history="1">
        <w:r w:rsidRPr="00B13547">
          <w:rPr>
            <w:rStyle w:val="Hyperlink"/>
          </w:rPr>
          <w:t>Information Commissioner</w:t>
        </w:r>
      </w:hyperlink>
      <w:r w:rsidRPr="00B13547">
        <w:t xml:space="preserve"> are the following: </w:t>
      </w:r>
    </w:p>
    <w:p w14:paraId="4F2DDB7B" w14:textId="77777777" w:rsidR="008E6665" w:rsidRPr="00B13547" w:rsidRDefault="008E6665" w:rsidP="00F64D62">
      <w:pPr>
        <w:numPr>
          <w:ilvl w:val="0"/>
          <w:numId w:val="54"/>
        </w:numPr>
      </w:pPr>
      <w:r w:rsidRPr="00B13547">
        <w:t xml:space="preserve">Review the decisions of public bodies in relation to </w:t>
      </w:r>
      <w:hyperlink r:id="rId137" w:history="1">
        <w:r w:rsidRPr="00B13547">
          <w:t>Freedom of Information (FOI) Act</w:t>
        </w:r>
      </w:hyperlink>
      <w:r w:rsidRPr="00B13547">
        <w:t xml:space="preserve"> requests and, where necessary, the making of binding, new decisions; </w:t>
      </w:r>
    </w:p>
    <w:p w14:paraId="2D49EF0D" w14:textId="77777777" w:rsidR="008E6665" w:rsidRPr="00B13547" w:rsidRDefault="008E6665" w:rsidP="00F64D62">
      <w:pPr>
        <w:numPr>
          <w:ilvl w:val="0"/>
          <w:numId w:val="54"/>
        </w:numPr>
      </w:pPr>
      <w:r w:rsidRPr="00B13547">
        <w:t xml:space="preserve">Review the operation of the FOI Act to ensure that public bodies comply with its provisions; </w:t>
      </w:r>
    </w:p>
    <w:p w14:paraId="67A8DBC9" w14:textId="1948953D" w:rsidR="00CE586C" w:rsidRPr="00B13547" w:rsidRDefault="008E6665" w:rsidP="00F64D62">
      <w:pPr>
        <w:numPr>
          <w:ilvl w:val="0"/>
          <w:numId w:val="54"/>
        </w:numPr>
      </w:pPr>
      <w:r w:rsidRPr="00B13547">
        <w:t xml:space="preserve">Foster an attitude of openness among public bodies by encouraging the voluntary publication of information above and beyond the minimum requirements of the Act; </w:t>
      </w:r>
      <w:r w:rsidR="00CE586C" w:rsidRPr="00B13547">
        <w:t>and</w:t>
      </w:r>
    </w:p>
    <w:p w14:paraId="11F0672D" w14:textId="35752AEA" w:rsidR="005523ED" w:rsidRPr="00B13547" w:rsidRDefault="008E6665" w:rsidP="00F64D62">
      <w:pPr>
        <w:numPr>
          <w:ilvl w:val="0"/>
          <w:numId w:val="54"/>
        </w:numPr>
      </w:pPr>
      <w:r w:rsidRPr="00B13547">
        <w:t>Prepare and publicise observations on the practical operation of the Act.</w:t>
      </w:r>
    </w:p>
    <w:p w14:paraId="4EB2D4F5" w14:textId="77777777" w:rsidR="003730DF" w:rsidRPr="00B13547" w:rsidRDefault="003730DF" w:rsidP="001F36DA">
      <w:pPr>
        <w:pStyle w:val="Heading2"/>
      </w:pPr>
      <w:bookmarkStart w:id="39" w:name="_Toc1474981"/>
      <w:r w:rsidRPr="00B13547">
        <w:lastRenderedPageBreak/>
        <w:t>Subnational (federal, regional and local)</w:t>
      </w:r>
      <w:bookmarkEnd w:id="39"/>
    </w:p>
    <w:p w14:paraId="3DA089E7" w14:textId="77777777" w:rsidR="005523ED" w:rsidRPr="00B13547" w:rsidRDefault="005523ED" w:rsidP="001F36DA">
      <w:pPr>
        <w:pStyle w:val="Heading3"/>
      </w:pPr>
      <w:bookmarkStart w:id="40" w:name="_Toc1474982"/>
      <w:r w:rsidRPr="00B13547">
        <w:t>Policy</w:t>
      </w:r>
      <w:bookmarkEnd w:id="40"/>
    </w:p>
    <w:p w14:paraId="03A25812" w14:textId="77777777" w:rsidR="00314C09" w:rsidRPr="00B13547" w:rsidRDefault="00314C09" w:rsidP="00314C09">
      <w:pPr>
        <w:pStyle w:val="Subtitle"/>
        <w:rPr>
          <w:rStyle w:val="Strong"/>
          <w:b w:val="0"/>
          <w:bCs w:val="0"/>
        </w:rPr>
      </w:pPr>
      <w:r w:rsidRPr="00B13547">
        <w:rPr>
          <w:rStyle w:val="Strong"/>
          <w:b w:val="0"/>
          <w:bCs w:val="0"/>
        </w:rPr>
        <w:t>Local Councils</w:t>
      </w:r>
    </w:p>
    <w:p w14:paraId="52D74705" w14:textId="5F2ECFD4" w:rsidR="005523ED" w:rsidRPr="00B13547" w:rsidRDefault="00314C09" w:rsidP="00314C09">
      <w:r w:rsidRPr="00B13547">
        <w:t xml:space="preserve">Local </w:t>
      </w:r>
      <w:r w:rsidR="00AD3274" w:rsidRPr="00B13547">
        <w:t>A</w:t>
      </w:r>
      <w:r w:rsidRPr="00B13547">
        <w:t>uthorities develop strategies based on their respective ICT and eGovernment needs.</w:t>
      </w:r>
    </w:p>
    <w:p w14:paraId="27CC7E6F" w14:textId="77777777" w:rsidR="005523ED" w:rsidRPr="00B13547" w:rsidRDefault="005523ED" w:rsidP="001F36DA">
      <w:pPr>
        <w:pStyle w:val="Heading3"/>
      </w:pPr>
      <w:bookmarkStart w:id="41" w:name="_Toc1474983"/>
      <w:r w:rsidRPr="00B13547">
        <w:t>Coordination</w:t>
      </w:r>
      <w:bookmarkEnd w:id="41"/>
    </w:p>
    <w:p w14:paraId="6B1B2636" w14:textId="58AF0A98" w:rsidR="005523ED" w:rsidRPr="00B13547" w:rsidRDefault="00BA3258" w:rsidP="00F64D62">
      <w:r w:rsidRPr="00B13547">
        <w:t xml:space="preserve">The </w:t>
      </w:r>
      <w:r w:rsidR="00AD3274" w:rsidRPr="00B13547">
        <w:t>L</w:t>
      </w:r>
      <w:r w:rsidRPr="00B13547">
        <w:t xml:space="preserve">ocal </w:t>
      </w:r>
      <w:r w:rsidR="00AD3274" w:rsidRPr="00B13547">
        <w:t>A</w:t>
      </w:r>
      <w:r w:rsidRPr="00B13547">
        <w:t>uthorities work in the context of national strategies and through relevant initiatives of the Local Government Management Agency.</w:t>
      </w:r>
    </w:p>
    <w:p w14:paraId="0B95E72C" w14:textId="77777777" w:rsidR="005523ED" w:rsidRPr="00B13547" w:rsidRDefault="005523ED" w:rsidP="001F36DA">
      <w:pPr>
        <w:pStyle w:val="Heading3"/>
      </w:pPr>
      <w:bookmarkStart w:id="42" w:name="_Toc1474984"/>
      <w:r w:rsidRPr="00B13547">
        <w:t>Implementation</w:t>
      </w:r>
      <w:bookmarkEnd w:id="42"/>
    </w:p>
    <w:p w14:paraId="2A013588" w14:textId="77777777" w:rsidR="002D025D" w:rsidRPr="00B13547" w:rsidRDefault="002D025D" w:rsidP="002D025D">
      <w:pPr>
        <w:pStyle w:val="Subtitle"/>
        <w:rPr>
          <w:rStyle w:val="Strong"/>
          <w:b w:val="0"/>
          <w:bCs w:val="0"/>
        </w:rPr>
      </w:pPr>
      <w:r w:rsidRPr="00B13547">
        <w:rPr>
          <w:rStyle w:val="Strong"/>
          <w:b w:val="0"/>
          <w:bCs w:val="0"/>
        </w:rPr>
        <w:t>Local Councils</w:t>
      </w:r>
    </w:p>
    <w:p w14:paraId="10D238B6" w14:textId="4E365F01" w:rsidR="005523ED" w:rsidRPr="00B13547" w:rsidRDefault="002D025D" w:rsidP="002D025D">
      <w:r w:rsidRPr="00B13547">
        <w:t xml:space="preserve">Local </w:t>
      </w:r>
      <w:r w:rsidR="00AD3274" w:rsidRPr="00B13547">
        <w:t>A</w:t>
      </w:r>
      <w:r w:rsidRPr="00B13547">
        <w:t xml:space="preserve">uthorities implement their respective strategies with the support of the </w:t>
      </w:r>
      <w:hyperlink r:id="rId138" w:history="1">
        <w:r w:rsidRPr="00B13547">
          <w:rPr>
            <w:rStyle w:val="Hyperlink"/>
          </w:rPr>
          <w:t>Local Government Management Agency</w:t>
        </w:r>
      </w:hyperlink>
      <w:r w:rsidRPr="00B13547">
        <w:t xml:space="preserve"> (LGMA).</w:t>
      </w:r>
    </w:p>
    <w:p w14:paraId="6BD65AA8" w14:textId="77777777" w:rsidR="005523ED" w:rsidRPr="00B13547" w:rsidRDefault="005523ED" w:rsidP="001F36DA">
      <w:pPr>
        <w:pStyle w:val="Heading3"/>
      </w:pPr>
      <w:bookmarkStart w:id="43" w:name="_Toc1474985"/>
      <w:r w:rsidRPr="00B13547">
        <w:t>Support</w:t>
      </w:r>
      <w:bookmarkEnd w:id="43"/>
    </w:p>
    <w:p w14:paraId="01A98CA0" w14:textId="1970224A" w:rsidR="00196CE3" w:rsidRPr="00B13547" w:rsidRDefault="00196CE3" w:rsidP="00666AFB">
      <w:pPr>
        <w:pStyle w:val="Subtitle"/>
      </w:pPr>
      <w:r w:rsidRPr="00B13547">
        <w:t>Local Government Management Agency</w:t>
      </w:r>
    </w:p>
    <w:p w14:paraId="42FC26F0" w14:textId="02E0BB00" w:rsidR="00220620" w:rsidRPr="00B13547" w:rsidRDefault="00220620" w:rsidP="00220620">
      <w:pPr>
        <w:rPr>
          <w:rStyle w:val="Strong"/>
          <w:b w:val="0"/>
          <w:bCs w:val="0"/>
        </w:rPr>
      </w:pPr>
      <w:r w:rsidRPr="00B13547">
        <w:t xml:space="preserve">The </w:t>
      </w:r>
      <w:hyperlink r:id="rId139" w:history="1">
        <w:r w:rsidRPr="00B13547">
          <w:rPr>
            <w:rStyle w:val="Hyperlink"/>
          </w:rPr>
          <w:t>Local Government Management Agency</w:t>
        </w:r>
      </w:hyperlink>
      <w:r w:rsidRPr="00B13547">
        <w:t xml:space="preserve"> (LGMA) is a state agency of the </w:t>
      </w:r>
      <w:hyperlink r:id="rId140" w:history="1">
        <w:r w:rsidRPr="00B13547">
          <w:rPr>
            <w:rStyle w:val="Hyperlink"/>
            <w:szCs w:val="20"/>
            <w:bdr w:val="none" w:sz="0" w:space="0" w:color="auto" w:frame="1"/>
          </w:rPr>
          <w:t>Department of Housing, Planning, Community and Local Government</w:t>
        </w:r>
      </w:hyperlink>
      <w:r w:rsidRPr="00B13547">
        <w:rPr>
          <w:szCs w:val="20"/>
        </w:rPr>
        <w:t xml:space="preserve">. It was </w:t>
      </w:r>
      <w:r w:rsidRPr="00B13547">
        <w:t xml:space="preserve">established in 2012 to provide a range of services to the Local Government Sector and was created following the merger of the Local Government Computer Services Board, Local Government Management Services Board and </w:t>
      </w:r>
      <w:r w:rsidRPr="007F2765">
        <w:rPr>
          <w:i/>
        </w:rPr>
        <w:t>An Comhairle Leabharlanna</w:t>
      </w:r>
      <w:r w:rsidRPr="00B13547">
        <w:t>. The LGMA provides a range of services within the context of its statutory remit, in support of co-ordinated and cost-effective delivery of Local Government services and policy.</w:t>
      </w:r>
    </w:p>
    <w:p w14:paraId="6F181027" w14:textId="77777777" w:rsidR="00260582" w:rsidRPr="00B13547" w:rsidRDefault="00260582" w:rsidP="00260582">
      <w:pPr>
        <w:pStyle w:val="Heading3"/>
      </w:pPr>
      <w:r w:rsidRPr="00B13547">
        <w:t>Base registry coordination</w:t>
      </w:r>
    </w:p>
    <w:p w14:paraId="009BABBD" w14:textId="16E797E3" w:rsidR="00260582" w:rsidRPr="00B13547" w:rsidRDefault="00BA3258" w:rsidP="00F64D62">
      <w:r w:rsidRPr="00B13547">
        <w:t xml:space="preserve">The local authorities work in the context of national strategies and </w:t>
      </w:r>
      <w:r w:rsidR="00881DF0" w:rsidRPr="00B13547">
        <w:t>initiatives</w:t>
      </w:r>
      <w:r w:rsidR="00260582" w:rsidRPr="00B13547">
        <w:t>.</w:t>
      </w:r>
    </w:p>
    <w:p w14:paraId="3307E210" w14:textId="77777777" w:rsidR="005523ED" w:rsidRPr="00B13547" w:rsidRDefault="005523ED" w:rsidP="001F36DA">
      <w:pPr>
        <w:pStyle w:val="Heading3"/>
      </w:pPr>
      <w:bookmarkStart w:id="44" w:name="_Toc1474986"/>
      <w:r w:rsidRPr="00B13547">
        <w:t>Audit</w:t>
      </w:r>
      <w:bookmarkEnd w:id="44"/>
    </w:p>
    <w:p w14:paraId="06E31957" w14:textId="77777777" w:rsidR="002F04FA" w:rsidRPr="00B13547" w:rsidRDefault="00B55CD4" w:rsidP="005B372B">
      <w:pPr>
        <w:pStyle w:val="Subtitle"/>
        <w:rPr>
          <w:rStyle w:val="HyperlinkBold"/>
          <w:b w:val="0"/>
          <w:color w:val="00B0F0"/>
          <w:u w:val="none"/>
        </w:rPr>
      </w:pPr>
      <w:hyperlink r:id="rId141" w:history="1">
        <w:r w:rsidR="002F04FA" w:rsidRPr="00B13547">
          <w:rPr>
            <w:rStyle w:val="Hyperlink"/>
            <w:color w:val="00B0F0"/>
            <w:sz w:val="22"/>
          </w:rPr>
          <w:t>Local Government Audit Service (LGAS)</w:t>
        </w:r>
      </w:hyperlink>
    </w:p>
    <w:p w14:paraId="50785BF9" w14:textId="1162C12A" w:rsidR="005523ED" w:rsidRPr="00B13547" w:rsidRDefault="002F04FA" w:rsidP="00D70391">
      <w:pPr>
        <w:keepNext/>
        <w:keepLines/>
        <w:widowControl w:val="0"/>
      </w:pPr>
      <w:r w:rsidRPr="00B13547">
        <w:t>The LGAS is an external audit service providing independent credibility to the financial stewardship function of local authorities and other bodies.</w:t>
      </w:r>
    </w:p>
    <w:p w14:paraId="346D4955" w14:textId="77777777" w:rsidR="005523ED" w:rsidRPr="00B13547" w:rsidRDefault="005523ED" w:rsidP="001F36DA">
      <w:pPr>
        <w:pStyle w:val="Heading3"/>
      </w:pPr>
      <w:bookmarkStart w:id="45" w:name="_Toc1474987"/>
      <w:r w:rsidRPr="00B13547">
        <w:t>Data Protection</w:t>
      </w:r>
      <w:bookmarkEnd w:id="45"/>
    </w:p>
    <w:p w14:paraId="5FA30E9B" w14:textId="092E1E87" w:rsidR="005523ED" w:rsidRPr="00B13547" w:rsidRDefault="00AD3274" w:rsidP="00F64D62">
      <w:r w:rsidRPr="00B13547">
        <w:t>The Local Authorities are subject to the same data protection legislative regime as at national level.</w:t>
      </w:r>
    </w:p>
    <w:p w14:paraId="0D742A27" w14:textId="77777777" w:rsidR="005523ED" w:rsidRPr="00B13547" w:rsidRDefault="005523ED" w:rsidP="005523ED">
      <w:pPr>
        <w:pStyle w:val="BodyText"/>
      </w:pPr>
    </w:p>
    <w:p w14:paraId="3C81C57A" w14:textId="77777777" w:rsidR="003730DF" w:rsidRPr="00B13547" w:rsidRDefault="000A7546" w:rsidP="005523ED">
      <w:pPr>
        <w:pStyle w:val="Heading1"/>
      </w:pPr>
      <w:r w:rsidRPr="00B13547">
        <w:br w:type="page"/>
      </w:r>
      <w:bookmarkStart w:id="46" w:name="_Toc12874786"/>
      <w:r w:rsidR="003730DF" w:rsidRPr="00B13547">
        <w:lastRenderedPageBreak/>
        <w:t xml:space="preserve">Digital Government </w:t>
      </w:r>
      <w:r w:rsidR="00457E8B" w:rsidRPr="00B13547">
        <w:t>I</w:t>
      </w:r>
      <w:r w:rsidR="003730DF" w:rsidRPr="00B13547">
        <w:t>nfrastructure</w:t>
      </w:r>
      <w:bookmarkEnd w:id="46"/>
      <w:r w:rsidR="003730DF" w:rsidRPr="00B13547">
        <w:t xml:space="preserve"> </w:t>
      </w:r>
    </w:p>
    <w:p w14:paraId="5981B2B5" w14:textId="77777777" w:rsidR="003730DF" w:rsidRPr="00B13547" w:rsidRDefault="003730DF" w:rsidP="001F36DA">
      <w:pPr>
        <w:pStyle w:val="Heading2"/>
      </w:pPr>
      <w:bookmarkStart w:id="47" w:name="_Toc1474989"/>
      <w:r w:rsidRPr="00B13547">
        <w:t>Portals</w:t>
      </w:r>
      <w:bookmarkEnd w:id="47"/>
    </w:p>
    <w:p w14:paraId="493CBFFE" w14:textId="77777777" w:rsidR="00B22A05" w:rsidRPr="00B13547" w:rsidRDefault="00B22A05" w:rsidP="00B22A05">
      <w:pPr>
        <w:pStyle w:val="Subtitle"/>
      </w:pPr>
      <w:r w:rsidRPr="00B13547">
        <w:rPr>
          <w:rStyle w:val="Hyperlink"/>
          <w:color w:val="00B0F0"/>
          <w:sz w:val="22"/>
        </w:rPr>
        <w:t>Government portal</w:t>
      </w:r>
    </w:p>
    <w:p w14:paraId="1FDCDC9E" w14:textId="6285E034" w:rsidR="0087650B" w:rsidRPr="00B13547" w:rsidRDefault="00B22A05">
      <w:r w:rsidRPr="00B13547">
        <w:t xml:space="preserve">The </w:t>
      </w:r>
      <w:hyperlink r:id="rId142" w:history="1">
        <w:r w:rsidRPr="00B13547">
          <w:rPr>
            <w:rStyle w:val="Hyperlink"/>
          </w:rPr>
          <w:t>gov.ie</w:t>
        </w:r>
      </w:hyperlink>
      <w:r w:rsidRPr="00B13547">
        <w:t xml:space="preserve"> </w:t>
      </w:r>
      <w:r w:rsidRPr="00B13547">
        <w:rPr>
          <w:rStyle w:val="Hyperlink"/>
        </w:rPr>
        <w:t>website</w:t>
      </w:r>
      <w:r w:rsidRPr="00B13547">
        <w:t xml:space="preserve"> is a central portal for online government services</w:t>
      </w:r>
      <w:r w:rsidR="00673770" w:rsidRPr="00B13547">
        <w:t>. It provides</w:t>
      </w:r>
      <w:r w:rsidRPr="00B13547">
        <w:t xml:space="preserve">, allowing citizens </w:t>
      </w:r>
      <w:r w:rsidR="00673770" w:rsidRPr="00B13547">
        <w:t xml:space="preserve">with </w:t>
      </w:r>
      <w:r w:rsidRPr="00B13547">
        <w:t>the ability to search and find all government services in</w:t>
      </w:r>
      <w:r w:rsidR="00673770" w:rsidRPr="00B13547">
        <w:t xml:space="preserve"> </w:t>
      </w:r>
      <w:r w:rsidRPr="00B13547">
        <w:t xml:space="preserve">a convenient manner. Services have been aggregated from across the public sector, and new services are constantly being added. </w:t>
      </w:r>
    </w:p>
    <w:p w14:paraId="1EF53C28" w14:textId="4CF00725" w:rsidR="0087650B" w:rsidRPr="00B13547" w:rsidRDefault="00B22A05">
      <w:r w:rsidRPr="00B13547">
        <w:t xml:space="preserve">Work is currently underway to further develop the </w:t>
      </w:r>
      <w:hyperlink r:id="rId143" w:history="1">
        <w:r w:rsidRPr="00B13547">
          <w:rPr>
            <w:rStyle w:val="Hyperlink"/>
          </w:rPr>
          <w:t>Portal</w:t>
        </w:r>
      </w:hyperlink>
      <w:r w:rsidRPr="00B13547">
        <w:t xml:space="preserve">, (referred to as a Digital Service Gateway in the eGovernment Strategy) </w:t>
      </w:r>
      <w:r w:rsidR="0087650B" w:rsidRPr="00B13547">
        <w:t>including a project to retire separate Departmental (Ministry) web-sites and re-apprise the content before moving over to the gov.ie site. Progress is ongoing with a view to completing during 2020.</w:t>
      </w:r>
    </w:p>
    <w:p w14:paraId="5397163D" w14:textId="614B4682" w:rsidR="0087650B" w:rsidRPr="00B13547" w:rsidRDefault="0087650B">
      <w:r w:rsidRPr="00B13547">
        <w:t>In addition, there are plans to introduce a single log-on facility in 2019, using MyGovID, Ireland’s Public Service e-ID; and there are plans to establish a Digital Post-Box, which will allow citizens to request that key documents are placed in their own encrypted area of a Government provided digital vault.</w:t>
      </w:r>
    </w:p>
    <w:p w14:paraId="72682FF7" w14:textId="1AB6CD08" w:rsidR="00706282" w:rsidRPr="00B13547" w:rsidRDefault="00706282" w:rsidP="005B372B">
      <w:pPr>
        <w:pStyle w:val="Subtitle"/>
        <w:rPr>
          <w:rStyle w:val="Hyperlink"/>
          <w:color w:val="00B0F0"/>
          <w:sz w:val="22"/>
        </w:rPr>
      </w:pPr>
      <w:r w:rsidRPr="00B13547">
        <w:rPr>
          <w:rStyle w:val="Hyperlink"/>
          <w:color w:val="00B0F0"/>
          <w:sz w:val="22"/>
        </w:rPr>
        <w:t>Open Data Portal</w:t>
      </w:r>
    </w:p>
    <w:p w14:paraId="6FF9B24A" w14:textId="1EF2EE88" w:rsidR="00706282" w:rsidRPr="00B13547" w:rsidRDefault="00706282">
      <w:r w:rsidRPr="00B13547">
        <w:t xml:space="preserve">The </w:t>
      </w:r>
      <w:hyperlink r:id="rId144" w:history="1">
        <w:r w:rsidRPr="00B13547">
          <w:rPr>
            <w:rStyle w:val="Hyperlink"/>
          </w:rPr>
          <w:t>portal</w:t>
        </w:r>
      </w:hyperlink>
      <w:r w:rsidR="002817E5" w:rsidRPr="00B13547">
        <w:rPr>
          <w:rStyle w:val="Hyperlink"/>
        </w:rPr>
        <w:t>, implemented in 2014,</w:t>
      </w:r>
      <w:r w:rsidRPr="00B13547">
        <w:t xml:space="preserve"> </w:t>
      </w:r>
      <w:r w:rsidR="009F086C" w:rsidRPr="00B13547">
        <w:t xml:space="preserve">promotes innovation and transparency through the publication of Irish Public Sector data in open, free and reusable formats. </w:t>
      </w:r>
      <w:r w:rsidR="000C594B" w:rsidRPr="00B13547">
        <w:t>Ireland was ranked 1</w:t>
      </w:r>
      <w:r w:rsidR="000C594B" w:rsidRPr="00B13547">
        <w:rPr>
          <w:vertAlign w:val="superscript"/>
        </w:rPr>
        <w:t>st</w:t>
      </w:r>
      <w:r w:rsidR="000C594B" w:rsidRPr="00B13547">
        <w:t xml:space="preserve"> across the EU28 in the </w:t>
      </w:r>
      <w:hyperlink r:id="rId145" w:history="1">
        <w:r w:rsidR="000C594B" w:rsidRPr="00B13547">
          <w:rPr>
            <w:rStyle w:val="Hyperlink"/>
          </w:rPr>
          <w:t>Open Data maturity benchmark for 2018</w:t>
        </w:r>
      </w:hyperlink>
      <w:r w:rsidR="000C594B" w:rsidRPr="00B13547">
        <w:t>.</w:t>
      </w:r>
    </w:p>
    <w:p w14:paraId="053955B1" w14:textId="77777777" w:rsidR="0031552D" w:rsidRPr="00B13547" w:rsidRDefault="0031552D" w:rsidP="0031552D">
      <w:pPr>
        <w:pStyle w:val="Subtitle"/>
      </w:pPr>
      <w:r w:rsidRPr="00B13547">
        <w:t>GeoHive</w:t>
      </w:r>
    </w:p>
    <w:p w14:paraId="71B343B4" w14:textId="6BB5CEBA" w:rsidR="0031552D" w:rsidRPr="00B13547" w:rsidRDefault="00B55CD4" w:rsidP="00F64D62">
      <w:hyperlink r:id="rId146" w:history="1">
        <w:r w:rsidR="0031552D" w:rsidRPr="00B13547">
          <w:rPr>
            <w:rStyle w:val="Hyperlink"/>
          </w:rPr>
          <w:t>GeoHive</w:t>
        </w:r>
      </w:hyperlink>
      <w:r w:rsidR="0031552D" w:rsidRPr="00B13547">
        <w:t xml:space="preserve"> is an initiative by Ordnance Survey Ireland to provide easy access to publically available spatial data.</w:t>
      </w:r>
    </w:p>
    <w:p w14:paraId="6FD9C3CC" w14:textId="49DFDC9C" w:rsidR="0062200F" w:rsidRPr="00B13547" w:rsidRDefault="00BC2666" w:rsidP="005B372B">
      <w:pPr>
        <w:pStyle w:val="Subtitle"/>
      </w:pPr>
      <w:r w:rsidRPr="00B13547">
        <w:rPr>
          <w:rStyle w:val="Hyperlink"/>
          <w:color w:val="00B0F0"/>
          <w:sz w:val="22"/>
        </w:rPr>
        <w:t>Citizens Information website</w:t>
      </w:r>
    </w:p>
    <w:p w14:paraId="10394A12" w14:textId="77777777" w:rsidR="0062200F" w:rsidRPr="00B13547" w:rsidRDefault="0062200F" w:rsidP="0062200F">
      <w:r w:rsidRPr="00B13547">
        <w:t xml:space="preserve">Launched in April 2001, the </w:t>
      </w:r>
      <w:hyperlink r:id="rId147" w:history="1">
        <w:r w:rsidRPr="00B13547">
          <w:rPr>
            <w:rStyle w:val="Hyperlink"/>
          </w:rPr>
          <w:t>Citizens Information website</w:t>
        </w:r>
      </w:hyperlink>
      <w:r w:rsidRPr="00B13547">
        <w:t xml:space="preserve"> is run by the </w:t>
      </w:r>
      <w:hyperlink r:id="rId148" w:history="1">
        <w:r w:rsidRPr="00B13547">
          <w:rPr>
            <w:rStyle w:val="Hyperlink"/>
          </w:rPr>
          <w:t>Citizens Information Board</w:t>
        </w:r>
      </w:hyperlink>
      <w:r w:rsidRPr="00B13547">
        <w:t xml:space="preserve">, Ireland's national agency responsible for providing information and advice on social services, operating under the aegis of the Department of Employment Affairs and Social Protection. The website provides guidance on a wide range of subjects, such as employment rights, buying a home, moving abroad and education. </w:t>
      </w:r>
    </w:p>
    <w:p w14:paraId="00DB49D1" w14:textId="77777777" w:rsidR="0062200F" w:rsidRPr="00B13547" w:rsidRDefault="0062200F" w:rsidP="0062200F">
      <w:r w:rsidRPr="00B13547">
        <w:t>The subjects covered are divided into 14 categories, representing life events and activities, allowing users to readily access a relevant topic. Sourced from a wide variety of service providers and agencies, the information is backed up by case studies, supporting documentation and downloadable forms.</w:t>
      </w:r>
    </w:p>
    <w:p w14:paraId="77AB9005" w14:textId="2C1F3772" w:rsidR="0062200F" w:rsidRPr="00B13547" w:rsidRDefault="00196CE3" w:rsidP="005B372B">
      <w:pPr>
        <w:pStyle w:val="Subtitle"/>
      </w:pPr>
      <w:r w:rsidRPr="00B13547">
        <w:rPr>
          <w:rStyle w:val="Hyperlink"/>
          <w:color w:val="00B0F0"/>
          <w:sz w:val="22"/>
        </w:rPr>
        <w:t>Irish Government News Service portal</w:t>
      </w:r>
    </w:p>
    <w:p w14:paraId="0BC0F965" w14:textId="1E9EFC06" w:rsidR="0062200F" w:rsidRPr="00B13547" w:rsidRDefault="0062200F" w:rsidP="0062200F">
      <w:r w:rsidRPr="00B13547">
        <w:t xml:space="preserve">The </w:t>
      </w:r>
      <w:hyperlink r:id="rId149" w:history="1">
        <w:r w:rsidRPr="00B13547">
          <w:rPr>
            <w:rStyle w:val="Hyperlink"/>
          </w:rPr>
          <w:t>Irish Government News Service portal</w:t>
        </w:r>
      </w:hyperlink>
      <w:r w:rsidRPr="00B13547">
        <w:t xml:space="preserve"> affords a view of government from the vantage point of Government Buildings itself. It reviews the wide range of government activity and then reports certain key events as news. All government press releases are accessible either via RSS feed or links to all Government Departments. The site’s central task is to select a variety of events and report on them objectively. It also features ‘Issues’, where useful thematic information, not tied to a particular date, is presented. It enables people with an interest in Government dealings to view the latest developments on one website. It is produced by a team in Government Buildings, involving the Government Information Service, Government Press and IT.</w:t>
      </w:r>
    </w:p>
    <w:p w14:paraId="5B1D0493" w14:textId="2CC8E714" w:rsidR="008D067F" w:rsidRPr="00B13547" w:rsidRDefault="003730DF" w:rsidP="00E81B26">
      <w:pPr>
        <w:pStyle w:val="Heading2"/>
      </w:pPr>
      <w:bookmarkStart w:id="48" w:name="_Toc1474990"/>
      <w:r w:rsidRPr="00B13547">
        <w:lastRenderedPageBreak/>
        <w:t>Networks</w:t>
      </w:r>
      <w:bookmarkEnd w:id="48"/>
    </w:p>
    <w:p w14:paraId="67DB7628" w14:textId="0660A429" w:rsidR="00500464" w:rsidRPr="00B13547" w:rsidRDefault="008D067F" w:rsidP="00E81B26">
      <w:pPr>
        <w:pStyle w:val="Subtitle"/>
        <w:keepNext/>
      </w:pPr>
      <w:r w:rsidRPr="00B13547">
        <w:rPr>
          <w:rStyle w:val="Hyperlink"/>
          <w:color w:val="00B0F0"/>
          <w:sz w:val="22"/>
        </w:rPr>
        <w:t>Government Networks (GN)</w:t>
      </w:r>
    </w:p>
    <w:p w14:paraId="6950BED6" w14:textId="767F2413" w:rsidR="00500464" w:rsidRPr="00B13547" w:rsidRDefault="00B55CD4" w:rsidP="00E81B26">
      <w:pPr>
        <w:keepNext/>
      </w:pPr>
      <w:hyperlink r:id="rId150" w:history="1">
        <w:r w:rsidR="008D067F" w:rsidRPr="00B13547">
          <w:rPr>
            <w:rStyle w:val="Hyperlink"/>
          </w:rPr>
          <w:t>GN</w:t>
        </w:r>
      </w:hyperlink>
      <w:r w:rsidR="00500464" w:rsidRPr="00B13547">
        <w:t xml:space="preserve"> is a privately managed, wide area multi-carrier, national network (WAN) connecting public service agencies on a data, voice and video capable network. It is designed primarily to facilitate easy, efficient, secure and reliable communication between Government agencies, and to support existing and future Government applications. A mechanism for providing agencies with a secure access to the Internet is included, as well as a means for agencies to securely host Internet services. The Department of Public Expenditure and Reform in conjunction with the Government Networks Programme Board has established GN on behalf of the non-commercial public sector.</w:t>
      </w:r>
    </w:p>
    <w:p w14:paraId="59B61492" w14:textId="77777777" w:rsidR="00500464" w:rsidRPr="00B13547" w:rsidRDefault="00500464" w:rsidP="00500464">
      <w:r w:rsidRPr="00B13547">
        <w:t>GN offers a number of potential cost and operational benefits: inter-agency collaboration and delivery of joined-up government services; access for all agencies to network capability and products/technology (regardless of size); execution of a number of standard day-to-day infrastructure services allowing agencies to focus on their core programmes and services; improvement of security of government information systems; incorporation of Internet access costs for Government agencies into one highly resilient infrastructure; commercial advantages of an aggregated procurement approach, resulting in reduced costs.</w:t>
      </w:r>
    </w:p>
    <w:p w14:paraId="1C2F1591" w14:textId="192D67AB" w:rsidR="002A708E" w:rsidRPr="00B13547" w:rsidRDefault="00500464" w:rsidP="00500464">
      <w:r w:rsidRPr="00B13547">
        <w:t xml:space="preserve">As a result of Government Networks, public service bodies in approximately 45 towns and cities in Ireland now have access to high speed, resilient network connectivity and the rollout is continuing nationwide. </w:t>
      </w:r>
    </w:p>
    <w:p w14:paraId="033D75C3" w14:textId="3E02CFA5" w:rsidR="00500464" w:rsidRPr="00B13547" w:rsidRDefault="00214BFB" w:rsidP="00F64D62">
      <w:r w:rsidRPr="00B13547">
        <w:t>In 2018 GN expanded the provision of high speed, high capacity networks to smaller towns that have heretofore relied on lower capacity links. A centralised shared Wi-Fi infrastructure was also deployed in 2018</w:t>
      </w:r>
      <w:r w:rsidR="00672FA2">
        <w:t xml:space="preserve">, </w:t>
      </w:r>
      <w:r w:rsidRPr="00B13547">
        <w:t>which allows Public Service Bodies to deploy secure corporate and guest wireless networks in multiple locations with minimum investment in infrastructure.</w:t>
      </w:r>
    </w:p>
    <w:p w14:paraId="0C2805F6" w14:textId="77777777" w:rsidR="003730DF" w:rsidRPr="00B13547" w:rsidRDefault="003730DF" w:rsidP="001F36DA">
      <w:pPr>
        <w:pStyle w:val="Heading2"/>
      </w:pPr>
      <w:bookmarkStart w:id="49" w:name="_Toc1474991"/>
      <w:r w:rsidRPr="00B13547">
        <w:t>Data Exchange</w:t>
      </w:r>
      <w:bookmarkEnd w:id="49"/>
    </w:p>
    <w:p w14:paraId="1DDF7DDE" w14:textId="45BB3AF9" w:rsidR="00337F3B" w:rsidRPr="00B13547" w:rsidRDefault="00891749" w:rsidP="00337F3B">
      <w:pPr>
        <w:pStyle w:val="Subtitle"/>
      </w:pPr>
      <w:r w:rsidRPr="00B13547">
        <w:t xml:space="preserve">Death </w:t>
      </w:r>
      <w:r w:rsidR="00337F3B" w:rsidRPr="00B13547">
        <w:t xml:space="preserve">Events </w:t>
      </w:r>
      <w:r w:rsidRPr="00B13547">
        <w:t xml:space="preserve">Publishing </w:t>
      </w:r>
      <w:r w:rsidR="00337F3B" w:rsidRPr="00B13547">
        <w:t>Service</w:t>
      </w:r>
    </w:p>
    <w:p w14:paraId="20E84632" w14:textId="3D1A61F3" w:rsidR="00891749" w:rsidRPr="00B13547" w:rsidRDefault="00337F3B" w:rsidP="00F3631F">
      <w:r w:rsidRPr="00B13547">
        <w:t>The Department of Public Expenditure and Reform runs the</w:t>
      </w:r>
      <w:r w:rsidR="00891749" w:rsidRPr="00B13547">
        <w:t xml:space="preserve"> </w:t>
      </w:r>
      <w:hyperlink r:id="rId151" w:history="1">
        <w:r w:rsidR="00891749" w:rsidRPr="00B13547">
          <w:rPr>
            <w:rStyle w:val="Hyperlink"/>
          </w:rPr>
          <w:t>Death Events Publishing Service</w:t>
        </w:r>
      </w:hyperlink>
      <w:r w:rsidRPr="00B13547">
        <w:t>.</w:t>
      </w:r>
      <w:r w:rsidR="00891749" w:rsidRPr="00B13547">
        <w:t xml:space="preserve"> This is a service that distributes information on death events to </w:t>
      </w:r>
      <w:r w:rsidR="00C57C2C" w:rsidRPr="00B13547">
        <w:t xml:space="preserve">a range of </w:t>
      </w:r>
      <w:r w:rsidR="00891749" w:rsidRPr="00B13547">
        <w:t>public sector bodies</w:t>
      </w:r>
      <w:r w:rsidR="00C57C2C" w:rsidRPr="00B13547">
        <w:t xml:space="preserve"> to take action as appropriate in relation to services that the deceased person(s) may have been receiving</w:t>
      </w:r>
      <w:r w:rsidR="00891749" w:rsidRPr="00B13547">
        <w:t xml:space="preserve">. The information contains details on all deaths notified to the General Register Office. It is currently updated </w:t>
      </w:r>
      <w:r w:rsidR="00C57C2C" w:rsidRPr="00B13547">
        <w:t>once per week</w:t>
      </w:r>
      <w:r w:rsidR="00891749" w:rsidRPr="00B13547">
        <w:t>.</w:t>
      </w:r>
    </w:p>
    <w:p w14:paraId="4FF1B302" w14:textId="77777777" w:rsidR="006A5432" w:rsidRPr="00B13547" w:rsidRDefault="006A5432" w:rsidP="006A5432">
      <w:pPr>
        <w:pStyle w:val="Subtitle"/>
      </w:pPr>
      <w:r w:rsidRPr="00B13547">
        <w:t xml:space="preserve">Electronic Exchange of Social Security Information </w:t>
      </w:r>
    </w:p>
    <w:p w14:paraId="5270E443" w14:textId="3C99FBA2" w:rsidR="006A5432" w:rsidRPr="00B13547" w:rsidRDefault="00AD3274" w:rsidP="00AD3274">
      <w:r w:rsidRPr="00B13547">
        <w:t>The EU regulations on co-ordination of social security provide for the introduction of a</w:t>
      </w:r>
      <w:r w:rsidR="00F921DA" w:rsidRPr="00B13547">
        <w:t xml:space="preserve"> </w:t>
      </w:r>
      <w:r w:rsidRPr="00B13547">
        <w:t xml:space="preserve">system of electronic data exchange between Member States. The aim of the system is to replace the existing </w:t>
      </w:r>
      <w:r w:rsidR="00672FA2" w:rsidRPr="00B13547">
        <w:t>paper-based</w:t>
      </w:r>
      <w:r w:rsidRPr="00B13547">
        <w:t xml:space="preserve"> exchange of information with a view to improving the processing of benefit claims based on EU Regulations. </w:t>
      </w:r>
      <w:r w:rsidR="006A5432" w:rsidRPr="00B13547">
        <w:t xml:space="preserve">Ireland’s </w:t>
      </w:r>
      <w:hyperlink r:id="rId152" w:history="1">
        <w:r w:rsidR="006A5432" w:rsidRPr="00B13547">
          <w:rPr>
            <w:rStyle w:val="Hyperlink"/>
          </w:rPr>
          <w:t>Electronic Exchange of Social Security Information</w:t>
        </w:r>
      </w:hyperlink>
      <w:r w:rsidR="006A5432" w:rsidRPr="00B13547">
        <w:t xml:space="preserve"> (EESSI) Access Point implementation is up and running with the first Business Use Cases (BUCs) to go live by June 2019.</w:t>
      </w:r>
    </w:p>
    <w:p w14:paraId="28E23632" w14:textId="77777777" w:rsidR="003730DF" w:rsidRPr="00B13547" w:rsidRDefault="003730DF" w:rsidP="001F36DA">
      <w:pPr>
        <w:pStyle w:val="Heading2"/>
      </w:pPr>
      <w:bookmarkStart w:id="50" w:name="_Toc1474992"/>
      <w:r w:rsidRPr="00B13547">
        <w:t>eID and Trust Services</w:t>
      </w:r>
      <w:bookmarkEnd w:id="50"/>
    </w:p>
    <w:p w14:paraId="160E9902" w14:textId="763D0C1D" w:rsidR="00216E98" w:rsidRPr="00B13547" w:rsidRDefault="00561589" w:rsidP="005B372B">
      <w:pPr>
        <w:pStyle w:val="Subtitle"/>
      </w:pPr>
      <w:r w:rsidRPr="00B13547">
        <w:rPr>
          <w:rStyle w:val="Hyperlink"/>
          <w:color w:val="00B0F0"/>
          <w:sz w:val="22"/>
        </w:rPr>
        <w:t>Personal Public Service Number (PPSN)</w:t>
      </w:r>
    </w:p>
    <w:p w14:paraId="4910A397" w14:textId="45A04C2D" w:rsidR="00216E98" w:rsidRPr="00B13547" w:rsidRDefault="00216E98" w:rsidP="00216E98">
      <w:r w:rsidRPr="00B13547">
        <w:t xml:space="preserve">The </w:t>
      </w:r>
      <w:hyperlink r:id="rId153" w:history="1">
        <w:r w:rsidRPr="00B13547">
          <w:rPr>
            <w:rStyle w:val="Hyperlink"/>
          </w:rPr>
          <w:t>PPS number</w:t>
        </w:r>
      </w:hyperlink>
      <w:r w:rsidRPr="00B13547">
        <w:t xml:space="preserve"> is a unique personal identifier and is used extensively by Government Departments and other authorised users to provide the public with secure access to a wide range of public services. State agencies that use PPS numbers to identify individuals include the </w:t>
      </w:r>
      <w:hyperlink r:id="rId154" w:history="1">
        <w:r w:rsidRPr="00B13547">
          <w:rPr>
            <w:rStyle w:val="Hyperlink"/>
          </w:rPr>
          <w:t>Department of Employment Affairs and Social Protection</w:t>
        </w:r>
      </w:hyperlink>
      <w:r w:rsidRPr="00B13547">
        <w:t xml:space="preserve">, the </w:t>
      </w:r>
      <w:hyperlink r:id="rId155" w:history="1">
        <w:r w:rsidRPr="00B13547">
          <w:rPr>
            <w:rStyle w:val="Hyperlink"/>
          </w:rPr>
          <w:t>Revenue Commissioners</w:t>
        </w:r>
      </w:hyperlink>
      <w:r w:rsidRPr="00B13547">
        <w:t xml:space="preserve"> and the </w:t>
      </w:r>
      <w:hyperlink r:id="rId156" w:history="1">
        <w:r w:rsidRPr="00B13547">
          <w:rPr>
            <w:rStyle w:val="Hyperlink"/>
          </w:rPr>
          <w:t>Health Service Executive</w:t>
        </w:r>
      </w:hyperlink>
      <w:r w:rsidRPr="00B13547">
        <w:t xml:space="preserve"> (HSE). It is mandatorily assigned to every Irish child at birth. The PPSN may be used in:</w:t>
      </w:r>
    </w:p>
    <w:p w14:paraId="1E60A4BC" w14:textId="77777777" w:rsidR="00216E98" w:rsidRPr="00B13547" w:rsidRDefault="00216E98" w:rsidP="00672FA2">
      <w:pPr>
        <w:numPr>
          <w:ilvl w:val="0"/>
          <w:numId w:val="33"/>
        </w:numPr>
      </w:pPr>
      <w:r w:rsidRPr="00B13547">
        <w:t>All social welfare services;</w:t>
      </w:r>
    </w:p>
    <w:p w14:paraId="7C9C81B5" w14:textId="77777777" w:rsidR="00216E98" w:rsidRPr="00B13547" w:rsidRDefault="00216E98" w:rsidP="00672FA2">
      <w:pPr>
        <w:numPr>
          <w:ilvl w:val="0"/>
          <w:numId w:val="33"/>
        </w:numPr>
      </w:pPr>
      <w:r w:rsidRPr="00B13547">
        <w:t xml:space="preserve">The </w:t>
      </w:r>
      <w:hyperlink r:id="rId157" w:history="1">
        <w:r w:rsidRPr="00B13547">
          <w:rPr>
            <w:rStyle w:val="Hyperlink"/>
          </w:rPr>
          <w:t>Free Travel Pass</w:t>
        </w:r>
      </w:hyperlink>
      <w:r w:rsidRPr="00B13547">
        <w:rPr>
          <w:rStyle w:val="Hyperlink"/>
        </w:rPr>
        <w:t>;</w:t>
      </w:r>
    </w:p>
    <w:p w14:paraId="1B28EC8D" w14:textId="77777777" w:rsidR="00216E98" w:rsidRPr="00B13547" w:rsidRDefault="00216E98" w:rsidP="00672FA2">
      <w:pPr>
        <w:numPr>
          <w:ilvl w:val="0"/>
          <w:numId w:val="33"/>
        </w:numPr>
      </w:pPr>
      <w:r w:rsidRPr="00B13547">
        <w:t>Pupil ID;</w:t>
      </w:r>
    </w:p>
    <w:p w14:paraId="0C079100" w14:textId="77777777" w:rsidR="00216E98" w:rsidRPr="00B13547" w:rsidRDefault="00216E98" w:rsidP="00672FA2">
      <w:pPr>
        <w:numPr>
          <w:ilvl w:val="0"/>
          <w:numId w:val="33"/>
        </w:numPr>
      </w:pPr>
      <w:r w:rsidRPr="00B13547">
        <w:t xml:space="preserve">Public health services, including the </w:t>
      </w:r>
      <w:hyperlink r:id="rId158" w:history="1">
        <w:r w:rsidRPr="00B13547">
          <w:rPr>
            <w:rStyle w:val="Hyperlink"/>
          </w:rPr>
          <w:t>medical card</w:t>
        </w:r>
      </w:hyperlink>
      <w:r w:rsidRPr="00B13547">
        <w:t xml:space="preserve"> and the drugs payment scheme</w:t>
      </w:r>
      <w:r w:rsidRPr="00B13547">
        <w:rPr>
          <w:rStyle w:val="Hyperlink"/>
        </w:rPr>
        <w:t>;</w:t>
      </w:r>
      <w:r w:rsidRPr="00B13547">
        <w:t xml:space="preserve"> </w:t>
      </w:r>
    </w:p>
    <w:p w14:paraId="1952742F" w14:textId="77777777" w:rsidR="00216E98" w:rsidRPr="00B13547" w:rsidRDefault="00B55CD4" w:rsidP="00672FA2">
      <w:pPr>
        <w:numPr>
          <w:ilvl w:val="0"/>
          <w:numId w:val="33"/>
        </w:numPr>
      </w:pPr>
      <w:hyperlink r:id="rId159" w:history="1">
        <w:r w:rsidR="00216E98" w:rsidRPr="00B13547">
          <w:rPr>
            <w:rStyle w:val="Hyperlink"/>
          </w:rPr>
          <w:t>Child immunisation</w:t>
        </w:r>
      </w:hyperlink>
      <w:r w:rsidR="00216E98" w:rsidRPr="00B13547">
        <w:rPr>
          <w:rStyle w:val="Hyperlink"/>
        </w:rPr>
        <w:t>;</w:t>
      </w:r>
    </w:p>
    <w:p w14:paraId="0B3FF7FC" w14:textId="77777777" w:rsidR="00216E98" w:rsidRPr="00B13547" w:rsidRDefault="00216E98" w:rsidP="00672FA2">
      <w:pPr>
        <w:numPr>
          <w:ilvl w:val="0"/>
          <w:numId w:val="33"/>
        </w:numPr>
      </w:pPr>
      <w:r w:rsidRPr="00B13547">
        <w:t xml:space="preserve">Schemes run by the Revenue Commissioners, such as </w:t>
      </w:r>
      <w:hyperlink r:id="rId160" w:history="1">
        <w:r w:rsidRPr="00B13547">
          <w:rPr>
            <w:rStyle w:val="Hyperlink"/>
          </w:rPr>
          <w:t>mortgage interest relief</w:t>
        </w:r>
      </w:hyperlink>
      <w:r w:rsidRPr="00B13547">
        <w:rPr>
          <w:rStyle w:val="Hyperlink"/>
        </w:rPr>
        <w:t>;</w:t>
      </w:r>
    </w:p>
    <w:p w14:paraId="301927E9" w14:textId="2909E13F" w:rsidR="00216E98" w:rsidRPr="00B13547" w:rsidRDefault="00B55CD4" w:rsidP="00672FA2">
      <w:pPr>
        <w:numPr>
          <w:ilvl w:val="0"/>
          <w:numId w:val="33"/>
        </w:numPr>
      </w:pPr>
      <w:hyperlink r:id="rId161" w:history="1">
        <w:r w:rsidR="00216E98" w:rsidRPr="00B13547">
          <w:rPr>
            <w:rStyle w:val="Hyperlink"/>
          </w:rPr>
          <w:t>Housing grants</w:t>
        </w:r>
      </w:hyperlink>
      <w:r w:rsidR="00216E98" w:rsidRPr="00B13547">
        <w:rPr>
          <w:rStyle w:val="Hyperlink"/>
        </w:rPr>
        <w:t>;</w:t>
      </w:r>
    </w:p>
    <w:p w14:paraId="501CD34F" w14:textId="77777777" w:rsidR="00216E98" w:rsidRPr="00B13547" w:rsidRDefault="00B55CD4" w:rsidP="00672FA2">
      <w:pPr>
        <w:numPr>
          <w:ilvl w:val="0"/>
          <w:numId w:val="33"/>
        </w:numPr>
      </w:pPr>
      <w:hyperlink r:id="rId162" w:history="1">
        <w:r w:rsidR="00216E98" w:rsidRPr="00B13547">
          <w:rPr>
            <w:rStyle w:val="Hyperlink"/>
          </w:rPr>
          <w:t>Driver Theory Testing</w:t>
        </w:r>
      </w:hyperlink>
      <w:r w:rsidR="00216E98" w:rsidRPr="00B13547">
        <w:t xml:space="preserve"> and </w:t>
      </w:r>
      <w:hyperlink r:id="rId163" w:history="1">
        <w:r w:rsidR="00216E98" w:rsidRPr="00B13547">
          <w:rPr>
            <w:rStyle w:val="Hyperlink"/>
          </w:rPr>
          <w:t>driver licences</w:t>
        </w:r>
      </w:hyperlink>
      <w:r w:rsidR="00216E98" w:rsidRPr="00B13547">
        <w:rPr>
          <w:rStyle w:val="Hyperlink"/>
        </w:rPr>
        <w:t>.</w:t>
      </w:r>
    </w:p>
    <w:p w14:paraId="47089134" w14:textId="45476C8B" w:rsidR="00F912D2" w:rsidRPr="00B13547" w:rsidRDefault="00216E98" w:rsidP="00216E98">
      <w:r w:rsidRPr="00B13547">
        <w:t>The 'SAFE' programme, jointly sponsored by the Departments of Social and Family Affairs and of Public Expenditure and Reform, has defined levels of person registration and authentication.</w:t>
      </w:r>
    </w:p>
    <w:p w14:paraId="621286C7" w14:textId="77777777" w:rsidR="00F912D2" w:rsidRPr="00B13547" w:rsidRDefault="00F912D2" w:rsidP="00F912D2">
      <w:pPr>
        <w:pStyle w:val="Subtitle"/>
        <w:rPr>
          <w:rStyle w:val="Hyperlink"/>
          <w:color w:val="00B0F0"/>
          <w:sz w:val="22"/>
        </w:rPr>
      </w:pPr>
      <w:r w:rsidRPr="00B13547">
        <w:rPr>
          <w:rStyle w:val="Hyperlink"/>
          <w:color w:val="00B0F0"/>
          <w:sz w:val="22"/>
        </w:rPr>
        <w:t>Public Service Card (PSC)</w:t>
      </w:r>
    </w:p>
    <w:p w14:paraId="7BC97CE5" w14:textId="77777777" w:rsidR="00F912D2" w:rsidRPr="00B13547" w:rsidRDefault="00F912D2" w:rsidP="00F912D2">
      <w:r w:rsidRPr="00B13547">
        <w:t xml:space="preserve">The </w:t>
      </w:r>
      <w:hyperlink r:id="rId164" w:history="1">
        <w:r w:rsidRPr="00B13547">
          <w:rPr>
            <w:rStyle w:val="Hyperlink"/>
          </w:rPr>
          <w:t>PSC</w:t>
        </w:r>
      </w:hyperlink>
      <w:r w:rsidRPr="00B13547">
        <w:t xml:space="preserve"> ensures that people can access public services across a number of channels, including online, via telephone or in person at a public office, with a minimum of duplication while preserving their privacy to the maximum extent possible. </w:t>
      </w:r>
    </w:p>
    <w:p w14:paraId="7BC96003" w14:textId="4789D22D" w:rsidR="00F912D2" w:rsidRPr="00B13547" w:rsidRDefault="00F912D2" w:rsidP="00F912D2">
      <w:r w:rsidRPr="00B13547">
        <w:t xml:space="preserve">In February 2011, approximately three million PSCs started being issued for citizens over 16 </w:t>
      </w:r>
      <w:r w:rsidR="00436C48">
        <w:t xml:space="preserve">years old, </w:t>
      </w:r>
      <w:r w:rsidRPr="00B13547">
        <w:t>allowing access to public services. Issuing a PSC involves a face-to-face registration process which includes the collection of a photograph and signature</w:t>
      </w:r>
      <w:r w:rsidR="00E227E9" w:rsidRPr="00B13547">
        <w:t xml:space="preserve"> (in line with the “SAFE” programme)</w:t>
      </w:r>
      <w:r w:rsidRPr="00B13547">
        <w:t xml:space="preserve">. Online appointments to be registered for a Public Services Card (or to get a PPS number) can be made at </w:t>
      </w:r>
      <w:hyperlink r:id="rId165" w:history="1">
        <w:r w:rsidRPr="00B13547">
          <w:rPr>
            <w:rStyle w:val="Hyperlink"/>
          </w:rPr>
          <w:t>https://www.mywelfare.ie/</w:t>
        </w:r>
      </w:hyperlink>
      <w:r w:rsidRPr="00B13547">
        <w:t xml:space="preserve">. PSCs </w:t>
      </w:r>
      <w:r w:rsidR="0087650B" w:rsidRPr="00B13547">
        <w:t>are</w:t>
      </w:r>
      <w:r w:rsidRPr="00B13547">
        <w:t xml:space="preserve"> replac</w:t>
      </w:r>
      <w:r w:rsidR="0087650B" w:rsidRPr="00B13547">
        <w:t>ing</w:t>
      </w:r>
      <w:r w:rsidRPr="00B13547">
        <w:t xml:space="preserve"> cards currently in use, such as the Social Services Card and the Free Travel card, with highly secure cards featuring laser engraving personalisation, a contact chip, a signature, a photograph and an expiry date. The rollout of the </w:t>
      </w:r>
      <w:hyperlink r:id="rId166" w:history="1">
        <w:r w:rsidRPr="00B13547">
          <w:rPr>
            <w:rStyle w:val="Hyperlink"/>
          </w:rPr>
          <w:t>Public Services Card</w:t>
        </w:r>
      </w:hyperlink>
      <w:r w:rsidRPr="00B13547">
        <w:t xml:space="preserve"> (PSC) is ongoing with over 3 million cards issued by the </w:t>
      </w:r>
      <w:r w:rsidRPr="00B13547">
        <w:rPr>
          <w:rStyle w:val="Strong"/>
          <w:b w:val="0"/>
        </w:rPr>
        <w:t>end of 2017</w:t>
      </w:r>
      <w:r w:rsidRPr="00B13547">
        <w:t xml:space="preserve">. </w:t>
      </w:r>
    </w:p>
    <w:p w14:paraId="0DBFD3C4" w14:textId="136D6343" w:rsidR="00F912D2" w:rsidRPr="00B13547" w:rsidRDefault="00F912D2" w:rsidP="00216E98">
      <w:r w:rsidRPr="00B13547">
        <w:t xml:space="preserve">The PSC and its online equivalent MyGovID enables citizens to have a single approach to online identity across the public service, </w:t>
      </w:r>
      <w:hyperlink r:id="rId167" w:history="1">
        <w:r w:rsidRPr="00B13547">
          <w:rPr>
            <w:rStyle w:val="Hyperlink"/>
          </w:rPr>
          <w:t>provide more and better services</w:t>
        </w:r>
      </w:hyperlink>
      <w:r w:rsidRPr="00B13547">
        <w:t xml:space="preserve"> online, create a user centric digital government, and align Ireland with European initiatives such as the Digital Single Market and the European eGovernment Action Plan 2016-2020.</w:t>
      </w:r>
    </w:p>
    <w:p w14:paraId="3B739A58" w14:textId="1F06AC1F" w:rsidR="00216E98" w:rsidRPr="00B13547" w:rsidRDefault="00561589" w:rsidP="005B372B">
      <w:pPr>
        <w:pStyle w:val="Subtitle"/>
      </w:pPr>
      <w:r w:rsidRPr="00B13547">
        <w:rPr>
          <w:rStyle w:val="Hyperlink"/>
          <w:color w:val="00B0F0"/>
          <w:sz w:val="22"/>
        </w:rPr>
        <w:t>MyGovID</w:t>
      </w:r>
    </w:p>
    <w:p w14:paraId="17C88A38" w14:textId="4AD8EDDA" w:rsidR="00F912D2" w:rsidRPr="00B13547" w:rsidRDefault="00B55CD4" w:rsidP="00216E98">
      <w:pPr>
        <w:rPr>
          <w:b/>
          <w:bCs/>
          <w:color w:val="auto"/>
        </w:rPr>
      </w:pPr>
      <w:hyperlink r:id="rId168" w:history="1">
        <w:r w:rsidR="00216E98" w:rsidRPr="00B13547">
          <w:rPr>
            <w:rStyle w:val="Hyperlink"/>
          </w:rPr>
          <w:t>MyGovID</w:t>
        </w:r>
      </w:hyperlink>
      <w:r w:rsidR="00216E98" w:rsidRPr="00B13547">
        <w:t xml:space="preserve"> is a new single online identity for Irish citizens allowing access to a range of online public services more easily, using only one password. MyGovID gives users a safer and faster access to public services from their PC, smart phone or a tablet device. </w:t>
      </w:r>
      <w:r w:rsidR="00F912D2" w:rsidRPr="00B13547">
        <w:t>MyGovID is built on the Public Services Card, linking a ‘real world’ identity to an online identity, and is designed for sharing and integration across government departments and public bodies.</w:t>
      </w:r>
    </w:p>
    <w:p w14:paraId="60AE6068" w14:textId="77777777" w:rsidR="00F912D2" w:rsidRPr="00B13547" w:rsidRDefault="00F912D2" w:rsidP="00F912D2">
      <w:pPr>
        <w:pStyle w:val="Subtitle"/>
        <w:rPr>
          <w:rStyle w:val="Hyperlink"/>
          <w:color w:val="00B0F0"/>
          <w:sz w:val="22"/>
        </w:rPr>
      </w:pPr>
      <w:r w:rsidRPr="00B13547">
        <w:rPr>
          <w:rStyle w:val="Hyperlink"/>
          <w:color w:val="00B0F0"/>
          <w:sz w:val="22"/>
        </w:rPr>
        <w:t>MyAccount</w:t>
      </w:r>
    </w:p>
    <w:p w14:paraId="1CB56667" w14:textId="77777777" w:rsidR="00F912D2" w:rsidRPr="00B13547" w:rsidRDefault="00F912D2" w:rsidP="00F912D2">
      <w:r w:rsidRPr="00B13547">
        <w:t xml:space="preserve">In 2015, Revenue introduced </w:t>
      </w:r>
      <w:hyperlink r:id="rId169" w:history="1">
        <w:r w:rsidRPr="00B13547">
          <w:rPr>
            <w:rStyle w:val="Hyperlink"/>
          </w:rPr>
          <w:t>myAccount</w:t>
        </w:r>
      </w:hyperlink>
      <w:r w:rsidRPr="00B13547">
        <w:t>, which is a single access point for secure online services (excluding ROS) such as PAYE Anytime, Local Property Tax, Home Renovation Incentive and many more using a single login and password.</w:t>
      </w:r>
    </w:p>
    <w:p w14:paraId="7626311E" w14:textId="1F19B23F" w:rsidR="00F912D2" w:rsidRPr="00B13547" w:rsidRDefault="00F912D2" w:rsidP="00F912D2">
      <w:pPr>
        <w:pStyle w:val="Subtitle"/>
      </w:pPr>
      <w:r w:rsidRPr="00B13547">
        <w:t xml:space="preserve">Passports </w:t>
      </w:r>
    </w:p>
    <w:p w14:paraId="1CA3A92C" w14:textId="6AA8E427" w:rsidR="00E227E9" w:rsidRPr="00B13547" w:rsidRDefault="00E227E9" w:rsidP="00F912D2">
      <w:r w:rsidRPr="00B13547">
        <w:t xml:space="preserve">Irish citizens can renew their passport book, renew their Passport Card, or apply for their first Passport Card using an </w:t>
      </w:r>
      <w:hyperlink r:id="rId170" w:history="1">
        <w:r w:rsidRPr="00B13547">
          <w:rPr>
            <w:rStyle w:val="Hyperlink"/>
          </w:rPr>
          <w:t>online Passport Renewal Service</w:t>
        </w:r>
      </w:hyperlink>
      <w:r w:rsidRPr="00B13547">
        <w:t xml:space="preserve">. It can be used by </w:t>
      </w:r>
      <w:r w:rsidR="0087650B" w:rsidRPr="00B13547">
        <w:t>Irish</w:t>
      </w:r>
      <w:r w:rsidRPr="00B13547">
        <w:t xml:space="preserve"> citizens living anywhere in the world and is available 2</w:t>
      </w:r>
      <w:r w:rsidR="0087650B" w:rsidRPr="00B13547">
        <w:t>4 hours a day, 7 days a week, 3</w:t>
      </w:r>
      <w:r w:rsidRPr="00B13547">
        <w:t>6</w:t>
      </w:r>
      <w:r w:rsidR="0087650B" w:rsidRPr="00B13547">
        <w:t>5</w:t>
      </w:r>
      <w:r w:rsidRPr="00B13547">
        <w:t xml:space="preserve"> days a year.</w:t>
      </w:r>
    </w:p>
    <w:p w14:paraId="47EF952D" w14:textId="6540DB8C" w:rsidR="00E227E9" w:rsidRPr="00B13547" w:rsidRDefault="00832C12" w:rsidP="00E227E9">
      <w:r w:rsidRPr="00B13547">
        <w:t>A</w:t>
      </w:r>
      <w:r w:rsidR="00E227E9" w:rsidRPr="00B13547">
        <w:t xml:space="preserve"> </w:t>
      </w:r>
      <w:hyperlink r:id="rId171" w:history="1">
        <w:r w:rsidR="00E227E9" w:rsidRPr="00B13547">
          <w:rPr>
            <w:rStyle w:val="Hyperlink"/>
          </w:rPr>
          <w:t>Passport Card</w:t>
        </w:r>
      </w:hyperlink>
      <w:r w:rsidRPr="00B13547">
        <w:t>, first</w:t>
      </w:r>
      <w:r w:rsidR="00E227E9" w:rsidRPr="00B13547">
        <w:t xml:space="preserve"> introduced</w:t>
      </w:r>
      <w:r w:rsidRPr="00B13547">
        <w:t xml:space="preserve"> in 2015, </w:t>
      </w:r>
      <w:r w:rsidR="00E227E9" w:rsidRPr="00B13547">
        <w:t xml:space="preserve">can be used by Irish citizens for travel within the EU/EEA and Switzerland. The Card is available to all Irish citizens who are over 18 years and in possession of a valid Irish Passport. Applications can be submitted </w:t>
      </w:r>
      <w:hyperlink r:id="rId172" w:history="1">
        <w:r w:rsidR="00E227E9" w:rsidRPr="00B13547">
          <w:rPr>
            <w:rStyle w:val="Hyperlink"/>
          </w:rPr>
          <w:t>online</w:t>
        </w:r>
      </w:hyperlink>
      <w:r w:rsidR="00E227E9" w:rsidRPr="00B13547">
        <w:t xml:space="preserve"> or through the free app from anywhere in the world.</w:t>
      </w:r>
    </w:p>
    <w:p w14:paraId="216F5A80" w14:textId="78806041" w:rsidR="00E227E9" w:rsidRPr="00B13547" w:rsidRDefault="00E227E9" w:rsidP="00F912D2">
      <w:r w:rsidRPr="00B13547">
        <w:lastRenderedPageBreak/>
        <w:t xml:space="preserve">Irish citizens who hold an Irish Passport or held an Irish Passport that expired within the previous five years can now </w:t>
      </w:r>
      <w:hyperlink r:id="rId173" w:history="1">
        <w:r w:rsidRPr="00B13547">
          <w:rPr>
            <w:rStyle w:val="Hyperlink"/>
          </w:rPr>
          <w:t>apply online for renewal</w:t>
        </w:r>
      </w:hyperlink>
      <w:r w:rsidRPr="00B13547">
        <w:t>.</w:t>
      </w:r>
    </w:p>
    <w:p w14:paraId="36B9C600" w14:textId="3F2423DF" w:rsidR="00F912D2" w:rsidRPr="00B13547" w:rsidRDefault="00832C12" w:rsidP="00216E98">
      <w:pPr>
        <w:rPr>
          <w:b/>
          <w:bCs/>
        </w:rPr>
      </w:pPr>
      <w:r w:rsidRPr="00B13547">
        <w:t xml:space="preserve">Electronic Passports (ePassports) have been issued by the </w:t>
      </w:r>
      <w:hyperlink r:id="rId174" w:history="1">
        <w:r w:rsidRPr="00B13547">
          <w:rPr>
            <w:rStyle w:val="Hyperlink"/>
          </w:rPr>
          <w:t>Passport Office</w:t>
        </w:r>
      </w:hyperlink>
      <w:r w:rsidRPr="00B13547">
        <w:t xml:space="preserve"> within the Department of Foreign Affairs since </w:t>
      </w:r>
      <w:r w:rsidR="00F912D2" w:rsidRPr="00B13547">
        <w:t>October 2006</w:t>
      </w:r>
      <w:r w:rsidRPr="00B13547">
        <w:t>. An ePassport is the same as a normal machine-readable passport but it also has a small integrated circuit or chip embedded in the photo page. The chip securely stores a digitised image of the photo and personal details of the passport holder as they appear on the data page of their passport. The chip allows facial recognition technology at border controls.</w:t>
      </w:r>
      <w:r w:rsidRPr="00B13547">
        <w:rPr>
          <w:b/>
          <w:bCs/>
        </w:rPr>
        <w:t xml:space="preserve"> </w:t>
      </w:r>
    </w:p>
    <w:p w14:paraId="5926F6A0" w14:textId="77777777" w:rsidR="003730DF" w:rsidRPr="00B13547" w:rsidRDefault="003730DF" w:rsidP="001F36DA">
      <w:pPr>
        <w:pStyle w:val="Heading2"/>
      </w:pPr>
      <w:bookmarkStart w:id="51" w:name="_Toc1474993"/>
      <w:r w:rsidRPr="00B13547">
        <w:t>eProcurement</w:t>
      </w:r>
      <w:bookmarkEnd w:id="51"/>
    </w:p>
    <w:p w14:paraId="3E63BB1A" w14:textId="77777777" w:rsidR="007F2C26" w:rsidRPr="00B13547" w:rsidRDefault="00B55CD4" w:rsidP="005B372B">
      <w:pPr>
        <w:pStyle w:val="Subtitle"/>
      </w:pPr>
      <w:hyperlink r:id="rId175" w:history="1">
        <w:r w:rsidR="007F2C26" w:rsidRPr="00B13547">
          <w:rPr>
            <w:rStyle w:val="Hyperlink"/>
            <w:color w:val="00B0F0"/>
            <w:sz w:val="22"/>
          </w:rPr>
          <w:t>eTenders Procurement portal</w:t>
        </w:r>
      </w:hyperlink>
    </w:p>
    <w:p w14:paraId="6B1C647A" w14:textId="16B3A2FD" w:rsidR="00F743AE" w:rsidRPr="00B13547" w:rsidRDefault="00F743AE" w:rsidP="00F743AE">
      <w:r w:rsidRPr="00B13547">
        <w:rPr>
          <w:rStyle w:val="Hyperlink"/>
        </w:rPr>
        <w:t>www.eTenders.gov.ie</w:t>
      </w:r>
      <w:r w:rsidRPr="00B13547">
        <w:t xml:space="preserve"> has been developed as part of the Irish Government's Strategy for the Implementation of eProcurement in the Irish Public Sector. The site is designed to be a central facility for all public sector contracting authorities to advertise procurement opportunities and award notices. The site is managed by The </w:t>
      </w:r>
      <w:hyperlink r:id="rId176" w:history="1">
        <w:r w:rsidRPr="00B13547">
          <w:rPr>
            <w:rStyle w:val="Hyperlink"/>
          </w:rPr>
          <w:t>Office of Government Procurement</w:t>
        </w:r>
      </w:hyperlink>
      <w:r w:rsidRPr="00B13547">
        <w:t xml:space="preserve"> (OGP). The OGP sets the policy on content and functionality of the site however day to day management and maintenance, as well as development, of the site has been outsourced to a private company, EU-Supply.</w:t>
      </w:r>
    </w:p>
    <w:p w14:paraId="4474FC0D" w14:textId="52C2D83C" w:rsidR="00F743AE" w:rsidRPr="00B13547" w:rsidRDefault="00F743AE" w:rsidP="00F743AE">
      <w:r w:rsidRPr="00B13547">
        <w:t xml:space="preserve">The site displays, on a daily basis, all Irish public sector procurement opportunities currently being advertised in the Official Journal of the European Union (OJEU), as well as other lower-value contracts uploaded to the site from awarding authorities. At any given </w:t>
      </w:r>
      <w:r w:rsidR="006602D8" w:rsidRPr="00B13547">
        <w:t>time,</w:t>
      </w:r>
      <w:r w:rsidRPr="00B13547">
        <w:t xml:space="preserve"> it will contain all open opportunities in the form of Tender Notices, Prior Indicative Notices (PIN) and Contract Award Notices (CAN). It also provides associated tender documents (where available) which can be downloaded from the site.</w:t>
      </w:r>
    </w:p>
    <w:p w14:paraId="4865E96C" w14:textId="787BED5A" w:rsidR="00F743AE" w:rsidRPr="00B13547" w:rsidRDefault="00F743AE" w:rsidP="00436C48">
      <w:r w:rsidRPr="00B13547">
        <w:t xml:space="preserve">The site has the functionality to allow Awarding Authorities to publish notices on the site which will then be sent to the OJEU automatically. Other functionality includes: facility for conducting online clarifications via a Q&amp;A facility; online submission of tenders; user and notice management facilities to awarding authorities; email alerts and response management facilities to suppliers. There is also comprehensive notice search and help functions. </w:t>
      </w:r>
      <w:r w:rsidRPr="00B13547">
        <w:rPr>
          <w:rStyle w:val="Hyperlink"/>
        </w:rPr>
        <w:t>www.eTenders.gov.ie</w:t>
      </w:r>
      <w:r w:rsidRPr="00B13547">
        <w:t xml:space="preserve"> also provides comprehensive information on procurement rules and guidelines. These include European Directives and National Guidelines on the Public Procurement Process.</w:t>
      </w:r>
    </w:p>
    <w:p w14:paraId="3FC7BA06" w14:textId="77777777" w:rsidR="0087650B" w:rsidRPr="00B13547" w:rsidRDefault="00F743AE" w:rsidP="00436C48">
      <w:pPr>
        <w:rPr>
          <w:bCs/>
          <w:iCs/>
        </w:rPr>
      </w:pPr>
      <w:r w:rsidRPr="00B13547">
        <w:t>The site offers the opportunity to widen the net of potential suppliers to the Irish Public Sector. There is no charge to contracting authorities or suppliers for this service. The eTenders site is also freely available for use by the public to view tender notices published by Public Contracting Authorities.</w:t>
      </w:r>
      <w:r w:rsidRPr="00B13547" w:rsidDel="00F743AE">
        <w:t xml:space="preserve"> </w:t>
      </w:r>
    </w:p>
    <w:p w14:paraId="3C6FDE86" w14:textId="69562A79" w:rsidR="003730DF" w:rsidRPr="00B13547" w:rsidRDefault="003730DF" w:rsidP="001F36DA">
      <w:pPr>
        <w:pStyle w:val="Heading2"/>
      </w:pPr>
      <w:bookmarkStart w:id="52" w:name="_Toc1474994"/>
      <w:r w:rsidRPr="00B13547">
        <w:t>eInvoicing</w:t>
      </w:r>
      <w:bookmarkEnd w:id="52"/>
    </w:p>
    <w:p w14:paraId="29A85BD8" w14:textId="4A78CC7A" w:rsidR="00DC7719" w:rsidRPr="00B13547" w:rsidRDefault="00DC7719" w:rsidP="002F62C8">
      <w:pPr>
        <w:pStyle w:val="Subtitle"/>
      </w:pPr>
      <w:r w:rsidRPr="00B13547">
        <w:t>eInvoicing Ireland Programme</w:t>
      </w:r>
    </w:p>
    <w:p w14:paraId="083B4028" w14:textId="5F9A51EA" w:rsidR="00F33C33" w:rsidRPr="00B13547" w:rsidRDefault="00F33C33" w:rsidP="00F33C33">
      <w:r w:rsidRPr="00B13547">
        <w:t xml:space="preserve">The </w:t>
      </w:r>
      <w:hyperlink r:id="rId177" w:history="1">
        <w:r w:rsidRPr="00B13547">
          <w:rPr>
            <w:rStyle w:val="Hyperlink"/>
          </w:rPr>
          <w:t>eInvoicing Ireland</w:t>
        </w:r>
      </w:hyperlink>
      <w:r w:rsidRPr="00B13547">
        <w:t xml:space="preserve"> programme work</w:t>
      </w:r>
      <w:r w:rsidR="00CB7285" w:rsidRPr="00B13547">
        <w:t>ing</w:t>
      </w:r>
      <w:r w:rsidRPr="00B13547">
        <w:t xml:space="preserve"> with the Office of Government Procurement and Public Sector partners </w:t>
      </w:r>
      <w:r w:rsidR="00CB7285" w:rsidRPr="00B13547">
        <w:t>has</w:t>
      </w:r>
      <w:r w:rsidRPr="00B13547">
        <w:t xml:space="preserve"> put in place an eInvoicing procurement Framework. The Framework offers compliant eInvoicing services and solutions for shared services and co-ordinating facilities as well as individual public bodies, to receive and process eInvoices in accordance with the European Standard and the national approach to implementing the eInvoicing Directive. The services and solutions range from online portals that facilitate basic compliance to more integrated straight-through-processing options.</w:t>
      </w:r>
    </w:p>
    <w:p w14:paraId="2AB88B87" w14:textId="49AD3FAA" w:rsidR="005523ED" w:rsidRPr="00B13547" w:rsidRDefault="00F33C33" w:rsidP="00F64D62">
      <w:r w:rsidRPr="00B13547">
        <w:t>Since 18 April 2019, Central Government contracting authorities and entities are required to receive and process eInvoices that comply with the European Standard on eInvoicing in public procurement. From 18 April 2020, all contracting authorities and entities will be required to receive and process eInvoices that comply with the European Standard on eInvoicing in public procurement.</w:t>
      </w:r>
    </w:p>
    <w:p w14:paraId="04CD9383" w14:textId="04D77965" w:rsidR="003730DF" w:rsidRPr="00B13547" w:rsidRDefault="003730DF" w:rsidP="001F36DA">
      <w:pPr>
        <w:pStyle w:val="Heading2"/>
      </w:pPr>
      <w:bookmarkStart w:id="53" w:name="_Toc1474995"/>
      <w:r w:rsidRPr="00B13547">
        <w:lastRenderedPageBreak/>
        <w:t>ePayment</w:t>
      </w:r>
      <w:bookmarkEnd w:id="53"/>
    </w:p>
    <w:p w14:paraId="4FEC0EDF" w14:textId="77777777" w:rsidR="006602D8" w:rsidRPr="00B13547" w:rsidRDefault="00DC7719" w:rsidP="006602D8">
      <w:r w:rsidRPr="00B13547">
        <w:t>No particular infrastructure in this field was reported to date. </w:t>
      </w:r>
      <w:r w:rsidRPr="00B13547" w:rsidDel="00DC7719">
        <w:t xml:space="preserve"> </w:t>
      </w:r>
      <w:bookmarkStart w:id="54" w:name="_Toc1474996"/>
    </w:p>
    <w:p w14:paraId="79A971DD" w14:textId="622210D1" w:rsidR="003730DF" w:rsidRPr="00B13547" w:rsidRDefault="003730DF" w:rsidP="001F36DA">
      <w:pPr>
        <w:pStyle w:val="Heading2"/>
      </w:pPr>
      <w:r w:rsidRPr="00B13547">
        <w:t>Knowledge Management</w:t>
      </w:r>
      <w:bookmarkEnd w:id="54"/>
    </w:p>
    <w:p w14:paraId="35B2E1A8" w14:textId="3A17A583" w:rsidR="00005E0C" w:rsidRPr="00B13547" w:rsidRDefault="00005E0C" w:rsidP="00005E0C">
      <w:pPr>
        <w:pStyle w:val="Subtitle"/>
      </w:pPr>
      <w:r w:rsidRPr="00B13547">
        <w:t>Build to Share Applications</w:t>
      </w:r>
    </w:p>
    <w:p w14:paraId="10E9E894" w14:textId="6D4F1261" w:rsidR="008635A6" w:rsidRPr="00B13547" w:rsidRDefault="00005E0C" w:rsidP="00897CF1">
      <w:pPr>
        <w:rPr>
          <w:lang w:eastAsia="en-IE"/>
        </w:rPr>
      </w:pPr>
      <w:r w:rsidRPr="00B13547">
        <w:rPr>
          <w:lang w:eastAsia="en-IE"/>
        </w:rPr>
        <w:t xml:space="preserve">Build to Share Applications </w:t>
      </w:r>
      <w:r w:rsidR="004523F4" w:rsidRPr="00B13547">
        <w:rPr>
          <w:lang w:eastAsia="en-IE"/>
        </w:rPr>
        <w:t xml:space="preserve">are built and maintained by the </w:t>
      </w:r>
      <w:hyperlink r:id="rId178" w:history="1">
        <w:r w:rsidR="004523F4" w:rsidRPr="00B13547">
          <w:rPr>
            <w:rStyle w:val="Hyperlink"/>
            <w:lang w:eastAsia="en-IE"/>
          </w:rPr>
          <w:t xml:space="preserve">Office </w:t>
        </w:r>
        <w:r w:rsidR="008635A6" w:rsidRPr="00B13547">
          <w:rPr>
            <w:rStyle w:val="Hyperlink"/>
            <w:lang w:eastAsia="en-IE"/>
          </w:rPr>
          <w:t>of Government CIO</w:t>
        </w:r>
      </w:hyperlink>
      <w:r w:rsidR="008635A6" w:rsidRPr="00B13547">
        <w:rPr>
          <w:lang w:eastAsia="en-IE"/>
        </w:rPr>
        <w:t>,</w:t>
      </w:r>
      <w:r w:rsidR="00B6306F" w:rsidRPr="00B13547">
        <w:rPr>
          <w:lang w:eastAsia="en-IE"/>
        </w:rPr>
        <w:t xml:space="preserve"> which</w:t>
      </w:r>
      <w:r w:rsidR="008635A6" w:rsidRPr="00B13547">
        <w:rPr>
          <w:lang w:eastAsia="en-IE"/>
        </w:rPr>
        <w:t xml:space="preserve"> delivers a suite of corporate support applications common across Departments.</w:t>
      </w:r>
      <w:r w:rsidR="00897CF1" w:rsidRPr="00B13547">
        <w:rPr>
          <w:lang w:eastAsia="en-IE"/>
        </w:rPr>
        <w:t xml:space="preserve"> The central development of a common applications suite for use by all Departments was identified in the </w:t>
      </w:r>
      <w:hyperlink r:id="rId179" w:history="1">
        <w:r w:rsidR="00897CF1" w:rsidRPr="00B13547">
          <w:rPr>
            <w:rStyle w:val="Hyperlink"/>
            <w:lang w:eastAsia="en-IE"/>
          </w:rPr>
          <w:t>Public Service ICT Strategy</w:t>
        </w:r>
      </w:hyperlink>
      <w:r w:rsidR="00897CF1" w:rsidRPr="00B13547">
        <w:rPr>
          <w:lang w:eastAsia="en-IE"/>
        </w:rPr>
        <w:t xml:space="preserve"> as an opportunity to drive efficiencies and savings.  </w:t>
      </w:r>
      <w:r w:rsidR="008635A6" w:rsidRPr="00B13547">
        <w:rPr>
          <w:lang w:eastAsia="en-IE"/>
        </w:rPr>
        <w:t xml:space="preserve"> It consists of:</w:t>
      </w:r>
    </w:p>
    <w:p w14:paraId="788C35AD" w14:textId="082DCAE0" w:rsidR="008635A6" w:rsidRPr="00B13547" w:rsidRDefault="008635A6" w:rsidP="00F64D62">
      <w:pPr>
        <w:numPr>
          <w:ilvl w:val="0"/>
          <w:numId w:val="43"/>
        </w:numPr>
        <w:rPr>
          <w:lang w:eastAsia="en-IE"/>
        </w:rPr>
      </w:pPr>
      <w:r w:rsidRPr="00B13547">
        <w:rPr>
          <w:lang w:eastAsia="en-IE"/>
        </w:rPr>
        <w:t>eSubmissions – a system to support managing submissions internally in Departments</w:t>
      </w:r>
    </w:p>
    <w:p w14:paraId="35F42BBA" w14:textId="4A01612B" w:rsidR="008635A6" w:rsidRPr="00B13547" w:rsidRDefault="008635A6" w:rsidP="00F64D62">
      <w:pPr>
        <w:numPr>
          <w:ilvl w:val="0"/>
          <w:numId w:val="43"/>
        </w:numPr>
        <w:rPr>
          <w:lang w:eastAsia="en-IE"/>
        </w:rPr>
      </w:pPr>
      <w:r w:rsidRPr="00B13547">
        <w:rPr>
          <w:lang w:eastAsia="en-IE"/>
        </w:rPr>
        <w:t>ePQ – managing replies to Parliamentary Questions internally in Departments,</w:t>
      </w:r>
    </w:p>
    <w:p w14:paraId="733E5E67" w14:textId="5FCCAC78" w:rsidR="008635A6" w:rsidRPr="00B13547" w:rsidRDefault="008635A6" w:rsidP="00F64D62">
      <w:pPr>
        <w:numPr>
          <w:ilvl w:val="0"/>
          <w:numId w:val="43"/>
        </w:numPr>
        <w:rPr>
          <w:lang w:eastAsia="en-IE"/>
        </w:rPr>
      </w:pPr>
      <w:r w:rsidRPr="00B13547">
        <w:rPr>
          <w:lang w:eastAsia="en-IE"/>
        </w:rPr>
        <w:t xml:space="preserve">eCorrespondence – to manage correspondence received by Departments, </w:t>
      </w:r>
    </w:p>
    <w:p w14:paraId="3AB87B79" w14:textId="68721130" w:rsidR="008635A6" w:rsidRPr="00B13547" w:rsidRDefault="008635A6" w:rsidP="00F64D62">
      <w:pPr>
        <w:numPr>
          <w:ilvl w:val="0"/>
          <w:numId w:val="43"/>
        </w:numPr>
        <w:rPr>
          <w:lang w:eastAsia="en-IE"/>
        </w:rPr>
      </w:pPr>
      <w:r w:rsidRPr="00B13547">
        <w:rPr>
          <w:lang w:eastAsia="en-IE"/>
        </w:rPr>
        <w:t>eDocs – a records management system</w:t>
      </w:r>
    </w:p>
    <w:p w14:paraId="526593B8" w14:textId="31F985D7" w:rsidR="008635A6" w:rsidRPr="00B13547" w:rsidRDefault="008635A6" w:rsidP="00F64D62">
      <w:pPr>
        <w:numPr>
          <w:ilvl w:val="0"/>
          <w:numId w:val="43"/>
        </w:numPr>
        <w:rPr>
          <w:lang w:eastAsia="en-IE"/>
        </w:rPr>
      </w:pPr>
      <w:r w:rsidRPr="00B13547">
        <w:rPr>
          <w:lang w:eastAsia="en-IE"/>
        </w:rPr>
        <w:t>eFOI – for processing Freedom of Information requests</w:t>
      </w:r>
    </w:p>
    <w:p w14:paraId="1DE0CD9E" w14:textId="41D57311" w:rsidR="008635A6" w:rsidRPr="00B13547" w:rsidRDefault="008635A6" w:rsidP="00F64D62">
      <w:pPr>
        <w:numPr>
          <w:ilvl w:val="0"/>
          <w:numId w:val="43"/>
        </w:numPr>
        <w:rPr>
          <w:lang w:eastAsia="en-IE"/>
        </w:rPr>
      </w:pPr>
      <w:r w:rsidRPr="00B13547">
        <w:rPr>
          <w:lang w:eastAsia="en-IE"/>
        </w:rPr>
        <w:t>Hive – a collaboration space for the Civil Service is currently accessible by all Departments plus a number of other public service bodies.</w:t>
      </w:r>
    </w:p>
    <w:p w14:paraId="543CDCB8" w14:textId="56E95559" w:rsidR="008635A6" w:rsidRPr="00B13547" w:rsidRDefault="008635A6" w:rsidP="00F64D62">
      <w:pPr>
        <w:numPr>
          <w:ilvl w:val="0"/>
          <w:numId w:val="43"/>
        </w:numPr>
        <w:rPr>
          <w:lang w:eastAsia="en-IE"/>
        </w:rPr>
      </w:pPr>
      <w:r w:rsidRPr="00B13547">
        <w:rPr>
          <w:lang w:eastAsia="en-IE"/>
        </w:rPr>
        <w:t>Intranet – an out-of-the box intranet solution for Departmental internal communications</w:t>
      </w:r>
    </w:p>
    <w:p w14:paraId="38355880" w14:textId="6A753664" w:rsidR="00005E0C" w:rsidRPr="00B13547" w:rsidRDefault="008635A6" w:rsidP="00F64D62">
      <w:pPr>
        <w:rPr>
          <w:lang w:eastAsia="en-IE"/>
        </w:rPr>
      </w:pPr>
      <w:r w:rsidRPr="00B13547">
        <w:rPr>
          <w:lang w:eastAsia="en-IE"/>
        </w:rPr>
        <w:t>There is an ongoing rollout programme to implement all these applications across Departments</w:t>
      </w:r>
      <w:r w:rsidR="00897CF1" w:rsidRPr="00B13547">
        <w:rPr>
          <w:lang w:eastAsia="en-IE"/>
        </w:rPr>
        <w:t xml:space="preserve"> and agencies</w:t>
      </w:r>
      <w:r w:rsidRPr="00B13547">
        <w:rPr>
          <w:lang w:eastAsia="en-IE"/>
        </w:rPr>
        <w:t>.</w:t>
      </w:r>
      <w:r w:rsidR="00897CF1" w:rsidRPr="00B13547">
        <w:rPr>
          <w:lang w:eastAsia="en-IE"/>
        </w:rPr>
        <w:t xml:space="preserve"> All Ministerial Departments are now on-boarded to the platform as well as a growing number of agencies.  The process to on-board other organisations is at an advanced stage which will bring the user-base of Build to Share Applications close to 30</w:t>
      </w:r>
      <w:r w:rsidR="00ED1F1C">
        <w:rPr>
          <w:lang w:eastAsia="en-IE"/>
        </w:rPr>
        <w:t xml:space="preserve"> </w:t>
      </w:r>
      <w:r w:rsidR="00897CF1" w:rsidRPr="00B13547">
        <w:rPr>
          <w:lang w:eastAsia="en-IE"/>
        </w:rPr>
        <w:t>000 potential users.  Implementation will continue, on a phased basis, through 2019 and beyond.</w:t>
      </w:r>
    </w:p>
    <w:p w14:paraId="6C3C669B" w14:textId="1C3844C4" w:rsidR="00630036" w:rsidRPr="00B13547" w:rsidRDefault="00630036" w:rsidP="00630036">
      <w:pPr>
        <w:pStyle w:val="Subtitle"/>
      </w:pPr>
      <w:r w:rsidRPr="00B13547">
        <w:t>National Mapping</w:t>
      </w:r>
    </w:p>
    <w:p w14:paraId="39A1C7DE" w14:textId="2C8E9CCE" w:rsidR="00207B03" w:rsidRPr="00B13547" w:rsidRDefault="00B55CD4" w:rsidP="00207B03">
      <w:pPr>
        <w:rPr>
          <w:color w:val="000000"/>
          <w:lang w:eastAsia="en-IE"/>
        </w:rPr>
      </w:pPr>
      <w:hyperlink r:id="rId180" w:history="1">
        <w:r w:rsidR="00630036" w:rsidRPr="00B13547">
          <w:rPr>
            <w:rStyle w:val="Hyperlink"/>
            <w:lang w:eastAsia="en-IE"/>
          </w:rPr>
          <w:t>Ordnance Survey Ireland</w:t>
        </w:r>
      </w:hyperlink>
      <w:r w:rsidR="00630036" w:rsidRPr="00B13547">
        <w:rPr>
          <w:lang w:eastAsia="en-IE"/>
        </w:rPr>
        <w:t xml:space="preserve"> (OSi) is responsible for creating and maintaining the definitive mapping records of the State. OSi has designed and developed a standardised, authoritative digital referencing framework that enables the consistent referencing and integration of national data related to location. This framework, known as PRIME2, provides the means for GIS data users to accurately integrate and use multiple data sources to provide for better analysis and decision making, optimising resources and delivering efficiencies.</w:t>
      </w:r>
    </w:p>
    <w:p w14:paraId="1501418C" w14:textId="3129C3D9" w:rsidR="00630036" w:rsidRPr="00B13547" w:rsidRDefault="00630036" w:rsidP="00F64D62">
      <w:r w:rsidRPr="00B13547">
        <w:t xml:space="preserve">OSi provide a range of online services including </w:t>
      </w:r>
      <w:hyperlink r:id="rId181" w:history="1">
        <w:r w:rsidRPr="00B13547">
          <w:rPr>
            <w:rStyle w:val="Hyperlink"/>
          </w:rPr>
          <w:t>GeoHive</w:t>
        </w:r>
      </w:hyperlink>
      <w:r w:rsidRPr="00B13547">
        <w:t xml:space="preserve"> and </w:t>
      </w:r>
      <w:hyperlink r:id="rId182" w:history="1">
        <w:r w:rsidRPr="00B13547">
          <w:rPr>
            <w:rStyle w:val="Hyperlink"/>
          </w:rPr>
          <w:t>MapGenie</w:t>
        </w:r>
      </w:hyperlink>
      <w:r w:rsidRPr="00B13547">
        <w:t>.</w:t>
      </w:r>
    </w:p>
    <w:p w14:paraId="3EC5C370" w14:textId="300006BE" w:rsidR="003730DF" w:rsidRPr="00B13547" w:rsidRDefault="003730DF" w:rsidP="001F36DA">
      <w:pPr>
        <w:pStyle w:val="Heading2"/>
      </w:pPr>
      <w:bookmarkStart w:id="55" w:name="_Toc1474997"/>
      <w:r w:rsidRPr="00B13547">
        <w:t>Cross</w:t>
      </w:r>
      <w:r w:rsidR="00187B04" w:rsidRPr="00B13547">
        <w:t>-</w:t>
      </w:r>
      <w:r w:rsidRPr="00B13547">
        <w:t>border platforms</w:t>
      </w:r>
      <w:bookmarkEnd w:id="55"/>
    </w:p>
    <w:p w14:paraId="58F7C778" w14:textId="77777777" w:rsidR="00921B7C" w:rsidRPr="00B13547" w:rsidRDefault="00DC7719" w:rsidP="00921B7C">
      <w:r w:rsidRPr="00B13547">
        <w:t>No particular infrastructure in this field was reported to date. </w:t>
      </w:r>
      <w:r w:rsidRPr="00B13547" w:rsidDel="00DC7719">
        <w:t xml:space="preserve"> </w:t>
      </w:r>
      <w:bookmarkStart w:id="56" w:name="_Toc1474998"/>
    </w:p>
    <w:p w14:paraId="1F59A24F" w14:textId="1C93462C" w:rsidR="003730DF" w:rsidRPr="00B13547" w:rsidRDefault="003730DF" w:rsidP="001F36DA">
      <w:pPr>
        <w:pStyle w:val="Heading2"/>
      </w:pPr>
      <w:r w:rsidRPr="00B13547">
        <w:t>Base registries</w:t>
      </w:r>
      <w:bookmarkEnd w:id="56"/>
    </w:p>
    <w:p w14:paraId="2F743E17" w14:textId="329F9D52" w:rsidR="00186531" w:rsidRPr="00B13547" w:rsidRDefault="00186531" w:rsidP="00F64D62">
      <w:pPr>
        <w:pStyle w:val="Subtitle"/>
      </w:pPr>
      <w:r w:rsidRPr="00B13547">
        <w:t>Companies Registration Office</w:t>
      </w:r>
    </w:p>
    <w:p w14:paraId="086164BA" w14:textId="6BFBC4B7" w:rsidR="005D4793" w:rsidRPr="00B13547" w:rsidRDefault="0092398B" w:rsidP="005D4793">
      <w:r w:rsidRPr="00B13547">
        <w:t xml:space="preserve">The </w:t>
      </w:r>
      <w:hyperlink r:id="rId183" w:history="1">
        <w:r w:rsidRPr="00B13547">
          <w:rPr>
            <w:rStyle w:val="Hyperlink"/>
          </w:rPr>
          <w:t>Companies Registration Office</w:t>
        </w:r>
      </w:hyperlink>
      <w:r w:rsidR="00642973" w:rsidRPr="00B13547">
        <w:t xml:space="preserve"> </w:t>
      </w:r>
      <w:r w:rsidR="0080279C" w:rsidRPr="00B13547">
        <w:t xml:space="preserve">(CRO) </w:t>
      </w:r>
      <w:r w:rsidR="00642973" w:rsidRPr="00B13547">
        <w:t xml:space="preserve">registers and incorporates companies in Ireland as well as filing their annual returns. </w:t>
      </w:r>
      <w:r w:rsidR="005D4793" w:rsidRPr="00B13547">
        <w:t>The CRO has a number of core functions:</w:t>
      </w:r>
    </w:p>
    <w:p w14:paraId="14401C2D" w14:textId="4E730CC1" w:rsidR="005D4793" w:rsidRPr="00B13547" w:rsidRDefault="005D4793" w:rsidP="00F64D62">
      <w:pPr>
        <w:numPr>
          <w:ilvl w:val="0"/>
          <w:numId w:val="46"/>
        </w:numPr>
      </w:pPr>
      <w:r w:rsidRPr="00B13547">
        <w:t>The incorporation of companies;</w:t>
      </w:r>
    </w:p>
    <w:p w14:paraId="7A859979" w14:textId="2C785506" w:rsidR="005D4793" w:rsidRPr="00B13547" w:rsidRDefault="005D4793" w:rsidP="00F64D62">
      <w:pPr>
        <w:numPr>
          <w:ilvl w:val="0"/>
          <w:numId w:val="46"/>
        </w:numPr>
      </w:pPr>
      <w:r w:rsidRPr="00B13547">
        <w:t>The receipt and registration of post incorporation documents;</w:t>
      </w:r>
    </w:p>
    <w:p w14:paraId="725DC0D3" w14:textId="218FE32A" w:rsidR="005D4793" w:rsidRPr="00B13547" w:rsidRDefault="005D4793" w:rsidP="00F64D62">
      <w:pPr>
        <w:numPr>
          <w:ilvl w:val="0"/>
          <w:numId w:val="46"/>
        </w:numPr>
      </w:pPr>
      <w:r w:rsidRPr="00B13547">
        <w:t>The enforcement of the Companies Acts in relation to the filing obligations of companies; and</w:t>
      </w:r>
    </w:p>
    <w:p w14:paraId="1ACD7A7B" w14:textId="11BB40E3" w:rsidR="00186531" w:rsidRPr="00B13547" w:rsidRDefault="005D4793" w:rsidP="00F64D62">
      <w:pPr>
        <w:numPr>
          <w:ilvl w:val="0"/>
          <w:numId w:val="46"/>
        </w:numPr>
      </w:pPr>
      <w:r w:rsidRPr="00B13547">
        <w:t>Making information on companies available to the public.</w:t>
      </w:r>
    </w:p>
    <w:p w14:paraId="56825CBF" w14:textId="18DFB6B5" w:rsidR="0098628A" w:rsidRPr="00B13547" w:rsidRDefault="0098628A" w:rsidP="00D12DC8">
      <w:pPr>
        <w:pStyle w:val="Subtitle"/>
        <w:keepNext/>
      </w:pPr>
      <w:r w:rsidRPr="00B13547">
        <w:lastRenderedPageBreak/>
        <w:t>Land Registry</w:t>
      </w:r>
      <w:r w:rsidR="00FA0A50" w:rsidRPr="00B13547">
        <w:t xml:space="preserve"> and related services</w:t>
      </w:r>
    </w:p>
    <w:p w14:paraId="2CE520EA" w14:textId="2D6AC756" w:rsidR="0031552D" w:rsidRPr="00B13547" w:rsidRDefault="00B55CD4" w:rsidP="00D12DC8">
      <w:pPr>
        <w:keepNext/>
      </w:pPr>
      <w:hyperlink r:id="rId184" w:history="1">
        <w:r w:rsidR="00273389" w:rsidRPr="00B13547">
          <w:rPr>
            <w:rStyle w:val="Hyperlink"/>
          </w:rPr>
          <w:t>Landdirect.ie</w:t>
        </w:r>
      </w:hyperlink>
      <w:r w:rsidR="00273389" w:rsidRPr="00B13547">
        <w:t xml:space="preserve"> is an online search application offering easy access to their services. The application gives access to its interactive map for free to all customers. </w:t>
      </w:r>
      <w:r w:rsidR="000B4C5E" w:rsidRPr="00B13547">
        <w:t>By accessing its extensive digital register, all users can conduct mapping searches, search by location or address, view details of all property registered in the land Registry and order official copy documents. In addition, account holders have access to a wider range of services tailored for the professional user.</w:t>
      </w:r>
    </w:p>
    <w:p w14:paraId="100A0401" w14:textId="77777777" w:rsidR="0031552D" w:rsidRPr="00B13547" w:rsidRDefault="0031552D" w:rsidP="0031552D">
      <w:pPr>
        <w:pStyle w:val="Subtitle"/>
        <w:rPr>
          <w:rStyle w:val="Hyperlink"/>
          <w:color w:val="00B0F0"/>
          <w:sz w:val="22"/>
        </w:rPr>
      </w:pPr>
      <w:r w:rsidRPr="00B13547">
        <w:rPr>
          <w:rStyle w:val="Hyperlink"/>
          <w:color w:val="00B0F0"/>
          <w:sz w:val="22"/>
        </w:rPr>
        <w:t>Single Customer View</w:t>
      </w:r>
    </w:p>
    <w:p w14:paraId="6B484A51" w14:textId="77777777" w:rsidR="0031552D" w:rsidRPr="00B13547" w:rsidRDefault="0031552D" w:rsidP="0031552D">
      <w:r w:rsidRPr="00B13547">
        <w:t>Every resident of Ireland appears in a number of public service databases. For example, a typical person of working age appears in the databases of the Department of Employment Affairs and Social Protection (PPSN), Revenue (PAYE), HSE (Drug Payment Scheme), Department of Foreign Affairs (Passport) and Department of Transport (driver licencing and vehicle registration).</w:t>
      </w:r>
    </w:p>
    <w:p w14:paraId="4F57E8DB" w14:textId="26BDE575" w:rsidR="0031552D" w:rsidRPr="00B13547" w:rsidRDefault="0031552D" w:rsidP="0031552D">
      <w:r w:rsidRPr="00B13547">
        <w:t xml:space="preserve">The </w:t>
      </w:r>
      <w:hyperlink r:id="rId185" w:history="1">
        <w:r w:rsidRPr="00B13547">
          <w:rPr>
            <w:rStyle w:val="Hyperlink"/>
          </w:rPr>
          <w:t>Single Customer View</w:t>
        </w:r>
      </w:hyperlink>
      <w:r w:rsidRPr="00B13547">
        <w:t xml:space="preserve"> is a system which takes records from these databases and links them together. The data stored is the ‘Public Service Identity’ dataset as defined in the Social Welfare legislation.</w:t>
      </w:r>
    </w:p>
    <w:p w14:paraId="60E0181D" w14:textId="6517EB47" w:rsidR="0031552D" w:rsidRPr="00B13547" w:rsidRDefault="0031552D" w:rsidP="0031552D">
      <w:r w:rsidRPr="00B13547">
        <w:t>The Department of Public Expenditure and Reform maintains and operates the Single Customer View on behalf of the Department of Employment Affairs and Social Protection which is the Data Controller for the purposes of Data Protection.</w:t>
      </w:r>
    </w:p>
    <w:p w14:paraId="1D985799" w14:textId="77777777" w:rsidR="004B7002" w:rsidRPr="00B13547" w:rsidRDefault="004B7002" w:rsidP="004B7002">
      <w:pPr>
        <w:pStyle w:val="Subtitle"/>
      </w:pPr>
      <w:r w:rsidRPr="00B13547">
        <w:t>Registration of Property Transactions</w:t>
      </w:r>
    </w:p>
    <w:p w14:paraId="786538D5" w14:textId="77777777" w:rsidR="004B7002" w:rsidRPr="00B13547" w:rsidRDefault="004B7002" w:rsidP="004B7002">
      <w:pPr>
        <w:rPr>
          <w:lang w:eastAsia="en-IE"/>
        </w:rPr>
      </w:pPr>
      <w:r w:rsidRPr="00B13547">
        <w:rPr>
          <w:lang w:eastAsia="en-IE"/>
        </w:rPr>
        <w:t xml:space="preserve">The </w:t>
      </w:r>
      <w:hyperlink r:id="rId186" w:history="1">
        <w:r w:rsidRPr="00B13547">
          <w:rPr>
            <w:rStyle w:val="Hyperlink"/>
            <w:szCs w:val="20"/>
            <w:lang w:eastAsia="en-IE"/>
          </w:rPr>
          <w:t>Property Registration Authority</w:t>
        </w:r>
      </w:hyperlink>
      <w:r w:rsidRPr="00B13547">
        <w:rPr>
          <w:lang w:eastAsia="en-IE"/>
        </w:rPr>
        <w:t>, the State organisation responsible for the registration of property transactions in Ireland, provides a wide range of spatial information online to customers. This has been facilitated by the successful roll-out of a major programme of state-of-the-art Information Technology, the most notable of which have been Integrated Title Registration Information System – ITRIS – (1999-2002); Digital Mapping Project (2005-2010); and conversion of the entire register and associated indices from paper into a fully digitised format (2006-2009). As a result of these projects there are now 2.14 million titles, representing almost 2.8 million individual parcels of land, registered in the Irish Land Registry.</w:t>
      </w:r>
    </w:p>
    <w:p w14:paraId="5E4242AE" w14:textId="77777777" w:rsidR="004B7002" w:rsidRPr="00B13547" w:rsidRDefault="004B7002" w:rsidP="004B7002">
      <w:r w:rsidRPr="00B13547">
        <w:rPr>
          <w:lang w:eastAsia="en-IE"/>
        </w:rPr>
        <w:t xml:space="preserve">By accessing an extensive digital register, available through </w:t>
      </w:r>
      <w:hyperlink r:id="rId187" w:history="1">
        <w:r w:rsidRPr="00B13547">
          <w:rPr>
            <w:rStyle w:val="Hyperlink"/>
            <w:szCs w:val="20"/>
            <w:lang w:eastAsia="en-IE"/>
          </w:rPr>
          <w:t>Landdirect.ie</w:t>
        </w:r>
      </w:hyperlink>
      <w:r w:rsidRPr="00B13547">
        <w:rPr>
          <w:lang w:eastAsia="en-IE"/>
        </w:rPr>
        <w:t>, all users can conduct mapping searches, search by location or address, view details of all property registered in the Land Registry and order official copy documents.</w:t>
      </w:r>
    </w:p>
    <w:p w14:paraId="05801453" w14:textId="77777777" w:rsidR="004B7002" w:rsidRPr="00B13547" w:rsidRDefault="004B7002"/>
    <w:p w14:paraId="6477C8EC" w14:textId="7F40EFA6" w:rsidR="006D2864" w:rsidRPr="00B13547" w:rsidRDefault="006D2864" w:rsidP="00791DD7"/>
    <w:p w14:paraId="3FBA14C5" w14:textId="7FA2E2C5" w:rsidR="006D2864" w:rsidRPr="00B13547" w:rsidRDefault="00301A2C" w:rsidP="006D2864">
      <w:pPr>
        <w:pStyle w:val="Heading1"/>
      </w:pPr>
      <w:bookmarkStart w:id="57" w:name="_Toc1474999"/>
      <w:r w:rsidRPr="00B13547">
        <w:br w:type="page"/>
      </w:r>
      <w:bookmarkStart w:id="58" w:name="_Toc12874787"/>
      <w:r w:rsidR="006D2864" w:rsidRPr="00B13547">
        <w:lastRenderedPageBreak/>
        <w:t>Digital Government Services for Citizens</w:t>
      </w:r>
      <w:bookmarkEnd w:id="57"/>
      <w:bookmarkEnd w:id="58"/>
      <w:r w:rsidR="006D2864" w:rsidRPr="00B13547">
        <w:t xml:space="preserve"> </w:t>
      </w:r>
    </w:p>
    <w:p w14:paraId="45645B94" w14:textId="77777777" w:rsidR="00993E97" w:rsidRPr="00B13547" w:rsidRDefault="00993E97" w:rsidP="00993E97">
      <w:pPr>
        <w:rPr>
          <w:rFonts w:ascii="Segoe UI" w:hAnsi="Segoe UI"/>
          <w:color w:val="auto"/>
          <w:sz w:val="18"/>
          <w:szCs w:val="18"/>
          <w:lang w:eastAsia="fr-FR"/>
        </w:rPr>
      </w:pPr>
      <w:r w:rsidRPr="00B13547">
        <w:rPr>
          <w:rStyle w:val="normaltextrun"/>
          <w:rFonts w:cs="Segoe UI"/>
          <w:szCs w:val="20"/>
        </w:rPr>
        <w:t xml:space="preserve">The information in this section presents an overview of the basic public services provided to the citizens. These were identified taking </w:t>
      </w:r>
      <w:r w:rsidRPr="00B43D56">
        <w:rPr>
          <w:rStyle w:val="normaltextrun"/>
          <w:rFonts w:cs="Segoe UI"/>
          <w:szCs w:val="20"/>
        </w:rPr>
        <w:t xml:space="preserve">inspiration </w:t>
      </w:r>
      <w:r w:rsidRPr="00B43D56">
        <w:rPr>
          <w:rStyle w:val="normaltextrun"/>
          <w:rFonts w:cs="Tahoma"/>
          <w:szCs w:val="20"/>
        </w:rPr>
        <w:t>from </w:t>
      </w:r>
      <w:hyperlink r:id="rId188" w:tgtFrame="_blank" w:history="1">
        <w:r w:rsidRPr="00B43D56">
          <w:rPr>
            <w:rStyle w:val="normaltextrun"/>
            <w:rFonts w:cs="Tahoma"/>
            <w:color w:val="1A3F7C"/>
            <w:szCs w:val="20"/>
          </w:rPr>
          <w:t>Your Europe</w:t>
        </w:r>
      </w:hyperlink>
      <w:r w:rsidRPr="00B43D56">
        <w:rPr>
          <w:rStyle w:val="normaltextrun"/>
          <w:rFonts w:cs="Segoe UI"/>
          <w:szCs w:val="20"/>
        </w:rPr>
        <w:t>, a website</w:t>
      </w:r>
      <w:r w:rsidRPr="00B13547">
        <w:rPr>
          <w:rStyle w:val="normaltextrun"/>
          <w:rFonts w:cs="Segoe UI"/>
          <w:szCs w:val="20"/>
        </w:rPr>
        <w:t xml:space="preserv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r w:rsidRPr="00B13547">
        <w:rPr>
          <w:rStyle w:val="eop"/>
          <w:rFonts w:cs="Segoe UI"/>
          <w:szCs w:val="20"/>
        </w:rPr>
        <w:t> </w:t>
      </w:r>
    </w:p>
    <w:p w14:paraId="361A1855" w14:textId="77777777" w:rsidR="00993E97" w:rsidRPr="00B13547" w:rsidRDefault="00993E97" w:rsidP="00993E97">
      <w:pPr>
        <w:rPr>
          <w:rFonts w:ascii="Segoe UI" w:hAnsi="Segoe UI"/>
          <w:sz w:val="18"/>
          <w:szCs w:val="18"/>
        </w:rPr>
      </w:pPr>
      <w:r w:rsidRPr="00B13547">
        <w:rPr>
          <w:rStyle w:val="normaltextrun"/>
          <w:rFonts w:cs="Segoe UI"/>
          <w:szCs w:val="20"/>
        </w:rPr>
        <w:t>The groups of services for citizens are as follows:</w:t>
      </w:r>
      <w:r w:rsidRPr="00B13547">
        <w:rPr>
          <w:rStyle w:val="eop"/>
          <w:rFonts w:cs="Segoe UI"/>
          <w:szCs w:val="20"/>
        </w:rPr>
        <w:t> </w:t>
      </w:r>
    </w:p>
    <w:p w14:paraId="22243279" w14:textId="77777777" w:rsidR="00993E97" w:rsidRPr="00B13547" w:rsidRDefault="00993E97" w:rsidP="00993E97">
      <w:pPr>
        <w:numPr>
          <w:ilvl w:val="0"/>
          <w:numId w:val="46"/>
        </w:numPr>
      </w:pPr>
      <w:r w:rsidRPr="00B13547">
        <w:t>Travel </w:t>
      </w:r>
    </w:p>
    <w:p w14:paraId="61B10B45" w14:textId="77777777" w:rsidR="00993E97" w:rsidRPr="00B13547" w:rsidRDefault="00993E97" w:rsidP="00993E97">
      <w:pPr>
        <w:numPr>
          <w:ilvl w:val="0"/>
          <w:numId w:val="46"/>
        </w:numPr>
      </w:pPr>
      <w:r w:rsidRPr="00B13547">
        <w:t>Work and retirement </w:t>
      </w:r>
    </w:p>
    <w:p w14:paraId="600A4290" w14:textId="77777777" w:rsidR="00993E97" w:rsidRPr="00B13547" w:rsidRDefault="00993E97" w:rsidP="00993E97">
      <w:pPr>
        <w:numPr>
          <w:ilvl w:val="0"/>
          <w:numId w:val="46"/>
        </w:numPr>
      </w:pPr>
      <w:r w:rsidRPr="00B13547">
        <w:t>Vehicles </w:t>
      </w:r>
    </w:p>
    <w:p w14:paraId="04A868C1" w14:textId="77777777" w:rsidR="00993E97" w:rsidRPr="00B13547" w:rsidRDefault="00993E97" w:rsidP="00993E97">
      <w:pPr>
        <w:numPr>
          <w:ilvl w:val="0"/>
          <w:numId w:val="46"/>
        </w:numPr>
      </w:pPr>
      <w:r w:rsidRPr="00B13547">
        <w:t>Residence formalities </w:t>
      </w:r>
    </w:p>
    <w:p w14:paraId="4BC770CE" w14:textId="5A67C3B2" w:rsidR="00993E97" w:rsidRPr="00B13547" w:rsidRDefault="00993E97" w:rsidP="00993E97">
      <w:pPr>
        <w:numPr>
          <w:ilvl w:val="0"/>
          <w:numId w:val="46"/>
        </w:numPr>
      </w:pPr>
      <w:r w:rsidRPr="00B13547">
        <w:t>Education and youth </w:t>
      </w:r>
    </w:p>
    <w:p w14:paraId="3D3F6D9F" w14:textId="77777777" w:rsidR="00993E97" w:rsidRPr="00B13547" w:rsidRDefault="00993E97" w:rsidP="00993E97">
      <w:pPr>
        <w:numPr>
          <w:ilvl w:val="0"/>
          <w:numId w:val="46"/>
        </w:numPr>
      </w:pPr>
      <w:r w:rsidRPr="00B13547">
        <w:t>Health </w:t>
      </w:r>
    </w:p>
    <w:p w14:paraId="455D3DFC" w14:textId="77777777" w:rsidR="00993E97" w:rsidRPr="00B13547" w:rsidRDefault="00993E97" w:rsidP="00993E97">
      <w:pPr>
        <w:numPr>
          <w:ilvl w:val="0"/>
          <w:numId w:val="46"/>
        </w:numPr>
      </w:pPr>
      <w:r w:rsidRPr="00B13547">
        <w:t>Family  </w:t>
      </w:r>
    </w:p>
    <w:p w14:paraId="251FC27E" w14:textId="77777777" w:rsidR="00993E97" w:rsidRPr="00B13547" w:rsidRDefault="00993E97" w:rsidP="00993E97">
      <w:pPr>
        <w:numPr>
          <w:ilvl w:val="0"/>
          <w:numId w:val="46"/>
        </w:numPr>
      </w:pPr>
      <w:r w:rsidRPr="00B13547">
        <w:t>Consumers </w:t>
      </w:r>
    </w:p>
    <w:p w14:paraId="43519705" w14:textId="77777777" w:rsidR="006D2864" w:rsidRPr="00B13547" w:rsidRDefault="006D2864" w:rsidP="006D2864">
      <w:pPr>
        <w:pStyle w:val="Heading2"/>
      </w:pPr>
      <w:r w:rsidRPr="00B13547">
        <w:t xml:space="preserve">Travel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6D2864" w:rsidRPr="00B13547" w14:paraId="333D6F61" w14:textId="77777777" w:rsidTr="00E2511A">
        <w:trPr>
          <w:trHeight w:val="94"/>
        </w:trPr>
        <w:tc>
          <w:tcPr>
            <w:tcW w:w="5000" w:type="pct"/>
            <w:gridSpan w:val="2"/>
            <w:shd w:val="clear" w:color="auto" w:fill="EFFBFF"/>
          </w:tcPr>
          <w:p w14:paraId="2C1B6D50" w14:textId="77777777" w:rsidR="006D2864" w:rsidRPr="00B13547" w:rsidRDefault="006D2864" w:rsidP="00E2511A">
            <w:pPr>
              <w:pStyle w:val="Subtitle"/>
            </w:pPr>
            <w:r w:rsidRPr="00B13547">
              <w:t>Documents you need for travel in Europe</w:t>
            </w:r>
          </w:p>
        </w:tc>
      </w:tr>
      <w:tr w:rsidR="006D2864" w:rsidRPr="00B13547" w14:paraId="691B0F02" w14:textId="77777777" w:rsidTr="00E2511A">
        <w:trPr>
          <w:trHeight w:val="198"/>
        </w:trPr>
        <w:tc>
          <w:tcPr>
            <w:tcW w:w="5000" w:type="pct"/>
            <w:gridSpan w:val="2"/>
            <w:shd w:val="clear" w:color="auto" w:fill="auto"/>
          </w:tcPr>
          <w:p w14:paraId="56E6A37E" w14:textId="10763723" w:rsidR="006D2864" w:rsidRPr="00B13547" w:rsidRDefault="003F3267" w:rsidP="00E2511A">
            <w:pPr>
              <w:rPr>
                <w:b/>
              </w:rPr>
            </w:pPr>
            <w:r w:rsidRPr="00B13547">
              <w:rPr>
                <w:b/>
              </w:rPr>
              <w:t>Passport</w:t>
            </w:r>
            <w:r w:rsidR="00ED3A5F" w:rsidRPr="00B13547">
              <w:rPr>
                <w:b/>
              </w:rPr>
              <w:t xml:space="preserve"> Online</w:t>
            </w:r>
          </w:p>
        </w:tc>
      </w:tr>
      <w:tr w:rsidR="008A76CF" w:rsidRPr="00B13547" w14:paraId="26A05D84" w14:textId="77777777" w:rsidTr="009B66DF">
        <w:trPr>
          <w:trHeight w:val="198"/>
        </w:trPr>
        <w:tc>
          <w:tcPr>
            <w:tcW w:w="972" w:type="pct"/>
            <w:shd w:val="clear" w:color="auto" w:fill="auto"/>
          </w:tcPr>
          <w:p w14:paraId="4E1BB1B1" w14:textId="77777777" w:rsidR="008A76CF" w:rsidRPr="00B13547" w:rsidRDefault="008A76CF" w:rsidP="008A76CF">
            <w:r w:rsidRPr="00B13547">
              <w:t>Responsibility:</w:t>
            </w:r>
          </w:p>
        </w:tc>
        <w:tc>
          <w:tcPr>
            <w:tcW w:w="4028" w:type="pct"/>
            <w:shd w:val="clear" w:color="auto" w:fill="auto"/>
          </w:tcPr>
          <w:p w14:paraId="177CB7B5" w14:textId="04472988" w:rsidR="008A76CF" w:rsidRPr="00B13547" w:rsidRDefault="008A76CF" w:rsidP="008A76CF">
            <w:r w:rsidRPr="00B13547">
              <w:t>Central Government, Department of Foreign Affairs, Passport Office</w:t>
            </w:r>
          </w:p>
        </w:tc>
      </w:tr>
      <w:tr w:rsidR="008A76CF" w:rsidRPr="00B13547" w14:paraId="33DDC431" w14:textId="77777777" w:rsidTr="009B66DF">
        <w:trPr>
          <w:trHeight w:val="37"/>
        </w:trPr>
        <w:tc>
          <w:tcPr>
            <w:tcW w:w="972" w:type="pct"/>
            <w:shd w:val="clear" w:color="auto" w:fill="auto"/>
          </w:tcPr>
          <w:p w14:paraId="713064B8" w14:textId="77777777" w:rsidR="008A76CF" w:rsidRPr="00B13547" w:rsidRDefault="008A76CF" w:rsidP="008A76CF">
            <w:r w:rsidRPr="00B13547">
              <w:t xml:space="preserve">Website: </w:t>
            </w:r>
          </w:p>
        </w:tc>
        <w:tc>
          <w:tcPr>
            <w:tcW w:w="4028" w:type="pct"/>
            <w:shd w:val="clear" w:color="auto" w:fill="auto"/>
          </w:tcPr>
          <w:p w14:paraId="391108DE" w14:textId="5F8DD6E5" w:rsidR="008A76CF" w:rsidRPr="00B13547" w:rsidRDefault="00B55CD4" w:rsidP="008A76CF">
            <w:hyperlink r:id="rId189" w:history="1">
              <w:r w:rsidR="000D27FC" w:rsidRPr="00B13547">
                <w:rPr>
                  <w:rStyle w:val="Hyperlink"/>
                </w:rPr>
                <w:t>https://www.dfa.ie/passportonline</w:t>
              </w:r>
            </w:hyperlink>
            <w:r w:rsidR="008A76CF" w:rsidRPr="00B13547">
              <w:t xml:space="preserve">; </w:t>
            </w:r>
          </w:p>
          <w:p w14:paraId="6894E9E4" w14:textId="5DCDFAED" w:rsidR="008A76CF" w:rsidRPr="00B13547" w:rsidRDefault="00B55CD4" w:rsidP="008A76CF">
            <w:hyperlink r:id="rId190" w:history="1">
              <w:r w:rsidR="008A76CF" w:rsidRPr="00B13547">
                <w:rPr>
                  <w:rStyle w:val="Hyperlink"/>
                </w:rPr>
                <w:t>https://www.eforms.gov.ie/en/</w:t>
              </w:r>
            </w:hyperlink>
          </w:p>
        </w:tc>
      </w:tr>
      <w:tr w:rsidR="008A76CF" w:rsidRPr="00B13547" w14:paraId="71870BB7" w14:textId="77777777" w:rsidTr="009B66DF">
        <w:trPr>
          <w:trHeight w:val="242"/>
        </w:trPr>
        <w:tc>
          <w:tcPr>
            <w:tcW w:w="972" w:type="pct"/>
            <w:shd w:val="clear" w:color="auto" w:fill="auto"/>
          </w:tcPr>
          <w:p w14:paraId="5DBC6903" w14:textId="77777777" w:rsidR="008A76CF" w:rsidRPr="00B13547" w:rsidRDefault="008A76CF" w:rsidP="008A76CF">
            <w:r w:rsidRPr="00B13547">
              <w:t xml:space="preserve">Description: </w:t>
            </w:r>
          </w:p>
        </w:tc>
        <w:tc>
          <w:tcPr>
            <w:tcW w:w="4028" w:type="pct"/>
            <w:shd w:val="clear" w:color="auto" w:fill="auto"/>
          </w:tcPr>
          <w:p w14:paraId="4E3E8B7D" w14:textId="5799A38C" w:rsidR="00ED3A5F" w:rsidRPr="00B13547" w:rsidRDefault="00ED3A5F" w:rsidP="008A76CF">
            <w:pPr>
              <w:contextualSpacing/>
            </w:pPr>
            <w:r w:rsidRPr="00B13547">
              <w:t>Irish citizens can now renew their passport book, renew their Passport Card, or apply for their first Passport Card using the Online Passport Renewal Service.</w:t>
            </w:r>
            <w:r w:rsidR="005360BF" w:rsidRPr="00B13547">
              <w:t xml:space="preserve"> Irish citizens who hold an Irish Passport or held an Irish Passport that expired within the previous five years can then </w:t>
            </w:r>
            <w:hyperlink r:id="rId191" w:history="1">
              <w:r w:rsidR="005360BF" w:rsidRPr="00B13547">
                <w:rPr>
                  <w:rStyle w:val="Hyperlink"/>
                </w:rPr>
                <w:t>apply online for renewal</w:t>
              </w:r>
            </w:hyperlink>
            <w:r w:rsidR="005360BF" w:rsidRPr="00B13547">
              <w:t xml:space="preserve"> if their name is the same as that on their previous Passport.</w:t>
            </w:r>
          </w:p>
          <w:p w14:paraId="579F5591" w14:textId="09745070" w:rsidR="008A76CF" w:rsidRPr="00B13547" w:rsidRDefault="008A76CF" w:rsidP="008A76CF">
            <w:pPr>
              <w:contextualSpacing/>
            </w:pPr>
            <w:r w:rsidRPr="00B13547">
              <w:t>Information on passport application process and online facility to request application forms. Passport holders can register to receive reminders of an expiry date and can track the progress of their passport application online. A passport appointment service is available for those travelling at short notice.</w:t>
            </w:r>
          </w:p>
          <w:p w14:paraId="2015706F" w14:textId="6F394AB1" w:rsidR="008A76CF" w:rsidRPr="00B13547" w:rsidRDefault="008A76CF" w:rsidP="008A76CF">
            <w:pPr>
              <w:contextualSpacing/>
            </w:pPr>
            <w:r w:rsidRPr="00B13547">
              <w:t xml:space="preserve">The </w:t>
            </w:r>
            <w:hyperlink r:id="rId192" w:history="1">
              <w:r w:rsidRPr="00B13547">
                <w:rPr>
                  <w:rStyle w:val="Hyperlink"/>
                </w:rPr>
                <w:t>Irish Passport Card</w:t>
              </w:r>
            </w:hyperlink>
            <w:r w:rsidRPr="00B13547">
              <w:t xml:space="preserve">, can be used by Irish citizens for travel within the EU/EEA and Switzerland. The Card is available to all Irish citizens who are over 18 years and hold a valid Irish Passport. Applications can be submitted </w:t>
            </w:r>
            <w:hyperlink r:id="rId193" w:history="1">
              <w:r w:rsidRPr="00B13547">
                <w:rPr>
                  <w:rStyle w:val="Hyperlink"/>
                </w:rPr>
                <w:t>online</w:t>
              </w:r>
            </w:hyperlink>
            <w:r w:rsidRPr="00B13547">
              <w:t xml:space="preserve"> or through the free app from anywhere in the world.</w:t>
            </w:r>
          </w:p>
        </w:tc>
      </w:tr>
      <w:tr w:rsidR="00D54C67" w:rsidRPr="00B13547" w14:paraId="38DF8715" w14:textId="77777777" w:rsidTr="009B66DF">
        <w:trPr>
          <w:trHeight w:val="242"/>
        </w:trPr>
        <w:tc>
          <w:tcPr>
            <w:tcW w:w="972" w:type="pct"/>
            <w:shd w:val="clear" w:color="auto" w:fill="auto"/>
          </w:tcPr>
          <w:p w14:paraId="499E23A5" w14:textId="748815AD" w:rsidR="00D54C67" w:rsidRPr="00B13547" w:rsidRDefault="00D54C67" w:rsidP="008A76CF">
            <w:pPr>
              <w:rPr>
                <w:b/>
              </w:rPr>
            </w:pPr>
            <w:r w:rsidRPr="00B13547">
              <w:rPr>
                <w:b/>
              </w:rPr>
              <w:t>TravelWise</w:t>
            </w:r>
          </w:p>
        </w:tc>
        <w:tc>
          <w:tcPr>
            <w:tcW w:w="4028" w:type="pct"/>
            <w:shd w:val="clear" w:color="auto" w:fill="auto"/>
          </w:tcPr>
          <w:p w14:paraId="52CA605C" w14:textId="77777777" w:rsidR="00D54C67" w:rsidRPr="00B13547" w:rsidRDefault="00D54C67" w:rsidP="008A76CF"/>
        </w:tc>
      </w:tr>
      <w:tr w:rsidR="00C80078" w:rsidRPr="00B13547" w14:paraId="68A261C5" w14:textId="77777777" w:rsidTr="009B66DF">
        <w:trPr>
          <w:trHeight w:val="242"/>
        </w:trPr>
        <w:tc>
          <w:tcPr>
            <w:tcW w:w="972" w:type="pct"/>
            <w:shd w:val="clear" w:color="auto" w:fill="auto"/>
          </w:tcPr>
          <w:p w14:paraId="3C5BEE0B" w14:textId="6A08F1FF" w:rsidR="00C80078" w:rsidRPr="00B13547" w:rsidRDefault="00C80078" w:rsidP="00C80078">
            <w:r w:rsidRPr="00B13547">
              <w:t>Responsibility:</w:t>
            </w:r>
          </w:p>
        </w:tc>
        <w:tc>
          <w:tcPr>
            <w:tcW w:w="4028" w:type="pct"/>
            <w:shd w:val="clear" w:color="auto" w:fill="auto"/>
          </w:tcPr>
          <w:p w14:paraId="2DC7E4D4" w14:textId="124E61F6" w:rsidR="00C80078" w:rsidRPr="00B13547" w:rsidRDefault="00C80078" w:rsidP="00C80078">
            <w:r w:rsidRPr="00B13547">
              <w:t>Central Government, Department of Foreign Affairs and Trade</w:t>
            </w:r>
          </w:p>
        </w:tc>
      </w:tr>
      <w:tr w:rsidR="00C80078" w:rsidRPr="00B13547" w14:paraId="44730803" w14:textId="77777777" w:rsidTr="009B66DF">
        <w:trPr>
          <w:trHeight w:val="242"/>
        </w:trPr>
        <w:tc>
          <w:tcPr>
            <w:tcW w:w="972" w:type="pct"/>
            <w:shd w:val="clear" w:color="auto" w:fill="auto"/>
          </w:tcPr>
          <w:p w14:paraId="5DEB88ED" w14:textId="7438B17B" w:rsidR="00C80078" w:rsidRPr="00B13547" w:rsidRDefault="00C80078" w:rsidP="00C80078">
            <w:r w:rsidRPr="00B13547">
              <w:t xml:space="preserve">Website: </w:t>
            </w:r>
          </w:p>
        </w:tc>
        <w:tc>
          <w:tcPr>
            <w:tcW w:w="4028" w:type="pct"/>
            <w:shd w:val="clear" w:color="auto" w:fill="auto"/>
          </w:tcPr>
          <w:p w14:paraId="2FF0D047" w14:textId="6410DABB" w:rsidR="00C80078" w:rsidRPr="00B13547" w:rsidRDefault="00B55CD4" w:rsidP="00C80078">
            <w:hyperlink r:id="rId194" w:history="1">
              <w:r w:rsidR="00C80078" w:rsidRPr="00B13547">
                <w:rPr>
                  <w:rStyle w:val="Hyperlink"/>
                </w:rPr>
                <w:t>http://www.dfa.ie/travelwise/</w:t>
              </w:r>
            </w:hyperlink>
            <w:r w:rsidR="00C80078" w:rsidRPr="00B13547">
              <w:t xml:space="preserve"> </w:t>
            </w:r>
          </w:p>
        </w:tc>
      </w:tr>
      <w:tr w:rsidR="00C80078" w:rsidRPr="00B13547" w14:paraId="4F6D65FF" w14:textId="77777777" w:rsidTr="009B66DF">
        <w:trPr>
          <w:trHeight w:val="242"/>
        </w:trPr>
        <w:tc>
          <w:tcPr>
            <w:tcW w:w="972" w:type="pct"/>
            <w:shd w:val="clear" w:color="auto" w:fill="auto"/>
          </w:tcPr>
          <w:p w14:paraId="2E0C7AE3" w14:textId="3DFDA076" w:rsidR="00C80078" w:rsidRPr="00B13547" w:rsidRDefault="00C80078" w:rsidP="00C80078">
            <w:r w:rsidRPr="00B13547">
              <w:t xml:space="preserve">Description: </w:t>
            </w:r>
          </w:p>
        </w:tc>
        <w:tc>
          <w:tcPr>
            <w:tcW w:w="4028" w:type="pct"/>
            <w:shd w:val="clear" w:color="auto" w:fill="auto"/>
          </w:tcPr>
          <w:p w14:paraId="2FD3122F" w14:textId="75A412E5" w:rsidR="00C80078" w:rsidRPr="00B13547" w:rsidRDefault="00C80078" w:rsidP="00C80078">
            <w:r w:rsidRPr="00B13547">
              <w:t xml:space="preserve">A new smartphone application developed by the Department of Foreign Affairs and Trade was designed to help Irish citizens to stay safe and well informed while travelling or living overseas. </w:t>
            </w:r>
          </w:p>
        </w:tc>
      </w:tr>
      <w:tr w:rsidR="007B5EAB" w:rsidRPr="00B13547" w14:paraId="45DBE507" w14:textId="77777777" w:rsidTr="007B5EAB">
        <w:trPr>
          <w:trHeight w:val="242"/>
        </w:trPr>
        <w:tc>
          <w:tcPr>
            <w:tcW w:w="5000" w:type="pct"/>
            <w:gridSpan w:val="2"/>
            <w:shd w:val="clear" w:color="auto" w:fill="auto"/>
          </w:tcPr>
          <w:p w14:paraId="6B415EBA" w14:textId="12BF5E17" w:rsidR="007B5EAB" w:rsidRPr="00B13547" w:rsidRDefault="002C0763" w:rsidP="005264D4">
            <w:pPr>
              <w:keepNext/>
              <w:keepLines/>
              <w:rPr>
                <w:b/>
              </w:rPr>
            </w:pPr>
            <w:r w:rsidRPr="00B13547">
              <w:rPr>
                <w:b/>
              </w:rPr>
              <w:lastRenderedPageBreak/>
              <w:t>Immigration Registration</w:t>
            </w:r>
          </w:p>
        </w:tc>
      </w:tr>
      <w:tr w:rsidR="007B5EAB" w:rsidRPr="00B13547" w14:paraId="451CD6AF" w14:textId="77777777" w:rsidTr="009B66DF">
        <w:trPr>
          <w:trHeight w:val="242"/>
        </w:trPr>
        <w:tc>
          <w:tcPr>
            <w:tcW w:w="972" w:type="pct"/>
            <w:shd w:val="clear" w:color="auto" w:fill="auto"/>
          </w:tcPr>
          <w:p w14:paraId="0F2C9F2B" w14:textId="4204FD54" w:rsidR="007B5EAB" w:rsidRPr="00B13547" w:rsidRDefault="007B5EAB" w:rsidP="005264D4">
            <w:pPr>
              <w:keepNext/>
              <w:keepLines/>
            </w:pPr>
            <w:r w:rsidRPr="00B13547">
              <w:t>Responsibility:</w:t>
            </w:r>
          </w:p>
        </w:tc>
        <w:tc>
          <w:tcPr>
            <w:tcW w:w="4028" w:type="pct"/>
            <w:shd w:val="clear" w:color="auto" w:fill="auto"/>
          </w:tcPr>
          <w:p w14:paraId="3DE2E94C" w14:textId="47902DEF" w:rsidR="007B5EAB" w:rsidRPr="00B13547" w:rsidRDefault="007B5EAB" w:rsidP="005264D4">
            <w:pPr>
              <w:keepNext/>
              <w:keepLines/>
            </w:pPr>
            <w:r w:rsidRPr="00B13547">
              <w:t>Department of Justice and Equality</w:t>
            </w:r>
          </w:p>
        </w:tc>
      </w:tr>
      <w:tr w:rsidR="007B5EAB" w:rsidRPr="00B13547" w14:paraId="10210DD8" w14:textId="77777777" w:rsidTr="009B66DF">
        <w:trPr>
          <w:trHeight w:val="242"/>
        </w:trPr>
        <w:tc>
          <w:tcPr>
            <w:tcW w:w="972" w:type="pct"/>
            <w:shd w:val="clear" w:color="auto" w:fill="auto"/>
          </w:tcPr>
          <w:p w14:paraId="30A2190A" w14:textId="547756CE" w:rsidR="007B5EAB" w:rsidRPr="00B13547" w:rsidRDefault="007B5EAB" w:rsidP="005264D4">
            <w:pPr>
              <w:keepNext/>
              <w:keepLines/>
            </w:pPr>
            <w:r w:rsidRPr="00B13547">
              <w:t xml:space="preserve">Website: </w:t>
            </w:r>
          </w:p>
        </w:tc>
        <w:tc>
          <w:tcPr>
            <w:tcW w:w="4028" w:type="pct"/>
            <w:shd w:val="clear" w:color="auto" w:fill="auto"/>
          </w:tcPr>
          <w:p w14:paraId="55A7597E" w14:textId="013EFAE7" w:rsidR="007B5EAB" w:rsidRPr="00B13547" w:rsidRDefault="00B55CD4" w:rsidP="005264D4">
            <w:pPr>
              <w:keepNext/>
              <w:keepLines/>
            </w:pPr>
            <w:hyperlink r:id="rId195" w:history="1">
              <w:r w:rsidR="007B5EAB" w:rsidRPr="00B13547">
                <w:rPr>
                  <w:rStyle w:val="Hyperlink"/>
                </w:rPr>
                <w:t>https://burghquayregistrationoffice.inis.gov.ie</w:t>
              </w:r>
            </w:hyperlink>
            <w:r w:rsidR="007B5EAB" w:rsidRPr="00B13547">
              <w:t xml:space="preserve"> </w:t>
            </w:r>
          </w:p>
        </w:tc>
      </w:tr>
      <w:tr w:rsidR="007B5EAB" w:rsidRPr="00B13547" w14:paraId="7DD15063" w14:textId="77777777" w:rsidTr="009B66DF">
        <w:trPr>
          <w:trHeight w:val="242"/>
        </w:trPr>
        <w:tc>
          <w:tcPr>
            <w:tcW w:w="972" w:type="pct"/>
            <w:shd w:val="clear" w:color="auto" w:fill="auto"/>
          </w:tcPr>
          <w:p w14:paraId="50F30383" w14:textId="014A0E22" w:rsidR="007B5EAB" w:rsidRPr="00B13547" w:rsidRDefault="007B5EAB" w:rsidP="007B5EAB">
            <w:r w:rsidRPr="00B13547">
              <w:t xml:space="preserve">Description: </w:t>
            </w:r>
          </w:p>
        </w:tc>
        <w:tc>
          <w:tcPr>
            <w:tcW w:w="4028" w:type="pct"/>
            <w:shd w:val="clear" w:color="auto" w:fill="auto"/>
          </w:tcPr>
          <w:p w14:paraId="15DA96A1" w14:textId="682C118F" w:rsidR="007B5EAB" w:rsidRPr="00B13547" w:rsidRDefault="007B5EAB" w:rsidP="007B5EAB">
            <w:r w:rsidRPr="00B13547">
              <w:t>An online appointment booking and information provision system for immigration registration.</w:t>
            </w:r>
          </w:p>
        </w:tc>
      </w:tr>
      <w:tr w:rsidR="00872033" w:rsidRPr="00B13547" w14:paraId="78CFD5AC" w14:textId="77777777" w:rsidTr="00E2511A">
        <w:trPr>
          <w:trHeight w:val="94"/>
        </w:trPr>
        <w:tc>
          <w:tcPr>
            <w:tcW w:w="5000" w:type="pct"/>
            <w:gridSpan w:val="2"/>
            <w:shd w:val="clear" w:color="auto" w:fill="EFFBFF"/>
          </w:tcPr>
          <w:p w14:paraId="74EE6619" w14:textId="77777777" w:rsidR="00872033" w:rsidRPr="00B13547" w:rsidRDefault="00872033" w:rsidP="00872033">
            <w:pPr>
              <w:pStyle w:val="Subtitle"/>
            </w:pPr>
            <w:r w:rsidRPr="00B13547">
              <w:t>Passenger rights</w:t>
            </w:r>
          </w:p>
        </w:tc>
      </w:tr>
      <w:tr w:rsidR="00872033" w:rsidRPr="00B13547" w14:paraId="70D3D3E3" w14:textId="77777777" w:rsidTr="00E2511A">
        <w:trPr>
          <w:trHeight w:val="198"/>
        </w:trPr>
        <w:tc>
          <w:tcPr>
            <w:tcW w:w="5000" w:type="pct"/>
            <w:gridSpan w:val="2"/>
            <w:shd w:val="clear" w:color="auto" w:fill="auto"/>
          </w:tcPr>
          <w:p w14:paraId="58452CC8" w14:textId="6BAC921D" w:rsidR="00872033" w:rsidRPr="00B13547" w:rsidRDefault="00872033" w:rsidP="00872033">
            <w:r w:rsidRPr="00B13547">
              <w:rPr>
                <w:b/>
              </w:rPr>
              <w:t>Re-Entry Visas</w:t>
            </w:r>
          </w:p>
        </w:tc>
      </w:tr>
      <w:tr w:rsidR="00872033" w:rsidRPr="00B13547" w14:paraId="17CCCA6D" w14:textId="77777777" w:rsidTr="009B66DF">
        <w:trPr>
          <w:trHeight w:val="198"/>
        </w:trPr>
        <w:tc>
          <w:tcPr>
            <w:tcW w:w="972" w:type="pct"/>
            <w:shd w:val="clear" w:color="auto" w:fill="auto"/>
          </w:tcPr>
          <w:p w14:paraId="0974A680" w14:textId="77777777" w:rsidR="00872033" w:rsidRPr="00B13547" w:rsidRDefault="00872033" w:rsidP="00872033">
            <w:r w:rsidRPr="00B13547">
              <w:t>Responsibility:</w:t>
            </w:r>
          </w:p>
        </w:tc>
        <w:tc>
          <w:tcPr>
            <w:tcW w:w="4028" w:type="pct"/>
            <w:shd w:val="clear" w:color="auto" w:fill="auto"/>
          </w:tcPr>
          <w:p w14:paraId="5B2439DD" w14:textId="016489AD" w:rsidR="00872033" w:rsidRPr="00B13547" w:rsidRDefault="00872033" w:rsidP="00872033">
            <w:r w:rsidRPr="00B13547">
              <w:t>Department of Justice and Equality</w:t>
            </w:r>
          </w:p>
        </w:tc>
      </w:tr>
      <w:tr w:rsidR="00872033" w:rsidRPr="00B13547" w14:paraId="6F5C1C81" w14:textId="77777777" w:rsidTr="009B66DF">
        <w:trPr>
          <w:trHeight w:val="37"/>
        </w:trPr>
        <w:tc>
          <w:tcPr>
            <w:tcW w:w="972" w:type="pct"/>
            <w:shd w:val="clear" w:color="auto" w:fill="auto"/>
          </w:tcPr>
          <w:p w14:paraId="267E63BB" w14:textId="77777777" w:rsidR="00872033" w:rsidRPr="00B13547" w:rsidRDefault="00872033" w:rsidP="00872033">
            <w:r w:rsidRPr="00B13547">
              <w:t xml:space="preserve">Website: </w:t>
            </w:r>
          </w:p>
        </w:tc>
        <w:tc>
          <w:tcPr>
            <w:tcW w:w="4028" w:type="pct"/>
            <w:shd w:val="clear" w:color="auto" w:fill="auto"/>
          </w:tcPr>
          <w:p w14:paraId="59C4D63F" w14:textId="09025D62" w:rsidR="00872033" w:rsidRPr="00B13547" w:rsidRDefault="00B55CD4" w:rsidP="00872033">
            <w:hyperlink r:id="rId196" w:history="1">
              <w:r w:rsidR="00872033" w:rsidRPr="00B13547">
                <w:rPr>
                  <w:rStyle w:val="Hyperlink"/>
                </w:rPr>
                <w:t>https://burghquayregistrationoffice.inis.gov.ie/</w:t>
              </w:r>
            </w:hyperlink>
            <w:r w:rsidR="00872033" w:rsidRPr="00B13547">
              <w:t xml:space="preserve"> </w:t>
            </w:r>
          </w:p>
        </w:tc>
      </w:tr>
      <w:tr w:rsidR="00872033" w:rsidRPr="00B13547" w14:paraId="39D12C81" w14:textId="77777777" w:rsidTr="009B66DF">
        <w:trPr>
          <w:trHeight w:val="311"/>
        </w:trPr>
        <w:tc>
          <w:tcPr>
            <w:tcW w:w="972" w:type="pct"/>
            <w:shd w:val="clear" w:color="auto" w:fill="auto"/>
          </w:tcPr>
          <w:p w14:paraId="3BBE771A" w14:textId="77777777" w:rsidR="00872033" w:rsidRPr="00B13547" w:rsidRDefault="00872033" w:rsidP="00872033">
            <w:r w:rsidRPr="00B13547">
              <w:t xml:space="preserve">Description: </w:t>
            </w:r>
          </w:p>
        </w:tc>
        <w:tc>
          <w:tcPr>
            <w:tcW w:w="4028" w:type="pct"/>
            <w:shd w:val="clear" w:color="auto" w:fill="auto"/>
          </w:tcPr>
          <w:p w14:paraId="14EBEC33" w14:textId="3AC54089" w:rsidR="00872033" w:rsidRPr="00B13547" w:rsidRDefault="00872033" w:rsidP="00872033">
            <w:r w:rsidRPr="00B13547">
              <w:t>The Irish Naturalisation and Immigration Service (INIS) appointment booking system allows applicants who wish to attend in person at the Visa Public Office to book an appointment with the Visa Officer in order to have their re-entry visa application assessed.</w:t>
            </w:r>
          </w:p>
        </w:tc>
      </w:tr>
      <w:tr w:rsidR="00872033" w:rsidRPr="00B13547" w14:paraId="42E9AC56" w14:textId="77777777" w:rsidTr="00E2511A">
        <w:trPr>
          <w:trHeight w:val="94"/>
        </w:trPr>
        <w:tc>
          <w:tcPr>
            <w:tcW w:w="5000" w:type="pct"/>
            <w:gridSpan w:val="2"/>
            <w:shd w:val="clear" w:color="auto" w:fill="EFFBFF"/>
          </w:tcPr>
          <w:p w14:paraId="0325242E" w14:textId="77777777" w:rsidR="00872033" w:rsidRPr="00B13547" w:rsidRDefault="00872033" w:rsidP="00872033">
            <w:pPr>
              <w:pStyle w:val="Subtitle"/>
            </w:pPr>
            <w:r w:rsidRPr="00B13547">
              <w:t>Transport and disability</w:t>
            </w:r>
          </w:p>
        </w:tc>
      </w:tr>
      <w:tr w:rsidR="00872033" w:rsidRPr="00B13547" w14:paraId="27C91959" w14:textId="77777777" w:rsidTr="00E2511A">
        <w:trPr>
          <w:trHeight w:val="198"/>
        </w:trPr>
        <w:tc>
          <w:tcPr>
            <w:tcW w:w="5000" w:type="pct"/>
            <w:gridSpan w:val="2"/>
            <w:shd w:val="clear" w:color="auto" w:fill="auto"/>
          </w:tcPr>
          <w:p w14:paraId="19853EDB" w14:textId="6965FF50" w:rsidR="00872033" w:rsidRPr="00B13547" w:rsidRDefault="00906F9C" w:rsidP="00872033">
            <w:r w:rsidRPr="00B13547">
              <w:rPr>
                <w:b/>
              </w:rPr>
              <w:t>Tax relief for drivers and passengers with disabilities</w:t>
            </w:r>
          </w:p>
        </w:tc>
      </w:tr>
      <w:tr w:rsidR="00872033" w:rsidRPr="00B13547" w14:paraId="28145182" w14:textId="77777777" w:rsidTr="009B66DF">
        <w:trPr>
          <w:trHeight w:val="198"/>
        </w:trPr>
        <w:tc>
          <w:tcPr>
            <w:tcW w:w="972" w:type="pct"/>
            <w:shd w:val="clear" w:color="auto" w:fill="auto"/>
          </w:tcPr>
          <w:p w14:paraId="68DE313D" w14:textId="77777777" w:rsidR="00872033" w:rsidRPr="00B13547" w:rsidRDefault="00872033" w:rsidP="00872033">
            <w:r w:rsidRPr="00B13547">
              <w:t>Responsibility:</w:t>
            </w:r>
          </w:p>
        </w:tc>
        <w:tc>
          <w:tcPr>
            <w:tcW w:w="4028" w:type="pct"/>
            <w:shd w:val="clear" w:color="auto" w:fill="auto"/>
          </w:tcPr>
          <w:p w14:paraId="2F13DD0F" w14:textId="46BB3A05" w:rsidR="00872033" w:rsidRPr="00B13547" w:rsidRDefault="005264D4" w:rsidP="00872033">
            <w:r>
              <w:t>N/A</w:t>
            </w:r>
          </w:p>
        </w:tc>
      </w:tr>
      <w:tr w:rsidR="00872033" w:rsidRPr="00B13547" w14:paraId="2394C9A1" w14:textId="77777777" w:rsidTr="009B66DF">
        <w:trPr>
          <w:trHeight w:val="37"/>
        </w:trPr>
        <w:tc>
          <w:tcPr>
            <w:tcW w:w="972" w:type="pct"/>
            <w:shd w:val="clear" w:color="auto" w:fill="auto"/>
          </w:tcPr>
          <w:p w14:paraId="2E879F86" w14:textId="77777777" w:rsidR="00872033" w:rsidRPr="00B13547" w:rsidRDefault="00872033" w:rsidP="00872033">
            <w:r w:rsidRPr="00B13547">
              <w:t xml:space="preserve">Website: </w:t>
            </w:r>
          </w:p>
        </w:tc>
        <w:tc>
          <w:tcPr>
            <w:tcW w:w="4028" w:type="pct"/>
            <w:shd w:val="clear" w:color="auto" w:fill="auto"/>
          </w:tcPr>
          <w:p w14:paraId="1E6D2032" w14:textId="5DE53F3D" w:rsidR="007C6690" w:rsidRPr="00F57C55" w:rsidRDefault="00F57C55" w:rsidP="007C6690">
            <w:pPr>
              <w:rPr>
                <w:rStyle w:val="Hyperlink"/>
              </w:rPr>
            </w:pPr>
            <w:r>
              <w:fldChar w:fldCharType="begin"/>
            </w:r>
            <w:r>
              <w:instrText xml:space="preserve"> HYPERLINK "https://www.citizensinformation.ie/en/travel_and_recreation/transport_and_disability/tax_relief_for_disabled_drivers_and_disabled_passengers.html" </w:instrText>
            </w:r>
            <w:r>
              <w:fldChar w:fldCharType="separate"/>
            </w:r>
            <w:r w:rsidR="007C6690" w:rsidRPr="00F57C55">
              <w:rPr>
                <w:rStyle w:val="Hyperlink"/>
              </w:rPr>
              <w:t>https://www.citizensinformation.ie/en/travel_and_recreation</w:t>
            </w:r>
          </w:p>
          <w:p w14:paraId="5B78ED4A" w14:textId="77777777" w:rsidR="007C6690" w:rsidRPr="00F57C55" w:rsidRDefault="007C6690" w:rsidP="007C6690">
            <w:pPr>
              <w:rPr>
                <w:rStyle w:val="Hyperlink"/>
              </w:rPr>
            </w:pPr>
            <w:r w:rsidRPr="00F57C55">
              <w:rPr>
                <w:rStyle w:val="Hyperlink"/>
              </w:rPr>
              <w:t>/transport_and_disability/tax_relief_for_disabled</w:t>
            </w:r>
          </w:p>
          <w:p w14:paraId="23FFB378" w14:textId="78448A54" w:rsidR="00872033" w:rsidRPr="00B13547" w:rsidRDefault="007C6690" w:rsidP="007C6690">
            <w:r w:rsidRPr="00F57C55">
              <w:rPr>
                <w:rStyle w:val="Hyperlink"/>
              </w:rPr>
              <w:t>_drivers_and_disabled_passengers.html</w:t>
            </w:r>
            <w:r w:rsidR="00F57C55">
              <w:fldChar w:fldCharType="end"/>
            </w:r>
          </w:p>
        </w:tc>
      </w:tr>
      <w:tr w:rsidR="00872033" w:rsidRPr="00B13547" w14:paraId="7BF69EDF" w14:textId="77777777" w:rsidTr="009B66DF">
        <w:trPr>
          <w:trHeight w:val="311"/>
        </w:trPr>
        <w:tc>
          <w:tcPr>
            <w:tcW w:w="972" w:type="pct"/>
            <w:shd w:val="clear" w:color="auto" w:fill="auto"/>
          </w:tcPr>
          <w:p w14:paraId="1E07E076" w14:textId="77777777" w:rsidR="00872033" w:rsidRPr="00B13547" w:rsidRDefault="00872033" w:rsidP="00872033">
            <w:r w:rsidRPr="00B13547">
              <w:t xml:space="preserve">Description: </w:t>
            </w:r>
          </w:p>
        </w:tc>
        <w:tc>
          <w:tcPr>
            <w:tcW w:w="4028" w:type="pct"/>
            <w:shd w:val="clear" w:color="auto" w:fill="auto"/>
          </w:tcPr>
          <w:p w14:paraId="3CF4C889" w14:textId="57C0C326" w:rsidR="00491174" w:rsidRPr="00B43D56" w:rsidRDefault="00491174" w:rsidP="002F62C8">
            <w:pPr>
              <w:rPr>
                <w:color w:val="auto"/>
                <w:szCs w:val="20"/>
              </w:rPr>
            </w:pPr>
            <w:r w:rsidRPr="00B43D56">
              <w:rPr>
                <w:rFonts w:cs="Arial"/>
                <w:color w:val="404040"/>
                <w:spacing w:val="3"/>
                <w:szCs w:val="20"/>
                <w:shd w:val="clear" w:color="auto" w:fill="FFFFFF"/>
              </w:rPr>
              <w:t xml:space="preserve">The Disabled Drivers and Disabled Passengers Scheme provides a range of tax reliefs for disabled drivers and disabled passengers. (Contact: </w:t>
            </w:r>
            <w:hyperlink r:id="rId197" w:history="1">
              <w:r w:rsidRPr="00B43D56">
                <w:rPr>
                  <w:rStyle w:val="Hyperlink"/>
                  <w:rFonts w:cs="Arial"/>
                  <w:spacing w:val="3"/>
                  <w:szCs w:val="20"/>
                  <w:shd w:val="clear" w:color="auto" w:fill="FFFFFF"/>
                </w:rPr>
                <w:t>www.revenue.ie</w:t>
              </w:r>
            </w:hyperlink>
            <w:r w:rsidRPr="00B43D56">
              <w:rPr>
                <w:rFonts w:cs="Arial"/>
                <w:color w:val="404040"/>
                <w:spacing w:val="3"/>
                <w:szCs w:val="20"/>
                <w:shd w:val="clear" w:color="auto" w:fill="FFFFFF"/>
              </w:rPr>
              <w:t xml:space="preserve"> )</w:t>
            </w:r>
          </w:p>
          <w:p w14:paraId="2F3AC079" w14:textId="72C91966" w:rsidR="00872033" w:rsidRPr="00B13547" w:rsidRDefault="00491174" w:rsidP="007E41BF">
            <w:pPr>
              <w:ind w:left="360"/>
            </w:pPr>
            <w:r w:rsidRPr="00B13547">
              <w:rPr>
                <w:rFonts w:ascii="Arial" w:hAnsi="Arial" w:cs="Arial"/>
                <w:color w:val="404040"/>
                <w:spacing w:val="3"/>
                <w:sz w:val="26"/>
                <w:szCs w:val="26"/>
                <w:shd w:val="clear" w:color="auto" w:fill="FFFFFF"/>
              </w:rPr>
              <w:t xml:space="preserve"> </w:t>
            </w:r>
          </w:p>
        </w:tc>
      </w:tr>
      <w:tr w:rsidR="009B66DF" w:rsidRPr="00B13547" w14:paraId="02E0E91F" w14:textId="77777777" w:rsidTr="002817E5">
        <w:trPr>
          <w:trHeight w:val="198"/>
        </w:trPr>
        <w:tc>
          <w:tcPr>
            <w:tcW w:w="5000" w:type="pct"/>
            <w:gridSpan w:val="2"/>
            <w:shd w:val="clear" w:color="auto" w:fill="auto"/>
          </w:tcPr>
          <w:p w14:paraId="69DA9DB4" w14:textId="3288704E" w:rsidR="009B66DF" w:rsidRPr="0095719E" w:rsidRDefault="00DC5D90" w:rsidP="002817E5">
            <w:pPr>
              <w:rPr>
                <w:color w:val="auto"/>
              </w:rPr>
            </w:pPr>
            <w:r w:rsidRPr="0095719E">
              <w:rPr>
                <w:rStyle w:val="Hyperlink"/>
                <w:b/>
                <w:color w:val="auto"/>
              </w:rPr>
              <w:t>Mobility training for people with visual impairments</w:t>
            </w:r>
          </w:p>
        </w:tc>
      </w:tr>
      <w:tr w:rsidR="009B66DF" w:rsidRPr="00B13547" w14:paraId="4EEC404D" w14:textId="77777777" w:rsidTr="009B66DF">
        <w:trPr>
          <w:trHeight w:val="311"/>
        </w:trPr>
        <w:tc>
          <w:tcPr>
            <w:tcW w:w="972" w:type="pct"/>
            <w:shd w:val="clear" w:color="auto" w:fill="auto"/>
          </w:tcPr>
          <w:p w14:paraId="682D2442" w14:textId="7EA9E4B1" w:rsidR="009B66DF" w:rsidRPr="00B13547" w:rsidRDefault="009B66DF" w:rsidP="009B66DF">
            <w:r w:rsidRPr="00B13547">
              <w:t>Responsibility:</w:t>
            </w:r>
          </w:p>
        </w:tc>
        <w:tc>
          <w:tcPr>
            <w:tcW w:w="4028" w:type="pct"/>
            <w:shd w:val="clear" w:color="auto" w:fill="auto"/>
          </w:tcPr>
          <w:p w14:paraId="26D4DB42" w14:textId="73083735" w:rsidR="009B66DF" w:rsidRPr="00B13547" w:rsidRDefault="005264D4" w:rsidP="009B66DF">
            <w:r>
              <w:t>N/A</w:t>
            </w:r>
          </w:p>
        </w:tc>
      </w:tr>
      <w:tr w:rsidR="009B66DF" w:rsidRPr="00B13547" w14:paraId="42DC2357" w14:textId="77777777" w:rsidTr="009B66DF">
        <w:trPr>
          <w:trHeight w:val="311"/>
        </w:trPr>
        <w:tc>
          <w:tcPr>
            <w:tcW w:w="972" w:type="pct"/>
            <w:shd w:val="clear" w:color="auto" w:fill="auto"/>
          </w:tcPr>
          <w:p w14:paraId="6A6F6AB2" w14:textId="56B761D8" w:rsidR="009B66DF" w:rsidRPr="00B13547" w:rsidRDefault="009B66DF" w:rsidP="009B66DF">
            <w:r w:rsidRPr="00B13547">
              <w:t xml:space="preserve">Website: </w:t>
            </w:r>
          </w:p>
        </w:tc>
        <w:tc>
          <w:tcPr>
            <w:tcW w:w="4028" w:type="pct"/>
            <w:shd w:val="clear" w:color="auto" w:fill="auto"/>
          </w:tcPr>
          <w:p w14:paraId="07DC63AB" w14:textId="735DD0EB" w:rsidR="00DC5D90" w:rsidRPr="00EA4B39" w:rsidRDefault="00EA4B39" w:rsidP="00DC5D90">
            <w:pPr>
              <w:rPr>
                <w:rStyle w:val="Hyperlink"/>
              </w:rPr>
            </w:pPr>
            <w:r>
              <w:fldChar w:fldCharType="begin"/>
            </w:r>
            <w:r>
              <w:instrText xml:space="preserve"> HYPERLINK "https://www.citizensinformation.ie/en/travel_and_recreation/transport_and_disability/mobility_training_for_people_with_a_visual_impairment.html" </w:instrText>
            </w:r>
            <w:r>
              <w:fldChar w:fldCharType="separate"/>
            </w:r>
            <w:r w:rsidR="00DC5D90" w:rsidRPr="00EA4B39">
              <w:rPr>
                <w:rStyle w:val="Hyperlink"/>
              </w:rPr>
              <w:t>https://www.citizensinformation.ie/en/travel_and_recreation</w:t>
            </w:r>
          </w:p>
          <w:p w14:paraId="2CE8504B" w14:textId="77777777" w:rsidR="00DC5D90" w:rsidRPr="00EA4B39" w:rsidRDefault="00DC5D90" w:rsidP="00DC5D90">
            <w:pPr>
              <w:rPr>
                <w:rStyle w:val="Hyperlink"/>
              </w:rPr>
            </w:pPr>
            <w:r w:rsidRPr="00EA4B39">
              <w:rPr>
                <w:rStyle w:val="Hyperlink"/>
              </w:rPr>
              <w:t>/transport_and_disability/mobility_training_for_people</w:t>
            </w:r>
          </w:p>
          <w:p w14:paraId="4F5D2187" w14:textId="537A34CF" w:rsidR="009B66DF" w:rsidRPr="00B13547" w:rsidRDefault="00DC5D90" w:rsidP="00DC5D90">
            <w:r w:rsidRPr="00EA4B39">
              <w:rPr>
                <w:rStyle w:val="Hyperlink"/>
              </w:rPr>
              <w:t>_with_a_visual_impairment.html</w:t>
            </w:r>
            <w:r w:rsidR="00EA4B39">
              <w:fldChar w:fldCharType="end"/>
            </w:r>
            <w:r w:rsidR="00B43D56">
              <w:t xml:space="preserve"> </w:t>
            </w:r>
          </w:p>
        </w:tc>
      </w:tr>
      <w:tr w:rsidR="009B66DF" w:rsidRPr="00B13547" w14:paraId="7B6141FE" w14:textId="77777777" w:rsidTr="009B66DF">
        <w:trPr>
          <w:trHeight w:val="311"/>
        </w:trPr>
        <w:tc>
          <w:tcPr>
            <w:tcW w:w="972" w:type="pct"/>
            <w:shd w:val="clear" w:color="auto" w:fill="auto"/>
          </w:tcPr>
          <w:p w14:paraId="7CAEED0B" w14:textId="54318BEF" w:rsidR="009B66DF" w:rsidRPr="00B13547" w:rsidRDefault="009B66DF" w:rsidP="009B66DF">
            <w:r w:rsidRPr="00B13547">
              <w:t xml:space="preserve">Description: </w:t>
            </w:r>
          </w:p>
        </w:tc>
        <w:tc>
          <w:tcPr>
            <w:tcW w:w="4028" w:type="pct"/>
            <w:shd w:val="clear" w:color="auto" w:fill="auto"/>
          </w:tcPr>
          <w:p w14:paraId="5DC8CCAF" w14:textId="6757C747" w:rsidR="009B66DF" w:rsidRPr="00B13547" w:rsidRDefault="00F14CCA" w:rsidP="009B66DF">
            <w:r w:rsidRPr="00B13547">
              <w:t xml:space="preserve">If you have a visual impairment, orientation and mobility training can help you develop a range of skills that will make it easier to move around safely. Types of mobility aid and sources of training are described here. (Contact: </w:t>
            </w:r>
            <w:hyperlink r:id="rId198" w:history="1">
              <w:r w:rsidRPr="00B13547">
                <w:rPr>
                  <w:rStyle w:val="Hyperlink"/>
                </w:rPr>
                <w:t>http://www.ncbi.ie/</w:t>
              </w:r>
            </w:hyperlink>
            <w:r w:rsidRPr="00B13547">
              <w:t xml:space="preserve"> )</w:t>
            </w:r>
          </w:p>
        </w:tc>
      </w:tr>
      <w:tr w:rsidR="00FB1659" w:rsidRPr="00B13547" w14:paraId="300984DB" w14:textId="77777777" w:rsidTr="00FB1659">
        <w:trPr>
          <w:trHeight w:val="311"/>
        </w:trPr>
        <w:tc>
          <w:tcPr>
            <w:tcW w:w="5000" w:type="pct"/>
            <w:gridSpan w:val="2"/>
            <w:shd w:val="clear" w:color="auto" w:fill="auto"/>
          </w:tcPr>
          <w:p w14:paraId="5435D3C1" w14:textId="6B6C6440" w:rsidR="00FB1659" w:rsidRPr="00B13547" w:rsidRDefault="00FB1659" w:rsidP="009B66DF">
            <w:pPr>
              <w:rPr>
                <w:b/>
              </w:rPr>
            </w:pPr>
            <w:r w:rsidRPr="00B13547">
              <w:rPr>
                <w:b/>
              </w:rPr>
              <w:t>Disabled Person's Parking Card</w:t>
            </w:r>
          </w:p>
        </w:tc>
      </w:tr>
      <w:tr w:rsidR="00FB1659" w:rsidRPr="00B13547" w14:paraId="036D299B" w14:textId="77777777" w:rsidTr="009B66DF">
        <w:trPr>
          <w:trHeight w:val="311"/>
        </w:trPr>
        <w:tc>
          <w:tcPr>
            <w:tcW w:w="972" w:type="pct"/>
            <w:shd w:val="clear" w:color="auto" w:fill="auto"/>
          </w:tcPr>
          <w:p w14:paraId="7D7A4E1D" w14:textId="5202EDE1" w:rsidR="00FB1659" w:rsidRPr="00B13547" w:rsidRDefault="00FB1659" w:rsidP="00FB1659">
            <w:r w:rsidRPr="00B13547">
              <w:t>Responsibility:</w:t>
            </w:r>
          </w:p>
        </w:tc>
        <w:tc>
          <w:tcPr>
            <w:tcW w:w="4028" w:type="pct"/>
            <w:shd w:val="clear" w:color="auto" w:fill="auto"/>
          </w:tcPr>
          <w:p w14:paraId="58139CA4" w14:textId="772C8614" w:rsidR="00FB1659" w:rsidRPr="00B13547" w:rsidRDefault="005264D4" w:rsidP="00FB1659">
            <w:r>
              <w:t>N</w:t>
            </w:r>
            <w:r w:rsidR="00FB1659" w:rsidRPr="00B13547">
              <w:t>/</w:t>
            </w:r>
            <w:r>
              <w:t>A</w:t>
            </w:r>
          </w:p>
        </w:tc>
      </w:tr>
      <w:tr w:rsidR="00FB1659" w:rsidRPr="00B13547" w14:paraId="0CC6052D" w14:textId="77777777" w:rsidTr="009B66DF">
        <w:trPr>
          <w:trHeight w:val="311"/>
        </w:trPr>
        <w:tc>
          <w:tcPr>
            <w:tcW w:w="972" w:type="pct"/>
            <w:shd w:val="clear" w:color="auto" w:fill="auto"/>
          </w:tcPr>
          <w:p w14:paraId="0594688E" w14:textId="556CA39C" w:rsidR="00FB1659" w:rsidRPr="00B13547" w:rsidRDefault="00FB1659" w:rsidP="00FB1659">
            <w:r w:rsidRPr="00B13547">
              <w:t xml:space="preserve">Website: </w:t>
            </w:r>
          </w:p>
        </w:tc>
        <w:tc>
          <w:tcPr>
            <w:tcW w:w="4028" w:type="pct"/>
            <w:shd w:val="clear" w:color="auto" w:fill="auto"/>
          </w:tcPr>
          <w:p w14:paraId="06351613" w14:textId="38DDFF2D" w:rsidR="004D43BF" w:rsidRPr="00F57C55" w:rsidRDefault="00F57C55" w:rsidP="004D43BF">
            <w:pPr>
              <w:rPr>
                <w:rStyle w:val="Hyperlink"/>
              </w:rPr>
            </w:pPr>
            <w:r>
              <w:fldChar w:fldCharType="begin"/>
            </w:r>
            <w:r>
              <w:instrText xml:space="preserve"> HYPERLINK "https://www.citizensinformation.ie/en/travel_and_recreation/traffic_and_parking/disabled_persons_parking_card.html" </w:instrText>
            </w:r>
            <w:r>
              <w:fldChar w:fldCharType="separate"/>
            </w:r>
            <w:r w:rsidR="004D43BF" w:rsidRPr="00F57C55">
              <w:rPr>
                <w:rStyle w:val="Hyperlink"/>
              </w:rPr>
              <w:t>https://www.citizensinformation.ie/en/travel_and_recreation</w:t>
            </w:r>
          </w:p>
          <w:p w14:paraId="297BC875" w14:textId="2100ACB4" w:rsidR="00FB1659" w:rsidRPr="00B13547" w:rsidRDefault="004D43BF" w:rsidP="004D43BF">
            <w:r w:rsidRPr="00F57C55">
              <w:rPr>
                <w:rStyle w:val="Hyperlink"/>
              </w:rPr>
              <w:t>/traffic_and_parking/disabled_persons_parking_card.html</w:t>
            </w:r>
            <w:r w:rsidR="00F57C55">
              <w:fldChar w:fldCharType="end"/>
            </w:r>
          </w:p>
        </w:tc>
      </w:tr>
      <w:tr w:rsidR="00FB1659" w:rsidRPr="00B13547" w14:paraId="746B7F97" w14:textId="77777777" w:rsidTr="009B66DF">
        <w:trPr>
          <w:trHeight w:val="311"/>
        </w:trPr>
        <w:tc>
          <w:tcPr>
            <w:tcW w:w="972" w:type="pct"/>
            <w:shd w:val="clear" w:color="auto" w:fill="auto"/>
          </w:tcPr>
          <w:p w14:paraId="2E2D9450" w14:textId="43CD6D77" w:rsidR="00FB1659" w:rsidRPr="00B13547" w:rsidRDefault="00FB1659" w:rsidP="00FB1659">
            <w:r w:rsidRPr="00B13547">
              <w:t xml:space="preserve">Description: </w:t>
            </w:r>
          </w:p>
        </w:tc>
        <w:tc>
          <w:tcPr>
            <w:tcW w:w="4028" w:type="pct"/>
            <w:shd w:val="clear" w:color="auto" w:fill="auto"/>
          </w:tcPr>
          <w:p w14:paraId="259F8985" w14:textId="06DDC19F" w:rsidR="00FB1659" w:rsidRPr="00B13547" w:rsidRDefault="000F3260" w:rsidP="00FB1659">
            <w:r w:rsidRPr="00B13547">
              <w:t>The European Parking Card scheme</w:t>
            </w:r>
            <w:r w:rsidR="00FB1659" w:rsidRPr="00B13547">
              <w:t xml:space="preserve"> makes free parking available for disabled drivers and passengers in Ireland. (Contacts: http://www.ddai.ie/ and http://www.iwa.ie/)</w:t>
            </w:r>
          </w:p>
        </w:tc>
      </w:tr>
      <w:tr w:rsidR="000F3260" w:rsidRPr="00B13547" w14:paraId="7A57C9FC" w14:textId="77777777" w:rsidTr="000F3260">
        <w:trPr>
          <w:trHeight w:val="311"/>
        </w:trPr>
        <w:tc>
          <w:tcPr>
            <w:tcW w:w="5000" w:type="pct"/>
            <w:gridSpan w:val="2"/>
            <w:shd w:val="clear" w:color="auto" w:fill="auto"/>
          </w:tcPr>
          <w:p w14:paraId="53E7B000" w14:textId="2657CEE7" w:rsidR="000F3260" w:rsidRPr="00B13547" w:rsidRDefault="000F3260" w:rsidP="005264D4">
            <w:pPr>
              <w:keepNext/>
              <w:keepLines/>
              <w:rPr>
                <w:b/>
              </w:rPr>
            </w:pPr>
            <w:r w:rsidRPr="00B13547">
              <w:rPr>
                <w:b/>
              </w:rPr>
              <w:lastRenderedPageBreak/>
              <w:t>Parking facilities for people with disabilities</w:t>
            </w:r>
          </w:p>
        </w:tc>
      </w:tr>
      <w:tr w:rsidR="000F3260" w:rsidRPr="00B13547" w14:paraId="4744313C" w14:textId="77777777" w:rsidTr="009B66DF">
        <w:trPr>
          <w:trHeight w:val="311"/>
        </w:trPr>
        <w:tc>
          <w:tcPr>
            <w:tcW w:w="972" w:type="pct"/>
            <w:shd w:val="clear" w:color="auto" w:fill="auto"/>
          </w:tcPr>
          <w:p w14:paraId="68DA8D9E" w14:textId="6EED50EB" w:rsidR="000F3260" w:rsidRPr="00B13547" w:rsidRDefault="000F3260" w:rsidP="005264D4">
            <w:pPr>
              <w:keepNext/>
              <w:keepLines/>
            </w:pPr>
            <w:r w:rsidRPr="00B13547">
              <w:t>Responsibility:</w:t>
            </w:r>
          </w:p>
        </w:tc>
        <w:tc>
          <w:tcPr>
            <w:tcW w:w="4028" w:type="pct"/>
            <w:shd w:val="clear" w:color="auto" w:fill="auto"/>
          </w:tcPr>
          <w:p w14:paraId="2377D572" w14:textId="2C80C9EC" w:rsidR="000F3260" w:rsidRPr="00B13547" w:rsidRDefault="005264D4" w:rsidP="005264D4">
            <w:pPr>
              <w:keepNext/>
              <w:keepLines/>
            </w:pPr>
            <w:r>
              <w:t>N/A</w:t>
            </w:r>
          </w:p>
        </w:tc>
      </w:tr>
      <w:tr w:rsidR="000F3260" w:rsidRPr="00B13547" w14:paraId="4ADC4CA3" w14:textId="77777777" w:rsidTr="009B66DF">
        <w:trPr>
          <w:trHeight w:val="311"/>
        </w:trPr>
        <w:tc>
          <w:tcPr>
            <w:tcW w:w="972" w:type="pct"/>
            <w:shd w:val="clear" w:color="auto" w:fill="auto"/>
          </w:tcPr>
          <w:p w14:paraId="05146CAB" w14:textId="2146355E" w:rsidR="000F3260" w:rsidRPr="00B13547" w:rsidRDefault="000F3260" w:rsidP="000F3260">
            <w:r w:rsidRPr="00B13547">
              <w:t xml:space="preserve">Website: </w:t>
            </w:r>
          </w:p>
        </w:tc>
        <w:tc>
          <w:tcPr>
            <w:tcW w:w="4028" w:type="pct"/>
            <w:shd w:val="clear" w:color="auto" w:fill="auto"/>
          </w:tcPr>
          <w:p w14:paraId="77F27550" w14:textId="0ADBF4AE" w:rsidR="00906F9C" w:rsidRPr="0095719E" w:rsidRDefault="0095719E" w:rsidP="00906F9C">
            <w:pPr>
              <w:rPr>
                <w:rStyle w:val="Hyperlink"/>
              </w:rPr>
            </w:pPr>
            <w:r>
              <w:fldChar w:fldCharType="begin"/>
            </w:r>
            <w:r>
              <w:instrText xml:space="preserve"> HYPERLINK "https://www.citizensinformation.ie/en/travel_and_recreation/traffic_and_parking/parking_facilities_for_people_with_disabilities.html" </w:instrText>
            </w:r>
            <w:r>
              <w:fldChar w:fldCharType="separate"/>
            </w:r>
            <w:r w:rsidR="00906F9C" w:rsidRPr="0095719E">
              <w:rPr>
                <w:rStyle w:val="Hyperlink"/>
              </w:rPr>
              <w:t>https://www.citizensinformation.ie/en/travel_and_</w:t>
            </w:r>
          </w:p>
          <w:p w14:paraId="2B8B8216" w14:textId="77777777" w:rsidR="00906F9C" w:rsidRPr="0095719E" w:rsidRDefault="00906F9C" w:rsidP="00906F9C">
            <w:pPr>
              <w:rPr>
                <w:rStyle w:val="Hyperlink"/>
              </w:rPr>
            </w:pPr>
            <w:r w:rsidRPr="0095719E">
              <w:rPr>
                <w:rStyle w:val="Hyperlink"/>
              </w:rPr>
              <w:t>recreation/traffic_and_parking/parking_</w:t>
            </w:r>
          </w:p>
          <w:p w14:paraId="7B99804F" w14:textId="30376CAC" w:rsidR="000F3260" w:rsidRPr="00B13547" w:rsidRDefault="00906F9C" w:rsidP="00906F9C">
            <w:r w:rsidRPr="0095719E">
              <w:rPr>
                <w:rStyle w:val="Hyperlink"/>
              </w:rPr>
              <w:t>facilities_for_people_with_disabilities.html</w:t>
            </w:r>
            <w:r w:rsidR="0095719E">
              <w:fldChar w:fldCharType="end"/>
            </w:r>
          </w:p>
        </w:tc>
      </w:tr>
      <w:tr w:rsidR="000F3260" w:rsidRPr="00B13547" w14:paraId="66ABDEE0" w14:textId="77777777" w:rsidTr="009B66DF">
        <w:trPr>
          <w:trHeight w:val="311"/>
        </w:trPr>
        <w:tc>
          <w:tcPr>
            <w:tcW w:w="972" w:type="pct"/>
            <w:shd w:val="clear" w:color="auto" w:fill="auto"/>
          </w:tcPr>
          <w:p w14:paraId="464E65E4" w14:textId="1D7A2381" w:rsidR="000F3260" w:rsidRPr="00B13547" w:rsidRDefault="000F3260" w:rsidP="000F3260">
            <w:r w:rsidRPr="00B13547">
              <w:t xml:space="preserve">Description: </w:t>
            </w:r>
          </w:p>
        </w:tc>
        <w:tc>
          <w:tcPr>
            <w:tcW w:w="4028" w:type="pct"/>
            <w:shd w:val="clear" w:color="auto" w:fill="auto"/>
          </w:tcPr>
          <w:p w14:paraId="48A7C135" w14:textId="44F70328" w:rsidR="000F3260" w:rsidRPr="00B13547" w:rsidRDefault="000F3260" w:rsidP="000F3260">
            <w:r w:rsidRPr="00B13547">
              <w:t>This document describes facilities in car parks around Ireland that are designed for people with disabilities. (Contact: Local Authority -http://www.housing.gov.ie/local-government/administration/local-authorities/local-authorities)</w:t>
            </w:r>
          </w:p>
        </w:tc>
      </w:tr>
      <w:tr w:rsidR="000F3260" w:rsidRPr="00B13547" w14:paraId="1928BEFB" w14:textId="77777777" w:rsidTr="00E2511A">
        <w:trPr>
          <w:trHeight w:val="94"/>
        </w:trPr>
        <w:tc>
          <w:tcPr>
            <w:tcW w:w="5000" w:type="pct"/>
            <w:gridSpan w:val="2"/>
            <w:shd w:val="clear" w:color="auto" w:fill="EFFBFF"/>
          </w:tcPr>
          <w:p w14:paraId="1B4DF7D1" w14:textId="77777777" w:rsidR="000F3260" w:rsidRPr="00B13547" w:rsidRDefault="000F3260" w:rsidP="000F3260">
            <w:pPr>
              <w:pStyle w:val="Subtitle"/>
            </w:pPr>
            <w:r w:rsidRPr="00B13547">
              <w:t>Driving abroad</w:t>
            </w:r>
          </w:p>
        </w:tc>
      </w:tr>
      <w:tr w:rsidR="000F3260" w:rsidRPr="00B13547" w14:paraId="0D7ECCD3" w14:textId="77777777" w:rsidTr="00E2511A">
        <w:trPr>
          <w:trHeight w:val="198"/>
        </w:trPr>
        <w:tc>
          <w:tcPr>
            <w:tcW w:w="5000" w:type="pct"/>
            <w:gridSpan w:val="2"/>
            <w:shd w:val="clear" w:color="auto" w:fill="auto"/>
          </w:tcPr>
          <w:p w14:paraId="4B33638C" w14:textId="47FCA3A9" w:rsidR="000F3260" w:rsidRPr="00B13547" w:rsidRDefault="000F3260" w:rsidP="000F3260">
            <w:r w:rsidRPr="00B13547">
              <w:rPr>
                <w:b/>
              </w:rPr>
              <w:t>International Driving Permit</w:t>
            </w:r>
          </w:p>
        </w:tc>
      </w:tr>
      <w:tr w:rsidR="000F3260" w:rsidRPr="00B13547" w14:paraId="22CCC124" w14:textId="77777777" w:rsidTr="009B66DF">
        <w:trPr>
          <w:trHeight w:val="198"/>
        </w:trPr>
        <w:tc>
          <w:tcPr>
            <w:tcW w:w="972" w:type="pct"/>
            <w:shd w:val="clear" w:color="auto" w:fill="auto"/>
          </w:tcPr>
          <w:p w14:paraId="548481C2" w14:textId="77777777" w:rsidR="000F3260" w:rsidRPr="00B13547" w:rsidRDefault="000F3260" w:rsidP="000F3260">
            <w:r w:rsidRPr="00B13547">
              <w:t>Responsibility:</w:t>
            </w:r>
          </w:p>
        </w:tc>
        <w:tc>
          <w:tcPr>
            <w:tcW w:w="4028" w:type="pct"/>
            <w:shd w:val="clear" w:color="auto" w:fill="auto"/>
          </w:tcPr>
          <w:p w14:paraId="7A72D7C6" w14:textId="67A826FC" w:rsidR="000F3260" w:rsidRPr="00B13547" w:rsidRDefault="000F3260" w:rsidP="000F3260">
            <w:r w:rsidRPr="00B13547">
              <w:t>This is not a Government service but see information links provided</w:t>
            </w:r>
          </w:p>
        </w:tc>
      </w:tr>
      <w:tr w:rsidR="000F3260" w:rsidRPr="00B13547" w14:paraId="1F3308F0" w14:textId="77777777" w:rsidTr="009B66DF">
        <w:trPr>
          <w:trHeight w:val="37"/>
        </w:trPr>
        <w:tc>
          <w:tcPr>
            <w:tcW w:w="972" w:type="pct"/>
            <w:shd w:val="clear" w:color="auto" w:fill="auto"/>
          </w:tcPr>
          <w:p w14:paraId="241A3F72" w14:textId="77777777" w:rsidR="000F3260" w:rsidRPr="00B13547" w:rsidRDefault="000F3260" w:rsidP="000F3260">
            <w:r w:rsidRPr="00B13547">
              <w:t xml:space="preserve">Website: </w:t>
            </w:r>
          </w:p>
        </w:tc>
        <w:tc>
          <w:tcPr>
            <w:tcW w:w="4028" w:type="pct"/>
            <w:shd w:val="clear" w:color="auto" w:fill="auto"/>
          </w:tcPr>
          <w:p w14:paraId="74935366" w14:textId="3A937AC4" w:rsidR="0095719E" w:rsidRDefault="00B55CD4" w:rsidP="000F3260">
            <w:hyperlink r:id="rId199" w:history="1">
              <w:r w:rsidR="000F3260" w:rsidRPr="0000717D">
                <w:rPr>
                  <w:rStyle w:val="Hyperlink"/>
                </w:rPr>
                <w:t>https://www.citizensinformation.ie/en/travel_and_recreation/</w:t>
              </w:r>
              <w:r w:rsidR="000F3260" w:rsidRPr="0000717D">
                <w:rPr>
                  <w:rStyle w:val="Hyperlink"/>
                </w:rPr>
                <w:br/>
                <w:t>motoring_1/driver_licensing/international_driving_permit.html</w:t>
              </w:r>
            </w:hyperlink>
            <w:r w:rsidR="0095719E">
              <w:t xml:space="preserve"> ;</w:t>
            </w:r>
          </w:p>
          <w:p w14:paraId="1E00C930" w14:textId="6349AEFD" w:rsidR="000F3260" w:rsidRPr="00B13547" w:rsidRDefault="00B55CD4" w:rsidP="000F3260">
            <w:hyperlink r:id="rId200" w:history="1">
              <w:r w:rsidR="0095719E" w:rsidRPr="009E6A59">
                <w:rPr>
                  <w:rStyle w:val="Hyperlink"/>
                </w:rPr>
                <w:t>http://www.theaa.ie/AA/Motoring-advice/Driving-in-Europe/International-driving-permit.aspx</w:t>
              </w:r>
            </w:hyperlink>
          </w:p>
        </w:tc>
      </w:tr>
      <w:tr w:rsidR="000F3260" w:rsidRPr="00B13547" w14:paraId="5232511D" w14:textId="77777777" w:rsidTr="009B66DF">
        <w:trPr>
          <w:trHeight w:val="311"/>
        </w:trPr>
        <w:tc>
          <w:tcPr>
            <w:tcW w:w="972" w:type="pct"/>
            <w:shd w:val="clear" w:color="auto" w:fill="auto"/>
          </w:tcPr>
          <w:p w14:paraId="03EA9225" w14:textId="77777777" w:rsidR="000F3260" w:rsidRPr="00B13547" w:rsidRDefault="000F3260" w:rsidP="000F3260">
            <w:r w:rsidRPr="00B13547">
              <w:t xml:space="preserve">Description: </w:t>
            </w:r>
          </w:p>
        </w:tc>
        <w:tc>
          <w:tcPr>
            <w:tcW w:w="4028" w:type="pct"/>
            <w:shd w:val="clear" w:color="auto" w:fill="auto"/>
          </w:tcPr>
          <w:p w14:paraId="58F53655" w14:textId="77777777" w:rsidR="000F3260" w:rsidRPr="00B13547" w:rsidRDefault="000F3260" w:rsidP="000F3260"/>
        </w:tc>
      </w:tr>
      <w:tr w:rsidR="000F3260" w:rsidRPr="00B13547" w14:paraId="1102F0E5" w14:textId="77777777" w:rsidTr="00E2511A">
        <w:trPr>
          <w:trHeight w:val="94"/>
        </w:trPr>
        <w:tc>
          <w:tcPr>
            <w:tcW w:w="5000" w:type="pct"/>
            <w:gridSpan w:val="2"/>
            <w:shd w:val="clear" w:color="auto" w:fill="EFFBFF"/>
          </w:tcPr>
          <w:p w14:paraId="71A639C3" w14:textId="77777777" w:rsidR="000F3260" w:rsidRPr="00B13547" w:rsidRDefault="000F3260" w:rsidP="000F3260">
            <w:pPr>
              <w:pStyle w:val="Subtitle"/>
            </w:pPr>
            <w:r w:rsidRPr="00B13547">
              <w:t>What can you take with you?</w:t>
            </w:r>
          </w:p>
        </w:tc>
      </w:tr>
      <w:tr w:rsidR="000F3260" w:rsidRPr="00B13547" w14:paraId="0A8B2A3B" w14:textId="77777777" w:rsidTr="00E2511A">
        <w:trPr>
          <w:trHeight w:val="198"/>
        </w:trPr>
        <w:tc>
          <w:tcPr>
            <w:tcW w:w="5000" w:type="pct"/>
            <w:gridSpan w:val="2"/>
            <w:shd w:val="clear" w:color="auto" w:fill="auto"/>
          </w:tcPr>
          <w:p w14:paraId="38E028D4" w14:textId="421F6309" w:rsidR="000F3260" w:rsidRPr="00B13547" w:rsidRDefault="000F3260" w:rsidP="000F3260">
            <w:r w:rsidRPr="00B13547">
              <w:rPr>
                <w:b/>
              </w:rPr>
              <w:t>Travel advice when planning a trip abroad</w:t>
            </w:r>
          </w:p>
        </w:tc>
      </w:tr>
      <w:tr w:rsidR="000F3260" w:rsidRPr="00B13547" w14:paraId="202B2F01" w14:textId="77777777" w:rsidTr="009B66DF">
        <w:trPr>
          <w:trHeight w:val="198"/>
        </w:trPr>
        <w:tc>
          <w:tcPr>
            <w:tcW w:w="972" w:type="pct"/>
            <w:shd w:val="clear" w:color="auto" w:fill="auto"/>
          </w:tcPr>
          <w:p w14:paraId="17DFCB6A" w14:textId="77777777" w:rsidR="000F3260" w:rsidRPr="00B13547" w:rsidRDefault="000F3260" w:rsidP="000F3260">
            <w:r w:rsidRPr="00B13547">
              <w:t>Responsibility:</w:t>
            </w:r>
          </w:p>
        </w:tc>
        <w:tc>
          <w:tcPr>
            <w:tcW w:w="4028" w:type="pct"/>
            <w:shd w:val="clear" w:color="auto" w:fill="auto"/>
          </w:tcPr>
          <w:p w14:paraId="7F8B5AE6" w14:textId="0AC8A1EE" w:rsidR="000F3260" w:rsidRPr="00B13547" w:rsidRDefault="000F3260" w:rsidP="000F3260">
            <w:r w:rsidRPr="00B13547">
              <w:t>Department of Foreign Affairs and Trade</w:t>
            </w:r>
          </w:p>
        </w:tc>
      </w:tr>
      <w:tr w:rsidR="000F3260" w:rsidRPr="00B13547" w14:paraId="07AEF47A" w14:textId="77777777" w:rsidTr="009B66DF">
        <w:trPr>
          <w:trHeight w:val="37"/>
        </w:trPr>
        <w:tc>
          <w:tcPr>
            <w:tcW w:w="972" w:type="pct"/>
            <w:shd w:val="clear" w:color="auto" w:fill="auto"/>
          </w:tcPr>
          <w:p w14:paraId="33B7002C" w14:textId="77777777" w:rsidR="000F3260" w:rsidRPr="00B13547" w:rsidRDefault="000F3260" w:rsidP="000F3260">
            <w:r w:rsidRPr="00B13547">
              <w:t xml:space="preserve">Website: </w:t>
            </w:r>
          </w:p>
        </w:tc>
        <w:tc>
          <w:tcPr>
            <w:tcW w:w="4028" w:type="pct"/>
            <w:shd w:val="clear" w:color="auto" w:fill="auto"/>
          </w:tcPr>
          <w:p w14:paraId="0E8E646A" w14:textId="1FF23755" w:rsidR="000F3260" w:rsidRPr="00B13547" w:rsidRDefault="00B55CD4" w:rsidP="000F3260">
            <w:hyperlink r:id="rId201" w:history="1">
              <w:r w:rsidR="000F3260" w:rsidRPr="00B13547">
                <w:rPr>
                  <w:rStyle w:val="Hyperlink"/>
                </w:rPr>
                <w:t>https://www.dfa.ie/home/index.aspx?id=276</w:t>
              </w:r>
            </w:hyperlink>
          </w:p>
        </w:tc>
      </w:tr>
      <w:tr w:rsidR="000F3260" w:rsidRPr="00B13547" w14:paraId="1BD489E9" w14:textId="77777777" w:rsidTr="009B66DF">
        <w:trPr>
          <w:trHeight w:val="311"/>
        </w:trPr>
        <w:tc>
          <w:tcPr>
            <w:tcW w:w="972" w:type="pct"/>
            <w:shd w:val="clear" w:color="auto" w:fill="auto"/>
          </w:tcPr>
          <w:p w14:paraId="5DE5A81D" w14:textId="77777777" w:rsidR="000F3260" w:rsidRPr="00B13547" w:rsidRDefault="000F3260" w:rsidP="000F3260">
            <w:r w:rsidRPr="00B13547">
              <w:t xml:space="preserve">Description: </w:t>
            </w:r>
          </w:p>
        </w:tc>
        <w:tc>
          <w:tcPr>
            <w:tcW w:w="4028" w:type="pct"/>
            <w:shd w:val="clear" w:color="auto" w:fill="auto"/>
          </w:tcPr>
          <w:p w14:paraId="4E6F386D" w14:textId="698E4135" w:rsidR="000F3260" w:rsidRPr="00B13547" w:rsidRDefault="000F3260" w:rsidP="000F3260">
            <w:r w:rsidRPr="00B13547">
              <w:t>The Department of Foreign Affairs and Trade in Ireland provides travel advice to Irish people planning a trip overseas</w:t>
            </w:r>
          </w:p>
        </w:tc>
      </w:tr>
      <w:tr w:rsidR="000F3260" w:rsidRPr="00B13547" w14:paraId="07E2379C" w14:textId="77777777" w:rsidTr="00E2511A">
        <w:trPr>
          <w:trHeight w:val="94"/>
        </w:trPr>
        <w:tc>
          <w:tcPr>
            <w:tcW w:w="5000" w:type="pct"/>
            <w:gridSpan w:val="2"/>
            <w:shd w:val="clear" w:color="auto" w:fill="EFFBFF"/>
          </w:tcPr>
          <w:p w14:paraId="5C10B450" w14:textId="77777777" w:rsidR="000F3260" w:rsidRPr="00B13547" w:rsidRDefault="000F3260" w:rsidP="000F3260">
            <w:pPr>
              <w:pStyle w:val="Subtitle"/>
            </w:pPr>
            <w:r w:rsidRPr="00B13547">
              <w:t>Security and Emergencies</w:t>
            </w:r>
          </w:p>
        </w:tc>
      </w:tr>
      <w:tr w:rsidR="000F3260" w:rsidRPr="00B13547" w14:paraId="71053829" w14:textId="77777777" w:rsidTr="00D64F97">
        <w:trPr>
          <w:trHeight w:val="198"/>
        </w:trPr>
        <w:tc>
          <w:tcPr>
            <w:tcW w:w="5000" w:type="pct"/>
            <w:gridSpan w:val="2"/>
            <w:shd w:val="clear" w:color="auto" w:fill="auto"/>
          </w:tcPr>
          <w:p w14:paraId="46958467" w14:textId="77777777" w:rsidR="000F3260" w:rsidRPr="00B13547" w:rsidRDefault="000F3260" w:rsidP="000F3260">
            <w:r w:rsidRPr="00B13547">
              <w:rPr>
                <w:b/>
              </w:rPr>
              <w:t>Travel advice when planning a trip abroad</w:t>
            </w:r>
          </w:p>
        </w:tc>
      </w:tr>
      <w:tr w:rsidR="000F3260" w:rsidRPr="00B13547" w14:paraId="58496FEB" w14:textId="77777777" w:rsidTr="009B66DF">
        <w:trPr>
          <w:trHeight w:val="198"/>
        </w:trPr>
        <w:tc>
          <w:tcPr>
            <w:tcW w:w="972" w:type="pct"/>
            <w:shd w:val="clear" w:color="auto" w:fill="auto"/>
          </w:tcPr>
          <w:p w14:paraId="70486771" w14:textId="77777777" w:rsidR="000F3260" w:rsidRPr="00B13547" w:rsidRDefault="000F3260" w:rsidP="000F3260">
            <w:r w:rsidRPr="00B13547">
              <w:t>Responsibility:</w:t>
            </w:r>
          </w:p>
        </w:tc>
        <w:tc>
          <w:tcPr>
            <w:tcW w:w="4028" w:type="pct"/>
            <w:shd w:val="clear" w:color="auto" w:fill="auto"/>
          </w:tcPr>
          <w:p w14:paraId="24B53F48" w14:textId="77777777" w:rsidR="000F3260" w:rsidRPr="00B13547" w:rsidRDefault="000F3260" w:rsidP="000F3260">
            <w:r w:rsidRPr="00B13547">
              <w:t>Department of Foreign Affairs and Trade</w:t>
            </w:r>
          </w:p>
        </w:tc>
      </w:tr>
      <w:tr w:rsidR="000F3260" w:rsidRPr="00B13547" w14:paraId="41709821" w14:textId="77777777" w:rsidTr="009B66DF">
        <w:trPr>
          <w:trHeight w:val="37"/>
        </w:trPr>
        <w:tc>
          <w:tcPr>
            <w:tcW w:w="972" w:type="pct"/>
            <w:shd w:val="clear" w:color="auto" w:fill="auto"/>
          </w:tcPr>
          <w:p w14:paraId="14575E25" w14:textId="77777777" w:rsidR="000F3260" w:rsidRPr="00B13547" w:rsidRDefault="000F3260" w:rsidP="000F3260">
            <w:r w:rsidRPr="00B13547">
              <w:t xml:space="preserve">Website: </w:t>
            </w:r>
          </w:p>
        </w:tc>
        <w:tc>
          <w:tcPr>
            <w:tcW w:w="4028" w:type="pct"/>
            <w:shd w:val="clear" w:color="auto" w:fill="auto"/>
          </w:tcPr>
          <w:p w14:paraId="76C367C3" w14:textId="77777777" w:rsidR="000F3260" w:rsidRPr="00B13547" w:rsidRDefault="00B55CD4" w:rsidP="000F3260">
            <w:hyperlink r:id="rId202" w:history="1">
              <w:r w:rsidR="000F3260" w:rsidRPr="00B13547">
                <w:rPr>
                  <w:rStyle w:val="Hyperlink"/>
                </w:rPr>
                <w:t>https://www.dfa.ie/home/index.aspx?id=276</w:t>
              </w:r>
            </w:hyperlink>
          </w:p>
        </w:tc>
      </w:tr>
      <w:tr w:rsidR="000F3260" w:rsidRPr="00B13547" w14:paraId="4A343793" w14:textId="77777777" w:rsidTr="009B66DF">
        <w:trPr>
          <w:trHeight w:val="311"/>
        </w:trPr>
        <w:tc>
          <w:tcPr>
            <w:tcW w:w="972" w:type="pct"/>
            <w:shd w:val="clear" w:color="auto" w:fill="auto"/>
          </w:tcPr>
          <w:p w14:paraId="1789003C" w14:textId="77777777" w:rsidR="000F3260" w:rsidRPr="00B13547" w:rsidRDefault="000F3260" w:rsidP="000F3260">
            <w:r w:rsidRPr="00B13547">
              <w:t xml:space="preserve">Description: </w:t>
            </w:r>
          </w:p>
        </w:tc>
        <w:tc>
          <w:tcPr>
            <w:tcW w:w="4028" w:type="pct"/>
            <w:shd w:val="clear" w:color="auto" w:fill="auto"/>
          </w:tcPr>
          <w:p w14:paraId="7DDAB3E4" w14:textId="77777777" w:rsidR="000F3260" w:rsidRPr="00B13547" w:rsidRDefault="000F3260" w:rsidP="000F3260">
            <w:r w:rsidRPr="00B13547">
              <w:t>The Department of Foreign Affairs and Trade in Ireland provides travel advice to Irish people planning a trip overseas</w:t>
            </w:r>
          </w:p>
        </w:tc>
      </w:tr>
      <w:tr w:rsidR="000F3260" w:rsidRPr="00B13547" w14:paraId="1AAE2D44" w14:textId="77777777" w:rsidTr="00E2511A">
        <w:trPr>
          <w:trHeight w:val="94"/>
        </w:trPr>
        <w:tc>
          <w:tcPr>
            <w:tcW w:w="5000" w:type="pct"/>
            <w:gridSpan w:val="2"/>
            <w:shd w:val="clear" w:color="auto" w:fill="EFFBFF"/>
          </w:tcPr>
          <w:p w14:paraId="74090FC0" w14:textId="77777777" w:rsidR="000F3260" w:rsidRPr="00B13547" w:rsidRDefault="000F3260" w:rsidP="000F3260">
            <w:pPr>
              <w:pStyle w:val="Subtitle"/>
            </w:pPr>
            <w:r w:rsidRPr="00B13547">
              <w:t>Package travel and timeshare</w:t>
            </w:r>
          </w:p>
        </w:tc>
      </w:tr>
      <w:tr w:rsidR="000F3260" w:rsidRPr="00B13547" w14:paraId="77D1C160" w14:textId="77777777" w:rsidTr="00E2511A">
        <w:trPr>
          <w:trHeight w:val="198"/>
        </w:trPr>
        <w:tc>
          <w:tcPr>
            <w:tcW w:w="5000" w:type="pct"/>
            <w:gridSpan w:val="2"/>
            <w:shd w:val="clear" w:color="auto" w:fill="auto"/>
          </w:tcPr>
          <w:p w14:paraId="270B4E90" w14:textId="5FE85D3D" w:rsidR="000F3260" w:rsidRPr="00B13547" w:rsidRDefault="000F3260" w:rsidP="000F3260">
            <w:r w:rsidRPr="00B13547">
              <w:rPr>
                <w:b/>
              </w:rPr>
              <w:t>Consumer rights and package holidays</w:t>
            </w:r>
          </w:p>
        </w:tc>
      </w:tr>
      <w:tr w:rsidR="000F3260" w:rsidRPr="00B13547" w14:paraId="14A4D0BC" w14:textId="77777777" w:rsidTr="009B66DF">
        <w:trPr>
          <w:trHeight w:val="198"/>
        </w:trPr>
        <w:tc>
          <w:tcPr>
            <w:tcW w:w="972" w:type="pct"/>
            <w:shd w:val="clear" w:color="auto" w:fill="auto"/>
          </w:tcPr>
          <w:p w14:paraId="44F482A0" w14:textId="77777777" w:rsidR="000F3260" w:rsidRPr="00B13547" w:rsidRDefault="000F3260" w:rsidP="000F3260">
            <w:r w:rsidRPr="00B13547">
              <w:t>Responsibility:</w:t>
            </w:r>
          </w:p>
        </w:tc>
        <w:tc>
          <w:tcPr>
            <w:tcW w:w="4028" w:type="pct"/>
            <w:shd w:val="clear" w:color="auto" w:fill="auto"/>
          </w:tcPr>
          <w:p w14:paraId="083F54A2" w14:textId="63095B89" w:rsidR="000F3260" w:rsidRPr="00B13547" w:rsidRDefault="00B55CD4" w:rsidP="000F3260">
            <w:hyperlink r:id="rId203" w:history="1">
              <w:r w:rsidR="000F3260" w:rsidRPr="00902062">
                <w:rPr>
                  <w:rStyle w:val="Hyperlink"/>
                </w:rPr>
                <w:t>European Consumer Centre</w:t>
              </w:r>
            </w:hyperlink>
            <w:r w:rsidR="00902062">
              <w:t xml:space="preserve">, </w:t>
            </w:r>
            <w:r w:rsidR="000F3260" w:rsidRPr="00B13547">
              <w:t xml:space="preserve"> </w:t>
            </w:r>
          </w:p>
          <w:p w14:paraId="73440C9D" w14:textId="585A78EF" w:rsidR="000F3260" w:rsidRPr="00B13547" w:rsidRDefault="00B55CD4" w:rsidP="00902062">
            <w:hyperlink r:id="rId204" w:history="1">
              <w:r w:rsidR="000F3260" w:rsidRPr="00902062">
                <w:rPr>
                  <w:rStyle w:val="Hyperlink"/>
                </w:rPr>
                <w:t>Competition and Consumer Protection Commission</w:t>
              </w:r>
            </w:hyperlink>
            <w:r w:rsidR="00902062">
              <w:t>,</w:t>
            </w:r>
            <w:r w:rsidR="000F3260" w:rsidRPr="00B13547">
              <w:t xml:space="preserve"> </w:t>
            </w:r>
            <w:hyperlink r:id="rId205" w:history="1">
              <w:r w:rsidR="000F3260" w:rsidRPr="00902062">
                <w:rPr>
                  <w:rStyle w:val="Hyperlink"/>
                </w:rPr>
                <w:t>Commission for Aviation Regulation</w:t>
              </w:r>
            </w:hyperlink>
            <w:r w:rsidR="000F3260" w:rsidRPr="00B13547">
              <w:t xml:space="preserve"> </w:t>
            </w:r>
          </w:p>
        </w:tc>
      </w:tr>
      <w:tr w:rsidR="000F3260" w:rsidRPr="00B13547" w14:paraId="0792F1B6" w14:textId="77777777" w:rsidTr="009B66DF">
        <w:trPr>
          <w:trHeight w:val="37"/>
        </w:trPr>
        <w:tc>
          <w:tcPr>
            <w:tcW w:w="972" w:type="pct"/>
            <w:shd w:val="clear" w:color="auto" w:fill="auto"/>
          </w:tcPr>
          <w:p w14:paraId="11E86CC7" w14:textId="77777777" w:rsidR="000F3260" w:rsidRPr="00B13547" w:rsidRDefault="000F3260" w:rsidP="000F3260">
            <w:r w:rsidRPr="00B13547">
              <w:t xml:space="preserve">Website: </w:t>
            </w:r>
          </w:p>
        </w:tc>
        <w:tc>
          <w:tcPr>
            <w:tcW w:w="4028" w:type="pct"/>
            <w:shd w:val="clear" w:color="auto" w:fill="auto"/>
          </w:tcPr>
          <w:p w14:paraId="08DB7725" w14:textId="66AE4C47" w:rsidR="000F3260" w:rsidRPr="00325921" w:rsidRDefault="00325921" w:rsidP="000F3260">
            <w:pPr>
              <w:rPr>
                <w:rStyle w:val="Hyperlink"/>
              </w:rPr>
            </w:pPr>
            <w:r>
              <w:fldChar w:fldCharType="begin"/>
            </w:r>
            <w:r>
              <w:instrText xml:space="preserve"> HYPERLINK "https://www.citizensinformation.ie/en/consumer_affairs/travel/package_holidays.html" </w:instrText>
            </w:r>
            <w:r>
              <w:fldChar w:fldCharType="separate"/>
            </w:r>
            <w:r w:rsidR="000F3260" w:rsidRPr="00325921">
              <w:rPr>
                <w:rStyle w:val="Hyperlink"/>
              </w:rPr>
              <w:t>https://www.citizensinformation.ie/en/</w:t>
            </w:r>
          </w:p>
          <w:p w14:paraId="1CA1D5C7" w14:textId="106EAF62" w:rsidR="000F3260" w:rsidRPr="00B13547" w:rsidRDefault="000F3260" w:rsidP="000F3260">
            <w:r w:rsidRPr="00325921">
              <w:rPr>
                <w:rStyle w:val="Hyperlink"/>
              </w:rPr>
              <w:t>consumer_affairs/travel/package_holidays.html</w:t>
            </w:r>
            <w:r w:rsidR="00325921">
              <w:fldChar w:fldCharType="end"/>
            </w:r>
          </w:p>
        </w:tc>
      </w:tr>
      <w:tr w:rsidR="000F3260" w:rsidRPr="00B13547" w14:paraId="123A630E" w14:textId="77777777" w:rsidTr="009B66DF">
        <w:trPr>
          <w:trHeight w:val="311"/>
        </w:trPr>
        <w:tc>
          <w:tcPr>
            <w:tcW w:w="972" w:type="pct"/>
            <w:shd w:val="clear" w:color="auto" w:fill="auto"/>
          </w:tcPr>
          <w:p w14:paraId="2B4F925C" w14:textId="77777777" w:rsidR="000F3260" w:rsidRPr="00B13547" w:rsidRDefault="000F3260" w:rsidP="000F3260">
            <w:r w:rsidRPr="00B13547">
              <w:lastRenderedPageBreak/>
              <w:t xml:space="preserve">Description: </w:t>
            </w:r>
          </w:p>
        </w:tc>
        <w:tc>
          <w:tcPr>
            <w:tcW w:w="4028" w:type="pct"/>
            <w:shd w:val="clear" w:color="auto" w:fill="auto"/>
          </w:tcPr>
          <w:p w14:paraId="03FEEDD3" w14:textId="3AC8EBD6" w:rsidR="000F3260" w:rsidRPr="00B13547" w:rsidRDefault="000F3260" w:rsidP="000F3260">
            <w:r w:rsidRPr="00B13547">
              <w:t xml:space="preserve">A </w:t>
            </w:r>
            <w:r w:rsidR="00325921">
              <w:t>‘</w:t>
            </w:r>
            <w:r w:rsidRPr="00B13547">
              <w:t>package holiday</w:t>
            </w:r>
            <w:r w:rsidR="00325921">
              <w:t>’</w:t>
            </w:r>
            <w:r w:rsidRPr="00B13547">
              <w:t xml:space="preserve"> covers two types of travel packages: ready-made and customised or dynamic packages. Citizens also have rights for linked travel arrangements.</w:t>
            </w:r>
          </w:p>
          <w:p w14:paraId="3A251AE7" w14:textId="47B7341D" w:rsidR="000F3260" w:rsidRPr="00B13547" w:rsidRDefault="000F3260" w:rsidP="000F3260">
            <w:r w:rsidRPr="00B13547">
              <w:t>The EU Directive 2015/2302 on Package Travel and Linked Travel Arrangements introduced consumer rights for additional types of travel arrangements taking into account the increasing use of internet booking.</w:t>
            </w:r>
          </w:p>
          <w:p w14:paraId="26AE9297" w14:textId="0697F498" w:rsidR="000F3260" w:rsidRPr="00B13547" w:rsidRDefault="000F3260" w:rsidP="000F3260">
            <w:r w:rsidRPr="00B13547">
              <w:t>SI 80 of 2019 (pdf) gives effect to the Directive in Ireland. The regulations amend some rights under the Package Holidays and Travel Trade Act 1995 and provide for new rights.</w:t>
            </w:r>
          </w:p>
        </w:tc>
      </w:tr>
    </w:tbl>
    <w:p w14:paraId="0CA4856B" w14:textId="77777777" w:rsidR="006D2864" w:rsidRPr="00B13547" w:rsidRDefault="006D2864" w:rsidP="006D2864">
      <w:pPr>
        <w:pStyle w:val="Heading2"/>
      </w:pPr>
      <w:r w:rsidRPr="00B13547">
        <w:t>Work and retirement</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6D2864" w:rsidRPr="00B13547" w14:paraId="56B6022B" w14:textId="77777777" w:rsidTr="00E2511A">
        <w:trPr>
          <w:trHeight w:val="94"/>
        </w:trPr>
        <w:tc>
          <w:tcPr>
            <w:tcW w:w="5000" w:type="pct"/>
            <w:gridSpan w:val="2"/>
            <w:shd w:val="clear" w:color="auto" w:fill="EFFBFF"/>
          </w:tcPr>
          <w:p w14:paraId="1E9F0CAD" w14:textId="77777777" w:rsidR="006D2864" w:rsidRPr="00B13547" w:rsidRDefault="006D2864" w:rsidP="00E2511A">
            <w:pPr>
              <w:pStyle w:val="Subtitle"/>
            </w:pPr>
            <w:r w:rsidRPr="00B13547">
              <w:t>Working abroad, finding a job abroad, retiring abroad</w:t>
            </w:r>
          </w:p>
        </w:tc>
      </w:tr>
      <w:tr w:rsidR="006D2864" w:rsidRPr="00B13547" w14:paraId="40623484" w14:textId="77777777" w:rsidTr="00E2511A">
        <w:trPr>
          <w:trHeight w:val="198"/>
        </w:trPr>
        <w:tc>
          <w:tcPr>
            <w:tcW w:w="5000" w:type="pct"/>
            <w:gridSpan w:val="2"/>
            <w:shd w:val="clear" w:color="auto" w:fill="auto"/>
          </w:tcPr>
          <w:p w14:paraId="1F7E03BD" w14:textId="17E95806" w:rsidR="006D2864" w:rsidRPr="00B13547" w:rsidRDefault="004511F1" w:rsidP="00E2511A">
            <w:r w:rsidRPr="00B13547">
              <w:rPr>
                <w:b/>
                <w:bCs/>
              </w:rPr>
              <w:t>Income taxes: declaration, notification of assessment</w:t>
            </w:r>
          </w:p>
        </w:tc>
      </w:tr>
      <w:tr w:rsidR="00FC043B" w:rsidRPr="00B13547" w14:paraId="6BB5E48B" w14:textId="77777777" w:rsidTr="002F62C8">
        <w:trPr>
          <w:trHeight w:val="198"/>
        </w:trPr>
        <w:tc>
          <w:tcPr>
            <w:tcW w:w="972" w:type="pct"/>
            <w:shd w:val="clear" w:color="auto" w:fill="auto"/>
          </w:tcPr>
          <w:p w14:paraId="1285710A" w14:textId="77777777" w:rsidR="00FC043B" w:rsidRPr="00B13547" w:rsidRDefault="00FC043B" w:rsidP="00FC043B">
            <w:r w:rsidRPr="00B13547">
              <w:t>Responsibility:</w:t>
            </w:r>
          </w:p>
        </w:tc>
        <w:tc>
          <w:tcPr>
            <w:tcW w:w="4028" w:type="pct"/>
            <w:shd w:val="clear" w:color="auto" w:fill="auto"/>
          </w:tcPr>
          <w:p w14:paraId="244E523E" w14:textId="3FE320DC" w:rsidR="00FC043B" w:rsidRPr="00B13547" w:rsidRDefault="00FC043B" w:rsidP="00FC043B">
            <w:r w:rsidRPr="00B13547">
              <w:t>Central Government, Revenue Commissioners</w:t>
            </w:r>
          </w:p>
        </w:tc>
      </w:tr>
      <w:tr w:rsidR="00FC043B" w:rsidRPr="00B13547" w14:paraId="359060BA" w14:textId="77777777" w:rsidTr="002F62C8">
        <w:trPr>
          <w:trHeight w:val="37"/>
        </w:trPr>
        <w:tc>
          <w:tcPr>
            <w:tcW w:w="972" w:type="pct"/>
            <w:shd w:val="clear" w:color="auto" w:fill="auto"/>
          </w:tcPr>
          <w:p w14:paraId="3C0DA866" w14:textId="77777777" w:rsidR="00FC043B" w:rsidRPr="00B13547" w:rsidRDefault="00FC043B" w:rsidP="00FC043B">
            <w:r w:rsidRPr="00B13547">
              <w:t xml:space="preserve">Website: </w:t>
            </w:r>
          </w:p>
        </w:tc>
        <w:tc>
          <w:tcPr>
            <w:tcW w:w="4028" w:type="pct"/>
            <w:shd w:val="clear" w:color="auto" w:fill="auto"/>
          </w:tcPr>
          <w:p w14:paraId="73022D4A" w14:textId="07706135" w:rsidR="00FC043B" w:rsidRPr="00B13547" w:rsidRDefault="00B55CD4" w:rsidP="00FC043B">
            <w:hyperlink r:id="rId206" w:history="1">
              <w:r w:rsidR="00FC043B" w:rsidRPr="00B13547">
                <w:rPr>
                  <w:rStyle w:val="Hyperlink"/>
                </w:rPr>
                <w:t>https://www.revenue.ie/</w:t>
              </w:r>
            </w:hyperlink>
          </w:p>
        </w:tc>
      </w:tr>
      <w:tr w:rsidR="00FC043B" w:rsidRPr="00B13547" w14:paraId="5C233664" w14:textId="77777777" w:rsidTr="002F62C8">
        <w:trPr>
          <w:trHeight w:val="311"/>
        </w:trPr>
        <w:tc>
          <w:tcPr>
            <w:tcW w:w="972" w:type="pct"/>
            <w:shd w:val="clear" w:color="auto" w:fill="auto"/>
          </w:tcPr>
          <w:p w14:paraId="7EDB8852" w14:textId="77777777" w:rsidR="00FC043B" w:rsidRPr="00B13547" w:rsidRDefault="00FC043B" w:rsidP="00FC043B">
            <w:r w:rsidRPr="00B13547">
              <w:t xml:space="preserve">Description: </w:t>
            </w:r>
          </w:p>
        </w:tc>
        <w:tc>
          <w:tcPr>
            <w:tcW w:w="4028" w:type="pct"/>
            <w:shd w:val="clear" w:color="auto" w:fill="auto"/>
          </w:tcPr>
          <w:p w14:paraId="4709C04D" w14:textId="7D4DD417" w:rsidR="00FC043B" w:rsidRPr="00B13547" w:rsidRDefault="00FC043B" w:rsidP="00FC043B">
            <w:r w:rsidRPr="00B13547">
              <w:t>The Irish Pay-As-You-Earn (PAYE) system is based on a cumulative system whereby tax deductions are balanced over an entire tax year. The tax deductions are made at source and various allowances are also calculated at source. This proactive approach to service delivery means that there is no requirement for the vast majority of employees to submit a tax declaration. Most tax credits/reliefs are automatically carried forward on the PAYE taxpayer’s record. Furthermore, claims for credit and tax record look-ups can be performed online.</w:t>
            </w:r>
          </w:p>
        </w:tc>
      </w:tr>
      <w:tr w:rsidR="00FC043B" w:rsidRPr="00B13547" w14:paraId="5A7A82F3" w14:textId="77777777" w:rsidTr="00FC043B">
        <w:trPr>
          <w:trHeight w:val="311"/>
        </w:trPr>
        <w:tc>
          <w:tcPr>
            <w:tcW w:w="5000" w:type="pct"/>
            <w:gridSpan w:val="2"/>
            <w:shd w:val="clear" w:color="auto" w:fill="auto"/>
          </w:tcPr>
          <w:p w14:paraId="3D0A981E" w14:textId="174544A8" w:rsidR="00FC043B" w:rsidRPr="00B13547" w:rsidRDefault="00993CF4" w:rsidP="00FC043B">
            <w:r w:rsidRPr="00B13547">
              <w:rPr>
                <w:rStyle w:val="Strong"/>
              </w:rPr>
              <w:t>MyWelfare</w:t>
            </w:r>
          </w:p>
        </w:tc>
      </w:tr>
      <w:tr w:rsidR="009611CD" w:rsidRPr="00B13547" w14:paraId="5FE06A23" w14:textId="77777777" w:rsidTr="002F62C8">
        <w:trPr>
          <w:trHeight w:val="311"/>
        </w:trPr>
        <w:tc>
          <w:tcPr>
            <w:tcW w:w="972" w:type="pct"/>
            <w:shd w:val="clear" w:color="auto" w:fill="auto"/>
          </w:tcPr>
          <w:p w14:paraId="2DE24DC8" w14:textId="626A90E5" w:rsidR="009611CD" w:rsidRPr="00B13547" w:rsidRDefault="009611CD" w:rsidP="009611CD">
            <w:r w:rsidRPr="00B13547">
              <w:t>Responsibility:</w:t>
            </w:r>
          </w:p>
        </w:tc>
        <w:tc>
          <w:tcPr>
            <w:tcW w:w="4028" w:type="pct"/>
            <w:shd w:val="clear" w:color="auto" w:fill="auto"/>
          </w:tcPr>
          <w:p w14:paraId="5DCEC174" w14:textId="7C3E210B" w:rsidR="009611CD" w:rsidRPr="00B13547" w:rsidRDefault="009611CD" w:rsidP="009611CD">
            <w:r w:rsidRPr="00B13547">
              <w:t>Central Government, Department of Employment Affairs and Social Protection</w:t>
            </w:r>
          </w:p>
        </w:tc>
      </w:tr>
      <w:tr w:rsidR="009611CD" w:rsidRPr="00B13547" w14:paraId="70A9C5A8" w14:textId="77777777" w:rsidTr="002F62C8">
        <w:trPr>
          <w:trHeight w:val="311"/>
        </w:trPr>
        <w:tc>
          <w:tcPr>
            <w:tcW w:w="972" w:type="pct"/>
            <w:shd w:val="clear" w:color="auto" w:fill="auto"/>
          </w:tcPr>
          <w:p w14:paraId="79B6F054" w14:textId="2D45909C" w:rsidR="009611CD" w:rsidRPr="00B13547" w:rsidRDefault="009611CD" w:rsidP="009611CD">
            <w:r w:rsidRPr="00B13547">
              <w:t xml:space="preserve">Website: </w:t>
            </w:r>
          </w:p>
        </w:tc>
        <w:tc>
          <w:tcPr>
            <w:tcW w:w="4028" w:type="pct"/>
            <w:shd w:val="clear" w:color="auto" w:fill="auto"/>
          </w:tcPr>
          <w:p w14:paraId="7A2ECE35" w14:textId="2FB13B5C" w:rsidR="009611CD" w:rsidRPr="00B13547" w:rsidRDefault="00B55CD4" w:rsidP="009611CD">
            <w:hyperlink r:id="rId207" w:history="1">
              <w:r w:rsidR="00993CF4" w:rsidRPr="00B13547">
                <w:rPr>
                  <w:rStyle w:val="Hyperlink"/>
                </w:rPr>
                <w:t>https://services.mywelfare.ie/</w:t>
              </w:r>
            </w:hyperlink>
          </w:p>
        </w:tc>
      </w:tr>
      <w:tr w:rsidR="009611CD" w:rsidRPr="00B13547" w14:paraId="2B28A2AE" w14:textId="77777777" w:rsidTr="002F62C8">
        <w:trPr>
          <w:trHeight w:val="311"/>
        </w:trPr>
        <w:tc>
          <w:tcPr>
            <w:tcW w:w="972" w:type="pct"/>
            <w:shd w:val="clear" w:color="auto" w:fill="auto"/>
          </w:tcPr>
          <w:p w14:paraId="426F7C26" w14:textId="60C98E55" w:rsidR="009611CD" w:rsidRPr="00B13547" w:rsidRDefault="009611CD" w:rsidP="009611CD">
            <w:r w:rsidRPr="00B13547">
              <w:t xml:space="preserve">Description: </w:t>
            </w:r>
          </w:p>
        </w:tc>
        <w:tc>
          <w:tcPr>
            <w:tcW w:w="4028" w:type="pct"/>
            <w:shd w:val="clear" w:color="auto" w:fill="auto"/>
          </w:tcPr>
          <w:p w14:paraId="49FA8762" w14:textId="31ED94AA" w:rsidR="009611CD" w:rsidRPr="00B13547" w:rsidRDefault="00A629A5" w:rsidP="009611CD">
            <w:r w:rsidRPr="00B13547">
              <w:t>MyWelfare is the online home of welfare services. It allows you easy online access to a range of services - from making appointments and applying for certain benefits to updating your details and ordering statements.</w:t>
            </w:r>
          </w:p>
        </w:tc>
      </w:tr>
      <w:tr w:rsidR="00575781" w:rsidRPr="00B13547" w14:paraId="33E960D4" w14:textId="77777777" w:rsidTr="00575781">
        <w:trPr>
          <w:trHeight w:val="311"/>
        </w:trPr>
        <w:tc>
          <w:tcPr>
            <w:tcW w:w="5000" w:type="pct"/>
            <w:gridSpan w:val="2"/>
            <w:shd w:val="clear" w:color="auto" w:fill="auto"/>
          </w:tcPr>
          <w:p w14:paraId="6256B84E" w14:textId="603B0319" w:rsidR="00575781" w:rsidRPr="00B13547" w:rsidRDefault="00575781" w:rsidP="009611CD">
            <w:pPr>
              <w:rPr>
                <w:b/>
              </w:rPr>
            </w:pPr>
            <w:r w:rsidRPr="00B13547">
              <w:rPr>
                <w:b/>
              </w:rPr>
              <w:t>Intreo</w:t>
            </w:r>
          </w:p>
        </w:tc>
      </w:tr>
      <w:tr w:rsidR="00575781" w:rsidRPr="00B13547" w14:paraId="0585D6A7" w14:textId="77777777" w:rsidTr="002F62C8">
        <w:trPr>
          <w:trHeight w:val="311"/>
        </w:trPr>
        <w:tc>
          <w:tcPr>
            <w:tcW w:w="972" w:type="pct"/>
            <w:shd w:val="clear" w:color="auto" w:fill="auto"/>
          </w:tcPr>
          <w:p w14:paraId="3477C173" w14:textId="1A1732E2" w:rsidR="00575781" w:rsidRPr="00B13547" w:rsidRDefault="00575781" w:rsidP="00575781">
            <w:r w:rsidRPr="00B13547">
              <w:t>Responsibility:</w:t>
            </w:r>
          </w:p>
        </w:tc>
        <w:tc>
          <w:tcPr>
            <w:tcW w:w="4028" w:type="pct"/>
            <w:shd w:val="clear" w:color="auto" w:fill="auto"/>
          </w:tcPr>
          <w:p w14:paraId="71452ABF" w14:textId="2C66DE79" w:rsidR="00575781" w:rsidRPr="00B13547" w:rsidRDefault="00575781" w:rsidP="00575781">
            <w:r w:rsidRPr="00B13547">
              <w:t>Central Government, Department of Employment Affairs and Social Protection</w:t>
            </w:r>
          </w:p>
        </w:tc>
      </w:tr>
      <w:tr w:rsidR="00575781" w:rsidRPr="00B13547" w14:paraId="5C74FC2C" w14:textId="77777777" w:rsidTr="002F62C8">
        <w:trPr>
          <w:trHeight w:val="311"/>
        </w:trPr>
        <w:tc>
          <w:tcPr>
            <w:tcW w:w="972" w:type="pct"/>
            <w:shd w:val="clear" w:color="auto" w:fill="auto"/>
          </w:tcPr>
          <w:p w14:paraId="09ED4AAB" w14:textId="0707D3C8" w:rsidR="00575781" w:rsidRPr="00B13547" w:rsidRDefault="00575781" w:rsidP="00575781">
            <w:r w:rsidRPr="00B13547">
              <w:t xml:space="preserve">Website: </w:t>
            </w:r>
          </w:p>
        </w:tc>
        <w:tc>
          <w:tcPr>
            <w:tcW w:w="4028" w:type="pct"/>
            <w:shd w:val="clear" w:color="auto" w:fill="auto"/>
          </w:tcPr>
          <w:p w14:paraId="6F564A80" w14:textId="0EF377BE" w:rsidR="00575781" w:rsidRPr="00B13547" w:rsidRDefault="00B55CD4" w:rsidP="00575781">
            <w:hyperlink r:id="rId208" w:history="1">
              <w:r w:rsidR="00781B6E" w:rsidRPr="00B13547">
                <w:rPr>
                  <w:rStyle w:val="Hyperlink"/>
                </w:rPr>
                <w:t>http://www.welfare.ie/en/Pages/Intreo_home.aspx</w:t>
              </w:r>
            </w:hyperlink>
          </w:p>
        </w:tc>
      </w:tr>
      <w:tr w:rsidR="00575781" w:rsidRPr="00B13547" w14:paraId="48CA4CD1" w14:textId="77777777" w:rsidTr="002F62C8">
        <w:trPr>
          <w:trHeight w:val="311"/>
        </w:trPr>
        <w:tc>
          <w:tcPr>
            <w:tcW w:w="972" w:type="pct"/>
            <w:shd w:val="clear" w:color="auto" w:fill="auto"/>
          </w:tcPr>
          <w:p w14:paraId="3EF75700" w14:textId="525464AA" w:rsidR="00575781" w:rsidRPr="00B13547" w:rsidRDefault="00575781" w:rsidP="00575781">
            <w:r w:rsidRPr="00B13547">
              <w:t xml:space="preserve">Description: </w:t>
            </w:r>
          </w:p>
        </w:tc>
        <w:tc>
          <w:tcPr>
            <w:tcW w:w="4028" w:type="pct"/>
            <w:shd w:val="clear" w:color="auto" w:fill="auto"/>
          </w:tcPr>
          <w:p w14:paraId="31D162DC" w14:textId="24606903" w:rsidR="00575781" w:rsidRPr="00B13547" w:rsidRDefault="00781B6E" w:rsidP="00575781">
            <w:r w:rsidRPr="00B13547">
              <w:t>Intreo is a single point of contact for all employment and income supports. Designed to provide a more streamlined approach, Intreo offers practical, tailored employment services and supports for jobseekers and employers alike.</w:t>
            </w:r>
          </w:p>
        </w:tc>
      </w:tr>
      <w:tr w:rsidR="00575781" w:rsidRPr="00B13547" w14:paraId="42A1AD5D" w14:textId="77777777" w:rsidTr="00E2511A">
        <w:trPr>
          <w:trHeight w:val="94"/>
        </w:trPr>
        <w:tc>
          <w:tcPr>
            <w:tcW w:w="5000" w:type="pct"/>
            <w:gridSpan w:val="2"/>
            <w:shd w:val="clear" w:color="auto" w:fill="EFFBFF"/>
          </w:tcPr>
          <w:p w14:paraId="4A3DDF05" w14:textId="77777777" w:rsidR="00575781" w:rsidRPr="00B13547" w:rsidRDefault="00575781" w:rsidP="000D681F">
            <w:pPr>
              <w:pStyle w:val="Subtitle"/>
              <w:keepNext/>
              <w:keepLines/>
            </w:pPr>
            <w:r w:rsidRPr="00B13547">
              <w:lastRenderedPageBreak/>
              <w:t>Professional qualifications</w:t>
            </w:r>
          </w:p>
        </w:tc>
      </w:tr>
      <w:tr w:rsidR="00575781" w:rsidRPr="00B13547" w14:paraId="300ED266" w14:textId="77777777" w:rsidTr="00E2511A">
        <w:trPr>
          <w:trHeight w:val="198"/>
        </w:trPr>
        <w:tc>
          <w:tcPr>
            <w:tcW w:w="5000" w:type="pct"/>
            <w:gridSpan w:val="2"/>
            <w:shd w:val="clear" w:color="auto" w:fill="auto"/>
          </w:tcPr>
          <w:p w14:paraId="4F84ADDD" w14:textId="3C080ABA" w:rsidR="00575781" w:rsidRPr="00B13547" w:rsidRDefault="00575781" w:rsidP="000D681F">
            <w:pPr>
              <w:keepNext/>
              <w:keepLines/>
              <w:rPr>
                <w:b/>
              </w:rPr>
            </w:pPr>
            <w:r w:rsidRPr="00B13547">
              <w:rPr>
                <w:b/>
              </w:rPr>
              <w:t>Legal information systems</w:t>
            </w:r>
          </w:p>
        </w:tc>
      </w:tr>
      <w:tr w:rsidR="00575781" w:rsidRPr="00B13547" w14:paraId="6F49A4AB" w14:textId="77777777" w:rsidTr="002F62C8">
        <w:trPr>
          <w:trHeight w:val="198"/>
        </w:trPr>
        <w:tc>
          <w:tcPr>
            <w:tcW w:w="972" w:type="pct"/>
            <w:shd w:val="clear" w:color="auto" w:fill="auto"/>
          </w:tcPr>
          <w:p w14:paraId="43AA6819" w14:textId="77777777" w:rsidR="00575781" w:rsidRPr="00B13547" w:rsidRDefault="00575781" w:rsidP="000D681F">
            <w:pPr>
              <w:keepNext/>
              <w:keepLines/>
            </w:pPr>
            <w:r w:rsidRPr="00B13547">
              <w:t>Responsibility:</w:t>
            </w:r>
          </w:p>
        </w:tc>
        <w:tc>
          <w:tcPr>
            <w:tcW w:w="4028" w:type="pct"/>
            <w:shd w:val="clear" w:color="auto" w:fill="auto"/>
          </w:tcPr>
          <w:p w14:paraId="7B686723" w14:textId="74AC3DE1" w:rsidR="00575781" w:rsidRPr="00B13547" w:rsidRDefault="00575781" w:rsidP="000D681F">
            <w:pPr>
              <w:keepNext/>
              <w:keepLines/>
            </w:pPr>
            <w:r w:rsidRPr="00B13547">
              <w:rPr>
                <w:lang w:eastAsia="el-GR"/>
              </w:rPr>
              <w:t>Several entities</w:t>
            </w:r>
          </w:p>
        </w:tc>
      </w:tr>
      <w:tr w:rsidR="00575781" w:rsidRPr="00B13547" w14:paraId="277980D6" w14:textId="77777777" w:rsidTr="002F62C8">
        <w:trPr>
          <w:trHeight w:val="37"/>
        </w:trPr>
        <w:tc>
          <w:tcPr>
            <w:tcW w:w="972" w:type="pct"/>
            <w:shd w:val="clear" w:color="auto" w:fill="auto"/>
          </w:tcPr>
          <w:p w14:paraId="773F372B" w14:textId="77777777" w:rsidR="00575781" w:rsidRPr="00B13547" w:rsidRDefault="00575781" w:rsidP="000D681F">
            <w:pPr>
              <w:keepNext/>
              <w:keepLines/>
            </w:pPr>
            <w:r w:rsidRPr="00B13547">
              <w:t xml:space="preserve">Website: </w:t>
            </w:r>
          </w:p>
        </w:tc>
        <w:tc>
          <w:tcPr>
            <w:tcW w:w="4028" w:type="pct"/>
            <w:shd w:val="clear" w:color="auto" w:fill="auto"/>
          </w:tcPr>
          <w:p w14:paraId="4F3460FC" w14:textId="0ECEE61D" w:rsidR="00575781" w:rsidRPr="00B13547" w:rsidRDefault="00B55CD4" w:rsidP="000D681F">
            <w:pPr>
              <w:keepNext/>
              <w:keepLines/>
            </w:pPr>
            <w:hyperlink r:id="rId209" w:history="1">
              <w:r w:rsidR="00575781" w:rsidRPr="00B13547">
                <w:rPr>
                  <w:rStyle w:val="Hyperlink"/>
                </w:rPr>
                <w:t>http://www.irishstatutebook.ie/</w:t>
              </w:r>
            </w:hyperlink>
            <w:r w:rsidR="00575781" w:rsidRPr="00B13547">
              <w:t xml:space="preserve"> </w:t>
            </w:r>
          </w:p>
        </w:tc>
      </w:tr>
      <w:tr w:rsidR="00575781" w:rsidRPr="00B13547" w14:paraId="19D16FF0" w14:textId="77777777" w:rsidTr="002F62C8">
        <w:trPr>
          <w:trHeight w:val="311"/>
        </w:trPr>
        <w:tc>
          <w:tcPr>
            <w:tcW w:w="972" w:type="pct"/>
            <w:shd w:val="clear" w:color="auto" w:fill="auto"/>
          </w:tcPr>
          <w:p w14:paraId="7B504AAF" w14:textId="77777777" w:rsidR="00575781" w:rsidRPr="00B13547" w:rsidRDefault="00575781" w:rsidP="00575781">
            <w:r w:rsidRPr="00B13547">
              <w:t xml:space="preserve">Description: </w:t>
            </w:r>
          </w:p>
        </w:tc>
        <w:tc>
          <w:tcPr>
            <w:tcW w:w="4028" w:type="pct"/>
            <w:shd w:val="clear" w:color="auto" w:fill="auto"/>
          </w:tcPr>
          <w:p w14:paraId="524E1D93" w14:textId="325EA64D" w:rsidR="00575781" w:rsidRPr="00B13547" w:rsidRDefault="00575781" w:rsidP="00575781">
            <w:r w:rsidRPr="00B13547">
              <w:t xml:space="preserve">Several websites provide Irish legislation in an electronic form. The electronic Irish Statute Book (eISB) includes Acts of the Oireachtas and Statutory Instruments, the official versions of which remain the printed versions published by Government Publications. The eISB also includes the Legislation Directory. Other sources of Irish information are for example the Irish Legal Information Initiatiatice, Irish Statute Book, or Irish Law Site. </w:t>
            </w:r>
          </w:p>
        </w:tc>
      </w:tr>
      <w:tr w:rsidR="00575781" w:rsidRPr="00B13547" w14:paraId="3A245A73" w14:textId="77777777" w:rsidTr="000A3A11">
        <w:trPr>
          <w:trHeight w:val="311"/>
        </w:trPr>
        <w:tc>
          <w:tcPr>
            <w:tcW w:w="5000" w:type="pct"/>
            <w:gridSpan w:val="2"/>
            <w:shd w:val="clear" w:color="auto" w:fill="auto"/>
          </w:tcPr>
          <w:p w14:paraId="475C4733" w14:textId="261B8DA5" w:rsidR="00575781" w:rsidRPr="00B13547" w:rsidRDefault="00575781" w:rsidP="00575781">
            <w:pPr>
              <w:rPr>
                <w:b/>
              </w:rPr>
            </w:pPr>
            <w:r w:rsidRPr="00B13547">
              <w:rPr>
                <w:b/>
              </w:rPr>
              <w:t>Jobs Ireland</w:t>
            </w:r>
          </w:p>
        </w:tc>
      </w:tr>
      <w:tr w:rsidR="00575781" w:rsidRPr="00B13547" w14:paraId="69301F40" w14:textId="77777777" w:rsidTr="002F62C8">
        <w:trPr>
          <w:trHeight w:val="311"/>
        </w:trPr>
        <w:tc>
          <w:tcPr>
            <w:tcW w:w="972" w:type="pct"/>
            <w:shd w:val="clear" w:color="auto" w:fill="auto"/>
          </w:tcPr>
          <w:p w14:paraId="10CD5511" w14:textId="29F96D3C" w:rsidR="00575781" w:rsidRPr="00B13547" w:rsidRDefault="00575781" w:rsidP="00575781">
            <w:r w:rsidRPr="00B13547">
              <w:t>Responsibility:</w:t>
            </w:r>
          </w:p>
        </w:tc>
        <w:tc>
          <w:tcPr>
            <w:tcW w:w="4028" w:type="pct"/>
            <w:shd w:val="clear" w:color="auto" w:fill="auto"/>
          </w:tcPr>
          <w:p w14:paraId="30452F30" w14:textId="06B68550" w:rsidR="00575781" w:rsidRPr="00B13547" w:rsidRDefault="00575781" w:rsidP="00575781">
            <w:r w:rsidRPr="00B13547">
              <w:t>Central Government, Department of Employment Affairs and Social Protection</w:t>
            </w:r>
          </w:p>
        </w:tc>
      </w:tr>
      <w:tr w:rsidR="00575781" w:rsidRPr="00B13547" w14:paraId="4DFDCD53" w14:textId="77777777" w:rsidTr="002F62C8">
        <w:trPr>
          <w:trHeight w:val="311"/>
        </w:trPr>
        <w:tc>
          <w:tcPr>
            <w:tcW w:w="972" w:type="pct"/>
            <w:shd w:val="clear" w:color="auto" w:fill="auto"/>
          </w:tcPr>
          <w:p w14:paraId="2B5E8798" w14:textId="60E067CB" w:rsidR="00575781" w:rsidRPr="00B13547" w:rsidRDefault="00575781" w:rsidP="00575781">
            <w:r w:rsidRPr="00B13547">
              <w:t xml:space="preserve">Website: </w:t>
            </w:r>
          </w:p>
        </w:tc>
        <w:tc>
          <w:tcPr>
            <w:tcW w:w="4028" w:type="pct"/>
            <w:shd w:val="clear" w:color="auto" w:fill="auto"/>
          </w:tcPr>
          <w:p w14:paraId="64849966" w14:textId="23250344" w:rsidR="00575781" w:rsidRPr="00B13547" w:rsidRDefault="00B55CD4" w:rsidP="00575781">
            <w:hyperlink r:id="rId210" w:history="1">
              <w:r w:rsidR="00575781" w:rsidRPr="00B13547">
                <w:rPr>
                  <w:rStyle w:val="Hyperlink"/>
                </w:rPr>
                <w:t>https://www.jobsireland.ie/</w:t>
              </w:r>
            </w:hyperlink>
            <w:r w:rsidR="00575781" w:rsidRPr="00B13547">
              <w:t xml:space="preserve"> </w:t>
            </w:r>
          </w:p>
        </w:tc>
      </w:tr>
      <w:tr w:rsidR="00575781" w:rsidRPr="00B13547" w14:paraId="08687C74" w14:textId="77777777" w:rsidTr="002F62C8">
        <w:trPr>
          <w:trHeight w:val="311"/>
        </w:trPr>
        <w:tc>
          <w:tcPr>
            <w:tcW w:w="972" w:type="pct"/>
            <w:shd w:val="clear" w:color="auto" w:fill="auto"/>
          </w:tcPr>
          <w:p w14:paraId="5F512EF9" w14:textId="1BFABE26" w:rsidR="00575781" w:rsidRPr="00B13547" w:rsidRDefault="00575781" w:rsidP="00575781">
            <w:r w:rsidRPr="00B13547">
              <w:t xml:space="preserve">Description: </w:t>
            </w:r>
          </w:p>
        </w:tc>
        <w:tc>
          <w:tcPr>
            <w:tcW w:w="4028" w:type="pct"/>
            <w:shd w:val="clear" w:color="auto" w:fill="auto"/>
          </w:tcPr>
          <w:p w14:paraId="4883EEAF" w14:textId="5DFAF9D4" w:rsidR="00575781" w:rsidRPr="00B13547" w:rsidRDefault="00575781" w:rsidP="00575781">
            <w:r w:rsidRPr="00B13547">
              <w:t>The website allows job-seekers to create an account and search for available vacancies. It also has a filter, allowing for better matches between job-seekers and available vacancies and allows job-seekers to apply for available positions online.</w:t>
            </w:r>
          </w:p>
        </w:tc>
      </w:tr>
      <w:tr w:rsidR="00575781" w:rsidRPr="00B13547" w14:paraId="18135644" w14:textId="77777777" w:rsidTr="004D343B">
        <w:trPr>
          <w:trHeight w:val="311"/>
        </w:trPr>
        <w:tc>
          <w:tcPr>
            <w:tcW w:w="5000" w:type="pct"/>
            <w:gridSpan w:val="2"/>
            <w:shd w:val="clear" w:color="auto" w:fill="auto"/>
          </w:tcPr>
          <w:p w14:paraId="11417ADE" w14:textId="18EE626D" w:rsidR="00575781" w:rsidRPr="00B13547" w:rsidRDefault="00575781" w:rsidP="00575781">
            <w:pPr>
              <w:rPr>
                <w:b/>
              </w:rPr>
            </w:pPr>
            <w:r w:rsidRPr="00B13547">
              <w:rPr>
                <w:b/>
              </w:rPr>
              <w:t>Employment Permits Online</w:t>
            </w:r>
          </w:p>
        </w:tc>
      </w:tr>
      <w:tr w:rsidR="00575781" w:rsidRPr="00B13547" w14:paraId="57778519" w14:textId="77777777" w:rsidTr="002F62C8">
        <w:trPr>
          <w:trHeight w:val="311"/>
        </w:trPr>
        <w:tc>
          <w:tcPr>
            <w:tcW w:w="972" w:type="pct"/>
            <w:shd w:val="clear" w:color="auto" w:fill="auto"/>
          </w:tcPr>
          <w:p w14:paraId="0197A241" w14:textId="40D39EBB" w:rsidR="00575781" w:rsidRPr="00B13547" w:rsidRDefault="00575781" w:rsidP="00575781">
            <w:r w:rsidRPr="00B13547">
              <w:rPr>
                <w:lang w:eastAsia="el-GR"/>
              </w:rPr>
              <w:t>Responsibility:</w:t>
            </w:r>
          </w:p>
        </w:tc>
        <w:tc>
          <w:tcPr>
            <w:tcW w:w="4028" w:type="pct"/>
            <w:shd w:val="clear" w:color="auto" w:fill="auto"/>
          </w:tcPr>
          <w:p w14:paraId="313849E4" w14:textId="5145CC2B" w:rsidR="00575781" w:rsidRPr="00B13547" w:rsidRDefault="00575781" w:rsidP="00575781">
            <w:r w:rsidRPr="00B13547">
              <w:t>Department of Jobs, Enterprise and Innovation</w:t>
            </w:r>
          </w:p>
        </w:tc>
      </w:tr>
      <w:tr w:rsidR="00575781" w:rsidRPr="00B13547" w14:paraId="0EEF630C" w14:textId="77777777" w:rsidTr="002F62C8">
        <w:trPr>
          <w:trHeight w:val="311"/>
        </w:trPr>
        <w:tc>
          <w:tcPr>
            <w:tcW w:w="972" w:type="pct"/>
            <w:shd w:val="clear" w:color="auto" w:fill="auto"/>
          </w:tcPr>
          <w:p w14:paraId="4FEEB629" w14:textId="117D5523" w:rsidR="00575781" w:rsidRPr="00B13547" w:rsidRDefault="00575781" w:rsidP="00575781">
            <w:r w:rsidRPr="00B13547">
              <w:rPr>
                <w:lang w:eastAsia="el-GR"/>
              </w:rPr>
              <w:t xml:space="preserve">Website: </w:t>
            </w:r>
          </w:p>
        </w:tc>
        <w:tc>
          <w:tcPr>
            <w:tcW w:w="4028" w:type="pct"/>
            <w:shd w:val="clear" w:color="auto" w:fill="auto"/>
          </w:tcPr>
          <w:p w14:paraId="13CF334A" w14:textId="7DB665E2" w:rsidR="00575781" w:rsidRPr="00B13547" w:rsidRDefault="00B55CD4" w:rsidP="00575781">
            <w:hyperlink r:id="rId211" w:history="1">
              <w:r w:rsidR="00575781" w:rsidRPr="00B13547">
                <w:rPr>
                  <w:rStyle w:val="Hyperlink"/>
                </w:rPr>
                <w:t>https://epos.djei.ie/</w:t>
              </w:r>
            </w:hyperlink>
            <w:r w:rsidR="00575781" w:rsidRPr="00B13547">
              <w:t xml:space="preserve"> </w:t>
            </w:r>
          </w:p>
        </w:tc>
      </w:tr>
      <w:tr w:rsidR="00575781" w:rsidRPr="00B13547" w14:paraId="02D38A33" w14:textId="77777777" w:rsidTr="002F62C8">
        <w:trPr>
          <w:trHeight w:val="311"/>
        </w:trPr>
        <w:tc>
          <w:tcPr>
            <w:tcW w:w="972" w:type="pct"/>
            <w:shd w:val="clear" w:color="auto" w:fill="auto"/>
          </w:tcPr>
          <w:p w14:paraId="2FEF899B" w14:textId="1037D418" w:rsidR="00575781" w:rsidRPr="00B13547" w:rsidRDefault="00575781" w:rsidP="00575781">
            <w:r w:rsidRPr="00B13547">
              <w:rPr>
                <w:lang w:eastAsia="el-GR"/>
              </w:rPr>
              <w:t xml:space="preserve">Description: </w:t>
            </w:r>
          </w:p>
        </w:tc>
        <w:tc>
          <w:tcPr>
            <w:tcW w:w="4028" w:type="pct"/>
            <w:shd w:val="clear" w:color="auto" w:fill="auto"/>
          </w:tcPr>
          <w:p w14:paraId="137ECEE3" w14:textId="596F8E41" w:rsidR="00575781" w:rsidRPr="00B13547" w:rsidRDefault="00575781" w:rsidP="00575781">
            <w:r w:rsidRPr="00B13547">
              <w:t>This is an end-to-end online application system for employment permits. Benefits include a faster turnaround of applications into decisions; easy to use supporting documentation, and built-in validation.</w:t>
            </w:r>
          </w:p>
        </w:tc>
      </w:tr>
      <w:tr w:rsidR="00575781" w:rsidRPr="00B13547" w14:paraId="00C0B54C" w14:textId="77777777" w:rsidTr="00E2511A">
        <w:trPr>
          <w:trHeight w:val="94"/>
        </w:trPr>
        <w:tc>
          <w:tcPr>
            <w:tcW w:w="5000" w:type="pct"/>
            <w:gridSpan w:val="2"/>
            <w:shd w:val="clear" w:color="auto" w:fill="EFFBFF"/>
          </w:tcPr>
          <w:p w14:paraId="248AED5C" w14:textId="77777777" w:rsidR="00575781" w:rsidRPr="00B13547" w:rsidRDefault="00575781" w:rsidP="00575781">
            <w:pPr>
              <w:pStyle w:val="Subtitle"/>
            </w:pPr>
            <w:r w:rsidRPr="00B13547">
              <w:t>Unemployment and Benefits</w:t>
            </w:r>
          </w:p>
        </w:tc>
      </w:tr>
      <w:tr w:rsidR="00575781" w:rsidRPr="00B13547" w14:paraId="6D8E5CA5" w14:textId="77777777" w:rsidTr="00E2511A">
        <w:trPr>
          <w:trHeight w:val="198"/>
        </w:trPr>
        <w:tc>
          <w:tcPr>
            <w:tcW w:w="5000" w:type="pct"/>
            <w:gridSpan w:val="2"/>
            <w:shd w:val="clear" w:color="auto" w:fill="auto"/>
          </w:tcPr>
          <w:p w14:paraId="7BF7D409" w14:textId="11D8F04F" w:rsidR="00575781" w:rsidRPr="00B13547" w:rsidRDefault="00575781" w:rsidP="00575781">
            <w:pPr>
              <w:rPr>
                <w:b/>
              </w:rPr>
            </w:pPr>
            <w:r w:rsidRPr="00B13547">
              <w:rPr>
                <w:rStyle w:val="Strong"/>
              </w:rPr>
              <w:t>Personal Public Service Number (PPSN) I</w:t>
            </w:r>
          </w:p>
        </w:tc>
      </w:tr>
      <w:tr w:rsidR="00575781" w:rsidRPr="00B13547" w14:paraId="1BCDB7C5" w14:textId="77777777" w:rsidTr="002F62C8">
        <w:trPr>
          <w:trHeight w:val="198"/>
        </w:trPr>
        <w:tc>
          <w:tcPr>
            <w:tcW w:w="972" w:type="pct"/>
            <w:shd w:val="clear" w:color="auto" w:fill="auto"/>
          </w:tcPr>
          <w:p w14:paraId="09852998" w14:textId="77777777" w:rsidR="00575781" w:rsidRPr="00B13547" w:rsidRDefault="00575781" w:rsidP="00575781">
            <w:r w:rsidRPr="00B13547">
              <w:t>Responsibility:</w:t>
            </w:r>
          </w:p>
        </w:tc>
        <w:tc>
          <w:tcPr>
            <w:tcW w:w="4028" w:type="pct"/>
            <w:shd w:val="clear" w:color="auto" w:fill="auto"/>
          </w:tcPr>
          <w:p w14:paraId="5499653D" w14:textId="704DDCA7" w:rsidR="00575781" w:rsidRPr="00B13547" w:rsidRDefault="00575781" w:rsidP="005770AE">
            <w:r w:rsidRPr="00B13547">
              <w:t xml:space="preserve">Central Government, </w:t>
            </w:r>
            <w:r w:rsidR="005770AE" w:rsidRPr="00B13547">
              <w:t>Department of Employment and Social Affairs</w:t>
            </w:r>
          </w:p>
        </w:tc>
      </w:tr>
      <w:tr w:rsidR="00575781" w:rsidRPr="00B13547" w14:paraId="50CA4E53" w14:textId="77777777" w:rsidTr="002F62C8">
        <w:trPr>
          <w:trHeight w:val="37"/>
        </w:trPr>
        <w:tc>
          <w:tcPr>
            <w:tcW w:w="972" w:type="pct"/>
            <w:shd w:val="clear" w:color="auto" w:fill="auto"/>
          </w:tcPr>
          <w:p w14:paraId="3E0FB58B" w14:textId="77777777" w:rsidR="00575781" w:rsidRPr="00B13547" w:rsidRDefault="00575781" w:rsidP="00575781">
            <w:r w:rsidRPr="00B13547">
              <w:t xml:space="preserve">Website: </w:t>
            </w:r>
          </w:p>
        </w:tc>
        <w:tc>
          <w:tcPr>
            <w:tcW w:w="4028" w:type="pct"/>
            <w:shd w:val="clear" w:color="auto" w:fill="auto"/>
          </w:tcPr>
          <w:p w14:paraId="7BB45914" w14:textId="798794EE" w:rsidR="00575781" w:rsidRPr="00B13547" w:rsidRDefault="00B55CD4" w:rsidP="00575781">
            <w:hyperlink r:id="rId212" w:history="1">
              <w:r w:rsidR="00575781" w:rsidRPr="00B13547">
                <w:rPr>
                  <w:rStyle w:val="Hyperlink"/>
                </w:rPr>
                <w:t>http://www.citizensinformation.ie/en/socialwelfare/irish:social welfare system/personal public service number.html</w:t>
              </w:r>
            </w:hyperlink>
          </w:p>
        </w:tc>
      </w:tr>
      <w:tr w:rsidR="00575781" w:rsidRPr="00B13547" w14:paraId="1ADB5B36" w14:textId="77777777" w:rsidTr="002F62C8">
        <w:trPr>
          <w:trHeight w:val="311"/>
        </w:trPr>
        <w:tc>
          <w:tcPr>
            <w:tcW w:w="972" w:type="pct"/>
            <w:shd w:val="clear" w:color="auto" w:fill="auto"/>
          </w:tcPr>
          <w:p w14:paraId="7C2B9BF1" w14:textId="77777777" w:rsidR="00575781" w:rsidRPr="00B13547" w:rsidRDefault="00575781" w:rsidP="00575781">
            <w:r w:rsidRPr="00B13547">
              <w:t xml:space="preserve">Description: </w:t>
            </w:r>
          </w:p>
        </w:tc>
        <w:tc>
          <w:tcPr>
            <w:tcW w:w="4028" w:type="pct"/>
            <w:shd w:val="clear" w:color="auto" w:fill="auto"/>
          </w:tcPr>
          <w:p w14:paraId="300A6BEE" w14:textId="654E5659" w:rsidR="00575781" w:rsidRPr="00B13547" w:rsidRDefault="00575781" w:rsidP="005770AE">
            <w:r w:rsidRPr="00B13547">
              <w:rPr>
                <w:lang w:eastAsia="el-GR"/>
              </w:rPr>
              <w:t xml:space="preserve">The PPSN is a common identification number used for </w:t>
            </w:r>
            <w:r w:rsidR="005770AE" w:rsidRPr="00B13547">
              <w:rPr>
                <w:lang w:eastAsia="el-GR"/>
              </w:rPr>
              <w:t xml:space="preserve">social welfare </w:t>
            </w:r>
            <w:r w:rsidRPr="00B13547">
              <w:rPr>
                <w:lang w:eastAsia="el-GR"/>
              </w:rPr>
              <w:t xml:space="preserve">and </w:t>
            </w:r>
            <w:r w:rsidR="005770AE" w:rsidRPr="00B13547">
              <w:rPr>
                <w:lang w:eastAsia="el-GR"/>
              </w:rPr>
              <w:t xml:space="preserve">taxation </w:t>
            </w:r>
            <w:r w:rsidRPr="00B13547">
              <w:rPr>
                <w:lang w:eastAsia="el-GR"/>
              </w:rPr>
              <w:t>purposes which is gradually being extended across the public service in the interest of improving customer service. It is mandatorily assigned to every Irish child at birth.</w:t>
            </w:r>
          </w:p>
        </w:tc>
      </w:tr>
      <w:tr w:rsidR="00575781" w:rsidRPr="00B13547" w14:paraId="437155A7" w14:textId="77777777" w:rsidTr="00D618D4">
        <w:trPr>
          <w:trHeight w:val="311"/>
        </w:trPr>
        <w:tc>
          <w:tcPr>
            <w:tcW w:w="5000" w:type="pct"/>
            <w:gridSpan w:val="2"/>
            <w:shd w:val="clear" w:color="auto" w:fill="auto"/>
          </w:tcPr>
          <w:p w14:paraId="1ED3EE80" w14:textId="747C7750" w:rsidR="00575781" w:rsidRPr="00B13547" w:rsidRDefault="00575781" w:rsidP="00575781">
            <w:r w:rsidRPr="00B13547">
              <w:rPr>
                <w:rStyle w:val="Strong"/>
              </w:rPr>
              <w:t>Personal Public Service Number (PPSN) II</w:t>
            </w:r>
          </w:p>
        </w:tc>
      </w:tr>
      <w:tr w:rsidR="00575781" w:rsidRPr="00B13547" w14:paraId="6A93A448" w14:textId="77777777" w:rsidTr="002F62C8">
        <w:trPr>
          <w:trHeight w:val="311"/>
        </w:trPr>
        <w:tc>
          <w:tcPr>
            <w:tcW w:w="972" w:type="pct"/>
            <w:shd w:val="clear" w:color="auto" w:fill="auto"/>
          </w:tcPr>
          <w:p w14:paraId="6510F128" w14:textId="50C5AEB9" w:rsidR="00575781" w:rsidRPr="00B13547" w:rsidRDefault="00575781" w:rsidP="00575781">
            <w:r w:rsidRPr="00B13547">
              <w:t>Responsibility:</w:t>
            </w:r>
          </w:p>
        </w:tc>
        <w:tc>
          <w:tcPr>
            <w:tcW w:w="4028" w:type="pct"/>
            <w:shd w:val="clear" w:color="auto" w:fill="auto"/>
          </w:tcPr>
          <w:p w14:paraId="560074F4" w14:textId="3F8BAA3F" w:rsidR="00575781" w:rsidRPr="00B13547" w:rsidRDefault="00575781" w:rsidP="00575781">
            <w:r w:rsidRPr="00B13547">
              <w:t>Irish Tax and Customs</w:t>
            </w:r>
          </w:p>
        </w:tc>
      </w:tr>
      <w:tr w:rsidR="00575781" w:rsidRPr="00B13547" w14:paraId="30C1F8ED" w14:textId="77777777" w:rsidTr="002F62C8">
        <w:trPr>
          <w:trHeight w:val="311"/>
        </w:trPr>
        <w:tc>
          <w:tcPr>
            <w:tcW w:w="972" w:type="pct"/>
            <w:shd w:val="clear" w:color="auto" w:fill="auto"/>
          </w:tcPr>
          <w:p w14:paraId="74358B26" w14:textId="4ACCDA34" w:rsidR="00575781" w:rsidRPr="00B13547" w:rsidRDefault="00575781" w:rsidP="00575781">
            <w:r w:rsidRPr="00B13547">
              <w:t xml:space="preserve">Website: </w:t>
            </w:r>
          </w:p>
        </w:tc>
        <w:tc>
          <w:tcPr>
            <w:tcW w:w="4028" w:type="pct"/>
            <w:shd w:val="clear" w:color="auto" w:fill="auto"/>
          </w:tcPr>
          <w:p w14:paraId="45282937" w14:textId="6C0F1604" w:rsidR="00575781" w:rsidRPr="00B13547" w:rsidRDefault="00B55CD4" w:rsidP="00575781">
            <w:hyperlink r:id="rId213" w:history="1">
              <w:r w:rsidR="00575781" w:rsidRPr="00B13547">
                <w:rPr>
                  <w:rStyle w:val="Hyperlink"/>
                  <w:lang w:eastAsia="el-GR"/>
                </w:rPr>
                <w:t>https://www.revenue.ie/</w:t>
              </w:r>
            </w:hyperlink>
          </w:p>
        </w:tc>
      </w:tr>
      <w:tr w:rsidR="00575781" w:rsidRPr="00B13547" w14:paraId="77558143" w14:textId="77777777" w:rsidTr="002F62C8">
        <w:trPr>
          <w:trHeight w:val="311"/>
        </w:trPr>
        <w:tc>
          <w:tcPr>
            <w:tcW w:w="972" w:type="pct"/>
            <w:shd w:val="clear" w:color="auto" w:fill="auto"/>
          </w:tcPr>
          <w:p w14:paraId="5C0B483A" w14:textId="2FDBE56B" w:rsidR="00575781" w:rsidRPr="00B13547" w:rsidRDefault="00575781" w:rsidP="00575781">
            <w:r w:rsidRPr="00B13547">
              <w:t xml:space="preserve">Description: </w:t>
            </w:r>
          </w:p>
        </w:tc>
        <w:tc>
          <w:tcPr>
            <w:tcW w:w="4028" w:type="pct"/>
            <w:shd w:val="clear" w:color="auto" w:fill="auto"/>
          </w:tcPr>
          <w:p w14:paraId="37DEBF16" w14:textId="19CC7D35" w:rsidR="00575781" w:rsidRPr="00B13547" w:rsidRDefault="00575781" w:rsidP="00575781">
            <w:r w:rsidRPr="00B13547">
              <w:rPr>
                <w:lang w:eastAsia="el-GR"/>
              </w:rPr>
              <w:t xml:space="preserve">This eService provides a means for PAYE (employees) customers to: view their tax record; claim a wide range of tax credits (service </w:t>
            </w:r>
            <w:r w:rsidRPr="00B13547">
              <w:rPr>
                <w:lang w:eastAsia="el-GR"/>
              </w:rPr>
              <w:lastRenderedPageBreak/>
              <w:t>charges, union subscriptions and Rent Credit etc.); claim a wide range of tax credits and wide range of tax refunds including health expenses; update an address; declare additional income; request a review of tax liability for previous years; re-allocate credits between spouses as well as track the correspondence submitted to Revenue. PAYE is based on the use of a Personal Identification Number.</w:t>
            </w:r>
          </w:p>
        </w:tc>
      </w:tr>
      <w:tr w:rsidR="00575781" w:rsidRPr="00B13547" w14:paraId="10CEC3DC" w14:textId="77777777" w:rsidTr="00BE3A73">
        <w:trPr>
          <w:trHeight w:val="311"/>
        </w:trPr>
        <w:tc>
          <w:tcPr>
            <w:tcW w:w="5000" w:type="pct"/>
            <w:gridSpan w:val="2"/>
            <w:shd w:val="clear" w:color="auto" w:fill="auto"/>
          </w:tcPr>
          <w:p w14:paraId="144AB357" w14:textId="5830FAB4" w:rsidR="00575781" w:rsidRPr="00B13547" w:rsidRDefault="00575781" w:rsidP="007D35F7">
            <w:pPr>
              <w:keepNext/>
              <w:rPr>
                <w:b/>
              </w:rPr>
            </w:pPr>
            <w:r w:rsidRPr="00B13547">
              <w:rPr>
                <w:b/>
              </w:rPr>
              <w:lastRenderedPageBreak/>
              <w:t>Unemployment benefits</w:t>
            </w:r>
          </w:p>
        </w:tc>
      </w:tr>
      <w:tr w:rsidR="00575781" w:rsidRPr="00B13547" w14:paraId="750B144C" w14:textId="77777777" w:rsidTr="002F62C8">
        <w:trPr>
          <w:trHeight w:val="311"/>
        </w:trPr>
        <w:tc>
          <w:tcPr>
            <w:tcW w:w="972" w:type="pct"/>
            <w:shd w:val="clear" w:color="auto" w:fill="auto"/>
          </w:tcPr>
          <w:p w14:paraId="0D228D1B" w14:textId="63111D3A" w:rsidR="00575781" w:rsidRPr="00B13547" w:rsidRDefault="00575781" w:rsidP="00575781">
            <w:r w:rsidRPr="00B13547">
              <w:t>Responsibility:</w:t>
            </w:r>
          </w:p>
        </w:tc>
        <w:tc>
          <w:tcPr>
            <w:tcW w:w="4028" w:type="pct"/>
            <w:shd w:val="clear" w:color="auto" w:fill="auto"/>
          </w:tcPr>
          <w:p w14:paraId="018C0E3E" w14:textId="4520114F" w:rsidR="00575781" w:rsidRPr="00B13547" w:rsidRDefault="00575781" w:rsidP="007D35F7">
            <w:pPr>
              <w:keepNext/>
            </w:pPr>
            <w:r w:rsidRPr="00B13547">
              <w:t>Central Government, Department of Employment Affairs and Social Protection</w:t>
            </w:r>
          </w:p>
        </w:tc>
      </w:tr>
      <w:tr w:rsidR="00575781" w:rsidRPr="00B13547" w14:paraId="22C40CE3" w14:textId="77777777" w:rsidTr="002F62C8">
        <w:trPr>
          <w:trHeight w:val="311"/>
        </w:trPr>
        <w:tc>
          <w:tcPr>
            <w:tcW w:w="972" w:type="pct"/>
            <w:shd w:val="clear" w:color="auto" w:fill="auto"/>
          </w:tcPr>
          <w:p w14:paraId="445A1836" w14:textId="229B23CC" w:rsidR="00575781" w:rsidRPr="00B13547" w:rsidRDefault="00575781" w:rsidP="00575781">
            <w:r w:rsidRPr="00B13547">
              <w:t xml:space="preserve">Website: </w:t>
            </w:r>
          </w:p>
        </w:tc>
        <w:tc>
          <w:tcPr>
            <w:tcW w:w="4028" w:type="pct"/>
            <w:shd w:val="clear" w:color="auto" w:fill="auto"/>
          </w:tcPr>
          <w:p w14:paraId="4F5FA183" w14:textId="7A44D405" w:rsidR="00575781" w:rsidRPr="00B13547" w:rsidRDefault="00B55CD4" w:rsidP="00575781">
            <w:hyperlink r:id="rId214" w:history="1">
              <w:r w:rsidR="00575781" w:rsidRPr="00B13547">
                <w:rPr>
                  <w:rStyle w:val="Hyperlink"/>
                </w:rPr>
                <w:t>https://www.welfare.ie/</w:t>
              </w:r>
            </w:hyperlink>
            <w:r w:rsidR="00575781" w:rsidRPr="00B13547">
              <w:t xml:space="preserve"> </w:t>
            </w:r>
          </w:p>
        </w:tc>
      </w:tr>
      <w:tr w:rsidR="00575781" w:rsidRPr="00B13547" w14:paraId="7CB6A170" w14:textId="77777777" w:rsidTr="002F62C8">
        <w:trPr>
          <w:trHeight w:val="311"/>
        </w:trPr>
        <w:tc>
          <w:tcPr>
            <w:tcW w:w="972" w:type="pct"/>
            <w:shd w:val="clear" w:color="auto" w:fill="auto"/>
          </w:tcPr>
          <w:p w14:paraId="49FD4A0F" w14:textId="34B907E6" w:rsidR="00575781" w:rsidRPr="00B13547" w:rsidRDefault="00575781" w:rsidP="00575781">
            <w:r w:rsidRPr="00B13547">
              <w:t xml:space="preserve">Description: </w:t>
            </w:r>
          </w:p>
        </w:tc>
        <w:tc>
          <w:tcPr>
            <w:tcW w:w="4028" w:type="pct"/>
            <w:shd w:val="clear" w:color="auto" w:fill="auto"/>
          </w:tcPr>
          <w:p w14:paraId="150F081B" w14:textId="3D86B93B" w:rsidR="00575781" w:rsidRPr="00B13547" w:rsidRDefault="00575781" w:rsidP="00575781">
            <w:r w:rsidRPr="00B13547">
              <w:t xml:space="preserve">Provides online services and comprehensive details of the main unemployment payments available from the Department. The platform also provides the following online; appointment services, jobseeker services, and children and family services. </w:t>
            </w:r>
          </w:p>
        </w:tc>
      </w:tr>
      <w:tr w:rsidR="00575781" w:rsidRPr="00B13547" w14:paraId="45DE7F28" w14:textId="77777777" w:rsidTr="00E2511A">
        <w:trPr>
          <w:trHeight w:val="94"/>
        </w:trPr>
        <w:tc>
          <w:tcPr>
            <w:tcW w:w="5000" w:type="pct"/>
            <w:gridSpan w:val="2"/>
            <w:shd w:val="clear" w:color="auto" w:fill="EFFBFF"/>
          </w:tcPr>
          <w:p w14:paraId="4EAC5FA8" w14:textId="77777777" w:rsidR="00575781" w:rsidRPr="00B13547" w:rsidRDefault="00575781" w:rsidP="00575781">
            <w:pPr>
              <w:pStyle w:val="Subtitle"/>
            </w:pPr>
            <w:r w:rsidRPr="00B13547">
              <w:t>Taxes</w:t>
            </w:r>
          </w:p>
        </w:tc>
      </w:tr>
      <w:tr w:rsidR="00575781" w:rsidRPr="00B13547" w14:paraId="1C64499A" w14:textId="77777777" w:rsidTr="00E2511A">
        <w:trPr>
          <w:trHeight w:val="198"/>
        </w:trPr>
        <w:tc>
          <w:tcPr>
            <w:tcW w:w="5000" w:type="pct"/>
            <w:gridSpan w:val="2"/>
            <w:shd w:val="clear" w:color="auto" w:fill="auto"/>
          </w:tcPr>
          <w:p w14:paraId="03C0F42E" w14:textId="36F02B94" w:rsidR="00575781" w:rsidRPr="00B13547" w:rsidRDefault="007C6690" w:rsidP="00575781">
            <w:r w:rsidRPr="00B13547">
              <w:rPr>
                <w:b/>
              </w:rPr>
              <w:t>A</w:t>
            </w:r>
            <w:r w:rsidR="005770AE" w:rsidRPr="00B13547">
              <w:rPr>
                <w:b/>
                <w:bCs/>
              </w:rPr>
              <w:t>ssessing, collecting and managing taxes and duties for the State</w:t>
            </w:r>
          </w:p>
        </w:tc>
      </w:tr>
      <w:tr w:rsidR="00575781" w:rsidRPr="00B13547" w14:paraId="5D13FCD5" w14:textId="77777777" w:rsidTr="002F62C8">
        <w:trPr>
          <w:trHeight w:val="198"/>
        </w:trPr>
        <w:tc>
          <w:tcPr>
            <w:tcW w:w="972" w:type="pct"/>
            <w:shd w:val="clear" w:color="auto" w:fill="auto"/>
          </w:tcPr>
          <w:p w14:paraId="4E6857F6" w14:textId="77777777" w:rsidR="00575781" w:rsidRPr="00B13547" w:rsidRDefault="00575781" w:rsidP="00575781">
            <w:r w:rsidRPr="00B13547">
              <w:t>Responsibility:</w:t>
            </w:r>
          </w:p>
        </w:tc>
        <w:tc>
          <w:tcPr>
            <w:tcW w:w="4028" w:type="pct"/>
            <w:shd w:val="clear" w:color="auto" w:fill="auto"/>
          </w:tcPr>
          <w:p w14:paraId="140348FE" w14:textId="7D8B0FB6" w:rsidR="00575781" w:rsidRPr="00B13547" w:rsidRDefault="005770AE" w:rsidP="00575781">
            <w:r w:rsidRPr="00B13547">
              <w:t>Revenue</w:t>
            </w:r>
          </w:p>
        </w:tc>
      </w:tr>
      <w:tr w:rsidR="00575781" w:rsidRPr="00B13547" w14:paraId="76F64494" w14:textId="77777777" w:rsidTr="002F62C8">
        <w:trPr>
          <w:trHeight w:val="37"/>
        </w:trPr>
        <w:tc>
          <w:tcPr>
            <w:tcW w:w="972" w:type="pct"/>
            <w:shd w:val="clear" w:color="auto" w:fill="auto"/>
          </w:tcPr>
          <w:p w14:paraId="62D758EF" w14:textId="77777777" w:rsidR="00575781" w:rsidRPr="00B13547" w:rsidRDefault="00575781" w:rsidP="00575781">
            <w:r w:rsidRPr="00B13547">
              <w:t xml:space="preserve">Website: </w:t>
            </w:r>
          </w:p>
        </w:tc>
        <w:tc>
          <w:tcPr>
            <w:tcW w:w="4028" w:type="pct"/>
            <w:shd w:val="clear" w:color="auto" w:fill="auto"/>
          </w:tcPr>
          <w:p w14:paraId="7A7BB5B1" w14:textId="3A4D0CFA" w:rsidR="00575781" w:rsidRPr="00B13547" w:rsidRDefault="00B55CD4" w:rsidP="00575781">
            <w:hyperlink r:id="rId215" w:history="1">
              <w:r w:rsidR="00DC4FDC" w:rsidRPr="00B13547">
                <w:rPr>
                  <w:rStyle w:val="Hyperlink"/>
                </w:rPr>
                <w:t>www.revenue.ie</w:t>
              </w:r>
            </w:hyperlink>
          </w:p>
        </w:tc>
      </w:tr>
      <w:tr w:rsidR="00575781" w:rsidRPr="00B13547" w14:paraId="0B8F1116" w14:textId="77777777" w:rsidTr="002F62C8">
        <w:trPr>
          <w:trHeight w:val="311"/>
        </w:trPr>
        <w:tc>
          <w:tcPr>
            <w:tcW w:w="972" w:type="pct"/>
            <w:shd w:val="clear" w:color="auto" w:fill="auto"/>
          </w:tcPr>
          <w:p w14:paraId="60B1D694" w14:textId="77777777" w:rsidR="00575781" w:rsidRPr="00B13547" w:rsidRDefault="00575781" w:rsidP="00575781">
            <w:r w:rsidRPr="00B13547">
              <w:t xml:space="preserve">Description: </w:t>
            </w:r>
          </w:p>
        </w:tc>
        <w:tc>
          <w:tcPr>
            <w:tcW w:w="4028" w:type="pct"/>
            <w:shd w:val="clear" w:color="auto" w:fill="auto"/>
          </w:tcPr>
          <w:p w14:paraId="2181CC80" w14:textId="7F1C0E25" w:rsidR="00575781" w:rsidRPr="00B13547" w:rsidRDefault="005770AE" w:rsidP="00575781">
            <w:r w:rsidRPr="00B13547">
              <w:t>The core business is the assessment and collection of taxes and duties.</w:t>
            </w:r>
          </w:p>
        </w:tc>
      </w:tr>
    </w:tbl>
    <w:p w14:paraId="5EB7C4E4" w14:textId="77777777" w:rsidR="006D2864" w:rsidRPr="00B13547" w:rsidRDefault="006D2864" w:rsidP="006D2864">
      <w:pPr>
        <w:pStyle w:val="Heading2"/>
      </w:pPr>
      <w:r w:rsidRPr="00B13547">
        <w:t>Vehicles</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6D2864" w:rsidRPr="00B13547" w14:paraId="3FB25D0C" w14:textId="77777777" w:rsidTr="00E2511A">
        <w:trPr>
          <w:trHeight w:val="94"/>
        </w:trPr>
        <w:tc>
          <w:tcPr>
            <w:tcW w:w="5000" w:type="pct"/>
            <w:gridSpan w:val="2"/>
            <w:shd w:val="clear" w:color="auto" w:fill="EFFBFF"/>
          </w:tcPr>
          <w:p w14:paraId="4B095298" w14:textId="77777777" w:rsidR="006D2864" w:rsidRPr="00B13547" w:rsidRDefault="006D2864" w:rsidP="00E2511A">
            <w:pPr>
              <w:pStyle w:val="Subtitle"/>
            </w:pPr>
            <w:r w:rsidRPr="00B13547">
              <w:t>Cars</w:t>
            </w:r>
          </w:p>
        </w:tc>
      </w:tr>
      <w:tr w:rsidR="006D2864" w:rsidRPr="00B13547" w14:paraId="2FB65519" w14:textId="77777777" w:rsidTr="00E2511A">
        <w:trPr>
          <w:trHeight w:val="198"/>
        </w:trPr>
        <w:tc>
          <w:tcPr>
            <w:tcW w:w="5000" w:type="pct"/>
            <w:gridSpan w:val="2"/>
            <w:shd w:val="clear" w:color="auto" w:fill="auto"/>
          </w:tcPr>
          <w:p w14:paraId="38A8684E" w14:textId="64C13119" w:rsidR="006D2864" w:rsidRPr="00B13547" w:rsidRDefault="005770AE" w:rsidP="00E2511A">
            <w:r w:rsidRPr="00B13547">
              <w:rPr>
                <w:b/>
              </w:rPr>
              <w:t>Vehicle Registration Tax</w:t>
            </w:r>
          </w:p>
        </w:tc>
      </w:tr>
      <w:tr w:rsidR="006D2864" w:rsidRPr="00B13547" w14:paraId="0CA73664" w14:textId="77777777" w:rsidTr="002F62C8">
        <w:trPr>
          <w:trHeight w:val="198"/>
        </w:trPr>
        <w:tc>
          <w:tcPr>
            <w:tcW w:w="972" w:type="pct"/>
            <w:shd w:val="clear" w:color="auto" w:fill="auto"/>
          </w:tcPr>
          <w:p w14:paraId="00EB74FB" w14:textId="77777777" w:rsidR="006D2864" w:rsidRPr="00B13547" w:rsidRDefault="006D2864" w:rsidP="00E2511A">
            <w:r w:rsidRPr="00B13547">
              <w:t>Responsibility:</w:t>
            </w:r>
          </w:p>
        </w:tc>
        <w:tc>
          <w:tcPr>
            <w:tcW w:w="4028" w:type="pct"/>
            <w:shd w:val="clear" w:color="auto" w:fill="auto"/>
          </w:tcPr>
          <w:p w14:paraId="63F36CF1" w14:textId="1C974DF5" w:rsidR="006D2864" w:rsidRPr="00B13547" w:rsidRDefault="005770AE" w:rsidP="00E2511A">
            <w:r w:rsidRPr="00B13547">
              <w:rPr>
                <w:color w:val="auto"/>
              </w:rPr>
              <w:t>Revenue</w:t>
            </w:r>
          </w:p>
        </w:tc>
      </w:tr>
      <w:tr w:rsidR="006D2864" w:rsidRPr="00B13547" w14:paraId="2D052DF0" w14:textId="77777777" w:rsidTr="002F62C8">
        <w:trPr>
          <w:trHeight w:val="37"/>
        </w:trPr>
        <w:tc>
          <w:tcPr>
            <w:tcW w:w="972" w:type="pct"/>
            <w:shd w:val="clear" w:color="auto" w:fill="auto"/>
          </w:tcPr>
          <w:p w14:paraId="05DE5B4B" w14:textId="77777777" w:rsidR="006D2864" w:rsidRPr="00B13547" w:rsidRDefault="006D2864" w:rsidP="00E2511A">
            <w:r w:rsidRPr="00B13547">
              <w:t xml:space="preserve">Website: </w:t>
            </w:r>
          </w:p>
        </w:tc>
        <w:tc>
          <w:tcPr>
            <w:tcW w:w="4028" w:type="pct"/>
            <w:shd w:val="clear" w:color="auto" w:fill="auto"/>
          </w:tcPr>
          <w:p w14:paraId="3E61123B" w14:textId="327DC4C9" w:rsidR="006D2864" w:rsidRPr="00B13547" w:rsidRDefault="00B55CD4" w:rsidP="00E2511A">
            <w:hyperlink r:id="rId216" w:history="1">
              <w:r w:rsidR="00DC4FDC" w:rsidRPr="00B13547">
                <w:rPr>
                  <w:rStyle w:val="Hyperlink"/>
                </w:rPr>
                <w:t>www.revenue.ie</w:t>
              </w:r>
            </w:hyperlink>
          </w:p>
        </w:tc>
      </w:tr>
      <w:tr w:rsidR="006D2864" w:rsidRPr="00B13547" w14:paraId="25384FE0" w14:textId="77777777" w:rsidTr="002F62C8">
        <w:trPr>
          <w:trHeight w:val="311"/>
        </w:trPr>
        <w:tc>
          <w:tcPr>
            <w:tcW w:w="972" w:type="pct"/>
            <w:shd w:val="clear" w:color="auto" w:fill="auto"/>
          </w:tcPr>
          <w:p w14:paraId="3AC0151F" w14:textId="77777777" w:rsidR="006D2864" w:rsidRPr="00B13547" w:rsidRDefault="006D2864" w:rsidP="00E2511A">
            <w:r w:rsidRPr="00B13547">
              <w:t xml:space="preserve">Description: </w:t>
            </w:r>
          </w:p>
        </w:tc>
        <w:tc>
          <w:tcPr>
            <w:tcW w:w="4028" w:type="pct"/>
            <w:shd w:val="clear" w:color="auto" w:fill="auto"/>
          </w:tcPr>
          <w:p w14:paraId="75F7244B" w14:textId="31E662AA" w:rsidR="006D2864" w:rsidRPr="00B13547" w:rsidRDefault="005770AE" w:rsidP="005770AE">
            <w:r w:rsidRPr="00B13547">
              <w:t xml:space="preserve">With limited exceptions, </w:t>
            </w:r>
            <w:r w:rsidR="007C6690" w:rsidRPr="00B13547">
              <w:t>a</w:t>
            </w:r>
            <w:r w:rsidRPr="00B13547">
              <w:t>ll motor vehicles in the State must be registered within 30 days of the date they first arrive in the State</w:t>
            </w:r>
          </w:p>
        </w:tc>
      </w:tr>
      <w:tr w:rsidR="006D2864" w:rsidRPr="00B13547" w14:paraId="36E4D5F4" w14:textId="77777777" w:rsidTr="00E2511A">
        <w:trPr>
          <w:trHeight w:val="94"/>
        </w:trPr>
        <w:tc>
          <w:tcPr>
            <w:tcW w:w="5000" w:type="pct"/>
            <w:gridSpan w:val="2"/>
            <w:shd w:val="clear" w:color="auto" w:fill="EFFBFF"/>
          </w:tcPr>
          <w:p w14:paraId="5760C7FB" w14:textId="77777777" w:rsidR="006D2864" w:rsidRPr="00B13547" w:rsidRDefault="006D2864" w:rsidP="00E2511A">
            <w:pPr>
              <w:pStyle w:val="Subtitle"/>
            </w:pPr>
            <w:r w:rsidRPr="00B13547">
              <w:t>Driving Licence</w:t>
            </w:r>
          </w:p>
        </w:tc>
      </w:tr>
      <w:tr w:rsidR="006D2864" w:rsidRPr="00B13547" w14:paraId="48535880" w14:textId="77777777" w:rsidTr="00E2511A">
        <w:trPr>
          <w:trHeight w:val="198"/>
        </w:trPr>
        <w:tc>
          <w:tcPr>
            <w:tcW w:w="5000" w:type="pct"/>
            <w:gridSpan w:val="2"/>
            <w:shd w:val="clear" w:color="auto" w:fill="auto"/>
          </w:tcPr>
          <w:p w14:paraId="03F0CF74" w14:textId="5B2C9DD6" w:rsidR="006D2864" w:rsidRPr="00B13547" w:rsidRDefault="00D66813" w:rsidP="00E2511A">
            <w:r w:rsidRPr="00B13547">
              <w:rPr>
                <w:b/>
                <w:bCs/>
              </w:rPr>
              <w:t>Driver’s licence</w:t>
            </w:r>
          </w:p>
        </w:tc>
      </w:tr>
      <w:tr w:rsidR="00CA454B" w:rsidRPr="00B13547" w14:paraId="4DF581AC" w14:textId="77777777" w:rsidTr="002F62C8">
        <w:trPr>
          <w:trHeight w:val="198"/>
        </w:trPr>
        <w:tc>
          <w:tcPr>
            <w:tcW w:w="972" w:type="pct"/>
            <w:shd w:val="clear" w:color="auto" w:fill="auto"/>
          </w:tcPr>
          <w:p w14:paraId="40770BA7" w14:textId="77777777" w:rsidR="00CA454B" w:rsidRPr="00B13547" w:rsidRDefault="00CA454B" w:rsidP="00CA454B">
            <w:r w:rsidRPr="00B13547">
              <w:t>Responsibility:</w:t>
            </w:r>
          </w:p>
        </w:tc>
        <w:tc>
          <w:tcPr>
            <w:tcW w:w="4028" w:type="pct"/>
            <w:shd w:val="clear" w:color="auto" w:fill="auto"/>
          </w:tcPr>
          <w:p w14:paraId="3206E7C0" w14:textId="6071F67F" w:rsidR="00CA454B" w:rsidRPr="00B13547" w:rsidRDefault="00CA454B" w:rsidP="00CA454B">
            <w:r w:rsidRPr="00B13547">
              <w:t>Central Government, Department of Transport, Road Safety Authority</w:t>
            </w:r>
          </w:p>
        </w:tc>
      </w:tr>
      <w:tr w:rsidR="00CA454B" w:rsidRPr="00B13547" w14:paraId="763AA06B" w14:textId="77777777" w:rsidTr="002F62C8">
        <w:trPr>
          <w:trHeight w:val="37"/>
        </w:trPr>
        <w:tc>
          <w:tcPr>
            <w:tcW w:w="972" w:type="pct"/>
            <w:shd w:val="clear" w:color="auto" w:fill="auto"/>
          </w:tcPr>
          <w:p w14:paraId="5E7C83EA" w14:textId="77777777" w:rsidR="00CA454B" w:rsidRPr="00B13547" w:rsidRDefault="00CA454B" w:rsidP="00CA454B">
            <w:r w:rsidRPr="00B13547">
              <w:t xml:space="preserve">Website: </w:t>
            </w:r>
          </w:p>
        </w:tc>
        <w:tc>
          <w:tcPr>
            <w:tcW w:w="4028" w:type="pct"/>
            <w:shd w:val="clear" w:color="auto" w:fill="auto"/>
          </w:tcPr>
          <w:p w14:paraId="69DD9F71" w14:textId="0F0A478C" w:rsidR="00CA454B" w:rsidRPr="00B13547" w:rsidRDefault="00B55CD4" w:rsidP="00CA454B">
            <w:hyperlink r:id="rId217" w:history="1">
              <w:r w:rsidR="00CA454B" w:rsidRPr="00B13547">
                <w:rPr>
                  <w:rStyle w:val="Hyperlink"/>
                </w:rPr>
                <w:t>http://www.rsa.ie/</w:t>
              </w:r>
            </w:hyperlink>
            <w:r w:rsidR="00CA454B" w:rsidRPr="00B13547">
              <w:t xml:space="preserve">; </w:t>
            </w:r>
            <w:hyperlink r:id="rId218" w:history="1">
              <w:r w:rsidR="00CA454B" w:rsidRPr="00B13547">
                <w:rPr>
                  <w:rStyle w:val="Hyperlink"/>
                </w:rPr>
                <w:t>https://eforms.gov.ie/en/</w:t>
              </w:r>
            </w:hyperlink>
            <w:r w:rsidR="00CA454B" w:rsidRPr="00B13547">
              <w:t xml:space="preserve"> </w:t>
            </w:r>
          </w:p>
        </w:tc>
      </w:tr>
      <w:tr w:rsidR="00CA454B" w:rsidRPr="00B13547" w14:paraId="6735EE9C" w14:textId="77777777" w:rsidTr="002F62C8">
        <w:trPr>
          <w:trHeight w:val="311"/>
        </w:trPr>
        <w:tc>
          <w:tcPr>
            <w:tcW w:w="972" w:type="pct"/>
            <w:shd w:val="clear" w:color="auto" w:fill="auto"/>
          </w:tcPr>
          <w:p w14:paraId="42291811" w14:textId="77777777" w:rsidR="00CA454B" w:rsidRPr="00B13547" w:rsidRDefault="00CA454B" w:rsidP="00CA454B">
            <w:r w:rsidRPr="00B13547">
              <w:t xml:space="preserve">Description: </w:t>
            </w:r>
          </w:p>
        </w:tc>
        <w:tc>
          <w:tcPr>
            <w:tcW w:w="4028" w:type="pct"/>
            <w:shd w:val="clear" w:color="auto" w:fill="auto"/>
          </w:tcPr>
          <w:p w14:paraId="3D8D0CEE" w14:textId="18677E6F" w:rsidR="00CA454B" w:rsidRPr="00B13547" w:rsidRDefault="00CA454B" w:rsidP="00CA454B">
            <w:r w:rsidRPr="00B13547">
              <w:t>Information and forms for download purposes. Licence holders can register for an automatic reminder of an expiry date. An online driving test application is also available.</w:t>
            </w:r>
          </w:p>
        </w:tc>
      </w:tr>
      <w:tr w:rsidR="00CD62EA" w:rsidRPr="00B13547" w14:paraId="523791BB" w14:textId="77777777" w:rsidTr="00CD62EA">
        <w:trPr>
          <w:trHeight w:val="311"/>
        </w:trPr>
        <w:tc>
          <w:tcPr>
            <w:tcW w:w="5000" w:type="pct"/>
            <w:gridSpan w:val="2"/>
            <w:shd w:val="clear" w:color="auto" w:fill="auto"/>
          </w:tcPr>
          <w:p w14:paraId="4CE6EDA4" w14:textId="758E5D4D" w:rsidR="00CD62EA" w:rsidRPr="00B13547" w:rsidRDefault="00CD62EA" w:rsidP="000D681F">
            <w:pPr>
              <w:keepNext/>
              <w:keepLines/>
              <w:rPr>
                <w:b/>
              </w:rPr>
            </w:pPr>
            <w:r w:rsidRPr="00B13547">
              <w:rPr>
                <w:b/>
              </w:rPr>
              <w:lastRenderedPageBreak/>
              <w:t>Driver’s licence</w:t>
            </w:r>
          </w:p>
        </w:tc>
      </w:tr>
      <w:tr w:rsidR="00CD62EA" w:rsidRPr="00B13547" w14:paraId="24E9B987" w14:textId="77777777" w:rsidTr="002F62C8">
        <w:trPr>
          <w:trHeight w:val="311"/>
        </w:trPr>
        <w:tc>
          <w:tcPr>
            <w:tcW w:w="972" w:type="pct"/>
            <w:shd w:val="clear" w:color="auto" w:fill="auto"/>
          </w:tcPr>
          <w:p w14:paraId="2105D9FC" w14:textId="120B3A40" w:rsidR="00CD62EA" w:rsidRPr="00B13547" w:rsidRDefault="00CD62EA" w:rsidP="000D681F">
            <w:pPr>
              <w:keepNext/>
              <w:keepLines/>
            </w:pPr>
            <w:r w:rsidRPr="00B13547">
              <w:t>Responsibility:</w:t>
            </w:r>
          </w:p>
        </w:tc>
        <w:tc>
          <w:tcPr>
            <w:tcW w:w="4028" w:type="pct"/>
            <w:shd w:val="clear" w:color="auto" w:fill="auto"/>
          </w:tcPr>
          <w:p w14:paraId="78886DD0" w14:textId="60010D14" w:rsidR="00CD62EA" w:rsidRPr="00B13547" w:rsidRDefault="00CD62EA" w:rsidP="000D681F">
            <w:pPr>
              <w:keepNext/>
              <w:keepLines/>
              <w:rPr>
                <w:b/>
              </w:rPr>
            </w:pPr>
            <w:r w:rsidRPr="00B13547">
              <w:t>Central Government, Department of Transport, Road Safety Authority</w:t>
            </w:r>
          </w:p>
        </w:tc>
      </w:tr>
      <w:tr w:rsidR="00CD62EA" w:rsidRPr="00B13547" w14:paraId="30BE2CCB" w14:textId="77777777" w:rsidTr="002F62C8">
        <w:trPr>
          <w:trHeight w:val="311"/>
        </w:trPr>
        <w:tc>
          <w:tcPr>
            <w:tcW w:w="972" w:type="pct"/>
            <w:shd w:val="clear" w:color="auto" w:fill="auto"/>
          </w:tcPr>
          <w:p w14:paraId="4EA918C1" w14:textId="53C6595A" w:rsidR="00CD62EA" w:rsidRPr="00B13547" w:rsidRDefault="00CD62EA" w:rsidP="000D681F">
            <w:pPr>
              <w:keepNext/>
              <w:keepLines/>
            </w:pPr>
            <w:r w:rsidRPr="00B13547">
              <w:t xml:space="preserve">Website: </w:t>
            </w:r>
          </w:p>
        </w:tc>
        <w:tc>
          <w:tcPr>
            <w:tcW w:w="4028" w:type="pct"/>
            <w:shd w:val="clear" w:color="auto" w:fill="auto"/>
          </w:tcPr>
          <w:p w14:paraId="48278FA3" w14:textId="66538C18" w:rsidR="00CD62EA" w:rsidRPr="00B13547" w:rsidRDefault="00B55CD4" w:rsidP="000D681F">
            <w:pPr>
              <w:keepNext/>
              <w:keepLines/>
            </w:pPr>
            <w:hyperlink r:id="rId219" w:history="1">
              <w:r w:rsidR="00C2103A" w:rsidRPr="00B13547">
                <w:rPr>
                  <w:rStyle w:val="Hyperlink"/>
                </w:rPr>
                <w:t>https://ndls.rsa.ie/</w:t>
              </w:r>
            </w:hyperlink>
          </w:p>
        </w:tc>
      </w:tr>
      <w:tr w:rsidR="00CD62EA" w:rsidRPr="00B13547" w14:paraId="0DCF6B35" w14:textId="77777777" w:rsidTr="002F62C8">
        <w:trPr>
          <w:trHeight w:val="311"/>
        </w:trPr>
        <w:tc>
          <w:tcPr>
            <w:tcW w:w="972" w:type="pct"/>
            <w:shd w:val="clear" w:color="auto" w:fill="auto"/>
          </w:tcPr>
          <w:p w14:paraId="55648DFF" w14:textId="7B5EC30F" w:rsidR="00CD62EA" w:rsidRPr="00B13547" w:rsidRDefault="00CD62EA" w:rsidP="00CD62EA">
            <w:r w:rsidRPr="00B13547">
              <w:t xml:space="preserve">Description: </w:t>
            </w:r>
          </w:p>
        </w:tc>
        <w:tc>
          <w:tcPr>
            <w:tcW w:w="4028" w:type="pct"/>
            <w:shd w:val="clear" w:color="auto" w:fill="auto"/>
          </w:tcPr>
          <w:p w14:paraId="0DA854F1" w14:textId="60FDD4BE" w:rsidR="00CD62EA" w:rsidRPr="00B13547" w:rsidRDefault="000914C3" w:rsidP="00CD62EA">
            <w:r w:rsidRPr="00B13547">
              <w:t xml:space="preserve">This online service allows </w:t>
            </w:r>
            <w:r w:rsidR="00870FF6" w:rsidRPr="00B13547">
              <w:t xml:space="preserve">for </w:t>
            </w:r>
            <w:r w:rsidRPr="00B13547">
              <w:t>full driving licence renewal or a learner permit renewal.</w:t>
            </w:r>
          </w:p>
        </w:tc>
      </w:tr>
      <w:tr w:rsidR="00CD62EA" w:rsidRPr="00B13547" w14:paraId="60BC9311" w14:textId="77777777" w:rsidTr="00A36848">
        <w:trPr>
          <w:trHeight w:val="311"/>
        </w:trPr>
        <w:tc>
          <w:tcPr>
            <w:tcW w:w="5000" w:type="pct"/>
            <w:gridSpan w:val="2"/>
            <w:shd w:val="clear" w:color="auto" w:fill="auto"/>
          </w:tcPr>
          <w:p w14:paraId="265D34BA" w14:textId="3A1AAAC6" w:rsidR="00CD62EA" w:rsidRPr="00B13547" w:rsidRDefault="00CD62EA" w:rsidP="007D35F7">
            <w:pPr>
              <w:keepNext/>
              <w:rPr>
                <w:b/>
              </w:rPr>
            </w:pPr>
            <w:r w:rsidRPr="00B13547">
              <w:rPr>
                <w:b/>
              </w:rPr>
              <w:t>Driver’s Theory Test</w:t>
            </w:r>
          </w:p>
        </w:tc>
      </w:tr>
      <w:tr w:rsidR="00CD62EA" w:rsidRPr="00B13547" w14:paraId="1D290C4B" w14:textId="77777777" w:rsidTr="002F62C8">
        <w:trPr>
          <w:trHeight w:val="311"/>
        </w:trPr>
        <w:tc>
          <w:tcPr>
            <w:tcW w:w="972" w:type="pct"/>
            <w:shd w:val="clear" w:color="auto" w:fill="auto"/>
          </w:tcPr>
          <w:p w14:paraId="03C4BB5C" w14:textId="3F99222A" w:rsidR="00CD62EA" w:rsidRPr="00B13547" w:rsidRDefault="00CD62EA" w:rsidP="00CD62EA">
            <w:r w:rsidRPr="00B13547">
              <w:t>Responsibility:</w:t>
            </w:r>
          </w:p>
        </w:tc>
        <w:tc>
          <w:tcPr>
            <w:tcW w:w="4028" w:type="pct"/>
            <w:shd w:val="clear" w:color="auto" w:fill="auto"/>
          </w:tcPr>
          <w:p w14:paraId="2D547C15" w14:textId="0ED0BA33" w:rsidR="00CD62EA" w:rsidRPr="00B13547" w:rsidRDefault="00CD62EA" w:rsidP="007D35F7">
            <w:pPr>
              <w:keepNext/>
            </w:pPr>
            <w:r w:rsidRPr="00B13547">
              <w:t>Road Safety Authority</w:t>
            </w:r>
          </w:p>
        </w:tc>
      </w:tr>
      <w:tr w:rsidR="00CD62EA" w:rsidRPr="00B13547" w14:paraId="09FFD5F5" w14:textId="77777777" w:rsidTr="002F62C8">
        <w:trPr>
          <w:trHeight w:val="311"/>
        </w:trPr>
        <w:tc>
          <w:tcPr>
            <w:tcW w:w="972" w:type="pct"/>
            <w:shd w:val="clear" w:color="auto" w:fill="auto"/>
          </w:tcPr>
          <w:p w14:paraId="58E98538" w14:textId="70C08636" w:rsidR="00CD62EA" w:rsidRPr="00B13547" w:rsidRDefault="00CD62EA" w:rsidP="00CD62EA">
            <w:r w:rsidRPr="00B13547">
              <w:t xml:space="preserve">Website: </w:t>
            </w:r>
          </w:p>
        </w:tc>
        <w:tc>
          <w:tcPr>
            <w:tcW w:w="4028" w:type="pct"/>
            <w:shd w:val="clear" w:color="auto" w:fill="auto"/>
          </w:tcPr>
          <w:p w14:paraId="11A88B97" w14:textId="7884020D" w:rsidR="00CD62EA" w:rsidRPr="00B13547" w:rsidRDefault="00B55CD4" w:rsidP="007D35F7">
            <w:pPr>
              <w:keepNext/>
            </w:pPr>
            <w:hyperlink r:id="rId220" w:history="1">
              <w:r w:rsidR="00CD62EA" w:rsidRPr="00B13547">
                <w:rPr>
                  <w:rStyle w:val="Hyperlink"/>
                </w:rPr>
                <w:t>www.theorytest.ie/driver-theory-test/</w:t>
              </w:r>
            </w:hyperlink>
            <w:r w:rsidR="00CD62EA" w:rsidRPr="00B13547">
              <w:t xml:space="preserve"> </w:t>
            </w:r>
          </w:p>
        </w:tc>
      </w:tr>
      <w:tr w:rsidR="00CD62EA" w:rsidRPr="00B13547" w14:paraId="307BE756" w14:textId="77777777" w:rsidTr="002F62C8">
        <w:trPr>
          <w:trHeight w:val="311"/>
        </w:trPr>
        <w:tc>
          <w:tcPr>
            <w:tcW w:w="972" w:type="pct"/>
            <w:shd w:val="clear" w:color="auto" w:fill="auto"/>
          </w:tcPr>
          <w:p w14:paraId="17416DF4" w14:textId="24E9C778" w:rsidR="00CD62EA" w:rsidRPr="00B13547" w:rsidRDefault="00CD62EA" w:rsidP="00CD62EA">
            <w:r w:rsidRPr="00B13547">
              <w:t xml:space="preserve">Description: </w:t>
            </w:r>
          </w:p>
        </w:tc>
        <w:tc>
          <w:tcPr>
            <w:tcW w:w="4028" w:type="pct"/>
            <w:shd w:val="clear" w:color="auto" w:fill="auto"/>
          </w:tcPr>
          <w:p w14:paraId="4423E7AE" w14:textId="7B4FB085" w:rsidR="00CD62EA" w:rsidRPr="00B13547" w:rsidRDefault="00CD62EA" w:rsidP="00CD62EA">
            <w:r w:rsidRPr="00B13547">
              <w:t>Users can prepare for and book driving theory tests online.</w:t>
            </w:r>
          </w:p>
        </w:tc>
      </w:tr>
      <w:tr w:rsidR="00CD62EA" w:rsidRPr="00B13547" w14:paraId="0097136D" w14:textId="77777777" w:rsidTr="00E2511A">
        <w:trPr>
          <w:trHeight w:val="94"/>
        </w:trPr>
        <w:tc>
          <w:tcPr>
            <w:tcW w:w="5000" w:type="pct"/>
            <w:gridSpan w:val="2"/>
            <w:shd w:val="clear" w:color="auto" w:fill="EFFBFF"/>
          </w:tcPr>
          <w:p w14:paraId="6AB01809" w14:textId="77777777" w:rsidR="00CD62EA" w:rsidRPr="00B13547" w:rsidRDefault="00CD62EA" w:rsidP="00CD62EA">
            <w:pPr>
              <w:pStyle w:val="Subtitle"/>
            </w:pPr>
            <w:r w:rsidRPr="00B13547">
              <w:t>Insurance</w:t>
            </w:r>
          </w:p>
        </w:tc>
      </w:tr>
      <w:tr w:rsidR="00CD62EA" w:rsidRPr="00B13547" w14:paraId="6DC55B09" w14:textId="77777777" w:rsidTr="00E2511A">
        <w:trPr>
          <w:trHeight w:val="198"/>
        </w:trPr>
        <w:tc>
          <w:tcPr>
            <w:tcW w:w="5000" w:type="pct"/>
            <w:gridSpan w:val="2"/>
            <w:shd w:val="clear" w:color="auto" w:fill="auto"/>
          </w:tcPr>
          <w:p w14:paraId="3ED0DD44" w14:textId="6285720F" w:rsidR="00CD62EA" w:rsidRPr="00B13547" w:rsidRDefault="00AB32A2" w:rsidP="00CD62EA">
            <w:r w:rsidRPr="00B13547">
              <w:rPr>
                <w:b/>
              </w:rPr>
              <w:t>Motor Insurance</w:t>
            </w:r>
          </w:p>
        </w:tc>
      </w:tr>
      <w:tr w:rsidR="00CD62EA" w:rsidRPr="00B13547" w14:paraId="35C4F2BC" w14:textId="77777777" w:rsidTr="002F62C8">
        <w:trPr>
          <w:trHeight w:val="198"/>
        </w:trPr>
        <w:tc>
          <w:tcPr>
            <w:tcW w:w="972" w:type="pct"/>
            <w:shd w:val="clear" w:color="auto" w:fill="auto"/>
          </w:tcPr>
          <w:p w14:paraId="47424BB3" w14:textId="77777777" w:rsidR="00CD62EA" w:rsidRPr="00B13547" w:rsidRDefault="00CD62EA" w:rsidP="00CD62EA">
            <w:r w:rsidRPr="00B13547">
              <w:t>Responsibility:</w:t>
            </w:r>
          </w:p>
        </w:tc>
        <w:tc>
          <w:tcPr>
            <w:tcW w:w="4028" w:type="pct"/>
            <w:shd w:val="clear" w:color="auto" w:fill="auto"/>
          </w:tcPr>
          <w:p w14:paraId="555EED5D" w14:textId="04C7B13E" w:rsidR="00CD62EA" w:rsidRPr="00B13547" w:rsidRDefault="00BE7CA3" w:rsidP="00CD62EA">
            <w:r>
              <w:t>Private Insurance Companies</w:t>
            </w:r>
          </w:p>
        </w:tc>
      </w:tr>
      <w:tr w:rsidR="00CD62EA" w:rsidRPr="00B13547" w14:paraId="430A0452" w14:textId="77777777" w:rsidTr="002F62C8">
        <w:trPr>
          <w:trHeight w:val="37"/>
        </w:trPr>
        <w:tc>
          <w:tcPr>
            <w:tcW w:w="972" w:type="pct"/>
            <w:shd w:val="clear" w:color="auto" w:fill="auto"/>
          </w:tcPr>
          <w:p w14:paraId="5FA0E9FD" w14:textId="77777777" w:rsidR="00CD62EA" w:rsidRPr="00B13547" w:rsidRDefault="00CD62EA" w:rsidP="00CD62EA">
            <w:r w:rsidRPr="00B13547">
              <w:t xml:space="preserve">Website: </w:t>
            </w:r>
          </w:p>
        </w:tc>
        <w:tc>
          <w:tcPr>
            <w:tcW w:w="4028" w:type="pct"/>
            <w:shd w:val="clear" w:color="auto" w:fill="auto"/>
          </w:tcPr>
          <w:p w14:paraId="3A34CCDA" w14:textId="6CA954F0" w:rsidR="00AB32A2" w:rsidRPr="00B928D0" w:rsidRDefault="00B928D0" w:rsidP="00AB32A2">
            <w:pPr>
              <w:rPr>
                <w:rStyle w:val="Hyperlink"/>
              </w:rPr>
            </w:pPr>
            <w:r>
              <w:fldChar w:fldCharType="begin"/>
            </w:r>
            <w:r>
              <w:instrText xml:space="preserve"> HYPERLINK "https://www.citizensinformation.ie/en/travel_and_recreation/motoring_1/motor_tax_and_insurance/motor_insurance.html" </w:instrText>
            </w:r>
            <w:r>
              <w:fldChar w:fldCharType="separate"/>
            </w:r>
            <w:r w:rsidR="00AB32A2" w:rsidRPr="00B928D0">
              <w:rPr>
                <w:rStyle w:val="Hyperlink"/>
              </w:rPr>
              <w:t>https://www.citizensinformation.ie/en/travel_and_recreation/</w:t>
            </w:r>
          </w:p>
          <w:p w14:paraId="3B3D8AFE" w14:textId="53CF4569" w:rsidR="00CD62EA" w:rsidRPr="00B13547" w:rsidRDefault="00AB32A2" w:rsidP="00AB32A2">
            <w:r w:rsidRPr="00B928D0">
              <w:rPr>
                <w:rStyle w:val="Hyperlink"/>
              </w:rPr>
              <w:t>motoring_1/motor_tax_and_insurance/motor_insurance.html</w:t>
            </w:r>
            <w:r w:rsidR="00B928D0">
              <w:fldChar w:fldCharType="end"/>
            </w:r>
          </w:p>
        </w:tc>
      </w:tr>
      <w:tr w:rsidR="00CD62EA" w:rsidRPr="00B13547" w14:paraId="7FBC8B26" w14:textId="77777777" w:rsidTr="002F62C8">
        <w:trPr>
          <w:trHeight w:val="311"/>
        </w:trPr>
        <w:tc>
          <w:tcPr>
            <w:tcW w:w="972" w:type="pct"/>
            <w:shd w:val="clear" w:color="auto" w:fill="auto"/>
          </w:tcPr>
          <w:p w14:paraId="725493A7" w14:textId="77777777" w:rsidR="00CD62EA" w:rsidRPr="00B13547" w:rsidRDefault="00CD62EA" w:rsidP="00CD62EA">
            <w:r w:rsidRPr="00B13547">
              <w:t xml:space="preserve">Description: </w:t>
            </w:r>
          </w:p>
        </w:tc>
        <w:tc>
          <w:tcPr>
            <w:tcW w:w="4028" w:type="pct"/>
            <w:shd w:val="clear" w:color="auto" w:fill="auto"/>
          </w:tcPr>
          <w:p w14:paraId="31B17404" w14:textId="5322A732" w:rsidR="00CD62EA" w:rsidRPr="00B13547" w:rsidRDefault="00BE7CA3" w:rsidP="00CD62EA">
            <w:r w:rsidRPr="00B13547">
              <w:t>Motor insurance is issued by private insurance companies. The Financial Services and Pensions Ombudsman deals with complaints and disputes between policyholders and their insurance companies when the company's complaints procedure fails to resolve the problem.</w:t>
            </w:r>
            <w:r w:rsidR="00AB32A2" w:rsidRPr="00B13547">
              <w:t>It is a legal requirement to have motor insurance if you want to drive your car in a public place and you must produce a current Certificate of Insurance to pay motor tax.</w:t>
            </w:r>
          </w:p>
        </w:tc>
      </w:tr>
      <w:tr w:rsidR="00CD62EA" w:rsidRPr="00B13547" w14:paraId="1B9C0C5C" w14:textId="77777777" w:rsidTr="00E2511A">
        <w:trPr>
          <w:trHeight w:val="94"/>
        </w:trPr>
        <w:tc>
          <w:tcPr>
            <w:tcW w:w="5000" w:type="pct"/>
            <w:gridSpan w:val="2"/>
            <w:shd w:val="clear" w:color="auto" w:fill="EFFBFF"/>
          </w:tcPr>
          <w:p w14:paraId="2F459619" w14:textId="77777777" w:rsidR="00CD62EA" w:rsidRPr="00B13547" w:rsidRDefault="00CD62EA" w:rsidP="00CD62EA">
            <w:pPr>
              <w:pStyle w:val="Subtitle"/>
            </w:pPr>
            <w:r w:rsidRPr="00B13547">
              <w:t>Registration</w:t>
            </w:r>
          </w:p>
        </w:tc>
      </w:tr>
      <w:tr w:rsidR="00CD62EA" w:rsidRPr="00B13547" w14:paraId="399A7597" w14:textId="77777777" w:rsidTr="00E2511A">
        <w:trPr>
          <w:trHeight w:val="198"/>
        </w:trPr>
        <w:tc>
          <w:tcPr>
            <w:tcW w:w="5000" w:type="pct"/>
            <w:gridSpan w:val="2"/>
            <w:shd w:val="clear" w:color="auto" w:fill="auto"/>
          </w:tcPr>
          <w:p w14:paraId="4C92DFA4" w14:textId="1C775168" w:rsidR="00CD62EA" w:rsidRPr="00B13547" w:rsidRDefault="00CD62EA" w:rsidP="00CD62EA">
            <w:r w:rsidRPr="00B13547">
              <w:rPr>
                <w:b/>
              </w:rPr>
              <w:t>Car registration (new, used, imported cars)</w:t>
            </w:r>
          </w:p>
        </w:tc>
      </w:tr>
      <w:tr w:rsidR="00CD62EA" w:rsidRPr="00B13547" w14:paraId="2DC7A3D5" w14:textId="77777777" w:rsidTr="002F62C8">
        <w:trPr>
          <w:trHeight w:val="198"/>
        </w:trPr>
        <w:tc>
          <w:tcPr>
            <w:tcW w:w="972" w:type="pct"/>
            <w:shd w:val="clear" w:color="auto" w:fill="auto"/>
          </w:tcPr>
          <w:p w14:paraId="759DE19E" w14:textId="77777777" w:rsidR="00CD62EA" w:rsidRPr="00B13547" w:rsidRDefault="00CD62EA" w:rsidP="00CD62EA">
            <w:r w:rsidRPr="00B13547">
              <w:t>Responsibility:</w:t>
            </w:r>
          </w:p>
        </w:tc>
        <w:tc>
          <w:tcPr>
            <w:tcW w:w="4028" w:type="pct"/>
            <w:shd w:val="clear" w:color="auto" w:fill="auto"/>
          </w:tcPr>
          <w:p w14:paraId="44E55A57" w14:textId="5912A36D" w:rsidR="00CD62EA" w:rsidRPr="00B13547" w:rsidRDefault="00CD62EA" w:rsidP="00CD62EA">
            <w:r w:rsidRPr="00B13547">
              <w:t>Central Government, Revenue Commissioners</w:t>
            </w:r>
          </w:p>
        </w:tc>
      </w:tr>
      <w:tr w:rsidR="00CD62EA" w:rsidRPr="00B13547" w14:paraId="26065DC2" w14:textId="77777777" w:rsidTr="002F62C8">
        <w:trPr>
          <w:trHeight w:val="37"/>
        </w:trPr>
        <w:tc>
          <w:tcPr>
            <w:tcW w:w="972" w:type="pct"/>
            <w:shd w:val="clear" w:color="auto" w:fill="auto"/>
          </w:tcPr>
          <w:p w14:paraId="5EE4EF41" w14:textId="77777777" w:rsidR="00CD62EA" w:rsidRPr="00B13547" w:rsidRDefault="00CD62EA" w:rsidP="00CD62EA">
            <w:r w:rsidRPr="00B13547">
              <w:t xml:space="preserve">Website: </w:t>
            </w:r>
          </w:p>
        </w:tc>
        <w:tc>
          <w:tcPr>
            <w:tcW w:w="4028" w:type="pct"/>
            <w:shd w:val="clear" w:color="auto" w:fill="auto"/>
          </w:tcPr>
          <w:p w14:paraId="0FBB7864" w14:textId="3B1477AC" w:rsidR="00CD62EA" w:rsidRPr="00B13547" w:rsidRDefault="00B55CD4" w:rsidP="00CD62EA">
            <w:hyperlink r:id="rId221" w:history="1">
              <w:r w:rsidR="00CD62EA" w:rsidRPr="00B13547">
                <w:rPr>
                  <w:rStyle w:val="Hyperlink"/>
                </w:rPr>
                <w:t>https://www.revenue.ie/</w:t>
              </w:r>
            </w:hyperlink>
          </w:p>
        </w:tc>
      </w:tr>
      <w:tr w:rsidR="00CD62EA" w:rsidRPr="00B13547" w14:paraId="19875E09" w14:textId="77777777" w:rsidTr="002F62C8">
        <w:trPr>
          <w:trHeight w:val="311"/>
        </w:trPr>
        <w:tc>
          <w:tcPr>
            <w:tcW w:w="972" w:type="pct"/>
            <w:shd w:val="clear" w:color="auto" w:fill="auto"/>
          </w:tcPr>
          <w:p w14:paraId="5D47B59D" w14:textId="77777777" w:rsidR="00CD62EA" w:rsidRPr="00B13547" w:rsidRDefault="00CD62EA" w:rsidP="00CD62EA">
            <w:r w:rsidRPr="00B13547">
              <w:t xml:space="preserve">Description: </w:t>
            </w:r>
          </w:p>
        </w:tc>
        <w:tc>
          <w:tcPr>
            <w:tcW w:w="4028" w:type="pct"/>
            <w:shd w:val="clear" w:color="auto" w:fill="auto"/>
          </w:tcPr>
          <w:p w14:paraId="230F3595" w14:textId="1B3FCA9E" w:rsidR="00CD62EA" w:rsidRPr="00B13547" w:rsidRDefault="00CD62EA" w:rsidP="00CD62EA">
            <w:r w:rsidRPr="00B13547">
              <w:t>The system allows registered motor dealers to fully register and pay the registration tax for all new vehicles. All used imported vehicles are required to be produced for inspection at a Revenue Office.</w:t>
            </w:r>
          </w:p>
        </w:tc>
      </w:tr>
    </w:tbl>
    <w:p w14:paraId="36906DA5" w14:textId="77777777" w:rsidR="006D2864" w:rsidRPr="00B13547" w:rsidRDefault="006D2864" w:rsidP="006D2864">
      <w:pPr>
        <w:pStyle w:val="Heading2"/>
      </w:pPr>
      <w:r w:rsidRPr="00B13547">
        <w:t>Residence formalities</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6D2864" w:rsidRPr="00B13547" w14:paraId="56090BC2" w14:textId="77777777" w:rsidTr="00E2511A">
        <w:trPr>
          <w:trHeight w:val="94"/>
        </w:trPr>
        <w:tc>
          <w:tcPr>
            <w:tcW w:w="5000" w:type="pct"/>
            <w:gridSpan w:val="2"/>
            <w:shd w:val="clear" w:color="auto" w:fill="EFFBFF"/>
          </w:tcPr>
          <w:p w14:paraId="5DCB29A2" w14:textId="77777777" w:rsidR="006D2864" w:rsidRPr="00B13547" w:rsidRDefault="006D2864" w:rsidP="00E2511A">
            <w:pPr>
              <w:pStyle w:val="Subtitle"/>
            </w:pPr>
            <w:r w:rsidRPr="00B13547">
              <w:t>Residence rights</w:t>
            </w:r>
          </w:p>
        </w:tc>
      </w:tr>
      <w:tr w:rsidR="006D2864" w:rsidRPr="00B13547" w14:paraId="247432FE" w14:textId="77777777" w:rsidTr="00E2511A">
        <w:trPr>
          <w:trHeight w:val="198"/>
        </w:trPr>
        <w:tc>
          <w:tcPr>
            <w:tcW w:w="5000" w:type="pct"/>
            <w:gridSpan w:val="2"/>
            <w:shd w:val="clear" w:color="auto" w:fill="auto"/>
          </w:tcPr>
          <w:p w14:paraId="3414FE80" w14:textId="1CA4A1A7" w:rsidR="00F46C02" w:rsidRPr="00B13547" w:rsidRDefault="00F46C02" w:rsidP="00E2511A">
            <w:pPr>
              <w:rPr>
                <w:b/>
              </w:rPr>
            </w:pPr>
            <w:r w:rsidRPr="00B13547">
              <w:rPr>
                <w:b/>
              </w:rPr>
              <w:t>Housing (building and housing, environment)</w:t>
            </w:r>
          </w:p>
        </w:tc>
      </w:tr>
      <w:tr w:rsidR="00F46C02" w:rsidRPr="00B13547" w14:paraId="5B8D614A" w14:textId="77777777" w:rsidTr="002F62C8">
        <w:trPr>
          <w:trHeight w:val="198"/>
        </w:trPr>
        <w:tc>
          <w:tcPr>
            <w:tcW w:w="972" w:type="pct"/>
            <w:shd w:val="clear" w:color="auto" w:fill="auto"/>
          </w:tcPr>
          <w:p w14:paraId="18D5007C" w14:textId="77777777" w:rsidR="00F46C02" w:rsidRPr="00B13547" w:rsidRDefault="00F46C02" w:rsidP="00F46C02">
            <w:r w:rsidRPr="00B13547">
              <w:t>Responsibility:</w:t>
            </w:r>
          </w:p>
        </w:tc>
        <w:tc>
          <w:tcPr>
            <w:tcW w:w="4028" w:type="pct"/>
            <w:shd w:val="clear" w:color="auto" w:fill="auto"/>
          </w:tcPr>
          <w:p w14:paraId="3E805017" w14:textId="4CE0403A" w:rsidR="00F46C02" w:rsidRPr="00B13547" w:rsidRDefault="00F46C02" w:rsidP="00F46C02">
            <w:r w:rsidRPr="00B13547">
              <w:t>Local Government</w:t>
            </w:r>
          </w:p>
        </w:tc>
      </w:tr>
      <w:tr w:rsidR="00F46C02" w:rsidRPr="00B13547" w14:paraId="4572665D" w14:textId="77777777" w:rsidTr="002F62C8">
        <w:trPr>
          <w:trHeight w:val="37"/>
        </w:trPr>
        <w:tc>
          <w:tcPr>
            <w:tcW w:w="972" w:type="pct"/>
            <w:shd w:val="clear" w:color="auto" w:fill="auto"/>
          </w:tcPr>
          <w:p w14:paraId="59DA330A" w14:textId="77777777" w:rsidR="00F46C02" w:rsidRPr="00B13547" w:rsidRDefault="00F46C02" w:rsidP="00F46C02">
            <w:r w:rsidRPr="00B13547">
              <w:t xml:space="preserve">Website: </w:t>
            </w:r>
          </w:p>
        </w:tc>
        <w:tc>
          <w:tcPr>
            <w:tcW w:w="4028" w:type="pct"/>
            <w:shd w:val="clear" w:color="auto" w:fill="auto"/>
          </w:tcPr>
          <w:p w14:paraId="22E4FAB3" w14:textId="520CCF54" w:rsidR="00F46C02" w:rsidRPr="00B13547" w:rsidRDefault="00B55CD4" w:rsidP="00F46C02">
            <w:hyperlink r:id="rId222" w:history="1">
              <w:r w:rsidR="00F46C02" w:rsidRPr="00B13547">
                <w:rPr>
                  <w:rStyle w:val="Hyperlink"/>
                </w:rPr>
                <w:t>http://www.dublincity.ie/</w:t>
              </w:r>
            </w:hyperlink>
            <w:r w:rsidR="00F46C02" w:rsidRPr="00B13547">
              <w:t xml:space="preserve">   </w:t>
            </w:r>
          </w:p>
        </w:tc>
      </w:tr>
      <w:tr w:rsidR="00F46C02" w:rsidRPr="00B13547" w14:paraId="6706B3A1" w14:textId="77777777" w:rsidTr="002F62C8">
        <w:trPr>
          <w:trHeight w:val="311"/>
        </w:trPr>
        <w:tc>
          <w:tcPr>
            <w:tcW w:w="972" w:type="pct"/>
            <w:shd w:val="clear" w:color="auto" w:fill="auto"/>
          </w:tcPr>
          <w:p w14:paraId="50CDE69C" w14:textId="77777777" w:rsidR="00F46C02" w:rsidRPr="00B13547" w:rsidRDefault="00F46C02" w:rsidP="00F46C02">
            <w:r w:rsidRPr="00B13547">
              <w:t xml:space="preserve">Description: </w:t>
            </w:r>
          </w:p>
        </w:tc>
        <w:tc>
          <w:tcPr>
            <w:tcW w:w="4028" w:type="pct"/>
            <w:shd w:val="clear" w:color="auto" w:fill="auto"/>
          </w:tcPr>
          <w:p w14:paraId="0614CCEF" w14:textId="507AB6AF" w:rsidR="00F46C02" w:rsidRPr="00B13547" w:rsidRDefault="00F46C02" w:rsidP="00F46C02">
            <w:r w:rsidRPr="00B13547">
              <w:t>Electronic intake with an official form to start the procedure to obtain a building or renovation permission.</w:t>
            </w:r>
          </w:p>
        </w:tc>
      </w:tr>
      <w:tr w:rsidR="008E0854" w:rsidRPr="00B13547" w14:paraId="0626E6AE" w14:textId="77777777" w:rsidTr="008E0854">
        <w:trPr>
          <w:trHeight w:val="311"/>
        </w:trPr>
        <w:tc>
          <w:tcPr>
            <w:tcW w:w="5000" w:type="pct"/>
            <w:gridSpan w:val="2"/>
            <w:shd w:val="clear" w:color="auto" w:fill="auto"/>
          </w:tcPr>
          <w:p w14:paraId="434D4398" w14:textId="4D34B97F" w:rsidR="008E0854" w:rsidRPr="00B13547" w:rsidRDefault="008E0854" w:rsidP="00F46C02">
            <w:pPr>
              <w:rPr>
                <w:b/>
              </w:rPr>
            </w:pPr>
            <w:r w:rsidRPr="00B13547">
              <w:rPr>
                <w:b/>
              </w:rPr>
              <w:lastRenderedPageBreak/>
              <w:t>Participation in Irish elections</w:t>
            </w:r>
          </w:p>
        </w:tc>
      </w:tr>
      <w:tr w:rsidR="007765A5" w:rsidRPr="00B13547" w14:paraId="36D6F96B" w14:textId="77777777" w:rsidTr="002F62C8">
        <w:trPr>
          <w:trHeight w:val="311"/>
        </w:trPr>
        <w:tc>
          <w:tcPr>
            <w:tcW w:w="972" w:type="pct"/>
            <w:shd w:val="clear" w:color="auto" w:fill="auto"/>
          </w:tcPr>
          <w:p w14:paraId="79629C96" w14:textId="3D06036D" w:rsidR="007765A5" w:rsidRPr="00B13547" w:rsidRDefault="007765A5" w:rsidP="007765A5">
            <w:r w:rsidRPr="00B13547">
              <w:t>Responsibility:</w:t>
            </w:r>
          </w:p>
        </w:tc>
        <w:tc>
          <w:tcPr>
            <w:tcW w:w="4028" w:type="pct"/>
            <w:shd w:val="clear" w:color="auto" w:fill="auto"/>
          </w:tcPr>
          <w:p w14:paraId="571E0C9E" w14:textId="1AE0C2A7" w:rsidR="007765A5" w:rsidRPr="00B13547" w:rsidRDefault="007765A5" w:rsidP="007765A5">
            <w:r w:rsidRPr="00B13547">
              <w:rPr>
                <w:lang w:eastAsia="el-GR"/>
              </w:rPr>
              <w:t>Local Authorities</w:t>
            </w:r>
          </w:p>
        </w:tc>
      </w:tr>
      <w:tr w:rsidR="007765A5" w:rsidRPr="00B13547" w14:paraId="6768D118" w14:textId="77777777" w:rsidTr="002F62C8">
        <w:trPr>
          <w:trHeight w:val="311"/>
        </w:trPr>
        <w:tc>
          <w:tcPr>
            <w:tcW w:w="972" w:type="pct"/>
            <w:shd w:val="clear" w:color="auto" w:fill="auto"/>
          </w:tcPr>
          <w:p w14:paraId="10348769" w14:textId="2ABE4D2F" w:rsidR="007765A5" w:rsidRPr="00B13547" w:rsidRDefault="007765A5" w:rsidP="007765A5">
            <w:r w:rsidRPr="00B13547">
              <w:t xml:space="preserve">Website: </w:t>
            </w:r>
          </w:p>
        </w:tc>
        <w:tc>
          <w:tcPr>
            <w:tcW w:w="4028" w:type="pct"/>
            <w:shd w:val="clear" w:color="auto" w:fill="auto"/>
          </w:tcPr>
          <w:p w14:paraId="4A3B7E4B" w14:textId="3B984168" w:rsidR="007765A5" w:rsidRPr="00B13547" w:rsidRDefault="00B55CD4" w:rsidP="007765A5">
            <w:hyperlink r:id="rId223" w:history="1">
              <w:r w:rsidR="007765A5" w:rsidRPr="00B13547">
                <w:rPr>
                  <w:rStyle w:val="Hyperlink"/>
                </w:rPr>
                <w:t>http://www.checktheregister.ie/PublicPages/AppForms.aspx</w:t>
              </w:r>
            </w:hyperlink>
            <w:r w:rsidR="007765A5" w:rsidRPr="00B13547">
              <w:t xml:space="preserve"> </w:t>
            </w:r>
            <w:r w:rsidR="007765A5" w:rsidRPr="00B13547">
              <w:rPr>
                <w:lang w:eastAsia="el-GR"/>
              </w:rPr>
              <w:t xml:space="preserve"> </w:t>
            </w:r>
          </w:p>
        </w:tc>
      </w:tr>
      <w:tr w:rsidR="007765A5" w:rsidRPr="00B13547" w14:paraId="6AA3DD8E" w14:textId="77777777" w:rsidTr="002F62C8">
        <w:trPr>
          <w:trHeight w:val="311"/>
        </w:trPr>
        <w:tc>
          <w:tcPr>
            <w:tcW w:w="972" w:type="pct"/>
            <w:shd w:val="clear" w:color="auto" w:fill="auto"/>
          </w:tcPr>
          <w:p w14:paraId="53A47D8E" w14:textId="61A3BCB8" w:rsidR="007765A5" w:rsidRPr="00B13547" w:rsidRDefault="007765A5" w:rsidP="007765A5">
            <w:r w:rsidRPr="00B13547">
              <w:t xml:space="preserve">Description: </w:t>
            </w:r>
          </w:p>
        </w:tc>
        <w:tc>
          <w:tcPr>
            <w:tcW w:w="4028" w:type="pct"/>
            <w:shd w:val="clear" w:color="auto" w:fill="auto"/>
          </w:tcPr>
          <w:p w14:paraId="6871A3C0" w14:textId="5B120A39" w:rsidR="007765A5" w:rsidRPr="00B13547" w:rsidRDefault="007765A5" w:rsidP="007765A5">
            <w:r w:rsidRPr="00B13547">
              <w:t xml:space="preserve">Participation in the Irish elections is not available as an eService. Applications forms are available on </w:t>
            </w:r>
            <w:hyperlink r:id="rId224" w:history="1">
              <w:r w:rsidRPr="00B13547">
                <w:rPr>
                  <w:rStyle w:val="Hyperlink"/>
                </w:rPr>
                <w:t>www.checktheregister.ie</w:t>
              </w:r>
            </w:hyperlink>
            <w:r w:rsidRPr="00B13547">
              <w:t xml:space="preserve">, however when complemented they must be returned to the local authority. </w:t>
            </w:r>
          </w:p>
        </w:tc>
      </w:tr>
      <w:tr w:rsidR="007765A5" w:rsidRPr="00B13547" w14:paraId="149C5628" w14:textId="77777777" w:rsidTr="00E2511A">
        <w:trPr>
          <w:trHeight w:val="94"/>
        </w:trPr>
        <w:tc>
          <w:tcPr>
            <w:tcW w:w="5000" w:type="pct"/>
            <w:gridSpan w:val="2"/>
            <w:shd w:val="clear" w:color="auto" w:fill="EFFBFF"/>
          </w:tcPr>
          <w:p w14:paraId="7D7535C2" w14:textId="77777777" w:rsidR="007765A5" w:rsidRPr="00B13547" w:rsidRDefault="007765A5" w:rsidP="007765A5">
            <w:pPr>
              <w:pStyle w:val="Subtitle"/>
              <w:rPr>
                <w:color w:val="BF3F91"/>
              </w:rPr>
            </w:pPr>
            <w:r w:rsidRPr="00B13547">
              <w:t>Family residence rights</w:t>
            </w:r>
          </w:p>
        </w:tc>
      </w:tr>
      <w:tr w:rsidR="007765A5" w:rsidRPr="00B13547" w14:paraId="7A3F5CE1" w14:textId="77777777" w:rsidTr="00E2511A">
        <w:trPr>
          <w:trHeight w:val="198"/>
        </w:trPr>
        <w:tc>
          <w:tcPr>
            <w:tcW w:w="5000" w:type="pct"/>
            <w:gridSpan w:val="2"/>
            <w:shd w:val="clear" w:color="auto" w:fill="auto"/>
          </w:tcPr>
          <w:p w14:paraId="4CA1E79D" w14:textId="34758B75" w:rsidR="007765A5" w:rsidRPr="00B13547" w:rsidRDefault="00D64F97" w:rsidP="007765A5">
            <w:r w:rsidRPr="00B13547">
              <w:rPr>
                <w:b/>
              </w:rPr>
              <w:t>Residence rights of family members</w:t>
            </w:r>
          </w:p>
        </w:tc>
      </w:tr>
      <w:tr w:rsidR="007765A5" w:rsidRPr="00B13547" w14:paraId="22FEB4F3" w14:textId="77777777" w:rsidTr="002F62C8">
        <w:trPr>
          <w:trHeight w:val="198"/>
        </w:trPr>
        <w:tc>
          <w:tcPr>
            <w:tcW w:w="972" w:type="pct"/>
            <w:shd w:val="clear" w:color="auto" w:fill="auto"/>
          </w:tcPr>
          <w:p w14:paraId="6BDB24B0" w14:textId="77777777" w:rsidR="007765A5" w:rsidRPr="00B13547" w:rsidRDefault="007765A5" w:rsidP="007765A5">
            <w:r w:rsidRPr="00B13547">
              <w:t>Responsibility:</w:t>
            </w:r>
          </w:p>
        </w:tc>
        <w:tc>
          <w:tcPr>
            <w:tcW w:w="4028" w:type="pct"/>
            <w:shd w:val="clear" w:color="auto" w:fill="auto"/>
          </w:tcPr>
          <w:p w14:paraId="511B6501" w14:textId="0D024E21" w:rsidR="007765A5" w:rsidRPr="00B13547" w:rsidRDefault="001B64CB" w:rsidP="007765A5">
            <w:r>
              <w:t>N/A</w:t>
            </w:r>
          </w:p>
        </w:tc>
      </w:tr>
      <w:tr w:rsidR="007765A5" w:rsidRPr="00B13547" w14:paraId="225AFBC2" w14:textId="77777777" w:rsidTr="002F62C8">
        <w:trPr>
          <w:trHeight w:val="37"/>
        </w:trPr>
        <w:tc>
          <w:tcPr>
            <w:tcW w:w="972" w:type="pct"/>
            <w:shd w:val="clear" w:color="auto" w:fill="auto"/>
          </w:tcPr>
          <w:p w14:paraId="2070A319" w14:textId="77777777" w:rsidR="007765A5" w:rsidRPr="00B13547" w:rsidRDefault="007765A5" w:rsidP="007765A5">
            <w:r w:rsidRPr="00B13547">
              <w:t xml:space="preserve">Website: </w:t>
            </w:r>
          </w:p>
        </w:tc>
        <w:tc>
          <w:tcPr>
            <w:tcW w:w="4028" w:type="pct"/>
            <w:shd w:val="clear" w:color="auto" w:fill="auto"/>
          </w:tcPr>
          <w:p w14:paraId="1841904A" w14:textId="63E16FDE" w:rsidR="00D64F97" w:rsidRPr="0097111C" w:rsidRDefault="0097111C" w:rsidP="00D64F97">
            <w:pPr>
              <w:rPr>
                <w:rStyle w:val="Hyperlink"/>
              </w:rPr>
            </w:pPr>
            <w:r>
              <w:fldChar w:fldCharType="begin"/>
            </w:r>
            <w:r>
              <w:instrText xml:space="preserve"> HYPERLINK "https://www.citizensinformation.ie/en/moving_country/moving_to_ireland/rights_of_residence_in_ireland/residence_rights_of_family_members.html" </w:instrText>
            </w:r>
            <w:r>
              <w:fldChar w:fldCharType="separate"/>
            </w:r>
            <w:r w:rsidR="00D64F97" w:rsidRPr="0097111C">
              <w:rPr>
                <w:rStyle w:val="Hyperlink"/>
              </w:rPr>
              <w:t>https://www.citizensinformation.ie/en/moving_country/</w:t>
            </w:r>
          </w:p>
          <w:p w14:paraId="26491797" w14:textId="77777777" w:rsidR="00D64F97" w:rsidRPr="0097111C" w:rsidRDefault="00D64F97" w:rsidP="00D64F97">
            <w:pPr>
              <w:rPr>
                <w:rStyle w:val="Hyperlink"/>
              </w:rPr>
            </w:pPr>
            <w:r w:rsidRPr="0097111C">
              <w:rPr>
                <w:rStyle w:val="Hyperlink"/>
              </w:rPr>
              <w:t>moving_to_ireland/rights_of_residence_in_ireland/</w:t>
            </w:r>
          </w:p>
          <w:p w14:paraId="1C2DC13D" w14:textId="7039A0E0" w:rsidR="007765A5" w:rsidRPr="00B13547" w:rsidRDefault="00D64F97" w:rsidP="00D64F97">
            <w:r w:rsidRPr="0097111C">
              <w:rPr>
                <w:rStyle w:val="Hyperlink"/>
              </w:rPr>
              <w:t>residence_rights_of_family_members.html</w:t>
            </w:r>
            <w:r w:rsidR="0097111C">
              <w:fldChar w:fldCharType="end"/>
            </w:r>
          </w:p>
        </w:tc>
      </w:tr>
      <w:tr w:rsidR="007765A5" w:rsidRPr="00B13547" w14:paraId="10BE1E0D" w14:textId="77777777" w:rsidTr="002F62C8">
        <w:trPr>
          <w:trHeight w:val="311"/>
        </w:trPr>
        <w:tc>
          <w:tcPr>
            <w:tcW w:w="972" w:type="pct"/>
            <w:shd w:val="clear" w:color="auto" w:fill="auto"/>
          </w:tcPr>
          <w:p w14:paraId="1778F69B" w14:textId="77777777" w:rsidR="007765A5" w:rsidRPr="00B13547" w:rsidRDefault="007765A5" w:rsidP="007765A5">
            <w:r w:rsidRPr="00B13547">
              <w:t xml:space="preserve">Description: </w:t>
            </w:r>
          </w:p>
        </w:tc>
        <w:tc>
          <w:tcPr>
            <w:tcW w:w="4028" w:type="pct"/>
            <w:shd w:val="clear" w:color="auto" w:fill="auto"/>
          </w:tcPr>
          <w:p w14:paraId="16994378" w14:textId="5B0C4428" w:rsidR="007765A5" w:rsidRPr="00B13547" w:rsidRDefault="00D64F97" w:rsidP="00D64F97">
            <w:r w:rsidRPr="00B13547">
              <w:t>A person moving to Ireland for whatever reason, may be able to bring family members to live with them. The person’s rights in this respect depend on their nationality and on the type of residence entitlement they have. Their family member(s) right to stay in Ireland depends on the person’s entitlement. The family member(s) may acquire an entitlement in their own right.</w:t>
            </w:r>
          </w:p>
        </w:tc>
      </w:tr>
      <w:tr w:rsidR="007765A5" w:rsidRPr="00B13547" w14:paraId="1BCC6DBB" w14:textId="77777777" w:rsidTr="00E2511A">
        <w:trPr>
          <w:trHeight w:val="94"/>
        </w:trPr>
        <w:tc>
          <w:tcPr>
            <w:tcW w:w="5000" w:type="pct"/>
            <w:gridSpan w:val="2"/>
            <w:shd w:val="clear" w:color="auto" w:fill="EFFBFF"/>
          </w:tcPr>
          <w:p w14:paraId="0435B77A" w14:textId="77777777" w:rsidR="007765A5" w:rsidRPr="00B13547" w:rsidRDefault="007765A5" w:rsidP="007765A5">
            <w:pPr>
              <w:pStyle w:val="Subtitle"/>
              <w:rPr>
                <w:color w:val="BF3F91"/>
              </w:rPr>
            </w:pPr>
            <w:r w:rsidRPr="00B13547">
              <w:t>Document and formalities</w:t>
            </w:r>
          </w:p>
        </w:tc>
      </w:tr>
      <w:tr w:rsidR="007765A5" w:rsidRPr="00B13547" w14:paraId="1BFE6247" w14:textId="77777777" w:rsidTr="00E2511A">
        <w:trPr>
          <w:trHeight w:val="198"/>
        </w:trPr>
        <w:tc>
          <w:tcPr>
            <w:tcW w:w="5000" w:type="pct"/>
            <w:gridSpan w:val="2"/>
            <w:shd w:val="clear" w:color="auto" w:fill="auto"/>
          </w:tcPr>
          <w:p w14:paraId="0C9A716F" w14:textId="691F9E4A" w:rsidR="007765A5" w:rsidRPr="00B13547" w:rsidRDefault="007765A5" w:rsidP="007765A5">
            <w:r w:rsidRPr="00B13547">
              <w:rPr>
                <w:b/>
                <w:bCs/>
              </w:rPr>
              <w:t>Certificates (birth, marriage): request and delivery</w:t>
            </w:r>
          </w:p>
        </w:tc>
      </w:tr>
      <w:tr w:rsidR="007765A5" w:rsidRPr="00B13547" w14:paraId="13362030" w14:textId="77777777" w:rsidTr="002F62C8">
        <w:trPr>
          <w:trHeight w:val="198"/>
        </w:trPr>
        <w:tc>
          <w:tcPr>
            <w:tcW w:w="972" w:type="pct"/>
            <w:shd w:val="clear" w:color="auto" w:fill="auto"/>
          </w:tcPr>
          <w:p w14:paraId="090D050E" w14:textId="77777777" w:rsidR="007765A5" w:rsidRPr="00B13547" w:rsidRDefault="007765A5" w:rsidP="007765A5">
            <w:r w:rsidRPr="00B13547">
              <w:t>Responsibility:</w:t>
            </w:r>
          </w:p>
        </w:tc>
        <w:tc>
          <w:tcPr>
            <w:tcW w:w="4028" w:type="pct"/>
            <w:shd w:val="clear" w:color="auto" w:fill="auto"/>
          </w:tcPr>
          <w:p w14:paraId="53879398" w14:textId="172CCB07" w:rsidR="007765A5" w:rsidRPr="00B13547" w:rsidRDefault="007765A5" w:rsidP="00D64F97">
            <w:r w:rsidRPr="00B13547">
              <w:t>Central Government, Department of Health and Children, General Register Office</w:t>
            </w:r>
          </w:p>
        </w:tc>
      </w:tr>
      <w:tr w:rsidR="007765A5" w:rsidRPr="00B13547" w14:paraId="6AE0FD2E" w14:textId="77777777" w:rsidTr="002F62C8">
        <w:trPr>
          <w:trHeight w:val="37"/>
        </w:trPr>
        <w:tc>
          <w:tcPr>
            <w:tcW w:w="972" w:type="pct"/>
            <w:shd w:val="clear" w:color="auto" w:fill="auto"/>
          </w:tcPr>
          <w:p w14:paraId="1E7D8F7B" w14:textId="77777777" w:rsidR="007765A5" w:rsidRPr="00B13547" w:rsidRDefault="007765A5" w:rsidP="007765A5">
            <w:r w:rsidRPr="00B13547">
              <w:t xml:space="preserve">Website: </w:t>
            </w:r>
          </w:p>
        </w:tc>
        <w:tc>
          <w:tcPr>
            <w:tcW w:w="4028" w:type="pct"/>
            <w:shd w:val="clear" w:color="auto" w:fill="auto"/>
          </w:tcPr>
          <w:p w14:paraId="51F62472" w14:textId="3A9A6EAF" w:rsidR="007765A5" w:rsidRPr="00B13547" w:rsidRDefault="00B55CD4" w:rsidP="007765A5">
            <w:hyperlink r:id="rId225" w:history="1">
              <w:r w:rsidR="007765A5" w:rsidRPr="00B13547">
                <w:rPr>
                  <w:rStyle w:val="Hyperlink"/>
                </w:rPr>
                <w:t>www.certificates.ie</w:t>
              </w:r>
            </w:hyperlink>
            <w:r w:rsidR="007765A5" w:rsidRPr="00B13547">
              <w:t xml:space="preserve"> </w:t>
            </w:r>
          </w:p>
        </w:tc>
      </w:tr>
      <w:tr w:rsidR="007765A5" w:rsidRPr="00B13547" w14:paraId="668D9350" w14:textId="77777777" w:rsidTr="002F62C8">
        <w:trPr>
          <w:trHeight w:val="311"/>
        </w:trPr>
        <w:tc>
          <w:tcPr>
            <w:tcW w:w="972" w:type="pct"/>
            <w:shd w:val="clear" w:color="auto" w:fill="auto"/>
          </w:tcPr>
          <w:p w14:paraId="545DD0C2" w14:textId="77777777" w:rsidR="007765A5" w:rsidRPr="00B13547" w:rsidRDefault="007765A5" w:rsidP="007765A5">
            <w:r w:rsidRPr="00B13547">
              <w:t xml:space="preserve">Description: </w:t>
            </w:r>
          </w:p>
        </w:tc>
        <w:tc>
          <w:tcPr>
            <w:tcW w:w="4028" w:type="pct"/>
            <w:shd w:val="clear" w:color="auto" w:fill="auto"/>
          </w:tcPr>
          <w:p w14:paraId="2E1E96D7" w14:textId="5194F1E3" w:rsidR="007765A5" w:rsidRPr="00B13547" w:rsidRDefault="007765A5" w:rsidP="007765A5">
            <w:r w:rsidRPr="00B13547">
              <w:t>Electronic form to apply for a life event certificate.</w:t>
            </w:r>
          </w:p>
        </w:tc>
      </w:tr>
      <w:tr w:rsidR="007765A5" w:rsidRPr="00B13547" w14:paraId="00463475" w14:textId="77777777" w:rsidTr="002F62C8">
        <w:trPr>
          <w:trHeight w:val="311"/>
        </w:trPr>
        <w:tc>
          <w:tcPr>
            <w:tcW w:w="972" w:type="pct"/>
            <w:shd w:val="clear" w:color="auto" w:fill="auto"/>
          </w:tcPr>
          <w:p w14:paraId="605962C4" w14:textId="77777777" w:rsidR="007765A5" w:rsidRPr="00B13547" w:rsidRDefault="007765A5" w:rsidP="007765A5">
            <w:r w:rsidRPr="00B13547">
              <w:t>Base Registry:</w:t>
            </w:r>
          </w:p>
        </w:tc>
        <w:tc>
          <w:tcPr>
            <w:tcW w:w="4028" w:type="pct"/>
            <w:shd w:val="clear" w:color="auto" w:fill="auto"/>
          </w:tcPr>
          <w:p w14:paraId="602ED8F6" w14:textId="20C4133A" w:rsidR="007765A5" w:rsidRPr="00B13547" w:rsidRDefault="00B55CD4" w:rsidP="007765A5">
            <w:hyperlink r:id="rId226" w:history="1">
              <w:r w:rsidR="007273F3" w:rsidRPr="00B13547">
                <w:rPr>
                  <w:rStyle w:val="Hyperlink"/>
                </w:rPr>
                <w:t>http://www.welfare.ie/en/Pages/General-Register-Office.aspx/</w:t>
              </w:r>
            </w:hyperlink>
          </w:p>
        </w:tc>
      </w:tr>
      <w:tr w:rsidR="007765A5" w:rsidRPr="00B13547" w14:paraId="12D0DF97" w14:textId="77777777" w:rsidTr="00AA01E5">
        <w:trPr>
          <w:trHeight w:val="311"/>
        </w:trPr>
        <w:tc>
          <w:tcPr>
            <w:tcW w:w="5000" w:type="pct"/>
            <w:gridSpan w:val="2"/>
            <w:shd w:val="clear" w:color="auto" w:fill="auto"/>
          </w:tcPr>
          <w:p w14:paraId="7CE9077A" w14:textId="262FB0F7" w:rsidR="007765A5" w:rsidRPr="00B13547" w:rsidRDefault="007765A5" w:rsidP="007765A5">
            <w:r w:rsidRPr="00B13547">
              <w:rPr>
                <w:b/>
              </w:rPr>
              <w:t>Criminal Record Certificate</w:t>
            </w:r>
          </w:p>
        </w:tc>
      </w:tr>
      <w:tr w:rsidR="007765A5" w:rsidRPr="00B13547" w14:paraId="5EF5E426" w14:textId="77777777" w:rsidTr="002F62C8">
        <w:trPr>
          <w:trHeight w:val="311"/>
        </w:trPr>
        <w:tc>
          <w:tcPr>
            <w:tcW w:w="972" w:type="pct"/>
            <w:shd w:val="clear" w:color="auto" w:fill="auto"/>
          </w:tcPr>
          <w:p w14:paraId="3CC4401F" w14:textId="29C68417" w:rsidR="007765A5" w:rsidRPr="00B13547" w:rsidRDefault="007765A5" w:rsidP="007765A5">
            <w:r w:rsidRPr="00B13547">
              <w:t>Responsibility:</w:t>
            </w:r>
          </w:p>
        </w:tc>
        <w:tc>
          <w:tcPr>
            <w:tcW w:w="4028" w:type="pct"/>
            <w:shd w:val="clear" w:color="auto" w:fill="auto"/>
          </w:tcPr>
          <w:p w14:paraId="4FDCA6C0" w14:textId="53F717C7" w:rsidR="007765A5" w:rsidRPr="00B13547" w:rsidRDefault="007765A5" w:rsidP="007765A5">
            <w:r w:rsidRPr="001B64CB">
              <w:rPr>
                <w:i/>
                <w:lang w:eastAsia="el-GR"/>
              </w:rPr>
              <w:t>An Garda Síochána</w:t>
            </w:r>
            <w:r w:rsidRPr="00B13547">
              <w:rPr>
                <w:lang w:eastAsia="el-GR"/>
              </w:rPr>
              <w:t xml:space="preserve"> (Ireland’s National Police Service)</w:t>
            </w:r>
          </w:p>
        </w:tc>
      </w:tr>
      <w:tr w:rsidR="007765A5" w:rsidRPr="00B13547" w14:paraId="75026A03" w14:textId="77777777" w:rsidTr="002F62C8">
        <w:trPr>
          <w:trHeight w:val="311"/>
        </w:trPr>
        <w:tc>
          <w:tcPr>
            <w:tcW w:w="972" w:type="pct"/>
            <w:shd w:val="clear" w:color="auto" w:fill="auto"/>
          </w:tcPr>
          <w:p w14:paraId="6B96ED3D" w14:textId="3FC638A1" w:rsidR="007765A5" w:rsidRPr="00B13547" w:rsidRDefault="007765A5" w:rsidP="007765A5">
            <w:r w:rsidRPr="00B13547">
              <w:t xml:space="preserve">Website: </w:t>
            </w:r>
          </w:p>
        </w:tc>
        <w:tc>
          <w:tcPr>
            <w:tcW w:w="4028" w:type="pct"/>
            <w:shd w:val="clear" w:color="auto" w:fill="auto"/>
          </w:tcPr>
          <w:p w14:paraId="18183DAA" w14:textId="495809AE" w:rsidR="007765A5" w:rsidRPr="00B13547" w:rsidRDefault="00B55CD4" w:rsidP="007765A5">
            <w:hyperlink r:id="rId227" w:history="1">
              <w:r w:rsidR="007765A5" w:rsidRPr="00B13547">
                <w:rPr>
                  <w:rStyle w:val="Hyperlink"/>
                </w:rPr>
                <w:t>http://www.citizensinformation.ie/en/moving country/moving abroad/leaving ireland/police certificate.html</w:t>
              </w:r>
            </w:hyperlink>
          </w:p>
        </w:tc>
      </w:tr>
      <w:tr w:rsidR="007765A5" w:rsidRPr="00B13547" w14:paraId="6FDB476C" w14:textId="77777777" w:rsidTr="002F62C8">
        <w:trPr>
          <w:trHeight w:val="311"/>
        </w:trPr>
        <w:tc>
          <w:tcPr>
            <w:tcW w:w="972" w:type="pct"/>
            <w:shd w:val="clear" w:color="auto" w:fill="auto"/>
          </w:tcPr>
          <w:p w14:paraId="1B6BA786" w14:textId="32773CE6" w:rsidR="007765A5" w:rsidRPr="00B13547" w:rsidRDefault="007765A5" w:rsidP="007765A5">
            <w:r w:rsidRPr="00B13547">
              <w:t xml:space="preserve">Description: </w:t>
            </w:r>
          </w:p>
        </w:tc>
        <w:tc>
          <w:tcPr>
            <w:tcW w:w="4028" w:type="pct"/>
            <w:shd w:val="clear" w:color="auto" w:fill="auto"/>
          </w:tcPr>
          <w:p w14:paraId="0C067C4D" w14:textId="517830A0" w:rsidR="007765A5" w:rsidRPr="00B13547" w:rsidRDefault="007765A5" w:rsidP="007765A5">
            <w:r w:rsidRPr="00B13547">
              <w:t>Not available as an eService.</w:t>
            </w:r>
          </w:p>
        </w:tc>
      </w:tr>
      <w:tr w:rsidR="007765A5" w:rsidRPr="00B13547" w14:paraId="4D71D993" w14:textId="77777777" w:rsidTr="00111D28">
        <w:trPr>
          <w:trHeight w:val="311"/>
        </w:trPr>
        <w:tc>
          <w:tcPr>
            <w:tcW w:w="5000" w:type="pct"/>
            <w:gridSpan w:val="2"/>
            <w:shd w:val="clear" w:color="auto" w:fill="auto"/>
          </w:tcPr>
          <w:p w14:paraId="17024731" w14:textId="171C0EC5" w:rsidR="007765A5" w:rsidRPr="00B13547" w:rsidRDefault="007765A5" w:rsidP="007765A5">
            <w:pPr>
              <w:rPr>
                <w:b/>
              </w:rPr>
            </w:pPr>
            <w:r w:rsidRPr="00B13547">
              <w:rPr>
                <w:b/>
              </w:rPr>
              <w:t>Declaration to the police (e.g. in case of theft)</w:t>
            </w:r>
          </w:p>
        </w:tc>
      </w:tr>
      <w:tr w:rsidR="007765A5" w:rsidRPr="00B13547" w14:paraId="000250D6" w14:textId="77777777" w:rsidTr="002F62C8">
        <w:trPr>
          <w:trHeight w:val="311"/>
        </w:trPr>
        <w:tc>
          <w:tcPr>
            <w:tcW w:w="972" w:type="pct"/>
            <w:shd w:val="clear" w:color="auto" w:fill="auto"/>
          </w:tcPr>
          <w:p w14:paraId="3F6FC195" w14:textId="3866281B" w:rsidR="007765A5" w:rsidRPr="00B13547" w:rsidRDefault="007765A5" w:rsidP="007765A5">
            <w:r w:rsidRPr="00B13547">
              <w:t>Responsibility:</w:t>
            </w:r>
          </w:p>
        </w:tc>
        <w:tc>
          <w:tcPr>
            <w:tcW w:w="4028" w:type="pct"/>
            <w:shd w:val="clear" w:color="auto" w:fill="auto"/>
          </w:tcPr>
          <w:p w14:paraId="3D625276" w14:textId="571BEF9A" w:rsidR="007765A5" w:rsidRPr="00B13547" w:rsidRDefault="007765A5" w:rsidP="007765A5">
            <w:r w:rsidRPr="00B13547">
              <w:t xml:space="preserve">Central Government, </w:t>
            </w:r>
            <w:r w:rsidRPr="001B64CB">
              <w:rPr>
                <w:i/>
              </w:rPr>
              <w:t>An Garda Síochana</w:t>
            </w:r>
            <w:r w:rsidRPr="00B13547">
              <w:t xml:space="preserve"> (National Police Service)</w:t>
            </w:r>
          </w:p>
        </w:tc>
      </w:tr>
      <w:tr w:rsidR="007765A5" w:rsidRPr="00B13547" w14:paraId="7E7341FD" w14:textId="77777777" w:rsidTr="002F62C8">
        <w:trPr>
          <w:trHeight w:val="311"/>
        </w:trPr>
        <w:tc>
          <w:tcPr>
            <w:tcW w:w="972" w:type="pct"/>
            <w:shd w:val="clear" w:color="auto" w:fill="auto"/>
          </w:tcPr>
          <w:p w14:paraId="1D148984" w14:textId="421D590B" w:rsidR="007765A5" w:rsidRPr="00B13547" w:rsidRDefault="007765A5" w:rsidP="007765A5">
            <w:r w:rsidRPr="00B13547">
              <w:t xml:space="preserve">Website: </w:t>
            </w:r>
          </w:p>
        </w:tc>
        <w:tc>
          <w:tcPr>
            <w:tcW w:w="4028" w:type="pct"/>
            <w:shd w:val="clear" w:color="auto" w:fill="auto"/>
          </w:tcPr>
          <w:p w14:paraId="37EC472C" w14:textId="65C3C547" w:rsidR="007765A5" w:rsidRPr="00B13547" w:rsidRDefault="00B55CD4" w:rsidP="007765A5">
            <w:hyperlink r:id="rId228" w:history="1">
              <w:r w:rsidR="007765A5" w:rsidRPr="00B13547">
                <w:rPr>
                  <w:rStyle w:val="Hyperlink"/>
                </w:rPr>
                <w:t>http://www.garda.ie/</w:t>
              </w:r>
            </w:hyperlink>
            <w:r w:rsidR="007765A5" w:rsidRPr="00B13547">
              <w:t xml:space="preserve"> </w:t>
            </w:r>
          </w:p>
        </w:tc>
      </w:tr>
      <w:tr w:rsidR="007765A5" w:rsidRPr="00B13547" w14:paraId="23A07D71" w14:textId="77777777" w:rsidTr="002F62C8">
        <w:trPr>
          <w:trHeight w:val="311"/>
        </w:trPr>
        <w:tc>
          <w:tcPr>
            <w:tcW w:w="972" w:type="pct"/>
            <w:shd w:val="clear" w:color="auto" w:fill="auto"/>
          </w:tcPr>
          <w:p w14:paraId="71F43D58" w14:textId="7AEDCE8A" w:rsidR="007765A5" w:rsidRPr="00B13547" w:rsidRDefault="007765A5" w:rsidP="007765A5">
            <w:r w:rsidRPr="00B13547">
              <w:t xml:space="preserve">Description: </w:t>
            </w:r>
          </w:p>
        </w:tc>
        <w:tc>
          <w:tcPr>
            <w:tcW w:w="4028" w:type="pct"/>
            <w:shd w:val="clear" w:color="auto" w:fill="auto"/>
          </w:tcPr>
          <w:p w14:paraId="41E259EC" w14:textId="227428EF" w:rsidR="007765A5" w:rsidRPr="00B13547" w:rsidRDefault="007765A5" w:rsidP="007765A5">
            <w:r w:rsidRPr="00B13547">
              <w:t xml:space="preserve">Online submission of report to </w:t>
            </w:r>
            <w:r w:rsidRPr="001B64CB">
              <w:rPr>
                <w:i/>
              </w:rPr>
              <w:t>An Garda Siochana</w:t>
            </w:r>
            <w:r w:rsidRPr="00B13547">
              <w:t>.</w:t>
            </w:r>
          </w:p>
        </w:tc>
      </w:tr>
      <w:tr w:rsidR="007765A5" w:rsidRPr="00B13547" w14:paraId="2C9AC34F" w14:textId="77777777" w:rsidTr="002B454E">
        <w:trPr>
          <w:trHeight w:val="311"/>
        </w:trPr>
        <w:tc>
          <w:tcPr>
            <w:tcW w:w="5000" w:type="pct"/>
            <w:gridSpan w:val="2"/>
            <w:shd w:val="clear" w:color="auto" w:fill="auto"/>
          </w:tcPr>
          <w:p w14:paraId="767CCB93" w14:textId="32B461B1" w:rsidR="007765A5" w:rsidRPr="00B13547" w:rsidRDefault="007765A5" w:rsidP="00BF43D0">
            <w:pPr>
              <w:keepNext/>
              <w:keepLines/>
            </w:pPr>
            <w:r w:rsidRPr="00B13547">
              <w:rPr>
                <w:b/>
              </w:rPr>
              <w:lastRenderedPageBreak/>
              <w:t>Declaration to the police (e.g. in case of theft)</w:t>
            </w:r>
          </w:p>
        </w:tc>
      </w:tr>
      <w:tr w:rsidR="007765A5" w:rsidRPr="00B13547" w14:paraId="67AD81EC" w14:textId="77777777" w:rsidTr="002F62C8">
        <w:trPr>
          <w:trHeight w:val="311"/>
        </w:trPr>
        <w:tc>
          <w:tcPr>
            <w:tcW w:w="972" w:type="pct"/>
            <w:shd w:val="clear" w:color="auto" w:fill="auto"/>
          </w:tcPr>
          <w:p w14:paraId="087E9202" w14:textId="6BC3B100" w:rsidR="007765A5" w:rsidRPr="00B13547" w:rsidRDefault="007765A5" w:rsidP="00BF43D0">
            <w:pPr>
              <w:keepNext/>
              <w:keepLines/>
            </w:pPr>
            <w:r w:rsidRPr="00B13547">
              <w:t>Responsibility:</w:t>
            </w:r>
          </w:p>
        </w:tc>
        <w:tc>
          <w:tcPr>
            <w:tcW w:w="4028" w:type="pct"/>
            <w:shd w:val="clear" w:color="auto" w:fill="auto"/>
          </w:tcPr>
          <w:p w14:paraId="7AB40840" w14:textId="34E88F7C" w:rsidR="007765A5" w:rsidRPr="00B13547" w:rsidRDefault="007765A5" w:rsidP="00BF43D0">
            <w:pPr>
              <w:keepNext/>
              <w:keepLines/>
            </w:pPr>
            <w:r w:rsidRPr="001B64CB">
              <w:rPr>
                <w:i/>
              </w:rPr>
              <w:t>An Garda Síochana</w:t>
            </w:r>
            <w:r w:rsidRPr="00B13547">
              <w:t xml:space="preserve"> (National Police Service)</w:t>
            </w:r>
          </w:p>
        </w:tc>
      </w:tr>
      <w:tr w:rsidR="007765A5" w:rsidRPr="00B13547" w14:paraId="6FCCF9E1" w14:textId="77777777" w:rsidTr="002F62C8">
        <w:trPr>
          <w:trHeight w:val="311"/>
        </w:trPr>
        <w:tc>
          <w:tcPr>
            <w:tcW w:w="972" w:type="pct"/>
            <w:shd w:val="clear" w:color="auto" w:fill="auto"/>
          </w:tcPr>
          <w:p w14:paraId="74026127" w14:textId="4D6A329A" w:rsidR="007765A5" w:rsidRPr="00B13547" w:rsidRDefault="007765A5" w:rsidP="00BF43D0">
            <w:pPr>
              <w:keepNext/>
              <w:keepLines/>
            </w:pPr>
            <w:r w:rsidRPr="00B13547">
              <w:t xml:space="preserve">Website: </w:t>
            </w:r>
          </w:p>
        </w:tc>
        <w:tc>
          <w:tcPr>
            <w:tcW w:w="4028" w:type="pct"/>
            <w:shd w:val="clear" w:color="auto" w:fill="auto"/>
          </w:tcPr>
          <w:p w14:paraId="1A55FCB9" w14:textId="58D55CB7" w:rsidR="007765A5" w:rsidRPr="00B13547" w:rsidRDefault="00B55CD4" w:rsidP="00BF43D0">
            <w:pPr>
              <w:keepNext/>
              <w:keepLines/>
            </w:pPr>
            <w:hyperlink r:id="rId229" w:history="1">
              <w:r w:rsidR="007765A5" w:rsidRPr="00B13547">
                <w:rPr>
                  <w:rStyle w:val="Hyperlink"/>
                </w:rPr>
                <w:t>https://vetting.garda.ie/Application/About</w:t>
              </w:r>
            </w:hyperlink>
            <w:r w:rsidR="007765A5" w:rsidRPr="00B13547">
              <w:t xml:space="preserve"> </w:t>
            </w:r>
          </w:p>
        </w:tc>
      </w:tr>
      <w:tr w:rsidR="007765A5" w:rsidRPr="00B13547" w14:paraId="4955AE03" w14:textId="77777777" w:rsidTr="002F62C8">
        <w:trPr>
          <w:trHeight w:val="311"/>
        </w:trPr>
        <w:tc>
          <w:tcPr>
            <w:tcW w:w="972" w:type="pct"/>
            <w:shd w:val="clear" w:color="auto" w:fill="auto"/>
          </w:tcPr>
          <w:p w14:paraId="2B8584A6" w14:textId="7E242378" w:rsidR="007765A5" w:rsidRPr="00B13547" w:rsidRDefault="007765A5" w:rsidP="007765A5">
            <w:r w:rsidRPr="00B13547">
              <w:t xml:space="preserve">Description: </w:t>
            </w:r>
          </w:p>
        </w:tc>
        <w:tc>
          <w:tcPr>
            <w:tcW w:w="4028" w:type="pct"/>
            <w:shd w:val="clear" w:color="auto" w:fill="auto"/>
          </w:tcPr>
          <w:p w14:paraId="3C3E9E8F" w14:textId="0C52BC10" w:rsidR="007765A5" w:rsidRPr="00B13547" w:rsidRDefault="007765A5" w:rsidP="007765A5">
            <w:r w:rsidRPr="00B13547">
              <w:t>Efficiencies resulting from the introduction of the Garda (national police force) eVetting solution have reduced the turnaround time for clearing applications to a matter of days rather than weeks under the paper application system. The solution facilitates a much simpler application form and allows the applicant to track the progress of the application throughout the process.</w:t>
            </w:r>
          </w:p>
        </w:tc>
      </w:tr>
      <w:tr w:rsidR="007765A5" w:rsidRPr="00B13547" w14:paraId="444E932A" w14:textId="77777777" w:rsidTr="003B63EB">
        <w:trPr>
          <w:trHeight w:val="311"/>
        </w:trPr>
        <w:tc>
          <w:tcPr>
            <w:tcW w:w="5000" w:type="pct"/>
            <w:gridSpan w:val="2"/>
            <w:shd w:val="clear" w:color="auto" w:fill="auto"/>
          </w:tcPr>
          <w:p w14:paraId="0F0B6C83" w14:textId="64564B42" w:rsidR="007765A5" w:rsidRPr="00B13547" w:rsidRDefault="007765A5" w:rsidP="001B64CB">
            <w:pPr>
              <w:keepNext/>
              <w:rPr>
                <w:b/>
              </w:rPr>
            </w:pPr>
            <w:r w:rsidRPr="00B13547">
              <w:rPr>
                <w:b/>
              </w:rPr>
              <w:t>Waste</w:t>
            </w:r>
          </w:p>
        </w:tc>
      </w:tr>
      <w:tr w:rsidR="007765A5" w:rsidRPr="00B13547" w14:paraId="10D414E6" w14:textId="77777777" w:rsidTr="002F62C8">
        <w:trPr>
          <w:trHeight w:val="311"/>
        </w:trPr>
        <w:tc>
          <w:tcPr>
            <w:tcW w:w="972" w:type="pct"/>
            <w:shd w:val="clear" w:color="auto" w:fill="auto"/>
          </w:tcPr>
          <w:p w14:paraId="31BAA3D5" w14:textId="497CE9FC" w:rsidR="007765A5" w:rsidRPr="00B13547" w:rsidRDefault="007765A5" w:rsidP="001B64CB">
            <w:pPr>
              <w:keepNext/>
            </w:pPr>
            <w:r w:rsidRPr="00B13547">
              <w:t>Responsibility:</w:t>
            </w:r>
          </w:p>
        </w:tc>
        <w:tc>
          <w:tcPr>
            <w:tcW w:w="4028" w:type="pct"/>
            <w:shd w:val="clear" w:color="auto" w:fill="auto"/>
          </w:tcPr>
          <w:p w14:paraId="602BF147" w14:textId="73918407" w:rsidR="007765A5" w:rsidRPr="00B13547" w:rsidRDefault="007765A5" w:rsidP="001B64CB">
            <w:pPr>
              <w:keepNext/>
            </w:pPr>
            <w:r w:rsidRPr="00B13547">
              <w:t>Environment, Community and Local Government</w:t>
            </w:r>
          </w:p>
        </w:tc>
      </w:tr>
      <w:tr w:rsidR="007765A5" w:rsidRPr="00B13547" w14:paraId="68160863" w14:textId="77777777" w:rsidTr="002F62C8">
        <w:trPr>
          <w:trHeight w:val="311"/>
        </w:trPr>
        <w:tc>
          <w:tcPr>
            <w:tcW w:w="972" w:type="pct"/>
            <w:shd w:val="clear" w:color="auto" w:fill="auto"/>
          </w:tcPr>
          <w:p w14:paraId="138E8B39" w14:textId="5829532B" w:rsidR="007765A5" w:rsidRPr="00B13547" w:rsidRDefault="007765A5" w:rsidP="001B64CB">
            <w:pPr>
              <w:keepNext/>
            </w:pPr>
            <w:r w:rsidRPr="00B13547">
              <w:t xml:space="preserve">Website: </w:t>
            </w:r>
          </w:p>
        </w:tc>
        <w:tc>
          <w:tcPr>
            <w:tcW w:w="4028" w:type="pct"/>
            <w:shd w:val="clear" w:color="auto" w:fill="auto"/>
          </w:tcPr>
          <w:p w14:paraId="5E7FCE31" w14:textId="3082F249" w:rsidR="007765A5" w:rsidRPr="00B13547" w:rsidRDefault="00B55CD4" w:rsidP="001B64CB">
            <w:pPr>
              <w:keepNext/>
            </w:pPr>
            <w:hyperlink r:id="rId230" w:history="1">
              <w:r w:rsidR="007765A5" w:rsidRPr="00B13547">
                <w:rPr>
                  <w:rStyle w:val="Hyperlink"/>
                </w:rPr>
                <w:t>http://www.environ.ie/en/LocalGovernment/LocalGovernment Administration/LocalAuthorities/</w:t>
              </w:r>
            </w:hyperlink>
          </w:p>
        </w:tc>
      </w:tr>
      <w:tr w:rsidR="007765A5" w:rsidRPr="00B13547" w14:paraId="4C07088A" w14:textId="77777777" w:rsidTr="002F62C8">
        <w:trPr>
          <w:trHeight w:val="311"/>
        </w:trPr>
        <w:tc>
          <w:tcPr>
            <w:tcW w:w="972" w:type="pct"/>
            <w:shd w:val="clear" w:color="auto" w:fill="auto"/>
          </w:tcPr>
          <w:p w14:paraId="674B73EE" w14:textId="446884AB" w:rsidR="007765A5" w:rsidRPr="00B13547" w:rsidRDefault="007765A5" w:rsidP="001B64CB">
            <w:pPr>
              <w:keepNext/>
            </w:pPr>
            <w:r w:rsidRPr="00B13547">
              <w:t xml:space="preserve">Description: </w:t>
            </w:r>
          </w:p>
        </w:tc>
        <w:tc>
          <w:tcPr>
            <w:tcW w:w="4028" w:type="pct"/>
            <w:shd w:val="clear" w:color="auto" w:fill="auto"/>
          </w:tcPr>
          <w:p w14:paraId="54AB55CA" w14:textId="2A95AA2C" w:rsidR="007765A5" w:rsidRPr="00B13547" w:rsidRDefault="007765A5" w:rsidP="001B64CB">
            <w:pPr>
              <w:keepNext/>
            </w:pPr>
            <w:r w:rsidRPr="00B13547">
              <w:rPr>
                <w:lang w:eastAsia="el-GR"/>
              </w:rPr>
              <w:t>The local authority can provide advice on waste disposal and recycling facilities via phone or in person. No eService is available yet.</w:t>
            </w:r>
          </w:p>
        </w:tc>
      </w:tr>
      <w:tr w:rsidR="000A37AA" w:rsidRPr="00B13547" w14:paraId="47C88C09" w14:textId="77777777" w:rsidTr="000A37AA">
        <w:trPr>
          <w:trHeight w:val="311"/>
        </w:trPr>
        <w:tc>
          <w:tcPr>
            <w:tcW w:w="5000" w:type="pct"/>
            <w:gridSpan w:val="2"/>
            <w:shd w:val="clear" w:color="auto" w:fill="auto"/>
          </w:tcPr>
          <w:p w14:paraId="4741F108" w14:textId="2AFD3B97" w:rsidR="000A37AA" w:rsidRPr="00B13547" w:rsidRDefault="003760B9" w:rsidP="007765A5">
            <w:pPr>
              <w:rPr>
                <w:b/>
              </w:rPr>
            </w:pPr>
            <w:r w:rsidRPr="00B13547">
              <w:rPr>
                <w:b/>
              </w:rPr>
              <w:t>eRegistration.ie</w:t>
            </w:r>
          </w:p>
        </w:tc>
      </w:tr>
      <w:tr w:rsidR="000A37AA" w:rsidRPr="00B13547" w14:paraId="3AEAD9B4" w14:textId="77777777" w:rsidTr="002F62C8">
        <w:trPr>
          <w:trHeight w:val="311"/>
        </w:trPr>
        <w:tc>
          <w:tcPr>
            <w:tcW w:w="972" w:type="pct"/>
            <w:shd w:val="clear" w:color="auto" w:fill="auto"/>
          </w:tcPr>
          <w:p w14:paraId="202D0B08" w14:textId="18344F5F" w:rsidR="000A37AA" w:rsidRPr="00B13547" w:rsidRDefault="000A37AA" w:rsidP="000A37AA">
            <w:r w:rsidRPr="00B13547">
              <w:t>Responsibility:</w:t>
            </w:r>
          </w:p>
        </w:tc>
        <w:tc>
          <w:tcPr>
            <w:tcW w:w="4028" w:type="pct"/>
            <w:shd w:val="clear" w:color="auto" w:fill="auto"/>
          </w:tcPr>
          <w:p w14:paraId="7B0CF39D" w14:textId="6F4DD61A" w:rsidR="000A37AA" w:rsidRPr="00B13547" w:rsidRDefault="00A8690A" w:rsidP="000A37AA">
            <w:r w:rsidRPr="00B13547">
              <w:t>Property Registration Authority</w:t>
            </w:r>
          </w:p>
        </w:tc>
      </w:tr>
      <w:tr w:rsidR="000A37AA" w:rsidRPr="00B13547" w14:paraId="4EA06E3B" w14:textId="77777777" w:rsidTr="002F62C8">
        <w:trPr>
          <w:trHeight w:val="311"/>
        </w:trPr>
        <w:tc>
          <w:tcPr>
            <w:tcW w:w="972" w:type="pct"/>
            <w:shd w:val="clear" w:color="auto" w:fill="auto"/>
          </w:tcPr>
          <w:p w14:paraId="75781581" w14:textId="29D5AAB5" w:rsidR="000A37AA" w:rsidRPr="00B13547" w:rsidRDefault="000A37AA" w:rsidP="000A37AA">
            <w:r w:rsidRPr="00B13547">
              <w:t xml:space="preserve">Website: </w:t>
            </w:r>
          </w:p>
        </w:tc>
        <w:tc>
          <w:tcPr>
            <w:tcW w:w="4028" w:type="pct"/>
            <w:shd w:val="clear" w:color="auto" w:fill="auto"/>
          </w:tcPr>
          <w:p w14:paraId="1ADDEB81" w14:textId="71DC9A06" w:rsidR="000A37AA" w:rsidRPr="00B13547" w:rsidRDefault="00B55CD4" w:rsidP="000A37AA">
            <w:hyperlink r:id="rId231" w:history="1">
              <w:r w:rsidR="003760B9" w:rsidRPr="00B13547">
                <w:rPr>
                  <w:rStyle w:val="Hyperlink"/>
                </w:rPr>
                <w:t>https://www.eregistration.ie/</w:t>
              </w:r>
            </w:hyperlink>
          </w:p>
        </w:tc>
      </w:tr>
      <w:tr w:rsidR="000A37AA" w:rsidRPr="00B13547" w14:paraId="30662859" w14:textId="77777777" w:rsidTr="002F62C8">
        <w:trPr>
          <w:trHeight w:val="311"/>
        </w:trPr>
        <w:tc>
          <w:tcPr>
            <w:tcW w:w="972" w:type="pct"/>
            <w:shd w:val="clear" w:color="auto" w:fill="auto"/>
          </w:tcPr>
          <w:p w14:paraId="69290F7B" w14:textId="0502A844" w:rsidR="000A37AA" w:rsidRPr="00B13547" w:rsidRDefault="000A37AA" w:rsidP="000A37AA">
            <w:r w:rsidRPr="00B13547">
              <w:t xml:space="preserve">Description: </w:t>
            </w:r>
          </w:p>
        </w:tc>
        <w:tc>
          <w:tcPr>
            <w:tcW w:w="4028" w:type="pct"/>
            <w:shd w:val="clear" w:color="auto" w:fill="auto"/>
          </w:tcPr>
          <w:p w14:paraId="6743D598" w14:textId="0338C6DC" w:rsidR="000A37AA" w:rsidRPr="00B13547" w:rsidRDefault="003760B9" w:rsidP="000A37AA">
            <w:r w:rsidRPr="00B13547">
              <w:t>eRegistration.ie is the online channel provided by the Property Registration Authority (PRA) for the electronic registration of transactions affecting the land register in Ireland.</w:t>
            </w:r>
          </w:p>
        </w:tc>
      </w:tr>
    </w:tbl>
    <w:p w14:paraId="1BCB81EF" w14:textId="77777777" w:rsidR="006D2864" w:rsidRPr="00B13547" w:rsidRDefault="006D2864" w:rsidP="006D2864">
      <w:pPr>
        <w:pStyle w:val="Heading2"/>
      </w:pPr>
      <w:r w:rsidRPr="00B13547">
        <w:t xml:space="preserve">Education and youth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6D2864" w:rsidRPr="00B13547" w14:paraId="7F279AB6" w14:textId="77777777" w:rsidTr="00E2511A">
        <w:trPr>
          <w:trHeight w:val="94"/>
        </w:trPr>
        <w:tc>
          <w:tcPr>
            <w:tcW w:w="5000" w:type="pct"/>
            <w:gridSpan w:val="2"/>
            <w:shd w:val="clear" w:color="auto" w:fill="EFFBFF"/>
          </w:tcPr>
          <w:p w14:paraId="69446019" w14:textId="77777777" w:rsidR="006D2864" w:rsidRPr="00B13547" w:rsidRDefault="006D2864" w:rsidP="00E2511A">
            <w:pPr>
              <w:spacing w:before="120" w:after="180"/>
              <w:jc w:val="left"/>
              <w:rPr>
                <w:color w:val="00B0F0"/>
                <w:sz w:val="22"/>
              </w:rPr>
            </w:pPr>
            <w:r w:rsidRPr="00B13547">
              <w:rPr>
                <w:color w:val="00B0F0"/>
                <w:sz w:val="22"/>
              </w:rPr>
              <w:t>School &amp; University</w:t>
            </w:r>
          </w:p>
        </w:tc>
      </w:tr>
      <w:tr w:rsidR="006D2864" w:rsidRPr="00B13547" w14:paraId="6A3946EF" w14:textId="77777777" w:rsidTr="00E2511A">
        <w:trPr>
          <w:trHeight w:val="198"/>
        </w:trPr>
        <w:tc>
          <w:tcPr>
            <w:tcW w:w="5000" w:type="pct"/>
            <w:gridSpan w:val="2"/>
            <w:shd w:val="clear" w:color="auto" w:fill="auto"/>
          </w:tcPr>
          <w:p w14:paraId="2D672D15" w14:textId="2EBB2486" w:rsidR="006D2864" w:rsidRPr="00B13547" w:rsidRDefault="000E4FE8" w:rsidP="00E2511A">
            <w:pPr>
              <w:rPr>
                <w:b/>
              </w:rPr>
            </w:pPr>
            <w:r w:rsidRPr="00B13547">
              <w:rPr>
                <w:b/>
              </w:rPr>
              <w:t>Enrolment in higher education/university</w:t>
            </w:r>
          </w:p>
        </w:tc>
      </w:tr>
      <w:tr w:rsidR="000E4FE8" w:rsidRPr="00B13547" w14:paraId="3D90667F" w14:textId="77777777" w:rsidTr="002F62C8">
        <w:trPr>
          <w:trHeight w:val="198"/>
        </w:trPr>
        <w:tc>
          <w:tcPr>
            <w:tcW w:w="972" w:type="pct"/>
            <w:shd w:val="clear" w:color="auto" w:fill="auto"/>
          </w:tcPr>
          <w:p w14:paraId="32632387" w14:textId="77777777" w:rsidR="000E4FE8" w:rsidRPr="00B13547" w:rsidRDefault="000E4FE8" w:rsidP="000E4FE8">
            <w:r w:rsidRPr="00B13547">
              <w:t>Responsibility:</w:t>
            </w:r>
          </w:p>
        </w:tc>
        <w:tc>
          <w:tcPr>
            <w:tcW w:w="4028" w:type="pct"/>
            <w:shd w:val="clear" w:color="auto" w:fill="auto"/>
          </w:tcPr>
          <w:p w14:paraId="2056D0AE" w14:textId="0411C7CC" w:rsidR="000E4FE8" w:rsidRPr="00B13547" w:rsidRDefault="000E4FE8" w:rsidP="000E4FE8">
            <w:r w:rsidRPr="00B13547">
              <w:t>Higher education institutions, Central Applications Office (CAO)</w:t>
            </w:r>
          </w:p>
        </w:tc>
      </w:tr>
      <w:tr w:rsidR="000E4FE8" w:rsidRPr="00B13547" w14:paraId="38AE87D2" w14:textId="77777777" w:rsidTr="002F62C8">
        <w:trPr>
          <w:trHeight w:val="37"/>
        </w:trPr>
        <w:tc>
          <w:tcPr>
            <w:tcW w:w="972" w:type="pct"/>
            <w:shd w:val="clear" w:color="auto" w:fill="auto"/>
          </w:tcPr>
          <w:p w14:paraId="67B8F452" w14:textId="77777777" w:rsidR="000E4FE8" w:rsidRPr="00B13547" w:rsidRDefault="000E4FE8" w:rsidP="000E4FE8">
            <w:r w:rsidRPr="00B13547">
              <w:t xml:space="preserve">Website: </w:t>
            </w:r>
          </w:p>
        </w:tc>
        <w:tc>
          <w:tcPr>
            <w:tcW w:w="4028" w:type="pct"/>
            <w:shd w:val="clear" w:color="auto" w:fill="auto"/>
          </w:tcPr>
          <w:p w14:paraId="3D81D3FE" w14:textId="392A9E99" w:rsidR="000E4FE8" w:rsidRPr="00B13547" w:rsidRDefault="00B55CD4" w:rsidP="000E4FE8">
            <w:hyperlink r:id="rId232" w:history="1">
              <w:r w:rsidR="000E4FE8" w:rsidRPr="00B13547">
                <w:rPr>
                  <w:rStyle w:val="Hyperlink"/>
                </w:rPr>
                <w:t>http://www.cao.ie/</w:t>
              </w:r>
            </w:hyperlink>
            <w:r w:rsidR="000E4FE8" w:rsidRPr="00B13547">
              <w:t xml:space="preserve"> </w:t>
            </w:r>
          </w:p>
        </w:tc>
      </w:tr>
      <w:tr w:rsidR="000E4FE8" w:rsidRPr="00B13547" w14:paraId="30E4E006" w14:textId="77777777" w:rsidTr="002F62C8">
        <w:trPr>
          <w:trHeight w:val="311"/>
        </w:trPr>
        <w:tc>
          <w:tcPr>
            <w:tcW w:w="972" w:type="pct"/>
            <w:shd w:val="clear" w:color="auto" w:fill="auto"/>
          </w:tcPr>
          <w:p w14:paraId="1A9D673F" w14:textId="77777777" w:rsidR="000E4FE8" w:rsidRPr="00B13547" w:rsidRDefault="000E4FE8" w:rsidP="000E4FE8">
            <w:r w:rsidRPr="00B13547">
              <w:t xml:space="preserve">Description: </w:t>
            </w:r>
          </w:p>
        </w:tc>
        <w:tc>
          <w:tcPr>
            <w:tcW w:w="4028" w:type="pct"/>
            <w:shd w:val="clear" w:color="auto" w:fill="auto"/>
          </w:tcPr>
          <w:p w14:paraId="238E9B34" w14:textId="331323FB" w:rsidR="000E4FE8" w:rsidRPr="00B13547" w:rsidRDefault="000E4FE8" w:rsidP="000E4FE8">
            <w:r w:rsidRPr="00B13547">
              <w:t>Online application system, including submission and payment of application fees, confirmation and offers. CAO has been delegated by higher education institutions in Ireland the task of centrally processing applications to their first year undergraduate courses. The participating institutions retain the function of making decisions on admissions.</w:t>
            </w:r>
          </w:p>
        </w:tc>
      </w:tr>
      <w:tr w:rsidR="00DE4400" w:rsidRPr="00B13547" w14:paraId="6B3AA2D8" w14:textId="77777777" w:rsidTr="00DE4400">
        <w:trPr>
          <w:trHeight w:val="311"/>
        </w:trPr>
        <w:tc>
          <w:tcPr>
            <w:tcW w:w="5000" w:type="pct"/>
            <w:gridSpan w:val="2"/>
            <w:shd w:val="clear" w:color="auto" w:fill="auto"/>
          </w:tcPr>
          <w:p w14:paraId="445E283E" w14:textId="2A17FA7A" w:rsidR="00DE4400" w:rsidRPr="00B13547" w:rsidRDefault="00DE4400" w:rsidP="000E4FE8">
            <w:pPr>
              <w:rPr>
                <w:b/>
              </w:rPr>
            </w:pPr>
            <w:r w:rsidRPr="00B13547">
              <w:rPr>
                <w:b/>
              </w:rPr>
              <w:t>Public libraries (availability of catalogues, search tools)</w:t>
            </w:r>
          </w:p>
        </w:tc>
      </w:tr>
      <w:tr w:rsidR="00CE62B7" w:rsidRPr="00B13547" w14:paraId="76FA5F85" w14:textId="77777777" w:rsidTr="002F62C8">
        <w:trPr>
          <w:trHeight w:val="311"/>
        </w:trPr>
        <w:tc>
          <w:tcPr>
            <w:tcW w:w="972" w:type="pct"/>
            <w:shd w:val="clear" w:color="auto" w:fill="auto"/>
          </w:tcPr>
          <w:p w14:paraId="34FBC777" w14:textId="499CAE88" w:rsidR="00CE62B7" w:rsidRPr="00B13547" w:rsidRDefault="00CE62B7" w:rsidP="00CE62B7">
            <w:r w:rsidRPr="00B13547">
              <w:t>Responsibility:</w:t>
            </w:r>
          </w:p>
        </w:tc>
        <w:tc>
          <w:tcPr>
            <w:tcW w:w="4028" w:type="pct"/>
            <w:shd w:val="clear" w:color="auto" w:fill="auto"/>
          </w:tcPr>
          <w:p w14:paraId="3A1FF4AD" w14:textId="6565E48D" w:rsidR="00CE62B7" w:rsidRPr="00B13547" w:rsidRDefault="00CE62B7" w:rsidP="00CE62B7">
            <w:r w:rsidRPr="00B13547">
              <w:t>Central Government/Local Government, the Library Council</w:t>
            </w:r>
          </w:p>
        </w:tc>
      </w:tr>
      <w:tr w:rsidR="00CE62B7" w:rsidRPr="00B13547" w14:paraId="0D7F1A90" w14:textId="77777777" w:rsidTr="002F62C8">
        <w:trPr>
          <w:trHeight w:val="311"/>
        </w:trPr>
        <w:tc>
          <w:tcPr>
            <w:tcW w:w="972" w:type="pct"/>
            <w:shd w:val="clear" w:color="auto" w:fill="auto"/>
          </w:tcPr>
          <w:p w14:paraId="6E63C354" w14:textId="1AE08302" w:rsidR="00CE62B7" w:rsidRPr="00B13547" w:rsidRDefault="00CE62B7" w:rsidP="00CE62B7">
            <w:r w:rsidRPr="00B13547">
              <w:t xml:space="preserve">Website: </w:t>
            </w:r>
          </w:p>
        </w:tc>
        <w:tc>
          <w:tcPr>
            <w:tcW w:w="4028" w:type="pct"/>
            <w:shd w:val="clear" w:color="auto" w:fill="auto"/>
          </w:tcPr>
          <w:p w14:paraId="04495CF0" w14:textId="10FDD3EF" w:rsidR="00CE62B7" w:rsidRPr="00B13547" w:rsidRDefault="00B55CD4" w:rsidP="00CE62B7">
            <w:hyperlink r:id="rId233" w:history="1">
              <w:r w:rsidR="00CE62B7" w:rsidRPr="00B13547">
                <w:rPr>
                  <w:rStyle w:val="Hyperlink"/>
                </w:rPr>
                <w:t>http://www.library.ie/</w:t>
              </w:r>
            </w:hyperlink>
            <w:r w:rsidR="00CE62B7" w:rsidRPr="00B13547">
              <w:t xml:space="preserve">; </w:t>
            </w:r>
            <w:hyperlink r:id="rId234" w:history="1">
              <w:r w:rsidR="00CE62B7" w:rsidRPr="00B13547">
                <w:rPr>
                  <w:rStyle w:val="Hyperlink"/>
                </w:rPr>
                <w:t>www.borrowbooks.ie</w:t>
              </w:r>
            </w:hyperlink>
            <w:r w:rsidR="00CE62B7" w:rsidRPr="00B13547">
              <w:t xml:space="preserve"> </w:t>
            </w:r>
          </w:p>
        </w:tc>
      </w:tr>
      <w:tr w:rsidR="00CE62B7" w:rsidRPr="00B13547" w14:paraId="18943CE9" w14:textId="77777777" w:rsidTr="002F62C8">
        <w:trPr>
          <w:trHeight w:val="311"/>
        </w:trPr>
        <w:tc>
          <w:tcPr>
            <w:tcW w:w="972" w:type="pct"/>
            <w:shd w:val="clear" w:color="auto" w:fill="auto"/>
          </w:tcPr>
          <w:p w14:paraId="523EC595" w14:textId="320E90E9" w:rsidR="00CE62B7" w:rsidRPr="00B13547" w:rsidRDefault="00CE62B7" w:rsidP="00CE62B7">
            <w:r w:rsidRPr="00B13547">
              <w:t xml:space="preserve">Description: </w:t>
            </w:r>
          </w:p>
        </w:tc>
        <w:tc>
          <w:tcPr>
            <w:tcW w:w="4028" w:type="pct"/>
            <w:shd w:val="clear" w:color="auto" w:fill="auto"/>
          </w:tcPr>
          <w:p w14:paraId="4D2ED452" w14:textId="74B84213" w:rsidR="00CE62B7" w:rsidRPr="00B13547" w:rsidRDefault="00CE62B7" w:rsidP="00CE62B7">
            <w:r w:rsidRPr="00B13547">
              <w:t>Libraries offer the possibility to search for a specific title and to perform an electronic reservation. Libraries also offer the possibility of joining book clubs, as well as a wide range of other services.</w:t>
            </w:r>
          </w:p>
        </w:tc>
      </w:tr>
      <w:tr w:rsidR="00CE62B7" w:rsidRPr="00B13547" w14:paraId="54F86611" w14:textId="77777777" w:rsidTr="00CE62B7">
        <w:trPr>
          <w:trHeight w:val="311"/>
        </w:trPr>
        <w:tc>
          <w:tcPr>
            <w:tcW w:w="5000" w:type="pct"/>
            <w:gridSpan w:val="2"/>
            <w:shd w:val="clear" w:color="auto" w:fill="auto"/>
          </w:tcPr>
          <w:p w14:paraId="1F066FB6" w14:textId="57881750" w:rsidR="00CE62B7" w:rsidRPr="00B13547" w:rsidRDefault="00CE62B7" w:rsidP="00CE62B7">
            <w:pPr>
              <w:rPr>
                <w:b/>
              </w:rPr>
            </w:pPr>
            <w:r w:rsidRPr="00B13547">
              <w:rPr>
                <w:b/>
              </w:rPr>
              <w:lastRenderedPageBreak/>
              <w:t>Student Grants</w:t>
            </w:r>
          </w:p>
        </w:tc>
      </w:tr>
      <w:tr w:rsidR="00F86168" w:rsidRPr="00B13547" w14:paraId="19A13345" w14:textId="77777777" w:rsidTr="002F62C8">
        <w:trPr>
          <w:trHeight w:val="311"/>
        </w:trPr>
        <w:tc>
          <w:tcPr>
            <w:tcW w:w="972" w:type="pct"/>
            <w:shd w:val="clear" w:color="auto" w:fill="auto"/>
          </w:tcPr>
          <w:p w14:paraId="430C6348" w14:textId="11CA1665" w:rsidR="00F86168" w:rsidRPr="00B13547" w:rsidRDefault="00F86168" w:rsidP="00F86168">
            <w:r w:rsidRPr="00B13547">
              <w:t>Responsibility:</w:t>
            </w:r>
          </w:p>
        </w:tc>
        <w:tc>
          <w:tcPr>
            <w:tcW w:w="4028" w:type="pct"/>
            <w:shd w:val="clear" w:color="auto" w:fill="auto"/>
          </w:tcPr>
          <w:p w14:paraId="4D498C89" w14:textId="3D58A35A" w:rsidR="00F86168" w:rsidRPr="00B13547" w:rsidRDefault="00F86168" w:rsidP="00F86168">
            <w:r w:rsidRPr="00B13547">
              <w:t>Central Government/Local Government, Department of Education and Skills</w:t>
            </w:r>
          </w:p>
        </w:tc>
      </w:tr>
      <w:tr w:rsidR="00F86168" w:rsidRPr="00B13547" w14:paraId="650C6E4E" w14:textId="77777777" w:rsidTr="002F62C8">
        <w:trPr>
          <w:trHeight w:val="311"/>
        </w:trPr>
        <w:tc>
          <w:tcPr>
            <w:tcW w:w="972" w:type="pct"/>
            <w:shd w:val="clear" w:color="auto" w:fill="auto"/>
          </w:tcPr>
          <w:p w14:paraId="0EBA8FCC" w14:textId="10C9C961" w:rsidR="00F86168" w:rsidRPr="00B13547" w:rsidRDefault="00F86168" w:rsidP="00F86168">
            <w:r w:rsidRPr="00B13547">
              <w:t xml:space="preserve">Website: </w:t>
            </w:r>
          </w:p>
        </w:tc>
        <w:tc>
          <w:tcPr>
            <w:tcW w:w="4028" w:type="pct"/>
            <w:shd w:val="clear" w:color="auto" w:fill="auto"/>
          </w:tcPr>
          <w:p w14:paraId="262B4540" w14:textId="0C7F963B" w:rsidR="00F86168" w:rsidRPr="00B13547" w:rsidRDefault="00B55CD4" w:rsidP="00F86168">
            <w:hyperlink r:id="rId235" w:history="1">
              <w:r w:rsidR="00F86168" w:rsidRPr="00B13547">
                <w:rPr>
                  <w:rStyle w:val="Hyperlink"/>
                </w:rPr>
                <w:t>https://www.grantsonline.ie/</w:t>
              </w:r>
            </w:hyperlink>
            <w:r w:rsidR="00F86168" w:rsidRPr="00B13547">
              <w:t xml:space="preserve"> </w:t>
            </w:r>
          </w:p>
        </w:tc>
      </w:tr>
      <w:tr w:rsidR="00F86168" w:rsidRPr="00B13547" w14:paraId="2E9B59EA" w14:textId="77777777" w:rsidTr="002F62C8">
        <w:trPr>
          <w:trHeight w:val="311"/>
        </w:trPr>
        <w:tc>
          <w:tcPr>
            <w:tcW w:w="972" w:type="pct"/>
            <w:shd w:val="clear" w:color="auto" w:fill="auto"/>
          </w:tcPr>
          <w:p w14:paraId="1D7FFF83" w14:textId="283F59EB" w:rsidR="00F86168" w:rsidRPr="00B13547" w:rsidRDefault="00F86168" w:rsidP="00F86168">
            <w:r w:rsidRPr="00B13547">
              <w:t xml:space="preserve">Description: </w:t>
            </w:r>
          </w:p>
        </w:tc>
        <w:tc>
          <w:tcPr>
            <w:tcW w:w="4028" w:type="pct"/>
            <w:shd w:val="clear" w:color="auto" w:fill="auto"/>
          </w:tcPr>
          <w:p w14:paraId="527A0840" w14:textId="15B30371" w:rsidR="00F86168" w:rsidRPr="00B13547" w:rsidRDefault="00F86168" w:rsidP="00F86168">
            <w:r w:rsidRPr="00B13547">
              <w:t>Online applications for Student Grants. Under the free fees initiative, the DES meets the tuition fees of eligible students who are attending full-time undergraduate courses. Such courses must generally be of at least two years duration, at approved colleges. These colleges include the publicly funded colleges and a number of non-publicly funded religious colleges which are approved for the purposes of the Higher Education Grants Scheme and which are part of the CAO system of entry.</w:t>
            </w:r>
          </w:p>
        </w:tc>
      </w:tr>
      <w:tr w:rsidR="00F86168" w:rsidRPr="00B13547" w14:paraId="075D10AE" w14:textId="77777777" w:rsidTr="00E2511A">
        <w:trPr>
          <w:trHeight w:val="94"/>
        </w:trPr>
        <w:tc>
          <w:tcPr>
            <w:tcW w:w="5000" w:type="pct"/>
            <w:gridSpan w:val="2"/>
            <w:shd w:val="clear" w:color="auto" w:fill="EFFBFF"/>
          </w:tcPr>
          <w:p w14:paraId="36F24565" w14:textId="77777777" w:rsidR="00F86168" w:rsidRPr="00B13547" w:rsidRDefault="00F86168" w:rsidP="00F86168">
            <w:pPr>
              <w:spacing w:before="120" w:after="180"/>
              <w:jc w:val="left"/>
              <w:rPr>
                <w:color w:val="BF3F91"/>
                <w:sz w:val="22"/>
              </w:rPr>
            </w:pPr>
            <w:r w:rsidRPr="00B13547">
              <w:rPr>
                <w:color w:val="00B0F0"/>
                <w:sz w:val="22"/>
              </w:rPr>
              <w:t>Traineeships</w:t>
            </w:r>
          </w:p>
        </w:tc>
      </w:tr>
      <w:tr w:rsidR="00F86168" w:rsidRPr="00B13547" w14:paraId="28E6F411" w14:textId="77777777" w:rsidTr="00E2511A">
        <w:trPr>
          <w:trHeight w:val="198"/>
        </w:trPr>
        <w:tc>
          <w:tcPr>
            <w:tcW w:w="5000" w:type="pct"/>
            <w:gridSpan w:val="2"/>
            <w:shd w:val="clear" w:color="auto" w:fill="auto"/>
          </w:tcPr>
          <w:p w14:paraId="1855A6A6" w14:textId="22375A0F" w:rsidR="00F86168" w:rsidRPr="00B13547" w:rsidRDefault="00D64F97" w:rsidP="00F86168">
            <w:r w:rsidRPr="00B13547">
              <w:rPr>
                <w:b/>
              </w:rPr>
              <w:t>Vocational education and training</w:t>
            </w:r>
          </w:p>
        </w:tc>
      </w:tr>
      <w:tr w:rsidR="00F86168" w:rsidRPr="00B13547" w14:paraId="1FA855FC" w14:textId="77777777" w:rsidTr="002F62C8">
        <w:trPr>
          <w:trHeight w:val="198"/>
        </w:trPr>
        <w:tc>
          <w:tcPr>
            <w:tcW w:w="972" w:type="pct"/>
            <w:shd w:val="clear" w:color="auto" w:fill="auto"/>
          </w:tcPr>
          <w:p w14:paraId="3F2DE7C6" w14:textId="77777777" w:rsidR="00F86168" w:rsidRPr="00B13547" w:rsidRDefault="00F86168" w:rsidP="00F86168">
            <w:r w:rsidRPr="00B13547">
              <w:t>Responsibility:</w:t>
            </w:r>
          </w:p>
        </w:tc>
        <w:tc>
          <w:tcPr>
            <w:tcW w:w="4028" w:type="pct"/>
            <w:shd w:val="clear" w:color="auto" w:fill="auto"/>
          </w:tcPr>
          <w:p w14:paraId="5F21683A" w14:textId="5EE9ADAA" w:rsidR="00F86168" w:rsidRPr="00B13547" w:rsidRDefault="00D64F97" w:rsidP="00D64F97">
            <w:r w:rsidRPr="00B13547">
              <w:t>Various including: Department of Education and Skills, Department of Employment and Social Affairs</w:t>
            </w:r>
            <w:r w:rsidR="000464E8" w:rsidRPr="00B13547">
              <w:t xml:space="preserve">, </w:t>
            </w:r>
            <w:hyperlink r:id="rId236" w:history="1">
              <w:r w:rsidR="000464E8" w:rsidRPr="00B13547">
                <w:rPr>
                  <w:rStyle w:val="Hyperlink"/>
                </w:rPr>
                <w:t>Education and Training Boards</w:t>
              </w:r>
            </w:hyperlink>
            <w:r w:rsidR="000464E8" w:rsidRPr="00B13547">
              <w:t xml:space="preserve">, </w:t>
            </w:r>
            <w:hyperlink r:id="rId237" w:history="1">
              <w:r w:rsidR="000464E8" w:rsidRPr="00B13547">
                <w:rPr>
                  <w:rStyle w:val="Hyperlink"/>
                </w:rPr>
                <w:t>SOLAS</w:t>
              </w:r>
            </w:hyperlink>
            <w:r w:rsidR="000464E8" w:rsidRPr="00B13547">
              <w:t xml:space="preserve"> (Further Education and Training Authority</w:t>
            </w:r>
          </w:p>
        </w:tc>
      </w:tr>
      <w:tr w:rsidR="00F86168" w:rsidRPr="00B13547" w14:paraId="3E80BA77" w14:textId="77777777" w:rsidTr="002F62C8">
        <w:trPr>
          <w:trHeight w:val="37"/>
        </w:trPr>
        <w:tc>
          <w:tcPr>
            <w:tcW w:w="972" w:type="pct"/>
            <w:shd w:val="clear" w:color="auto" w:fill="auto"/>
          </w:tcPr>
          <w:p w14:paraId="17F76104" w14:textId="77777777" w:rsidR="00F86168" w:rsidRPr="00B13547" w:rsidRDefault="00F86168" w:rsidP="00F86168">
            <w:r w:rsidRPr="00B13547">
              <w:t xml:space="preserve">Website: </w:t>
            </w:r>
          </w:p>
        </w:tc>
        <w:tc>
          <w:tcPr>
            <w:tcW w:w="4028" w:type="pct"/>
            <w:shd w:val="clear" w:color="auto" w:fill="auto"/>
          </w:tcPr>
          <w:p w14:paraId="0851A056" w14:textId="52EA922E" w:rsidR="00F86168" w:rsidRPr="00B13547" w:rsidRDefault="00B55CD4" w:rsidP="00F86168">
            <w:hyperlink r:id="rId238" w:history="1">
              <w:r w:rsidR="0097111C" w:rsidRPr="009E6A59">
                <w:rPr>
                  <w:rStyle w:val="Hyperlink"/>
                </w:rPr>
                <w:t>https://www.citizensinformation.ie/en/education/</w:t>
              </w:r>
            </w:hyperlink>
            <w:r w:rsidR="0097111C">
              <w:t xml:space="preserve"> </w:t>
            </w:r>
          </w:p>
        </w:tc>
      </w:tr>
      <w:tr w:rsidR="00F86168" w:rsidRPr="00B13547" w14:paraId="7C003767" w14:textId="77777777" w:rsidTr="002F62C8">
        <w:trPr>
          <w:trHeight w:val="311"/>
        </w:trPr>
        <w:tc>
          <w:tcPr>
            <w:tcW w:w="972" w:type="pct"/>
            <w:shd w:val="clear" w:color="auto" w:fill="auto"/>
          </w:tcPr>
          <w:p w14:paraId="6B7E3C0C" w14:textId="77777777" w:rsidR="00F86168" w:rsidRPr="00B13547" w:rsidRDefault="00F86168" w:rsidP="00F86168">
            <w:r w:rsidRPr="00B13547">
              <w:t xml:space="preserve">Description: </w:t>
            </w:r>
          </w:p>
        </w:tc>
        <w:tc>
          <w:tcPr>
            <w:tcW w:w="4028" w:type="pct"/>
            <w:shd w:val="clear" w:color="auto" w:fill="auto"/>
          </w:tcPr>
          <w:p w14:paraId="64D289E0" w14:textId="4435C03E" w:rsidR="00F86168" w:rsidRPr="00B13547" w:rsidRDefault="00D64F97" w:rsidP="00D64F97">
            <w:r w:rsidRPr="00B13547">
              <w:t>There are various ways of continuing education, furthering training and acquiring new skills.</w:t>
            </w:r>
          </w:p>
        </w:tc>
      </w:tr>
      <w:tr w:rsidR="00F86168" w:rsidRPr="00B13547" w14:paraId="3644B36C" w14:textId="77777777" w:rsidTr="00E2511A">
        <w:trPr>
          <w:trHeight w:val="94"/>
        </w:trPr>
        <w:tc>
          <w:tcPr>
            <w:tcW w:w="5000" w:type="pct"/>
            <w:gridSpan w:val="2"/>
            <w:shd w:val="clear" w:color="auto" w:fill="EFFBFF"/>
          </w:tcPr>
          <w:p w14:paraId="131F63CF" w14:textId="77777777" w:rsidR="00F86168" w:rsidRPr="00B13547" w:rsidRDefault="00F86168" w:rsidP="00F86168">
            <w:pPr>
              <w:spacing w:before="120" w:after="180"/>
              <w:jc w:val="left"/>
              <w:rPr>
                <w:color w:val="BF3F91"/>
                <w:sz w:val="22"/>
              </w:rPr>
            </w:pPr>
            <w:r w:rsidRPr="00B13547">
              <w:rPr>
                <w:color w:val="00B0F0"/>
                <w:sz w:val="22"/>
              </w:rPr>
              <w:t>Researchers</w:t>
            </w:r>
          </w:p>
        </w:tc>
      </w:tr>
      <w:tr w:rsidR="00F86168" w:rsidRPr="00B13547" w14:paraId="2448E33E" w14:textId="77777777" w:rsidTr="00E2511A">
        <w:trPr>
          <w:trHeight w:val="198"/>
        </w:trPr>
        <w:tc>
          <w:tcPr>
            <w:tcW w:w="5000" w:type="pct"/>
            <w:gridSpan w:val="2"/>
            <w:shd w:val="clear" w:color="auto" w:fill="auto"/>
          </w:tcPr>
          <w:p w14:paraId="04A40B0F" w14:textId="03A001EA" w:rsidR="00F86168" w:rsidRPr="00B13547" w:rsidRDefault="002A7D5B" w:rsidP="00F86168">
            <w:r w:rsidRPr="00B13547">
              <w:rPr>
                <w:b/>
              </w:rPr>
              <w:t>Information and assistance to researchers</w:t>
            </w:r>
          </w:p>
        </w:tc>
      </w:tr>
      <w:tr w:rsidR="002A7D5B" w:rsidRPr="00B13547" w14:paraId="0484B57E" w14:textId="77777777" w:rsidTr="002F62C8">
        <w:trPr>
          <w:trHeight w:val="198"/>
        </w:trPr>
        <w:tc>
          <w:tcPr>
            <w:tcW w:w="972" w:type="pct"/>
            <w:shd w:val="clear" w:color="auto" w:fill="auto"/>
          </w:tcPr>
          <w:p w14:paraId="1B427C1F" w14:textId="77777777" w:rsidR="002A7D5B" w:rsidRPr="00B13547" w:rsidRDefault="002A7D5B" w:rsidP="002A7D5B">
            <w:r w:rsidRPr="00B13547">
              <w:t>Responsibility:</w:t>
            </w:r>
          </w:p>
        </w:tc>
        <w:tc>
          <w:tcPr>
            <w:tcW w:w="4028" w:type="pct"/>
            <w:shd w:val="clear" w:color="auto" w:fill="auto"/>
          </w:tcPr>
          <w:p w14:paraId="60A06662" w14:textId="4D88B60A" w:rsidR="002A7D5B" w:rsidRPr="00B13547" w:rsidRDefault="002A7D5B" w:rsidP="002A7D5B">
            <w:r w:rsidRPr="00B13547">
              <w:t>Student Universal Support Ireland</w:t>
            </w:r>
          </w:p>
        </w:tc>
      </w:tr>
      <w:tr w:rsidR="002A7D5B" w:rsidRPr="00B13547" w14:paraId="4BC11A44" w14:textId="77777777" w:rsidTr="002F62C8">
        <w:trPr>
          <w:trHeight w:val="37"/>
        </w:trPr>
        <w:tc>
          <w:tcPr>
            <w:tcW w:w="972" w:type="pct"/>
            <w:shd w:val="clear" w:color="auto" w:fill="auto"/>
          </w:tcPr>
          <w:p w14:paraId="723347DC" w14:textId="77777777" w:rsidR="002A7D5B" w:rsidRPr="00B13547" w:rsidRDefault="002A7D5B" w:rsidP="002A7D5B">
            <w:r w:rsidRPr="00B13547">
              <w:t xml:space="preserve">Website: </w:t>
            </w:r>
          </w:p>
        </w:tc>
        <w:tc>
          <w:tcPr>
            <w:tcW w:w="4028" w:type="pct"/>
            <w:shd w:val="clear" w:color="auto" w:fill="auto"/>
          </w:tcPr>
          <w:p w14:paraId="3458BFC1" w14:textId="10BC6E7C" w:rsidR="002A7D5B" w:rsidRPr="00B13547" w:rsidRDefault="00B55CD4" w:rsidP="002A7D5B">
            <w:hyperlink r:id="rId239" w:history="1">
              <w:r w:rsidR="002A7D5B" w:rsidRPr="00B13547">
                <w:rPr>
                  <w:rStyle w:val="Hyperlink"/>
                </w:rPr>
                <w:t>https://www.susi.ie/</w:t>
              </w:r>
            </w:hyperlink>
          </w:p>
        </w:tc>
      </w:tr>
      <w:tr w:rsidR="002A7D5B" w:rsidRPr="00B13547" w14:paraId="63A0409F" w14:textId="77777777" w:rsidTr="002F62C8">
        <w:trPr>
          <w:trHeight w:val="311"/>
        </w:trPr>
        <w:tc>
          <w:tcPr>
            <w:tcW w:w="972" w:type="pct"/>
            <w:shd w:val="clear" w:color="auto" w:fill="auto"/>
          </w:tcPr>
          <w:p w14:paraId="4A1983A9" w14:textId="77777777" w:rsidR="002A7D5B" w:rsidRPr="00B13547" w:rsidRDefault="002A7D5B" w:rsidP="002A7D5B">
            <w:r w:rsidRPr="00B13547">
              <w:t xml:space="preserve">Description: </w:t>
            </w:r>
          </w:p>
        </w:tc>
        <w:tc>
          <w:tcPr>
            <w:tcW w:w="4028" w:type="pct"/>
            <w:shd w:val="clear" w:color="auto" w:fill="auto"/>
          </w:tcPr>
          <w:p w14:paraId="4FDCC5E2" w14:textId="27E73E26" w:rsidR="002A7D5B" w:rsidRPr="00B13547" w:rsidRDefault="002A7D5B" w:rsidP="002A7D5B">
            <w:r w:rsidRPr="00B13547">
              <w:t xml:space="preserve">The website allows eligible college students to apply for university grants. The website is currently updated, most recent developments include enhanced security, more automated validation and extended data-sharing with other departments and agencies. </w:t>
            </w:r>
          </w:p>
        </w:tc>
      </w:tr>
      <w:tr w:rsidR="002A7D5B" w:rsidRPr="00B13547" w14:paraId="4168F2D4" w14:textId="77777777" w:rsidTr="002A7D5B">
        <w:trPr>
          <w:trHeight w:val="311"/>
        </w:trPr>
        <w:tc>
          <w:tcPr>
            <w:tcW w:w="5000" w:type="pct"/>
            <w:gridSpan w:val="2"/>
            <w:shd w:val="clear" w:color="auto" w:fill="auto"/>
          </w:tcPr>
          <w:p w14:paraId="396A631C" w14:textId="3F060A6D" w:rsidR="002A7D5B" w:rsidRPr="00B13547" w:rsidRDefault="003A5F2E" w:rsidP="002A7D5B">
            <w:r w:rsidRPr="00B13547">
              <w:rPr>
                <w:b/>
              </w:rPr>
              <w:t xml:space="preserve">Public Libraries </w:t>
            </w:r>
            <w:r w:rsidRPr="00B13547">
              <w:rPr>
                <w:rStyle w:val="Strong"/>
              </w:rPr>
              <w:t>(availability of catalogues, search tools)</w:t>
            </w:r>
          </w:p>
        </w:tc>
      </w:tr>
      <w:tr w:rsidR="00920B68" w:rsidRPr="00B13547" w14:paraId="63FDAA40" w14:textId="77777777" w:rsidTr="002F62C8">
        <w:trPr>
          <w:trHeight w:val="311"/>
        </w:trPr>
        <w:tc>
          <w:tcPr>
            <w:tcW w:w="972" w:type="pct"/>
            <w:shd w:val="clear" w:color="auto" w:fill="auto"/>
          </w:tcPr>
          <w:p w14:paraId="087A686D" w14:textId="3EB15365" w:rsidR="00920B68" w:rsidRPr="00B13547" w:rsidRDefault="00920B68" w:rsidP="00920B68">
            <w:r w:rsidRPr="00B13547">
              <w:t>Responsibility:</w:t>
            </w:r>
          </w:p>
        </w:tc>
        <w:tc>
          <w:tcPr>
            <w:tcW w:w="4028" w:type="pct"/>
            <w:shd w:val="clear" w:color="auto" w:fill="auto"/>
          </w:tcPr>
          <w:p w14:paraId="5B04D8CA" w14:textId="237D1CF0" w:rsidR="00920B68" w:rsidRPr="00B13547" w:rsidRDefault="00920B68" w:rsidP="00920B68">
            <w:r w:rsidRPr="00B13547">
              <w:t>Central Government/Local Government, the Library Council</w:t>
            </w:r>
          </w:p>
        </w:tc>
      </w:tr>
      <w:tr w:rsidR="00920B68" w:rsidRPr="00B13547" w14:paraId="5D1F0D84" w14:textId="77777777" w:rsidTr="002F62C8">
        <w:trPr>
          <w:trHeight w:val="311"/>
        </w:trPr>
        <w:tc>
          <w:tcPr>
            <w:tcW w:w="972" w:type="pct"/>
            <w:shd w:val="clear" w:color="auto" w:fill="auto"/>
          </w:tcPr>
          <w:p w14:paraId="053C2FC6" w14:textId="33D92A20" w:rsidR="00920B68" w:rsidRPr="00B13547" w:rsidRDefault="00920B68" w:rsidP="00920B68">
            <w:r w:rsidRPr="00B13547">
              <w:t xml:space="preserve">Website: </w:t>
            </w:r>
          </w:p>
        </w:tc>
        <w:tc>
          <w:tcPr>
            <w:tcW w:w="4028" w:type="pct"/>
            <w:shd w:val="clear" w:color="auto" w:fill="auto"/>
          </w:tcPr>
          <w:p w14:paraId="71016225" w14:textId="5B40CB4E" w:rsidR="00920B68" w:rsidRPr="00B13547" w:rsidRDefault="00B55CD4" w:rsidP="005B7BB0">
            <w:hyperlink r:id="rId240" w:history="1">
              <w:r w:rsidR="005B7BB0" w:rsidRPr="00B13547">
                <w:rPr>
                  <w:rStyle w:val="Hyperlink"/>
                </w:rPr>
                <w:t>http://librariesireland.iii.com/iii/encore/?lang=eng</w:t>
              </w:r>
            </w:hyperlink>
            <w:r w:rsidR="005B7BB0" w:rsidRPr="00B13547">
              <w:rPr>
                <w:rStyle w:val="Hyperlink"/>
              </w:rPr>
              <w:t xml:space="preserve"> </w:t>
            </w:r>
          </w:p>
        </w:tc>
      </w:tr>
      <w:tr w:rsidR="00920B68" w:rsidRPr="00B13547" w14:paraId="50DBB8C9" w14:textId="77777777" w:rsidTr="002F62C8">
        <w:trPr>
          <w:trHeight w:val="311"/>
        </w:trPr>
        <w:tc>
          <w:tcPr>
            <w:tcW w:w="972" w:type="pct"/>
            <w:shd w:val="clear" w:color="auto" w:fill="auto"/>
          </w:tcPr>
          <w:p w14:paraId="2ECEEF49" w14:textId="2D31DEB3" w:rsidR="00920B68" w:rsidRPr="00B13547" w:rsidRDefault="00920B68" w:rsidP="00920B68">
            <w:r w:rsidRPr="00B13547">
              <w:t xml:space="preserve">Description: </w:t>
            </w:r>
          </w:p>
        </w:tc>
        <w:tc>
          <w:tcPr>
            <w:tcW w:w="4028" w:type="pct"/>
            <w:shd w:val="clear" w:color="auto" w:fill="auto"/>
          </w:tcPr>
          <w:p w14:paraId="53BE915F" w14:textId="59778A0F" w:rsidR="00920B68" w:rsidRPr="00B13547" w:rsidRDefault="00920B68" w:rsidP="00920B68">
            <w:r w:rsidRPr="00B13547">
              <w:t>Libraries offer the possibility to search for a specific title and to perform an electronic reservation. Libraries also offer the possibility of joining book clubs, as well as a wide range of other services.</w:t>
            </w:r>
          </w:p>
        </w:tc>
      </w:tr>
      <w:tr w:rsidR="00920B68" w:rsidRPr="00B13547" w14:paraId="4284FBA2" w14:textId="77777777" w:rsidTr="002A7D5B">
        <w:trPr>
          <w:trHeight w:val="311"/>
        </w:trPr>
        <w:tc>
          <w:tcPr>
            <w:tcW w:w="5000" w:type="pct"/>
            <w:gridSpan w:val="2"/>
            <w:shd w:val="clear" w:color="auto" w:fill="auto"/>
          </w:tcPr>
          <w:p w14:paraId="55413B18" w14:textId="4D940D81" w:rsidR="00920B68" w:rsidRPr="00B13547" w:rsidRDefault="00920B68" w:rsidP="00920B68">
            <w:pPr>
              <w:rPr>
                <w:b/>
              </w:rPr>
            </w:pPr>
            <w:r w:rsidRPr="00B13547">
              <w:rPr>
                <w:b/>
              </w:rPr>
              <w:t>Research support</w:t>
            </w:r>
          </w:p>
        </w:tc>
      </w:tr>
      <w:tr w:rsidR="00E54028" w:rsidRPr="00B13547" w14:paraId="29E2285B" w14:textId="77777777" w:rsidTr="002F62C8">
        <w:trPr>
          <w:trHeight w:val="311"/>
        </w:trPr>
        <w:tc>
          <w:tcPr>
            <w:tcW w:w="972" w:type="pct"/>
            <w:shd w:val="clear" w:color="auto" w:fill="auto"/>
          </w:tcPr>
          <w:p w14:paraId="25899975" w14:textId="06764D2F" w:rsidR="00E54028" w:rsidRPr="00B13547" w:rsidRDefault="00E54028" w:rsidP="00E54028">
            <w:r w:rsidRPr="00B13547">
              <w:t>Responsibility:</w:t>
            </w:r>
          </w:p>
        </w:tc>
        <w:tc>
          <w:tcPr>
            <w:tcW w:w="4028" w:type="pct"/>
            <w:shd w:val="clear" w:color="auto" w:fill="auto"/>
          </w:tcPr>
          <w:p w14:paraId="2AD0DE05" w14:textId="3B947937" w:rsidR="00E54028" w:rsidRPr="00B13547" w:rsidRDefault="00E54028" w:rsidP="00E54028">
            <w:r w:rsidRPr="00B13547">
              <w:rPr>
                <w:lang w:eastAsia="el-GR"/>
              </w:rPr>
              <w:t>Irish Research Council</w:t>
            </w:r>
          </w:p>
        </w:tc>
      </w:tr>
      <w:tr w:rsidR="00E54028" w:rsidRPr="00B13547" w14:paraId="03E68FB8" w14:textId="77777777" w:rsidTr="002F62C8">
        <w:trPr>
          <w:trHeight w:val="311"/>
        </w:trPr>
        <w:tc>
          <w:tcPr>
            <w:tcW w:w="972" w:type="pct"/>
            <w:shd w:val="clear" w:color="auto" w:fill="auto"/>
          </w:tcPr>
          <w:p w14:paraId="52306302" w14:textId="037BA7E5" w:rsidR="00E54028" w:rsidRPr="00B13547" w:rsidRDefault="00E54028" w:rsidP="00E54028">
            <w:r w:rsidRPr="00B13547">
              <w:t xml:space="preserve">Website: </w:t>
            </w:r>
          </w:p>
        </w:tc>
        <w:tc>
          <w:tcPr>
            <w:tcW w:w="4028" w:type="pct"/>
            <w:shd w:val="clear" w:color="auto" w:fill="auto"/>
          </w:tcPr>
          <w:p w14:paraId="2553335F" w14:textId="49FB130A" w:rsidR="00E54028" w:rsidRPr="00B13547" w:rsidRDefault="00B55CD4" w:rsidP="00E54028">
            <w:hyperlink r:id="rId241" w:history="1">
              <w:r w:rsidR="00E54028" w:rsidRPr="00B13547">
                <w:rPr>
                  <w:rStyle w:val="Hyperlink"/>
                </w:rPr>
                <w:t>http://www.research.ie/</w:t>
              </w:r>
            </w:hyperlink>
            <w:r w:rsidR="00E54028" w:rsidRPr="00B13547">
              <w:t xml:space="preserve"> </w:t>
            </w:r>
            <w:r w:rsidR="00E54028" w:rsidRPr="00B13547">
              <w:rPr>
                <w:lang w:eastAsia="el-GR"/>
              </w:rPr>
              <w:t xml:space="preserve"> </w:t>
            </w:r>
          </w:p>
        </w:tc>
      </w:tr>
      <w:tr w:rsidR="00E54028" w:rsidRPr="00B13547" w14:paraId="7F1C377F" w14:textId="77777777" w:rsidTr="002F62C8">
        <w:trPr>
          <w:trHeight w:val="311"/>
        </w:trPr>
        <w:tc>
          <w:tcPr>
            <w:tcW w:w="972" w:type="pct"/>
            <w:shd w:val="clear" w:color="auto" w:fill="auto"/>
          </w:tcPr>
          <w:p w14:paraId="143F7933" w14:textId="39E4A8ED" w:rsidR="00E54028" w:rsidRPr="00B13547" w:rsidRDefault="00E54028" w:rsidP="00E54028">
            <w:r w:rsidRPr="00B13547">
              <w:t xml:space="preserve">Description: </w:t>
            </w:r>
          </w:p>
        </w:tc>
        <w:tc>
          <w:tcPr>
            <w:tcW w:w="4028" w:type="pct"/>
            <w:shd w:val="clear" w:color="auto" w:fill="auto"/>
          </w:tcPr>
          <w:p w14:paraId="62194941" w14:textId="40163B3A" w:rsidR="00E54028" w:rsidRPr="00B13547" w:rsidRDefault="00E54028" w:rsidP="00E54028">
            <w:r w:rsidRPr="00B13547">
              <w:t xml:space="preserve">The mission of the Irish Research Council is to enable and sustain a vibrant research community in Ireland. To address the broad skills </w:t>
            </w:r>
            <w:r w:rsidRPr="00B13547">
              <w:lastRenderedPageBreak/>
              <w:t>and research needs within society, excellent researchers are supported in all disciplines from Arts to Zoology.</w:t>
            </w:r>
          </w:p>
        </w:tc>
      </w:tr>
      <w:tr w:rsidR="00E54028" w:rsidRPr="00B13547" w14:paraId="2EC77581" w14:textId="77777777" w:rsidTr="00E2511A">
        <w:trPr>
          <w:trHeight w:val="94"/>
        </w:trPr>
        <w:tc>
          <w:tcPr>
            <w:tcW w:w="5000" w:type="pct"/>
            <w:gridSpan w:val="2"/>
            <w:shd w:val="clear" w:color="auto" w:fill="EFFBFF"/>
          </w:tcPr>
          <w:p w14:paraId="426B707E" w14:textId="77777777" w:rsidR="00E54028" w:rsidRPr="00B13547" w:rsidRDefault="00E54028" w:rsidP="00E54028">
            <w:pPr>
              <w:spacing w:before="120" w:after="180"/>
              <w:jc w:val="left"/>
              <w:rPr>
                <w:color w:val="BF3F91"/>
                <w:sz w:val="22"/>
              </w:rPr>
            </w:pPr>
            <w:r w:rsidRPr="00B13547">
              <w:rPr>
                <w:color w:val="00B0F0"/>
                <w:sz w:val="22"/>
              </w:rPr>
              <w:lastRenderedPageBreak/>
              <w:t>Volunteering</w:t>
            </w:r>
          </w:p>
        </w:tc>
      </w:tr>
      <w:tr w:rsidR="00E54028" w:rsidRPr="00B13547" w14:paraId="024C8DB7" w14:textId="77777777" w:rsidTr="00E2511A">
        <w:trPr>
          <w:trHeight w:val="198"/>
        </w:trPr>
        <w:tc>
          <w:tcPr>
            <w:tcW w:w="5000" w:type="pct"/>
            <w:gridSpan w:val="2"/>
            <w:shd w:val="clear" w:color="auto" w:fill="auto"/>
          </w:tcPr>
          <w:p w14:paraId="1695D1FD" w14:textId="77777777" w:rsidR="00A726BC" w:rsidRPr="00B13547" w:rsidRDefault="00A726BC" w:rsidP="00A726BC">
            <w:pPr>
              <w:rPr>
                <w:b/>
              </w:rPr>
            </w:pPr>
            <w:r w:rsidRPr="00B13547">
              <w:rPr>
                <w:b/>
              </w:rPr>
              <w:t>Voluntary work and social welfare payments</w:t>
            </w:r>
          </w:p>
          <w:p w14:paraId="34F3A6A3" w14:textId="5FC46918" w:rsidR="00E54028" w:rsidRPr="00B13547" w:rsidRDefault="00A726BC" w:rsidP="00A726BC">
            <w:r w:rsidRPr="00B13547">
              <w:rPr>
                <w:b/>
              </w:rPr>
              <w:t>Voluntary development work abroad and social insurance</w:t>
            </w:r>
          </w:p>
        </w:tc>
      </w:tr>
      <w:tr w:rsidR="00E54028" w:rsidRPr="00B13547" w14:paraId="75727801" w14:textId="77777777" w:rsidTr="002F62C8">
        <w:trPr>
          <w:trHeight w:val="198"/>
        </w:trPr>
        <w:tc>
          <w:tcPr>
            <w:tcW w:w="972" w:type="pct"/>
            <w:shd w:val="clear" w:color="auto" w:fill="auto"/>
          </w:tcPr>
          <w:p w14:paraId="4DE5586E" w14:textId="77777777" w:rsidR="00E54028" w:rsidRPr="00B13547" w:rsidRDefault="00E54028" w:rsidP="00E54028">
            <w:r w:rsidRPr="00B13547">
              <w:t>Responsibility:</w:t>
            </w:r>
          </w:p>
        </w:tc>
        <w:tc>
          <w:tcPr>
            <w:tcW w:w="4028" w:type="pct"/>
            <w:shd w:val="clear" w:color="auto" w:fill="auto"/>
          </w:tcPr>
          <w:p w14:paraId="727E6195" w14:textId="1A3C55D7" w:rsidR="00E54028" w:rsidRPr="00B13547" w:rsidRDefault="00A726BC" w:rsidP="00E54028">
            <w:r w:rsidRPr="00B13547">
              <w:t xml:space="preserve">Department of Employment and Social </w:t>
            </w:r>
            <w:r w:rsidR="00975C90" w:rsidRPr="00B13547">
              <w:t>Affairs</w:t>
            </w:r>
          </w:p>
        </w:tc>
      </w:tr>
      <w:tr w:rsidR="00E54028" w:rsidRPr="00B13547" w14:paraId="7B8ADF7C" w14:textId="77777777" w:rsidTr="002F62C8">
        <w:trPr>
          <w:trHeight w:val="37"/>
        </w:trPr>
        <w:tc>
          <w:tcPr>
            <w:tcW w:w="972" w:type="pct"/>
            <w:shd w:val="clear" w:color="auto" w:fill="auto"/>
          </w:tcPr>
          <w:p w14:paraId="4372A757" w14:textId="77777777" w:rsidR="00E54028" w:rsidRPr="00B13547" w:rsidRDefault="00E54028" w:rsidP="00E54028">
            <w:r w:rsidRPr="00B13547">
              <w:t xml:space="preserve">Website: </w:t>
            </w:r>
          </w:p>
        </w:tc>
        <w:tc>
          <w:tcPr>
            <w:tcW w:w="4028" w:type="pct"/>
            <w:shd w:val="clear" w:color="auto" w:fill="auto"/>
          </w:tcPr>
          <w:p w14:paraId="3730913F" w14:textId="075998B0" w:rsidR="00A726BC" w:rsidRPr="00B13547" w:rsidRDefault="00B55CD4" w:rsidP="00E54028">
            <w:hyperlink r:id="rId242" w:history="1">
              <w:r w:rsidR="00A726BC" w:rsidRPr="00B13547">
                <w:rPr>
                  <w:rStyle w:val="Hyperlink"/>
                </w:rPr>
                <w:t>www.welfare.ie</w:t>
              </w:r>
            </w:hyperlink>
            <w:r w:rsidR="0097111C">
              <w:rPr>
                <w:rStyle w:val="Hyperlink"/>
              </w:rPr>
              <w:t xml:space="preserve">, </w:t>
            </w:r>
          </w:p>
          <w:p w14:paraId="3E8F1544" w14:textId="03A94749" w:rsidR="00A726BC" w:rsidRPr="0097111C" w:rsidRDefault="0097111C" w:rsidP="00A726BC">
            <w:pPr>
              <w:rPr>
                <w:rStyle w:val="Hyperlink"/>
              </w:rPr>
            </w:pPr>
            <w:r>
              <w:fldChar w:fldCharType="begin"/>
            </w:r>
            <w:r>
              <w:instrText xml:space="preserve"> HYPERLINK "https://www.citizensinformation.ie/en/social_welfare/social_welfare_payments/voluntary_work_and_social_welfare_payments.html" </w:instrText>
            </w:r>
            <w:r>
              <w:fldChar w:fldCharType="separate"/>
            </w:r>
            <w:r w:rsidR="00A726BC" w:rsidRPr="0097111C">
              <w:rPr>
                <w:rStyle w:val="Hyperlink"/>
              </w:rPr>
              <w:t>https://www.citizensinformation.ie/en/social_welfare/</w:t>
            </w:r>
          </w:p>
          <w:p w14:paraId="122F9BA9" w14:textId="77777777" w:rsidR="00A726BC" w:rsidRPr="0097111C" w:rsidRDefault="00A726BC" w:rsidP="00A726BC">
            <w:pPr>
              <w:rPr>
                <w:rStyle w:val="Hyperlink"/>
              </w:rPr>
            </w:pPr>
            <w:r w:rsidRPr="0097111C">
              <w:rPr>
                <w:rStyle w:val="Hyperlink"/>
              </w:rPr>
              <w:t>social_welfare_payments/voluntary_work_and_</w:t>
            </w:r>
          </w:p>
          <w:p w14:paraId="23E39814" w14:textId="4920A95C" w:rsidR="00A726BC" w:rsidRPr="00B13547" w:rsidRDefault="00A726BC" w:rsidP="00A726BC">
            <w:r w:rsidRPr="0097111C">
              <w:rPr>
                <w:rStyle w:val="Hyperlink"/>
              </w:rPr>
              <w:t>social_welfare_payments.html</w:t>
            </w:r>
            <w:r w:rsidR="0097111C">
              <w:fldChar w:fldCharType="end"/>
            </w:r>
            <w:r w:rsidR="0097111C">
              <w:t xml:space="preserve"> ,</w:t>
            </w:r>
          </w:p>
          <w:p w14:paraId="1F465628" w14:textId="6E8F1B63" w:rsidR="00A726BC" w:rsidRPr="00722429" w:rsidRDefault="00722429" w:rsidP="00A726BC">
            <w:pPr>
              <w:rPr>
                <w:rStyle w:val="Hyperlink"/>
              </w:rPr>
            </w:pPr>
            <w:r>
              <w:fldChar w:fldCharType="begin"/>
            </w:r>
            <w:r>
              <w:instrText xml:space="preserve"> HYPERLINK "https://www.citizensinformation.ie/en/moving_country/moving_abroad/working_abroad/voluntary_development_work_abroad_and_social_insurance.html" </w:instrText>
            </w:r>
            <w:r>
              <w:fldChar w:fldCharType="separate"/>
            </w:r>
            <w:r w:rsidR="00A726BC" w:rsidRPr="00722429">
              <w:rPr>
                <w:rStyle w:val="Hyperlink"/>
              </w:rPr>
              <w:t>https://www.citizensinformation.ie/en/moving_country/</w:t>
            </w:r>
          </w:p>
          <w:p w14:paraId="6863F94C" w14:textId="77777777" w:rsidR="00A726BC" w:rsidRPr="00722429" w:rsidRDefault="00A726BC" w:rsidP="00A726BC">
            <w:pPr>
              <w:rPr>
                <w:rStyle w:val="Hyperlink"/>
              </w:rPr>
            </w:pPr>
            <w:r w:rsidRPr="00722429">
              <w:rPr>
                <w:rStyle w:val="Hyperlink"/>
              </w:rPr>
              <w:t>moving_abroad/working_abroad/</w:t>
            </w:r>
          </w:p>
          <w:p w14:paraId="208A7A84" w14:textId="391E077E" w:rsidR="00E54028" w:rsidRPr="00B13547" w:rsidRDefault="00A726BC" w:rsidP="00A726BC">
            <w:r w:rsidRPr="00722429">
              <w:rPr>
                <w:rStyle w:val="Hyperlink"/>
              </w:rPr>
              <w:t>voluntary_development_work_abroad_and_social_insurance.html</w:t>
            </w:r>
            <w:r w:rsidR="00722429">
              <w:fldChar w:fldCharType="end"/>
            </w:r>
          </w:p>
        </w:tc>
      </w:tr>
      <w:tr w:rsidR="00E54028" w:rsidRPr="00B13547" w14:paraId="44E58F7C" w14:textId="77777777" w:rsidTr="002F62C8">
        <w:trPr>
          <w:trHeight w:val="311"/>
        </w:trPr>
        <w:tc>
          <w:tcPr>
            <w:tcW w:w="972" w:type="pct"/>
            <w:shd w:val="clear" w:color="auto" w:fill="auto"/>
          </w:tcPr>
          <w:p w14:paraId="19AC8778" w14:textId="5D40EB96" w:rsidR="00E54028" w:rsidRPr="00B13547" w:rsidRDefault="00E54028" w:rsidP="00E54028">
            <w:r w:rsidRPr="00B13547">
              <w:t xml:space="preserve">Description: </w:t>
            </w:r>
          </w:p>
        </w:tc>
        <w:tc>
          <w:tcPr>
            <w:tcW w:w="4028" w:type="pct"/>
            <w:shd w:val="clear" w:color="auto" w:fill="auto"/>
          </w:tcPr>
          <w:p w14:paraId="2375ECBE" w14:textId="77777777" w:rsidR="00A726BC" w:rsidRPr="00B13547" w:rsidRDefault="00A726BC" w:rsidP="007C6690">
            <w:r w:rsidRPr="00B13547">
              <w:t xml:space="preserve">A person on social welfare payments may do some unpaid work as a volunteer and keep that social welfare payment. However, they must continue to meet all the conditions attached to the payment. </w:t>
            </w:r>
          </w:p>
          <w:p w14:paraId="780D0D6F" w14:textId="3A86DF1D" w:rsidR="00A726BC" w:rsidRPr="00F336AC" w:rsidRDefault="00A726BC" w:rsidP="00A726BC">
            <w:r w:rsidRPr="00B13547">
              <w:t>If a person lives in Ireland and has spent time working in a developing country, that person may qualify for credited social insurance contributions for the period spent working abroad and any preparatory period beforehand.</w:t>
            </w:r>
          </w:p>
          <w:p w14:paraId="0AD5BDF8" w14:textId="004F77DA" w:rsidR="00E54028" w:rsidRPr="00B13547" w:rsidRDefault="00A726BC" w:rsidP="007E41BF">
            <w:pPr>
              <w:jc w:val="left"/>
            </w:pPr>
            <w:r w:rsidRPr="00B13547">
              <w:t xml:space="preserve">Non-governmental organisation: Volunteer Ireland </w:t>
            </w:r>
            <w:r w:rsidR="003F42E3" w:rsidRPr="00B13547">
              <w:br/>
              <w:t>(</w:t>
            </w:r>
            <w:hyperlink r:id="rId243" w:history="1">
              <w:r w:rsidRPr="00B13547">
                <w:rPr>
                  <w:rStyle w:val="Hyperlink"/>
                </w:rPr>
                <w:t>https://www.volunteer.ie/</w:t>
              </w:r>
            </w:hyperlink>
            <w:r w:rsidR="003F42E3" w:rsidRPr="00B13547">
              <w:t>)</w:t>
            </w:r>
            <w:r w:rsidRPr="00B13547">
              <w:t>is the national volunteer development agency and a support body for all local Volunteer Centres and Volunteering Information Services in Ireland.</w:t>
            </w:r>
          </w:p>
        </w:tc>
      </w:tr>
    </w:tbl>
    <w:p w14:paraId="55AC32A8" w14:textId="607E466E" w:rsidR="006A5432" w:rsidRPr="00B13547" w:rsidRDefault="006D2864">
      <w:pPr>
        <w:pStyle w:val="Heading2"/>
      </w:pPr>
      <w:r w:rsidRPr="00B13547">
        <w:t xml:space="preserve">Health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6D2864" w:rsidRPr="00B13547" w14:paraId="5C131EE2" w14:textId="77777777" w:rsidTr="00E2511A">
        <w:trPr>
          <w:trHeight w:val="94"/>
        </w:trPr>
        <w:tc>
          <w:tcPr>
            <w:tcW w:w="5000" w:type="pct"/>
            <w:gridSpan w:val="2"/>
            <w:shd w:val="clear" w:color="auto" w:fill="EFFBFF"/>
          </w:tcPr>
          <w:p w14:paraId="6571DC08" w14:textId="77777777" w:rsidR="006D2864" w:rsidRPr="00B13547" w:rsidRDefault="006D2864" w:rsidP="00E2511A">
            <w:pPr>
              <w:spacing w:before="120" w:after="180"/>
              <w:jc w:val="left"/>
              <w:rPr>
                <w:color w:val="BF3F91"/>
                <w:sz w:val="22"/>
              </w:rPr>
            </w:pPr>
            <w:r w:rsidRPr="00B13547">
              <w:rPr>
                <w:color w:val="00B0F0"/>
                <w:sz w:val="22"/>
              </w:rPr>
              <w:t>Unplanned Healthcare</w:t>
            </w:r>
          </w:p>
        </w:tc>
      </w:tr>
      <w:tr w:rsidR="006D2864" w:rsidRPr="00B13547" w14:paraId="35E06830" w14:textId="77777777" w:rsidTr="00E2511A">
        <w:trPr>
          <w:trHeight w:val="198"/>
        </w:trPr>
        <w:tc>
          <w:tcPr>
            <w:tcW w:w="5000" w:type="pct"/>
            <w:gridSpan w:val="2"/>
            <w:shd w:val="clear" w:color="auto" w:fill="auto"/>
          </w:tcPr>
          <w:p w14:paraId="6494A73B" w14:textId="3C5A7F44" w:rsidR="006D2864" w:rsidRPr="00B13547" w:rsidRDefault="00461274" w:rsidP="00E2511A">
            <w:pPr>
              <w:rPr>
                <w:b/>
              </w:rPr>
            </w:pPr>
            <w:r w:rsidRPr="00B13547">
              <w:rPr>
                <w:b/>
              </w:rPr>
              <w:t>Health Service Executive</w:t>
            </w:r>
            <w:r w:rsidR="00D02A62" w:rsidRPr="00B13547">
              <w:rPr>
                <w:b/>
              </w:rPr>
              <w:t xml:space="preserve"> (HSE)</w:t>
            </w:r>
            <w:r w:rsidR="007E757B" w:rsidRPr="00B13547">
              <w:rPr>
                <w:b/>
              </w:rPr>
              <w:t xml:space="preserve"> Civil Registration Service</w:t>
            </w:r>
          </w:p>
        </w:tc>
      </w:tr>
      <w:tr w:rsidR="006D2864" w:rsidRPr="00B13547" w14:paraId="0DBD8936" w14:textId="77777777" w:rsidTr="002F62C8">
        <w:trPr>
          <w:trHeight w:val="198"/>
        </w:trPr>
        <w:tc>
          <w:tcPr>
            <w:tcW w:w="972" w:type="pct"/>
            <w:shd w:val="clear" w:color="auto" w:fill="auto"/>
          </w:tcPr>
          <w:p w14:paraId="7D09C689" w14:textId="77777777" w:rsidR="006D2864" w:rsidRPr="00B13547" w:rsidRDefault="006D2864" w:rsidP="00E2511A">
            <w:r w:rsidRPr="00B13547">
              <w:t>Responsibility:</w:t>
            </w:r>
          </w:p>
        </w:tc>
        <w:tc>
          <w:tcPr>
            <w:tcW w:w="4028" w:type="pct"/>
            <w:shd w:val="clear" w:color="auto" w:fill="auto"/>
          </w:tcPr>
          <w:p w14:paraId="7B127272" w14:textId="591390A2" w:rsidR="006D2864" w:rsidRPr="00B13547" w:rsidRDefault="00D02A62" w:rsidP="00E2511A">
            <w:r w:rsidRPr="00B13547">
              <w:t>HSE Live team</w:t>
            </w:r>
          </w:p>
        </w:tc>
      </w:tr>
      <w:tr w:rsidR="006D2864" w:rsidRPr="00B13547" w14:paraId="523CAD88" w14:textId="77777777" w:rsidTr="002F62C8">
        <w:trPr>
          <w:trHeight w:val="37"/>
        </w:trPr>
        <w:tc>
          <w:tcPr>
            <w:tcW w:w="972" w:type="pct"/>
            <w:shd w:val="clear" w:color="auto" w:fill="auto"/>
          </w:tcPr>
          <w:p w14:paraId="3B459198" w14:textId="77777777" w:rsidR="006D2864" w:rsidRPr="00B13547" w:rsidRDefault="006D2864" w:rsidP="00E2511A">
            <w:r w:rsidRPr="00B13547">
              <w:t xml:space="preserve">Website: </w:t>
            </w:r>
          </w:p>
        </w:tc>
        <w:tc>
          <w:tcPr>
            <w:tcW w:w="4028" w:type="pct"/>
            <w:shd w:val="clear" w:color="auto" w:fill="auto"/>
          </w:tcPr>
          <w:p w14:paraId="76EF37CD" w14:textId="5A16F956" w:rsidR="006D2864" w:rsidRPr="00B13547" w:rsidRDefault="00B55CD4" w:rsidP="00E2511A">
            <w:hyperlink r:id="rId244" w:history="1">
              <w:r w:rsidR="007E757B" w:rsidRPr="00B13547">
                <w:rPr>
                  <w:rStyle w:val="Hyperlink"/>
                </w:rPr>
                <w:t>https://www2.hse.ie/births-deaths-and-marriages/</w:t>
              </w:r>
            </w:hyperlink>
          </w:p>
        </w:tc>
      </w:tr>
      <w:tr w:rsidR="006D2864" w:rsidRPr="00B13547" w14:paraId="71279F3D" w14:textId="77777777" w:rsidTr="002F62C8">
        <w:trPr>
          <w:trHeight w:val="311"/>
        </w:trPr>
        <w:tc>
          <w:tcPr>
            <w:tcW w:w="972" w:type="pct"/>
            <w:shd w:val="clear" w:color="auto" w:fill="auto"/>
          </w:tcPr>
          <w:p w14:paraId="7CDA1032" w14:textId="77777777" w:rsidR="006D2864" w:rsidRPr="00B13547" w:rsidRDefault="006D2864" w:rsidP="00E2511A">
            <w:r w:rsidRPr="00B13547">
              <w:t xml:space="preserve">Description: </w:t>
            </w:r>
          </w:p>
        </w:tc>
        <w:tc>
          <w:tcPr>
            <w:tcW w:w="4028" w:type="pct"/>
            <w:shd w:val="clear" w:color="auto" w:fill="auto"/>
          </w:tcPr>
          <w:p w14:paraId="54AC4D8B" w14:textId="3BF8E312" w:rsidR="006D2864" w:rsidRPr="00B13547" w:rsidRDefault="007531AE" w:rsidP="00E2511A">
            <w:r w:rsidRPr="00B13547">
              <w:t xml:space="preserve">The HSE Civil Registration Service registers all births, deaths and marriages in Ireland. </w:t>
            </w:r>
            <w:r w:rsidR="005A7FB3" w:rsidRPr="00B13547">
              <w:t xml:space="preserve">They </w:t>
            </w:r>
            <w:r w:rsidRPr="00B13547">
              <w:t>also carry out civil marriage ceremonies.</w:t>
            </w:r>
          </w:p>
        </w:tc>
      </w:tr>
      <w:tr w:rsidR="001C7EFD" w:rsidRPr="00B13547" w14:paraId="1E3D6F6F" w14:textId="77777777" w:rsidTr="001C7EFD">
        <w:trPr>
          <w:trHeight w:val="311"/>
        </w:trPr>
        <w:tc>
          <w:tcPr>
            <w:tcW w:w="5000" w:type="pct"/>
            <w:gridSpan w:val="2"/>
            <w:shd w:val="clear" w:color="auto" w:fill="auto"/>
          </w:tcPr>
          <w:p w14:paraId="60830AAD" w14:textId="3648FAFA" w:rsidR="001C7EFD" w:rsidRPr="00B13547" w:rsidRDefault="001C7EFD" w:rsidP="00E2511A">
            <w:pPr>
              <w:rPr>
                <w:b/>
              </w:rPr>
            </w:pPr>
            <w:r w:rsidRPr="00B13547">
              <w:rPr>
                <w:b/>
              </w:rPr>
              <w:t>Maternity and Newborn Clinical Information Systems</w:t>
            </w:r>
          </w:p>
        </w:tc>
      </w:tr>
      <w:tr w:rsidR="001C7EFD" w:rsidRPr="00B13547" w14:paraId="4E655CF5" w14:textId="77777777" w:rsidTr="002F62C8">
        <w:trPr>
          <w:trHeight w:val="311"/>
        </w:trPr>
        <w:tc>
          <w:tcPr>
            <w:tcW w:w="972" w:type="pct"/>
            <w:shd w:val="clear" w:color="auto" w:fill="auto"/>
          </w:tcPr>
          <w:p w14:paraId="25D81C3B" w14:textId="4699B711" w:rsidR="001C7EFD" w:rsidRPr="00B13547" w:rsidRDefault="001C7EFD" w:rsidP="001C7EFD">
            <w:r w:rsidRPr="00B13547">
              <w:t>Responsibility:</w:t>
            </w:r>
          </w:p>
        </w:tc>
        <w:tc>
          <w:tcPr>
            <w:tcW w:w="4028" w:type="pct"/>
            <w:shd w:val="clear" w:color="auto" w:fill="auto"/>
          </w:tcPr>
          <w:p w14:paraId="6EBFC7EA" w14:textId="0F9EDA1F" w:rsidR="001C7EFD" w:rsidRPr="00B13547" w:rsidRDefault="004A26A7" w:rsidP="00F64D62">
            <w:pPr>
              <w:pStyle w:val="BodyText"/>
            </w:pPr>
            <w:r w:rsidRPr="00B13547">
              <w:t>Health Service Executive</w:t>
            </w:r>
          </w:p>
        </w:tc>
      </w:tr>
      <w:tr w:rsidR="001C7EFD" w:rsidRPr="00B13547" w14:paraId="4D77AF24" w14:textId="77777777" w:rsidTr="002F62C8">
        <w:trPr>
          <w:trHeight w:val="311"/>
        </w:trPr>
        <w:tc>
          <w:tcPr>
            <w:tcW w:w="972" w:type="pct"/>
            <w:shd w:val="clear" w:color="auto" w:fill="auto"/>
          </w:tcPr>
          <w:p w14:paraId="10C42AB9" w14:textId="1210D2DB" w:rsidR="001C7EFD" w:rsidRPr="00B13547" w:rsidRDefault="001C7EFD" w:rsidP="001C7EFD">
            <w:r w:rsidRPr="00B13547">
              <w:t xml:space="preserve">Website: </w:t>
            </w:r>
          </w:p>
        </w:tc>
        <w:tc>
          <w:tcPr>
            <w:tcW w:w="4028" w:type="pct"/>
            <w:shd w:val="clear" w:color="auto" w:fill="auto"/>
          </w:tcPr>
          <w:p w14:paraId="50A7B92C" w14:textId="0C417035" w:rsidR="001C7EFD" w:rsidRPr="00B13547" w:rsidRDefault="00B55CD4">
            <w:hyperlink r:id="rId245" w:history="1">
              <w:r w:rsidR="001C7EFD" w:rsidRPr="00B13547">
                <w:rPr>
                  <w:rStyle w:val="Hyperlink"/>
                </w:rPr>
                <w:t>http://www.ehealthireland.ie/Strategic-Programmes/MNCMS/</w:t>
              </w:r>
            </w:hyperlink>
          </w:p>
        </w:tc>
      </w:tr>
      <w:tr w:rsidR="001C7EFD" w:rsidRPr="00B13547" w14:paraId="51A89519" w14:textId="77777777" w:rsidTr="002F62C8">
        <w:trPr>
          <w:trHeight w:val="311"/>
        </w:trPr>
        <w:tc>
          <w:tcPr>
            <w:tcW w:w="972" w:type="pct"/>
            <w:shd w:val="clear" w:color="auto" w:fill="auto"/>
          </w:tcPr>
          <w:p w14:paraId="06CEAFC8" w14:textId="2A75E092" w:rsidR="001C7EFD" w:rsidRPr="00B13547" w:rsidRDefault="001C7EFD" w:rsidP="001C7EFD">
            <w:r w:rsidRPr="00B13547">
              <w:t xml:space="preserve">Description: </w:t>
            </w:r>
          </w:p>
        </w:tc>
        <w:tc>
          <w:tcPr>
            <w:tcW w:w="4028" w:type="pct"/>
            <w:shd w:val="clear" w:color="auto" w:fill="auto"/>
          </w:tcPr>
          <w:p w14:paraId="423A4CFE" w14:textId="6ADEC93C" w:rsidR="001C7EFD" w:rsidRPr="00B13547" w:rsidRDefault="004F51C8" w:rsidP="001C7EFD">
            <w:r w:rsidRPr="00B13547">
              <w:t>This system was implemented in Cork University Maternity Hospital in late 2016 and subsequently for maternity services in Kerry. The solution was implemented in the Rotunda and National Maternity Hospitals in 2017. It is a fully digital solution resulting in the elimination of paper records.</w:t>
            </w:r>
          </w:p>
        </w:tc>
      </w:tr>
      <w:tr w:rsidR="004A26A7" w:rsidRPr="00B13547" w14:paraId="5AA76130" w14:textId="77777777" w:rsidTr="004A26A7">
        <w:trPr>
          <w:trHeight w:val="311"/>
        </w:trPr>
        <w:tc>
          <w:tcPr>
            <w:tcW w:w="5000" w:type="pct"/>
            <w:gridSpan w:val="2"/>
            <w:shd w:val="clear" w:color="auto" w:fill="auto"/>
          </w:tcPr>
          <w:p w14:paraId="157F95ED" w14:textId="09EA7177" w:rsidR="004A26A7" w:rsidRPr="00B13547" w:rsidRDefault="004A26A7" w:rsidP="00F336AC">
            <w:pPr>
              <w:keepNext/>
              <w:keepLines/>
              <w:rPr>
                <w:b/>
              </w:rPr>
            </w:pPr>
            <w:r w:rsidRPr="00B13547">
              <w:rPr>
                <w:b/>
              </w:rPr>
              <w:lastRenderedPageBreak/>
              <w:t>Electronic Blood Tracking System (EBTS)</w:t>
            </w:r>
          </w:p>
        </w:tc>
      </w:tr>
      <w:tr w:rsidR="004A26A7" w:rsidRPr="00B13547" w14:paraId="58385AB6" w14:textId="77777777" w:rsidTr="002F62C8">
        <w:trPr>
          <w:trHeight w:val="311"/>
        </w:trPr>
        <w:tc>
          <w:tcPr>
            <w:tcW w:w="972" w:type="pct"/>
            <w:shd w:val="clear" w:color="auto" w:fill="auto"/>
          </w:tcPr>
          <w:p w14:paraId="2BC47E9F" w14:textId="1E8B45A7" w:rsidR="004A26A7" w:rsidRPr="00B13547" w:rsidRDefault="004A26A7" w:rsidP="00F336AC">
            <w:pPr>
              <w:keepNext/>
              <w:keepLines/>
            </w:pPr>
            <w:r w:rsidRPr="00B13547">
              <w:t>Responsibility:</w:t>
            </w:r>
          </w:p>
        </w:tc>
        <w:tc>
          <w:tcPr>
            <w:tcW w:w="4028" w:type="pct"/>
            <w:shd w:val="clear" w:color="auto" w:fill="auto"/>
          </w:tcPr>
          <w:p w14:paraId="2C3A6B6F" w14:textId="4ECDB4B5" w:rsidR="004A26A7" w:rsidRPr="00B13547" w:rsidRDefault="004A26A7" w:rsidP="00F336AC">
            <w:pPr>
              <w:keepNext/>
              <w:keepLines/>
            </w:pPr>
            <w:r w:rsidRPr="00B13547">
              <w:t>Health Service Executive</w:t>
            </w:r>
          </w:p>
        </w:tc>
      </w:tr>
      <w:tr w:rsidR="004A26A7" w:rsidRPr="00B13547" w14:paraId="0631A4DF" w14:textId="77777777" w:rsidTr="002F62C8">
        <w:trPr>
          <w:trHeight w:val="311"/>
        </w:trPr>
        <w:tc>
          <w:tcPr>
            <w:tcW w:w="972" w:type="pct"/>
            <w:shd w:val="clear" w:color="auto" w:fill="auto"/>
          </w:tcPr>
          <w:p w14:paraId="3769667B" w14:textId="5FFBE7EA" w:rsidR="004A26A7" w:rsidRPr="00B13547" w:rsidRDefault="004A26A7" w:rsidP="00F336AC">
            <w:pPr>
              <w:keepNext/>
              <w:keepLines/>
            </w:pPr>
            <w:r w:rsidRPr="00B13547">
              <w:t xml:space="preserve">Website: </w:t>
            </w:r>
          </w:p>
        </w:tc>
        <w:tc>
          <w:tcPr>
            <w:tcW w:w="4028" w:type="pct"/>
            <w:shd w:val="clear" w:color="auto" w:fill="auto"/>
          </w:tcPr>
          <w:p w14:paraId="618D5639" w14:textId="77812002" w:rsidR="004A26A7" w:rsidRPr="00B13547" w:rsidRDefault="00B55CD4" w:rsidP="00F336AC">
            <w:pPr>
              <w:keepNext/>
              <w:keepLines/>
            </w:pPr>
            <w:hyperlink r:id="rId246" w:history="1">
              <w:r w:rsidR="00722429" w:rsidRPr="009E6A59">
                <w:rPr>
                  <w:rStyle w:val="Hyperlink"/>
                </w:rPr>
                <w:t>http://www.ehealthireland.ie/Case-Studies-/Electronic-Blood-Tracking/</w:t>
              </w:r>
            </w:hyperlink>
            <w:r w:rsidR="00722429">
              <w:t xml:space="preserve"> </w:t>
            </w:r>
          </w:p>
        </w:tc>
      </w:tr>
      <w:tr w:rsidR="004A26A7" w:rsidRPr="00B13547" w14:paraId="6E1B1943" w14:textId="77777777" w:rsidTr="002F62C8">
        <w:trPr>
          <w:trHeight w:val="311"/>
        </w:trPr>
        <w:tc>
          <w:tcPr>
            <w:tcW w:w="972" w:type="pct"/>
            <w:shd w:val="clear" w:color="auto" w:fill="auto"/>
          </w:tcPr>
          <w:p w14:paraId="31B3A631" w14:textId="5DFCEA73" w:rsidR="004A26A7" w:rsidRPr="00B13547" w:rsidRDefault="004A26A7" w:rsidP="004A26A7">
            <w:r w:rsidRPr="00B13547">
              <w:t xml:space="preserve">Description: </w:t>
            </w:r>
          </w:p>
        </w:tc>
        <w:tc>
          <w:tcPr>
            <w:tcW w:w="4028" w:type="pct"/>
            <w:shd w:val="clear" w:color="auto" w:fill="auto"/>
          </w:tcPr>
          <w:p w14:paraId="53FB633E" w14:textId="2EA2B86C" w:rsidR="004A26A7" w:rsidRPr="00B13547" w:rsidRDefault="004A26A7" w:rsidP="004A26A7">
            <w:r w:rsidRPr="00B13547">
              <w:t>The third and final phase of the implementation programme is present in all 48 hospitals.</w:t>
            </w:r>
          </w:p>
        </w:tc>
      </w:tr>
      <w:tr w:rsidR="004A26A7" w:rsidRPr="00B13547" w14:paraId="65E54599" w14:textId="77777777" w:rsidTr="004A26A7">
        <w:trPr>
          <w:trHeight w:val="311"/>
        </w:trPr>
        <w:tc>
          <w:tcPr>
            <w:tcW w:w="5000" w:type="pct"/>
            <w:gridSpan w:val="2"/>
            <w:shd w:val="clear" w:color="auto" w:fill="auto"/>
          </w:tcPr>
          <w:p w14:paraId="29100039" w14:textId="3B52793C" w:rsidR="004A26A7" w:rsidRPr="00B13547" w:rsidRDefault="004A26A7" w:rsidP="004A26A7">
            <w:pPr>
              <w:rPr>
                <w:b/>
              </w:rPr>
            </w:pPr>
            <w:r w:rsidRPr="00B13547">
              <w:rPr>
                <w:b/>
              </w:rPr>
              <w:t>eReferrals System</w:t>
            </w:r>
          </w:p>
        </w:tc>
      </w:tr>
      <w:tr w:rsidR="004A26A7" w:rsidRPr="00B13547" w14:paraId="4EADEDE9" w14:textId="77777777" w:rsidTr="002F62C8">
        <w:trPr>
          <w:trHeight w:val="311"/>
        </w:trPr>
        <w:tc>
          <w:tcPr>
            <w:tcW w:w="972" w:type="pct"/>
            <w:shd w:val="clear" w:color="auto" w:fill="auto"/>
          </w:tcPr>
          <w:p w14:paraId="53FFF042" w14:textId="28237904" w:rsidR="004A26A7" w:rsidRPr="00B13547" w:rsidRDefault="004A26A7" w:rsidP="004A26A7">
            <w:r w:rsidRPr="00B13547">
              <w:t>Responsibility:</w:t>
            </w:r>
          </w:p>
        </w:tc>
        <w:tc>
          <w:tcPr>
            <w:tcW w:w="4028" w:type="pct"/>
            <w:shd w:val="clear" w:color="auto" w:fill="auto"/>
          </w:tcPr>
          <w:p w14:paraId="1CB108DE" w14:textId="251C4B90" w:rsidR="004A26A7" w:rsidRPr="00B13547" w:rsidRDefault="004A26A7" w:rsidP="004A26A7">
            <w:r w:rsidRPr="00B13547">
              <w:t>Health Service Executive</w:t>
            </w:r>
          </w:p>
        </w:tc>
      </w:tr>
      <w:tr w:rsidR="004A26A7" w:rsidRPr="00B13547" w14:paraId="49FC4297" w14:textId="77777777" w:rsidTr="002F62C8">
        <w:trPr>
          <w:trHeight w:val="311"/>
        </w:trPr>
        <w:tc>
          <w:tcPr>
            <w:tcW w:w="972" w:type="pct"/>
            <w:shd w:val="clear" w:color="auto" w:fill="auto"/>
          </w:tcPr>
          <w:p w14:paraId="4CDE9373" w14:textId="73E66870" w:rsidR="004A26A7" w:rsidRPr="00B13547" w:rsidRDefault="004A26A7" w:rsidP="004A26A7">
            <w:r w:rsidRPr="00B13547">
              <w:t xml:space="preserve">Website: </w:t>
            </w:r>
          </w:p>
        </w:tc>
        <w:tc>
          <w:tcPr>
            <w:tcW w:w="4028" w:type="pct"/>
            <w:shd w:val="clear" w:color="auto" w:fill="auto"/>
          </w:tcPr>
          <w:p w14:paraId="11CB9412" w14:textId="21E714BB" w:rsidR="004A26A7" w:rsidRPr="00B13547" w:rsidRDefault="00B55CD4">
            <w:hyperlink r:id="rId247" w:history="1">
              <w:r w:rsidR="004A26A7" w:rsidRPr="00B13547">
                <w:rPr>
                  <w:rStyle w:val="Hyperlink"/>
                </w:rPr>
                <w:t>http://www.ehealthireland.ie/Strategic-Programmes/eReferral/</w:t>
              </w:r>
            </w:hyperlink>
          </w:p>
        </w:tc>
      </w:tr>
      <w:tr w:rsidR="004A26A7" w:rsidRPr="00B13547" w14:paraId="1064D7D8" w14:textId="77777777" w:rsidTr="002F62C8">
        <w:trPr>
          <w:trHeight w:val="311"/>
        </w:trPr>
        <w:tc>
          <w:tcPr>
            <w:tcW w:w="972" w:type="pct"/>
            <w:shd w:val="clear" w:color="auto" w:fill="auto"/>
          </w:tcPr>
          <w:p w14:paraId="41E417DC" w14:textId="694196A8" w:rsidR="004A26A7" w:rsidRPr="00B13547" w:rsidRDefault="004A26A7" w:rsidP="004A26A7">
            <w:r w:rsidRPr="00B13547">
              <w:t xml:space="preserve">Description: </w:t>
            </w:r>
          </w:p>
        </w:tc>
        <w:tc>
          <w:tcPr>
            <w:tcW w:w="4028" w:type="pct"/>
            <w:shd w:val="clear" w:color="auto" w:fill="auto"/>
          </w:tcPr>
          <w:p w14:paraId="667422B8" w14:textId="4916632C" w:rsidR="004A26A7" w:rsidRPr="00B13547" w:rsidRDefault="004A26A7" w:rsidP="004A26A7">
            <w:r w:rsidRPr="00B13547">
              <w:t>The solution allows for a general practitioner to refer patients electronically to any acute hospital in the country</w:t>
            </w:r>
          </w:p>
        </w:tc>
      </w:tr>
      <w:tr w:rsidR="004A26A7" w:rsidRPr="00B13547" w14:paraId="4BE32DDF" w14:textId="77777777" w:rsidTr="00E2511A">
        <w:trPr>
          <w:trHeight w:val="94"/>
        </w:trPr>
        <w:tc>
          <w:tcPr>
            <w:tcW w:w="5000" w:type="pct"/>
            <w:gridSpan w:val="2"/>
            <w:shd w:val="clear" w:color="auto" w:fill="EFFBFF"/>
          </w:tcPr>
          <w:p w14:paraId="2C797DFD" w14:textId="77777777" w:rsidR="004A26A7" w:rsidRPr="00B13547" w:rsidRDefault="004A26A7" w:rsidP="004A26A7">
            <w:pPr>
              <w:spacing w:before="120" w:after="180"/>
              <w:jc w:val="left"/>
              <w:rPr>
                <w:color w:val="BF3F91"/>
                <w:sz w:val="22"/>
              </w:rPr>
            </w:pPr>
            <w:r w:rsidRPr="00B13547">
              <w:rPr>
                <w:color w:val="00B0F0"/>
                <w:sz w:val="22"/>
              </w:rPr>
              <w:t>Planned medical treatment abroad</w:t>
            </w:r>
          </w:p>
        </w:tc>
      </w:tr>
      <w:tr w:rsidR="004A26A7" w:rsidRPr="00B13547" w14:paraId="3C9CA3FC" w14:textId="77777777" w:rsidTr="00E2511A">
        <w:trPr>
          <w:trHeight w:val="198"/>
        </w:trPr>
        <w:tc>
          <w:tcPr>
            <w:tcW w:w="5000" w:type="pct"/>
            <w:gridSpan w:val="2"/>
            <w:shd w:val="clear" w:color="auto" w:fill="auto"/>
          </w:tcPr>
          <w:p w14:paraId="6563B17B" w14:textId="0D009DEE" w:rsidR="004A26A7" w:rsidRPr="00B13547" w:rsidRDefault="007273F3" w:rsidP="004A26A7">
            <w:r w:rsidRPr="00B13547">
              <w:rPr>
                <w:b/>
              </w:rPr>
              <w:t>Travelling from Ireland for healthcare in Europe</w:t>
            </w:r>
          </w:p>
        </w:tc>
      </w:tr>
      <w:tr w:rsidR="004A26A7" w:rsidRPr="00B13547" w14:paraId="5C074E5A" w14:textId="77777777" w:rsidTr="002F62C8">
        <w:trPr>
          <w:trHeight w:val="198"/>
        </w:trPr>
        <w:tc>
          <w:tcPr>
            <w:tcW w:w="972" w:type="pct"/>
            <w:shd w:val="clear" w:color="auto" w:fill="auto"/>
          </w:tcPr>
          <w:p w14:paraId="604BCE64" w14:textId="77777777" w:rsidR="004A26A7" w:rsidRPr="00B13547" w:rsidRDefault="004A26A7" w:rsidP="004A26A7">
            <w:r w:rsidRPr="00B13547">
              <w:t>Responsibility:</w:t>
            </w:r>
          </w:p>
        </w:tc>
        <w:tc>
          <w:tcPr>
            <w:tcW w:w="4028" w:type="pct"/>
            <w:shd w:val="clear" w:color="auto" w:fill="auto"/>
          </w:tcPr>
          <w:p w14:paraId="5739B5FB" w14:textId="1C2A1B4B" w:rsidR="004A26A7" w:rsidRPr="00B13547" w:rsidRDefault="00B55CD4" w:rsidP="004A26A7">
            <w:hyperlink r:id="rId248" w:history="1">
              <w:r w:rsidR="007273F3" w:rsidRPr="00B13547">
                <w:rPr>
                  <w:rStyle w:val="Hyperlink"/>
                </w:rPr>
                <w:t>www.hse.ie</w:t>
              </w:r>
            </w:hyperlink>
            <w:r w:rsidR="007273F3" w:rsidRPr="00B13547">
              <w:t xml:space="preserve"> </w:t>
            </w:r>
          </w:p>
        </w:tc>
      </w:tr>
      <w:tr w:rsidR="004A26A7" w:rsidRPr="00B13547" w14:paraId="11DD6025" w14:textId="77777777" w:rsidTr="002F62C8">
        <w:trPr>
          <w:trHeight w:val="37"/>
        </w:trPr>
        <w:tc>
          <w:tcPr>
            <w:tcW w:w="972" w:type="pct"/>
            <w:shd w:val="clear" w:color="auto" w:fill="auto"/>
          </w:tcPr>
          <w:p w14:paraId="1F55A951" w14:textId="77777777" w:rsidR="004A26A7" w:rsidRPr="00B13547" w:rsidRDefault="004A26A7" w:rsidP="004A26A7">
            <w:r w:rsidRPr="00B13547">
              <w:t xml:space="preserve">Website: </w:t>
            </w:r>
          </w:p>
        </w:tc>
        <w:tc>
          <w:tcPr>
            <w:tcW w:w="4028" w:type="pct"/>
            <w:shd w:val="clear" w:color="auto" w:fill="auto"/>
          </w:tcPr>
          <w:p w14:paraId="51AF50C7" w14:textId="112AD87C" w:rsidR="007273F3" w:rsidRPr="007C2418" w:rsidRDefault="007C2418" w:rsidP="007273F3">
            <w:pPr>
              <w:rPr>
                <w:rStyle w:val="Hyperlink"/>
              </w:rPr>
            </w:pPr>
            <w:r>
              <w:fldChar w:fldCharType="begin"/>
            </w:r>
            <w:r>
              <w:instrText xml:space="preserve"> HYPERLINK "https://www.citizensinformation.ie/en/health/eu_healthcare/travelling_for_healthcare.html" </w:instrText>
            </w:r>
            <w:r>
              <w:fldChar w:fldCharType="separate"/>
            </w:r>
            <w:r w:rsidR="007273F3" w:rsidRPr="007C2418">
              <w:rPr>
                <w:rStyle w:val="Hyperlink"/>
              </w:rPr>
              <w:t>https://www.citizensinformation.ie/en/health/</w:t>
            </w:r>
          </w:p>
          <w:p w14:paraId="344D3B01" w14:textId="48AB92A3" w:rsidR="004A26A7" w:rsidRPr="00B13547" w:rsidRDefault="007273F3" w:rsidP="007273F3">
            <w:r w:rsidRPr="007C2418">
              <w:rPr>
                <w:rStyle w:val="Hyperlink"/>
              </w:rPr>
              <w:t>eu_healthcare/travelling_for_healthcare.html</w:t>
            </w:r>
            <w:r w:rsidR="007C2418">
              <w:fldChar w:fldCharType="end"/>
            </w:r>
            <w:r w:rsidR="00722429">
              <w:t xml:space="preserve"> </w:t>
            </w:r>
          </w:p>
        </w:tc>
      </w:tr>
      <w:tr w:rsidR="004A26A7" w:rsidRPr="00B13547" w14:paraId="2F520EDC" w14:textId="77777777" w:rsidTr="002F62C8">
        <w:trPr>
          <w:trHeight w:val="311"/>
        </w:trPr>
        <w:tc>
          <w:tcPr>
            <w:tcW w:w="972" w:type="pct"/>
            <w:shd w:val="clear" w:color="auto" w:fill="auto"/>
          </w:tcPr>
          <w:p w14:paraId="74BE298E" w14:textId="77777777" w:rsidR="004A26A7" w:rsidRPr="00B13547" w:rsidRDefault="004A26A7" w:rsidP="004A26A7">
            <w:r w:rsidRPr="00B13547">
              <w:t xml:space="preserve">Description: </w:t>
            </w:r>
          </w:p>
        </w:tc>
        <w:tc>
          <w:tcPr>
            <w:tcW w:w="4028" w:type="pct"/>
            <w:shd w:val="clear" w:color="auto" w:fill="auto"/>
          </w:tcPr>
          <w:p w14:paraId="69BBD49F" w14:textId="308D598B" w:rsidR="007273F3" w:rsidRPr="00B13547" w:rsidRDefault="007273F3" w:rsidP="007273F3">
            <w:r w:rsidRPr="00B13547">
              <w:t xml:space="preserve">A person can get planned healthcare abroad under the </w:t>
            </w:r>
            <w:hyperlink r:id="rId249" w:history="1">
              <w:r w:rsidRPr="00B13547">
                <w:rPr>
                  <w:rStyle w:val="Hyperlink"/>
                </w:rPr>
                <w:t>Treatment Abroad Scheme</w:t>
              </w:r>
            </w:hyperlink>
            <w:r w:rsidRPr="00B13547">
              <w:t xml:space="preserve"> or the </w:t>
            </w:r>
            <w:hyperlink r:id="rId250" w:history="1">
              <w:r w:rsidRPr="00B13547">
                <w:rPr>
                  <w:rStyle w:val="Hyperlink"/>
                </w:rPr>
                <w:t>Cross-Border Healthcare Directive</w:t>
              </w:r>
            </w:hyperlink>
            <w:r w:rsidRPr="00B13547">
              <w:t>.</w:t>
            </w:r>
          </w:p>
          <w:p w14:paraId="65D8C515" w14:textId="77777777" w:rsidR="007273F3" w:rsidRPr="00B13547" w:rsidRDefault="007273F3" w:rsidP="007273F3"/>
          <w:p w14:paraId="3E4D1CAE" w14:textId="480D90FE" w:rsidR="004A26A7" w:rsidRPr="00B13547" w:rsidRDefault="007273F3" w:rsidP="007273F3">
            <w:r w:rsidRPr="00B13547">
              <w:t>In general, the Cross-Border Healthcare Directive only covers treatments that are available in Ireland while the Treatment Abroad Scheme covers treatments that are not available in Ireland.</w:t>
            </w:r>
          </w:p>
        </w:tc>
      </w:tr>
      <w:tr w:rsidR="004A26A7" w:rsidRPr="00B13547" w14:paraId="428E7086" w14:textId="77777777" w:rsidTr="00E2511A">
        <w:trPr>
          <w:trHeight w:val="94"/>
        </w:trPr>
        <w:tc>
          <w:tcPr>
            <w:tcW w:w="5000" w:type="pct"/>
            <w:gridSpan w:val="2"/>
            <w:shd w:val="clear" w:color="auto" w:fill="EFFBFF"/>
          </w:tcPr>
          <w:p w14:paraId="251F7313" w14:textId="77777777" w:rsidR="004A26A7" w:rsidRPr="00B13547" w:rsidRDefault="004A26A7" w:rsidP="004A26A7">
            <w:pPr>
              <w:spacing w:before="120" w:after="180"/>
              <w:jc w:val="left"/>
              <w:rPr>
                <w:color w:val="BF3F91"/>
                <w:sz w:val="22"/>
              </w:rPr>
            </w:pPr>
            <w:r w:rsidRPr="00B13547">
              <w:rPr>
                <w:color w:val="00B0F0"/>
                <w:sz w:val="22"/>
              </w:rPr>
              <w:t>Getting prescription medicine abroad</w:t>
            </w:r>
          </w:p>
        </w:tc>
      </w:tr>
      <w:tr w:rsidR="004A26A7" w:rsidRPr="00B13547" w14:paraId="56808880" w14:textId="77777777" w:rsidTr="00E2511A">
        <w:trPr>
          <w:trHeight w:val="198"/>
        </w:trPr>
        <w:tc>
          <w:tcPr>
            <w:tcW w:w="5000" w:type="pct"/>
            <w:gridSpan w:val="2"/>
            <w:shd w:val="clear" w:color="auto" w:fill="auto"/>
          </w:tcPr>
          <w:p w14:paraId="6D7FAF9A" w14:textId="6BB76FA0" w:rsidR="004A26A7" w:rsidRPr="00B13547" w:rsidRDefault="0096683D" w:rsidP="004A26A7">
            <w:r w:rsidRPr="00B13547">
              <w:rPr>
                <w:b/>
              </w:rPr>
              <w:t>Cross-border prescriptions</w:t>
            </w:r>
          </w:p>
        </w:tc>
      </w:tr>
      <w:tr w:rsidR="004A26A7" w:rsidRPr="00B13547" w14:paraId="2D38E032" w14:textId="77777777" w:rsidTr="002F62C8">
        <w:trPr>
          <w:trHeight w:val="198"/>
        </w:trPr>
        <w:tc>
          <w:tcPr>
            <w:tcW w:w="972" w:type="pct"/>
            <w:shd w:val="clear" w:color="auto" w:fill="auto"/>
          </w:tcPr>
          <w:p w14:paraId="1C018386" w14:textId="77777777" w:rsidR="004A26A7" w:rsidRPr="00B13547" w:rsidRDefault="004A26A7" w:rsidP="004A26A7">
            <w:r w:rsidRPr="00B13547">
              <w:t>Responsibility:</w:t>
            </w:r>
          </w:p>
        </w:tc>
        <w:tc>
          <w:tcPr>
            <w:tcW w:w="4028" w:type="pct"/>
            <w:shd w:val="clear" w:color="auto" w:fill="auto"/>
          </w:tcPr>
          <w:p w14:paraId="011F6A2D" w14:textId="6B776896" w:rsidR="004A26A7" w:rsidRPr="00B13547" w:rsidRDefault="00B55CD4" w:rsidP="004A26A7">
            <w:hyperlink r:id="rId251" w:history="1">
              <w:r w:rsidR="0096683D" w:rsidRPr="00B13547">
                <w:rPr>
                  <w:rStyle w:val="Hyperlink"/>
                </w:rPr>
                <w:t>www.hse.ie</w:t>
              </w:r>
            </w:hyperlink>
            <w:r w:rsidR="0096683D" w:rsidRPr="00B13547">
              <w:t xml:space="preserve"> </w:t>
            </w:r>
          </w:p>
        </w:tc>
      </w:tr>
      <w:tr w:rsidR="004A26A7" w:rsidRPr="00B13547" w14:paraId="334EFDDC" w14:textId="77777777" w:rsidTr="002F62C8">
        <w:trPr>
          <w:trHeight w:val="37"/>
        </w:trPr>
        <w:tc>
          <w:tcPr>
            <w:tcW w:w="972" w:type="pct"/>
            <w:shd w:val="clear" w:color="auto" w:fill="auto"/>
          </w:tcPr>
          <w:p w14:paraId="79FD9935" w14:textId="77777777" w:rsidR="004A26A7" w:rsidRPr="00B13547" w:rsidRDefault="004A26A7" w:rsidP="004A26A7">
            <w:r w:rsidRPr="00B13547">
              <w:t xml:space="preserve">Website: </w:t>
            </w:r>
          </w:p>
        </w:tc>
        <w:tc>
          <w:tcPr>
            <w:tcW w:w="4028" w:type="pct"/>
            <w:shd w:val="clear" w:color="auto" w:fill="auto"/>
          </w:tcPr>
          <w:p w14:paraId="342354DD" w14:textId="014A4FFB" w:rsidR="0096683D" w:rsidRPr="008929ED" w:rsidRDefault="008929ED" w:rsidP="0096683D">
            <w:pPr>
              <w:rPr>
                <w:rStyle w:val="Hyperlink"/>
              </w:rPr>
            </w:pPr>
            <w:r>
              <w:fldChar w:fldCharType="begin"/>
            </w:r>
            <w:r>
              <w:instrText xml:space="preserve"> HYPERLINK "https://www.citizensinformation.ie/en/health/drugs_and_medicines/cross_border_prescriptions.html" </w:instrText>
            </w:r>
            <w:r>
              <w:fldChar w:fldCharType="separate"/>
            </w:r>
            <w:r w:rsidR="0096683D" w:rsidRPr="008929ED">
              <w:rPr>
                <w:rStyle w:val="Hyperlink"/>
              </w:rPr>
              <w:t>https://www.citizensinformation.ie/en/health/</w:t>
            </w:r>
          </w:p>
          <w:p w14:paraId="10EB70B1" w14:textId="2C7B7A6B" w:rsidR="004A26A7" w:rsidRPr="00B13547" w:rsidRDefault="0096683D" w:rsidP="0096683D">
            <w:r w:rsidRPr="008929ED">
              <w:rPr>
                <w:rStyle w:val="Hyperlink"/>
              </w:rPr>
              <w:t>drugs_and_medicines/cross_border_prescriptions.html</w:t>
            </w:r>
            <w:r w:rsidR="008929ED">
              <w:fldChar w:fldCharType="end"/>
            </w:r>
          </w:p>
        </w:tc>
      </w:tr>
      <w:tr w:rsidR="004A26A7" w:rsidRPr="00B13547" w14:paraId="74443AE6" w14:textId="77777777" w:rsidTr="002F62C8">
        <w:trPr>
          <w:trHeight w:val="311"/>
        </w:trPr>
        <w:tc>
          <w:tcPr>
            <w:tcW w:w="972" w:type="pct"/>
            <w:shd w:val="clear" w:color="auto" w:fill="auto"/>
          </w:tcPr>
          <w:p w14:paraId="786DA64D" w14:textId="77777777" w:rsidR="004A26A7" w:rsidRPr="00B13547" w:rsidRDefault="004A26A7" w:rsidP="004A26A7">
            <w:r w:rsidRPr="00B13547">
              <w:t xml:space="preserve">Description: </w:t>
            </w:r>
          </w:p>
        </w:tc>
        <w:tc>
          <w:tcPr>
            <w:tcW w:w="4028" w:type="pct"/>
            <w:shd w:val="clear" w:color="auto" w:fill="auto"/>
          </w:tcPr>
          <w:p w14:paraId="2191DFD2" w14:textId="7AD4A086" w:rsidR="004A26A7" w:rsidRPr="00B13547" w:rsidRDefault="0096683D" w:rsidP="004A26A7">
            <w:r w:rsidRPr="00B13547">
              <w:t>If you have a medical prescription from a doctor in the European Economic Area (EEA), the prescription is valid in all other EEA countries if it contains certain information.</w:t>
            </w:r>
          </w:p>
        </w:tc>
      </w:tr>
    </w:tbl>
    <w:p w14:paraId="16954823" w14:textId="77777777" w:rsidR="006D2864" w:rsidRPr="00B13547" w:rsidRDefault="006D2864" w:rsidP="006D2864">
      <w:pPr>
        <w:pStyle w:val="Heading2"/>
      </w:pPr>
      <w:r w:rsidRPr="00B13547">
        <w:t xml:space="preserve">Family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6D2864" w:rsidRPr="00B13547" w14:paraId="460D6283" w14:textId="77777777" w:rsidTr="00E2511A">
        <w:trPr>
          <w:trHeight w:val="94"/>
        </w:trPr>
        <w:tc>
          <w:tcPr>
            <w:tcW w:w="5000" w:type="pct"/>
            <w:gridSpan w:val="2"/>
            <w:shd w:val="clear" w:color="auto" w:fill="EFFBFF"/>
          </w:tcPr>
          <w:p w14:paraId="77FD28A6" w14:textId="4DD970AD" w:rsidR="006D2864" w:rsidRPr="00B13547" w:rsidRDefault="006D2864" w:rsidP="00E2511A">
            <w:pPr>
              <w:spacing w:before="120" w:after="180"/>
              <w:jc w:val="left"/>
              <w:rPr>
                <w:color w:val="BF3F91"/>
                <w:sz w:val="22"/>
              </w:rPr>
            </w:pPr>
            <w:r w:rsidRPr="00B13547">
              <w:rPr>
                <w:color w:val="00B0F0"/>
                <w:sz w:val="22"/>
              </w:rPr>
              <w:t>Children</w:t>
            </w:r>
            <w:r w:rsidR="0098684A" w:rsidRPr="00B13547">
              <w:rPr>
                <w:color w:val="00B0F0"/>
                <w:sz w:val="22"/>
              </w:rPr>
              <w:t xml:space="preserve"> and Couples</w:t>
            </w:r>
          </w:p>
        </w:tc>
      </w:tr>
      <w:tr w:rsidR="006D2864" w:rsidRPr="00B13547" w14:paraId="49835D90" w14:textId="77777777" w:rsidTr="00E2511A">
        <w:trPr>
          <w:trHeight w:val="198"/>
        </w:trPr>
        <w:tc>
          <w:tcPr>
            <w:tcW w:w="5000" w:type="pct"/>
            <w:gridSpan w:val="2"/>
            <w:shd w:val="clear" w:color="auto" w:fill="auto"/>
          </w:tcPr>
          <w:p w14:paraId="0A891F53" w14:textId="23E2E116" w:rsidR="006D2864" w:rsidRPr="00B13547" w:rsidRDefault="00E4077C" w:rsidP="00E2511A">
            <w:pPr>
              <w:rPr>
                <w:b/>
              </w:rPr>
            </w:pPr>
            <w:r w:rsidRPr="00B13547">
              <w:rPr>
                <w:b/>
              </w:rPr>
              <w:t>Child allowances</w:t>
            </w:r>
          </w:p>
        </w:tc>
      </w:tr>
      <w:tr w:rsidR="00E4077C" w:rsidRPr="00B13547" w14:paraId="018D1C37" w14:textId="77777777" w:rsidTr="002F62C8">
        <w:trPr>
          <w:trHeight w:val="198"/>
        </w:trPr>
        <w:tc>
          <w:tcPr>
            <w:tcW w:w="972" w:type="pct"/>
            <w:shd w:val="clear" w:color="auto" w:fill="auto"/>
          </w:tcPr>
          <w:p w14:paraId="4FA92FCF" w14:textId="77777777" w:rsidR="00E4077C" w:rsidRPr="00B13547" w:rsidRDefault="00E4077C" w:rsidP="00E4077C">
            <w:r w:rsidRPr="00B13547">
              <w:t>Responsibility:</w:t>
            </w:r>
          </w:p>
        </w:tc>
        <w:tc>
          <w:tcPr>
            <w:tcW w:w="4028" w:type="pct"/>
            <w:shd w:val="clear" w:color="auto" w:fill="auto"/>
          </w:tcPr>
          <w:p w14:paraId="289BF184" w14:textId="255A1D3D" w:rsidR="00E4077C" w:rsidRPr="00B13547" w:rsidRDefault="00E4077C" w:rsidP="00E4077C">
            <w:r w:rsidRPr="00B13547">
              <w:t>Central Government, Department of Employment Affairs and Social Protection</w:t>
            </w:r>
          </w:p>
        </w:tc>
      </w:tr>
      <w:tr w:rsidR="00E4077C" w:rsidRPr="00B13547" w14:paraId="0DE116C9" w14:textId="77777777" w:rsidTr="002F62C8">
        <w:trPr>
          <w:trHeight w:val="37"/>
        </w:trPr>
        <w:tc>
          <w:tcPr>
            <w:tcW w:w="972" w:type="pct"/>
            <w:shd w:val="clear" w:color="auto" w:fill="auto"/>
          </w:tcPr>
          <w:p w14:paraId="1D80137E" w14:textId="77777777" w:rsidR="00E4077C" w:rsidRPr="00B13547" w:rsidRDefault="00E4077C" w:rsidP="00E4077C">
            <w:r w:rsidRPr="00B13547">
              <w:t xml:space="preserve">Website: </w:t>
            </w:r>
          </w:p>
        </w:tc>
        <w:tc>
          <w:tcPr>
            <w:tcW w:w="4028" w:type="pct"/>
            <w:shd w:val="clear" w:color="auto" w:fill="auto"/>
          </w:tcPr>
          <w:p w14:paraId="55789460" w14:textId="0D2069DB" w:rsidR="00E4077C" w:rsidRPr="00B13547" w:rsidRDefault="00B55CD4" w:rsidP="00E4077C">
            <w:hyperlink r:id="rId252" w:history="1">
              <w:r w:rsidR="00E4077C" w:rsidRPr="00B13547">
                <w:rPr>
                  <w:rStyle w:val="Hyperlink"/>
                </w:rPr>
                <w:t>http://www.welfare.ie/</w:t>
              </w:r>
            </w:hyperlink>
            <w:r w:rsidR="00E4077C" w:rsidRPr="00B13547">
              <w:t xml:space="preserve">  </w:t>
            </w:r>
          </w:p>
        </w:tc>
      </w:tr>
      <w:tr w:rsidR="00E4077C" w:rsidRPr="00B13547" w14:paraId="631D45F1" w14:textId="77777777" w:rsidTr="002F62C8">
        <w:trPr>
          <w:trHeight w:val="311"/>
        </w:trPr>
        <w:tc>
          <w:tcPr>
            <w:tcW w:w="972" w:type="pct"/>
            <w:shd w:val="clear" w:color="auto" w:fill="auto"/>
          </w:tcPr>
          <w:p w14:paraId="0F33C808" w14:textId="77777777" w:rsidR="00E4077C" w:rsidRPr="00B13547" w:rsidRDefault="00E4077C" w:rsidP="00E4077C">
            <w:r w:rsidRPr="00B13547">
              <w:lastRenderedPageBreak/>
              <w:t xml:space="preserve">Description: </w:t>
            </w:r>
          </w:p>
        </w:tc>
        <w:tc>
          <w:tcPr>
            <w:tcW w:w="4028" w:type="pct"/>
            <w:shd w:val="clear" w:color="auto" w:fill="auto"/>
          </w:tcPr>
          <w:p w14:paraId="508D986C" w14:textId="2F89AEFB" w:rsidR="00E4077C" w:rsidRPr="00B13547" w:rsidRDefault="00E4077C" w:rsidP="00E4077C">
            <w:r w:rsidRPr="00B13547">
              <w:t xml:space="preserve">Online application for Child Benefit payments for a first child. Payment automatically increases upon registration of the birth of subsequent children. </w:t>
            </w:r>
          </w:p>
        </w:tc>
      </w:tr>
      <w:tr w:rsidR="00E4077C" w:rsidRPr="00B13547" w14:paraId="33CFED61" w14:textId="77777777" w:rsidTr="0098684A">
        <w:trPr>
          <w:trHeight w:val="311"/>
        </w:trPr>
        <w:tc>
          <w:tcPr>
            <w:tcW w:w="5000" w:type="pct"/>
            <w:gridSpan w:val="2"/>
            <w:shd w:val="clear" w:color="auto" w:fill="auto"/>
          </w:tcPr>
          <w:p w14:paraId="023B30E8" w14:textId="536099C8" w:rsidR="00E4077C" w:rsidRPr="00B13547" w:rsidRDefault="00E4077C" w:rsidP="00E4077C">
            <w:pPr>
              <w:rPr>
                <w:b/>
              </w:rPr>
            </w:pPr>
            <w:r w:rsidRPr="00B13547">
              <w:rPr>
                <w:b/>
              </w:rPr>
              <w:t>Certificates (birth, marriage): request and delivery</w:t>
            </w:r>
          </w:p>
        </w:tc>
      </w:tr>
      <w:tr w:rsidR="00E4077C" w:rsidRPr="00B13547" w14:paraId="57E36F2E" w14:textId="77777777" w:rsidTr="002F62C8">
        <w:trPr>
          <w:trHeight w:val="311"/>
        </w:trPr>
        <w:tc>
          <w:tcPr>
            <w:tcW w:w="972" w:type="pct"/>
            <w:shd w:val="clear" w:color="auto" w:fill="auto"/>
          </w:tcPr>
          <w:p w14:paraId="7AEA2D01" w14:textId="3B58A74D" w:rsidR="00E4077C" w:rsidRPr="00B13547" w:rsidRDefault="00E4077C" w:rsidP="00E4077C">
            <w:r w:rsidRPr="00B13547">
              <w:t>Responsibility:</w:t>
            </w:r>
          </w:p>
        </w:tc>
        <w:tc>
          <w:tcPr>
            <w:tcW w:w="4028" w:type="pct"/>
            <w:shd w:val="clear" w:color="auto" w:fill="auto"/>
          </w:tcPr>
          <w:p w14:paraId="04CD6D36" w14:textId="24C9299D" w:rsidR="00E4077C" w:rsidRPr="00B13547" w:rsidRDefault="00E4077C" w:rsidP="00E4077C">
            <w:r w:rsidRPr="00B13547">
              <w:t>Central Government, Department of Health and Children, General Register Office</w:t>
            </w:r>
          </w:p>
        </w:tc>
      </w:tr>
      <w:tr w:rsidR="00E4077C" w:rsidRPr="00B13547" w14:paraId="79F61F79" w14:textId="77777777" w:rsidTr="002F62C8">
        <w:trPr>
          <w:trHeight w:val="311"/>
        </w:trPr>
        <w:tc>
          <w:tcPr>
            <w:tcW w:w="972" w:type="pct"/>
            <w:shd w:val="clear" w:color="auto" w:fill="auto"/>
          </w:tcPr>
          <w:p w14:paraId="33282E42" w14:textId="531719FA" w:rsidR="00E4077C" w:rsidRPr="00B13547" w:rsidRDefault="00E4077C" w:rsidP="00E4077C">
            <w:r w:rsidRPr="00B13547">
              <w:t xml:space="preserve">Website: </w:t>
            </w:r>
          </w:p>
        </w:tc>
        <w:tc>
          <w:tcPr>
            <w:tcW w:w="4028" w:type="pct"/>
            <w:shd w:val="clear" w:color="auto" w:fill="auto"/>
          </w:tcPr>
          <w:p w14:paraId="27837A43" w14:textId="544E2C79" w:rsidR="00E4077C" w:rsidRPr="00B13547" w:rsidRDefault="00B55CD4" w:rsidP="00E4077C">
            <w:hyperlink r:id="rId253" w:history="1">
              <w:r w:rsidR="00E4077C" w:rsidRPr="00B13547">
                <w:rPr>
                  <w:rStyle w:val="Hyperlink"/>
                </w:rPr>
                <w:t>www.certificates.ie</w:t>
              </w:r>
            </w:hyperlink>
            <w:r w:rsidR="00E4077C" w:rsidRPr="00B13547">
              <w:t xml:space="preserve"> </w:t>
            </w:r>
          </w:p>
        </w:tc>
      </w:tr>
      <w:tr w:rsidR="00E4077C" w:rsidRPr="00B13547" w14:paraId="5C4422D9" w14:textId="77777777" w:rsidTr="002F62C8">
        <w:trPr>
          <w:trHeight w:val="311"/>
        </w:trPr>
        <w:tc>
          <w:tcPr>
            <w:tcW w:w="972" w:type="pct"/>
            <w:shd w:val="clear" w:color="auto" w:fill="auto"/>
          </w:tcPr>
          <w:p w14:paraId="11F2E322" w14:textId="384C5FF7" w:rsidR="00E4077C" w:rsidRPr="00B13547" w:rsidRDefault="00E4077C" w:rsidP="00E4077C">
            <w:r w:rsidRPr="00B13547">
              <w:t xml:space="preserve">Description: </w:t>
            </w:r>
          </w:p>
        </w:tc>
        <w:tc>
          <w:tcPr>
            <w:tcW w:w="4028" w:type="pct"/>
            <w:shd w:val="clear" w:color="auto" w:fill="auto"/>
          </w:tcPr>
          <w:p w14:paraId="2E004AD9" w14:textId="560CFFE3" w:rsidR="00E4077C" w:rsidRPr="00B13547" w:rsidRDefault="00E4077C" w:rsidP="00E4077C">
            <w:r w:rsidRPr="00B13547">
              <w:t>Electronic form to apply for a life event certificate.</w:t>
            </w:r>
          </w:p>
        </w:tc>
      </w:tr>
      <w:tr w:rsidR="00E4077C" w:rsidRPr="00B13547" w14:paraId="357614C5" w14:textId="77777777" w:rsidTr="00E2511A">
        <w:trPr>
          <w:trHeight w:val="94"/>
        </w:trPr>
        <w:tc>
          <w:tcPr>
            <w:tcW w:w="5000" w:type="pct"/>
            <w:gridSpan w:val="2"/>
            <w:shd w:val="clear" w:color="auto" w:fill="EFFBFF"/>
          </w:tcPr>
          <w:p w14:paraId="43ABEB7E" w14:textId="3ECF32AF" w:rsidR="00E4077C" w:rsidRPr="00B13547" w:rsidRDefault="00E4077C" w:rsidP="00E4077C">
            <w:pPr>
              <w:spacing w:before="120" w:after="180"/>
              <w:jc w:val="left"/>
              <w:rPr>
                <w:color w:val="BF3F91"/>
                <w:sz w:val="22"/>
              </w:rPr>
            </w:pPr>
            <w:r w:rsidRPr="00B13547">
              <w:rPr>
                <w:color w:val="00B0F0"/>
                <w:sz w:val="22"/>
              </w:rPr>
              <w:t>Cross-border</w:t>
            </w:r>
          </w:p>
        </w:tc>
      </w:tr>
      <w:tr w:rsidR="00E4077C" w:rsidRPr="00B13547" w14:paraId="53E417AC" w14:textId="77777777" w:rsidTr="00E2511A">
        <w:trPr>
          <w:trHeight w:val="198"/>
        </w:trPr>
        <w:tc>
          <w:tcPr>
            <w:tcW w:w="5000" w:type="pct"/>
            <w:gridSpan w:val="2"/>
            <w:shd w:val="clear" w:color="auto" w:fill="auto"/>
          </w:tcPr>
          <w:p w14:paraId="0E0794CC" w14:textId="774247DB" w:rsidR="00E4077C" w:rsidRPr="00B13547" w:rsidRDefault="0096683D" w:rsidP="00E4077C">
            <w:r w:rsidRPr="00B13547">
              <w:rPr>
                <w:b/>
              </w:rPr>
              <w:t>EU and family law</w:t>
            </w:r>
          </w:p>
        </w:tc>
      </w:tr>
      <w:tr w:rsidR="00E4077C" w:rsidRPr="00B13547" w14:paraId="7BCB81B9" w14:textId="77777777" w:rsidTr="002F62C8">
        <w:trPr>
          <w:trHeight w:val="198"/>
        </w:trPr>
        <w:tc>
          <w:tcPr>
            <w:tcW w:w="972" w:type="pct"/>
            <w:shd w:val="clear" w:color="auto" w:fill="auto"/>
          </w:tcPr>
          <w:p w14:paraId="706CF8D9" w14:textId="77777777" w:rsidR="00E4077C" w:rsidRPr="00B13547" w:rsidRDefault="00E4077C" w:rsidP="00E4077C">
            <w:r w:rsidRPr="00B13547">
              <w:t>Responsibility:</w:t>
            </w:r>
          </w:p>
        </w:tc>
        <w:tc>
          <w:tcPr>
            <w:tcW w:w="4028" w:type="pct"/>
            <w:shd w:val="clear" w:color="auto" w:fill="auto"/>
          </w:tcPr>
          <w:p w14:paraId="1F939518" w14:textId="11BD4F35" w:rsidR="00E4077C" w:rsidRPr="00B13547" w:rsidRDefault="008929ED" w:rsidP="00E4077C">
            <w:r>
              <w:t>Citizens’ Information board</w:t>
            </w:r>
          </w:p>
        </w:tc>
      </w:tr>
      <w:tr w:rsidR="00E4077C" w:rsidRPr="00B13547" w14:paraId="0E594523" w14:textId="77777777" w:rsidTr="002F62C8">
        <w:trPr>
          <w:trHeight w:val="37"/>
        </w:trPr>
        <w:tc>
          <w:tcPr>
            <w:tcW w:w="972" w:type="pct"/>
            <w:shd w:val="clear" w:color="auto" w:fill="auto"/>
          </w:tcPr>
          <w:p w14:paraId="493C8566" w14:textId="77777777" w:rsidR="00E4077C" w:rsidRPr="00B13547" w:rsidRDefault="00E4077C" w:rsidP="00E4077C">
            <w:r w:rsidRPr="00B13547">
              <w:t xml:space="preserve">Website: </w:t>
            </w:r>
          </w:p>
        </w:tc>
        <w:tc>
          <w:tcPr>
            <w:tcW w:w="4028" w:type="pct"/>
            <w:shd w:val="clear" w:color="auto" w:fill="auto"/>
          </w:tcPr>
          <w:p w14:paraId="5103F528" w14:textId="154AF31C" w:rsidR="0096683D" w:rsidRPr="008F399F" w:rsidRDefault="008F399F" w:rsidP="0096683D">
            <w:pPr>
              <w:rPr>
                <w:rStyle w:val="Hyperlink"/>
              </w:rPr>
            </w:pPr>
            <w:r>
              <w:fldChar w:fldCharType="begin"/>
            </w:r>
            <w:r>
              <w:instrText xml:space="preserve"> HYPERLINK "https://www.citizensinformation.ie/en/birth_family_relationships/eu_and_family_law.html" </w:instrText>
            </w:r>
            <w:r>
              <w:fldChar w:fldCharType="separate"/>
            </w:r>
            <w:r w:rsidR="008929ED" w:rsidRPr="008F399F">
              <w:rPr>
                <w:rStyle w:val="Hyperlink"/>
              </w:rPr>
              <w:t xml:space="preserve">https://www.citizensinformation.ie/en/ </w:t>
            </w:r>
          </w:p>
          <w:p w14:paraId="31D6892D" w14:textId="09ED26B8" w:rsidR="00E4077C" w:rsidRPr="00B13547" w:rsidRDefault="0096683D" w:rsidP="0096683D">
            <w:r w:rsidRPr="008F399F">
              <w:rPr>
                <w:rStyle w:val="Hyperlink"/>
              </w:rPr>
              <w:t>birth_family_relationships/eu_and_family_law.html</w:t>
            </w:r>
            <w:r w:rsidR="008F399F">
              <w:fldChar w:fldCharType="end"/>
            </w:r>
          </w:p>
        </w:tc>
      </w:tr>
      <w:tr w:rsidR="00E4077C" w:rsidRPr="00B13547" w14:paraId="5A98FC73" w14:textId="77777777" w:rsidTr="002F62C8">
        <w:trPr>
          <w:trHeight w:val="311"/>
        </w:trPr>
        <w:tc>
          <w:tcPr>
            <w:tcW w:w="972" w:type="pct"/>
            <w:shd w:val="clear" w:color="auto" w:fill="auto"/>
          </w:tcPr>
          <w:p w14:paraId="11BE15A0" w14:textId="77777777" w:rsidR="00E4077C" w:rsidRPr="00B13547" w:rsidRDefault="00E4077C" w:rsidP="00E4077C">
            <w:r w:rsidRPr="00B13547">
              <w:t xml:space="preserve">Description: </w:t>
            </w:r>
          </w:p>
        </w:tc>
        <w:tc>
          <w:tcPr>
            <w:tcW w:w="4028" w:type="pct"/>
            <w:shd w:val="clear" w:color="auto" w:fill="auto"/>
          </w:tcPr>
          <w:p w14:paraId="445060A9" w14:textId="6065D803" w:rsidR="00E4077C" w:rsidRPr="00B13547" w:rsidRDefault="0096683D" w:rsidP="00E4077C">
            <w:r w:rsidRPr="00B13547">
              <w:t>General information about the scope and role of EU rules in family law matters</w:t>
            </w:r>
          </w:p>
        </w:tc>
      </w:tr>
    </w:tbl>
    <w:p w14:paraId="445ECE07" w14:textId="77777777" w:rsidR="006D2864" w:rsidRPr="00B13547" w:rsidRDefault="006D2864" w:rsidP="006D2864">
      <w:pPr>
        <w:pStyle w:val="Heading2"/>
      </w:pPr>
      <w:r w:rsidRPr="00B13547">
        <w:t>Consumers</w:t>
      </w:r>
    </w:p>
    <w:tbl>
      <w:tblPr>
        <w:tblW w:w="4940" w:type="pct"/>
        <w:tblInd w:w="108" w:type="dxa"/>
        <w:tblCellMar>
          <w:top w:w="60" w:type="dxa"/>
          <w:bottom w:w="60" w:type="dxa"/>
        </w:tblCellMar>
        <w:tblLook w:val="01E0" w:firstRow="1" w:lastRow="1" w:firstColumn="1" w:lastColumn="1" w:noHBand="0" w:noVBand="0"/>
      </w:tblPr>
      <w:tblGrid>
        <w:gridCol w:w="1688"/>
        <w:gridCol w:w="6994"/>
      </w:tblGrid>
      <w:tr w:rsidR="006D2864" w:rsidRPr="00B13547" w14:paraId="5D8A0782" w14:textId="77777777" w:rsidTr="002F62C8">
        <w:trPr>
          <w:trHeight w:val="94"/>
        </w:trPr>
        <w:tc>
          <w:tcPr>
            <w:tcW w:w="5000" w:type="pct"/>
            <w:gridSpan w:val="2"/>
            <w:shd w:val="clear" w:color="auto" w:fill="EFFBFF"/>
          </w:tcPr>
          <w:p w14:paraId="0412BA84" w14:textId="77777777" w:rsidR="006D2864" w:rsidRPr="00B13547" w:rsidRDefault="006D2864" w:rsidP="00E2511A">
            <w:pPr>
              <w:spacing w:before="120" w:after="180"/>
              <w:jc w:val="left"/>
              <w:rPr>
                <w:color w:val="BF3F91"/>
                <w:sz w:val="22"/>
              </w:rPr>
            </w:pPr>
            <w:r w:rsidRPr="00B13547">
              <w:rPr>
                <w:color w:val="00B0F0"/>
                <w:sz w:val="22"/>
              </w:rPr>
              <w:t>Shopping</w:t>
            </w:r>
          </w:p>
        </w:tc>
      </w:tr>
      <w:tr w:rsidR="006D2864" w:rsidRPr="00B13547" w14:paraId="567AA0E1" w14:textId="77777777" w:rsidTr="002F62C8">
        <w:trPr>
          <w:trHeight w:val="198"/>
        </w:trPr>
        <w:tc>
          <w:tcPr>
            <w:tcW w:w="5000" w:type="pct"/>
            <w:gridSpan w:val="2"/>
            <w:shd w:val="clear" w:color="auto" w:fill="auto"/>
          </w:tcPr>
          <w:p w14:paraId="134EF0DA" w14:textId="684C5854" w:rsidR="006D2864" w:rsidRPr="00B13547" w:rsidRDefault="00142521" w:rsidP="00E2511A">
            <w:pPr>
              <w:rPr>
                <w:b/>
              </w:rPr>
            </w:pPr>
            <w:r w:rsidRPr="00B13547">
              <w:rPr>
                <w:b/>
              </w:rPr>
              <w:t>Citizens information website</w:t>
            </w:r>
          </w:p>
        </w:tc>
      </w:tr>
      <w:tr w:rsidR="00142521" w:rsidRPr="00B13547" w14:paraId="0F3C863C" w14:textId="77777777" w:rsidTr="002F62C8">
        <w:trPr>
          <w:trHeight w:val="198"/>
        </w:trPr>
        <w:tc>
          <w:tcPr>
            <w:tcW w:w="972" w:type="pct"/>
            <w:shd w:val="clear" w:color="auto" w:fill="auto"/>
          </w:tcPr>
          <w:p w14:paraId="397AAEBB" w14:textId="77777777" w:rsidR="00142521" w:rsidRPr="00B13547" w:rsidRDefault="00142521" w:rsidP="00142521">
            <w:r w:rsidRPr="00B13547">
              <w:t>Responsibility:</w:t>
            </w:r>
          </w:p>
        </w:tc>
        <w:tc>
          <w:tcPr>
            <w:tcW w:w="4028" w:type="pct"/>
            <w:shd w:val="clear" w:color="auto" w:fill="auto"/>
          </w:tcPr>
          <w:p w14:paraId="328E115A" w14:textId="5F756217" w:rsidR="00142521" w:rsidRPr="00B13547" w:rsidRDefault="00142521" w:rsidP="00142521">
            <w:r w:rsidRPr="00B13547">
              <w:rPr>
                <w:lang w:eastAsia="el-GR"/>
              </w:rPr>
              <w:t>Citizens Information Board (national agency)</w:t>
            </w:r>
          </w:p>
        </w:tc>
      </w:tr>
      <w:tr w:rsidR="00142521" w:rsidRPr="00B13547" w14:paraId="35C51C94" w14:textId="77777777" w:rsidTr="002F62C8">
        <w:trPr>
          <w:trHeight w:val="37"/>
        </w:trPr>
        <w:tc>
          <w:tcPr>
            <w:tcW w:w="972" w:type="pct"/>
            <w:shd w:val="clear" w:color="auto" w:fill="auto"/>
          </w:tcPr>
          <w:p w14:paraId="1FF66BCA" w14:textId="77777777" w:rsidR="00142521" w:rsidRPr="00B13547" w:rsidRDefault="00142521" w:rsidP="00142521">
            <w:r w:rsidRPr="00B13547">
              <w:t xml:space="preserve">Website: </w:t>
            </w:r>
          </w:p>
        </w:tc>
        <w:tc>
          <w:tcPr>
            <w:tcW w:w="4028" w:type="pct"/>
            <w:shd w:val="clear" w:color="auto" w:fill="auto"/>
          </w:tcPr>
          <w:p w14:paraId="4B91DC81" w14:textId="3540E48C" w:rsidR="00142521" w:rsidRPr="00B13547" w:rsidRDefault="00B55CD4" w:rsidP="00142521">
            <w:hyperlink r:id="rId254" w:history="1">
              <w:r w:rsidR="00142521" w:rsidRPr="00B13547">
                <w:rPr>
                  <w:rStyle w:val="Hyperlink"/>
                  <w:lang w:eastAsia="el-GR"/>
                </w:rPr>
                <w:t>http://www.citizensinformation.ie/en/</w:t>
              </w:r>
            </w:hyperlink>
            <w:r w:rsidR="00142521" w:rsidRPr="00B13547">
              <w:rPr>
                <w:lang w:eastAsia="el-GR"/>
              </w:rPr>
              <w:t xml:space="preserve"> </w:t>
            </w:r>
          </w:p>
        </w:tc>
      </w:tr>
      <w:tr w:rsidR="00142521" w:rsidRPr="00B13547" w14:paraId="24B33630" w14:textId="77777777" w:rsidTr="002F62C8">
        <w:trPr>
          <w:trHeight w:val="311"/>
        </w:trPr>
        <w:tc>
          <w:tcPr>
            <w:tcW w:w="972" w:type="pct"/>
            <w:shd w:val="clear" w:color="auto" w:fill="auto"/>
          </w:tcPr>
          <w:p w14:paraId="65E619D4" w14:textId="77777777" w:rsidR="00142521" w:rsidRPr="00B13547" w:rsidRDefault="00142521" w:rsidP="00142521">
            <w:r w:rsidRPr="00B13547">
              <w:t xml:space="preserve">Description: </w:t>
            </w:r>
          </w:p>
        </w:tc>
        <w:tc>
          <w:tcPr>
            <w:tcW w:w="4028" w:type="pct"/>
            <w:shd w:val="clear" w:color="auto" w:fill="auto"/>
          </w:tcPr>
          <w:p w14:paraId="4779BF78" w14:textId="158CA0AF" w:rsidR="00142521" w:rsidRPr="00B13547" w:rsidRDefault="00142521" w:rsidP="00142521">
            <w:r w:rsidRPr="00B13547">
              <w:rPr>
                <w:lang w:eastAsia="el-GR"/>
              </w:rPr>
              <w:t>Citizens Information website is run by the Citizens Information Board, Ireland's national agency responsible for providing information and advice on social services, operating under the aegis of the Department of Employment Affairs and Social Protection. The website provides guidance on a wide range of subjects, such as employment rights, buying a home, moving abroad and education.</w:t>
            </w:r>
          </w:p>
        </w:tc>
      </w:tr>
      <w:tr w:rsidR="00A33276" w:rsidRPr="00B13547" w14:paraId="032EE094" w14:textId="77777777" w:rsidTr="002F62C8">
        <w:trPr>
          <w:trHeight w:val="94"/>
        </w:trPr>
        <w:tc>
          <w:tcPr>
            <w:tcW w:w="5000" w:type="pct"/>
            <w:gridSpan w:val="2"/>
            <w:shd w:val="clear" w:color="auto" w:fill="EFFBFF"/>
          </w:tcPr>
          <w:p w14:paraId="18E0CD40" w14:textId="77777777" w:rsidR="00142521" w:rsidRPr="00B13547" w:rsidRDefault="00142521" w:rsidP="00142521">
            <w:pPr>
              <w:spacing w:before="120" w:after="180"/>
              <w:jc w:val="left"/>
              <w:rPr>
                <w:color w:val="BF3F91"/>
                <w:sz w:val="22"/>
              </w:rPr>
            </w:pPr>
            <w:r w:rsidRPr="00B13547">
              <w:rPr>
                <w:color w:val="00B0F0"/>
                <w:sz w:val="22"/>
              </w:rPr>
              <w:t>Internet and Telecoms</w:t>
            </w:r>
          </w:p>
        </w:tc>
      </w:tr>
      <w:tr w:rsidR="00142521" w:rsidRPr="00B13547" w14:paraId="5DB7CBD2" w14:textId="77777777" w:rsidTr="002F62C8">
        <w:trPr>
          <w:trHeight w:val="198"/>
        </w:trPr>
        <w:tc>
          <w:tcPr>
            <w:tcW w:w="5000" w:type="pct"/>
            <w:gridSpan w:val="2"/>
            <w:shd w:val="clear" w:color="auto" w:fill="auto"/>
          </w:tcPr>
          <w:p w14:paraId="386A3674" w14:textId="44CB8AC7" w:rsidR="00142521" w:rsidRPr="00B13547" w:rsidRDefault="0096683D" w:rsidP="00142521">
            <w:r w:rsidRPr="00B13547">
              <w:rPr>
                <w:b/>
              </w:rPr>
              <w:t>Regulator</w:t>
            </w:r>
          </w:p>
        </w:tc>
      </w:tr>
      <w:tr w:rsidR="00142521" w:rsidRPr="00B13547" w14:paraId="0A0B5BB1" w14:textId="77777777" w:rsidTr="002F62C8">
        <w:trPr>
          <w:trHeight w:val="198"/>
        </w:trPr>
        <w:tc>
          <w:tcPr>
            <w:tcW w:w="972" w:type="pct"/>
            <w:shd w:val="clear" w:color="auto" w:fill="auto"/>
          </w:tcPr>
          <w:p w14:paraId="6F13134C" w14:textId="77777777" w:rsidR="00142521" w:rsidRPr="00B13547" w:rsidRDefault="00142521" w:rsidP="00142521">
            <w:r w:rsidRPr="00B13547">
              <w:t>Responsibility:</w:t>
            </w:r>
          </w:p>
        </w:tc>
        <w:tc>
          <w:tcPr>
            <w:tcW w:w="4028" w:type="pct"/>
            <w:shd w:val="clear" w:color="auto" w:fill="auto"/>
          </w:tcPr>
          <w:p w14:paraId="49D84CE9" w14:textId="080646DD" w:rsidR="00142521" w:rsidRPr="00B13547" w:rsidRDefault="0096683D" w:rsidP="00142521">
            <w:r w:rsidRPr="00B13547">
              <w:t>Commission for Communications Regulation</w:t>
            </w:r>
          </w:p>
        </w:tc>
      </w:tr>
      <w:tr w:rsidR="00142521" w:rsidRPr="00B13547" w14:paraId="6EE6F11E" w14:textId="77777777" w:rsidTr="002F62C8">
        <w:trPr>
          <w:trHeight w:val="37"/>
        </w:trPr>
        <w:tc>
          <w:tcPr>
            <w:tcW w:w="972" w:type="pct"/>
            <w:shd w:val="clear" w:color="auto" w:fill="auto"/>
          </w:tcPr>
          <w:p w14:paraId="70C94EFE" w14:textId="77777777" w:rsidR="00142521" w:rsidRPr="00B13547" w:rsidRDefault="00142521" w:rsidP="00142521">
            <w:r w:rsidRPr="00B13547">
              <w:t xml:space="preserve">Website: </w:t>
            </w:r>
          </w:p>
        </w:tc>
        <w:tc>
          <w:tcPr>
            <w:tcW w:w="4028" w:type="pct"/>
            <w:shd w:val="clear" w:color="auto" w:fill="auto"/>
          </w:tcPr>
          <w:p w14:paraId="75E8613A" w14:textId="52269606" w:rsidR="00142521" w:rsidRPr="00B13547" w:rsidRDefault="00B55CD4" w:rsidP="00142521">
            <w:hyperlink r:id="rId255" w:history="1">
              <w:r w:rsidR="0096683D" w:rsidRPr="00B13547">
                <w:rPr>
                  <w:rStyle w:val="Hyperlink"/>
                </w:rPr>
                <w:t>https://www.comreg.ie/</w:t>
              </w:r>
            </w:hyperlink>
            <w:r w:rsidR="0096683D" w:rsidRPr="00B13547">
              <w:t xml:space="preserve"> </w:t>
            </w:r>
          </w:p>
        </w:tc>
      </w:tr>
      <w:tr w:rsidR="00142521" w:rsidRPr="00B13547" w14:paraId="0225C470" w14:textId="77777777" w:rsidTr="002F62C8">
        <w:trPr>
          <w:trHeight w:val="311"/>
        </w:trPr>
        <w:tc>
          <w:tcPr>
            <w:tcW w:w="972" w:type="pct"/>
            <w:shd w:val="clear" w:color="auto" w:fill="auto"/>
          </w:tcPr>
          <w:p w14:paraId="2CBD0043" w14:textId="77777777" w:rsidR="00142521" w:rsidRPr="00B13547" w:rsidRDefault="00142521" w:rsidP="00142521">
            <w:r w:rsidRPr="00B13547">
              <w:t xml:space="preserve">Description: </w:t>
            </w:r>
          </w:p>
        </w:tc>
        <w:tc>
          <w:tcPr>
            <w:tcW w:w="4028" w:type="pct"/>
            <w:shd w:val="clear" w:color="auto" w:fill="auto"/>
          </w:tcPr>
          <w:p w14:paraId="69BFE7A0" w14:textId="3A0121D8" w:rsidR="00142521" w:rsidRPr="00B13547" w:rsidRDefault="0096683D" w:rsidP="00142521">
            <w:r w:rsidRPr="00B13547">
              <w:t>ComReg is the statutory body responsible for the regulation of the electronic communications sector (telecommunications, radio communications, broadcasting transmission and premium rate services) and the postal sector.</w:t>
            </w:r>
          </w:p>
        </w:tc>
      </w:tr>
      <w:tr w:rsidR="00142521" w:rsidRPr="00B13547" w14:paraId="674D9E2A" w14:textId="77777777" w:rsidTr="002F62C8">
        <w:trPr>
          <w:trHeight w:val="94"/>
        </w:trPr>
        <w:tc>
          <w:tcPr>
            <w:tcW w:w="5000" w:type="pct"/>
            <w:gridSpan w:val="2"/>
            <w:shd w:val="clear" w:color="auto" w:fill="EFFBFF"/>
          </w:tcPr>
          <w:p w14:paraId="7AAD5974" w14:textId="77777777" w:rsidR="00142521" w:rsidRPr="00B13547" w:rsidRDefault="00142521" w:rsidP="00F336AC">
            <w:pPr>
              <w:keepNext/>
              <w:keepLines/>
              <w:spacing w:before="120" w:after="180"/>
              <w:jc w:val="left"/>
              <w:rPr>
                <w:color w:val="BF3F91"/>
                <w:sz w:val="22"/>
              </w:rPr>
            </w:pPr>
            <w:r w:rsidRPr="00B13547">
              <w:rPr>
                <w:color w:val="00B0F0"/>
                <w:sz w:val="22"/>
              </w:rPr>
              <w:lastRenderedPageBreak/>
              <w:t>Financial products and services</w:t>
            </w:r>
          </w:p>
        </w:tc>
      </w:tr>
      <w:tr w:rsidR="00142521" w:rsidRPr="00B13547" w14:paraId="18755D94" w14:textId="77777777" w:rsidTr="002F62C8">
        <w:trPr>
          <w:trHeight w:val="198"/>
        </w:trPr>
        <w:tc>
          <w:tcPr>
            <w:tcW w:w="5000" w:type="pct"/>
            <w:gridSpan w:val="2"/>
            <w:shd w:val="clear" w:color="auto" w:fill="auto"/>
          </w:tcPr>
          <w:p w14:paraId="27B9A82C" w14:textId="12414A25" w:rsidR="00142521" w:rsidRPr="00B13547" w:rsidRDefault="008B737E" w:rsidP="00F336AC">
            <w:pPr>
              <w:keepNext/>
              <w:keepLines/>
            </w:pPr>
            <w:r w:rsidRPr="00B13547">
              <w:rPr>
                <w:b/>
              </w:rPr>
              <w:t>Revenue Online Service (ROS)</w:t>
            </w:r>
          </w:p>
        </w:tc>
      </w:tr>
      <w:tr w:rsidR="00142521" w:rsidRPr="00B13547" w14:paraId="092C5848" w14:textId="77777777" w:rsidTr="002F62C8">
        <w:trPr>
          <w:trHeight w:val="198"/>
        </w:trPr>
        <w:tc>
          <w:tcPr>
            <w:tcW w:w="972" w:type="pct"/>
            <w:shd w:val="clear" w:color="auto" w:fill="auto"/>
          </w:tcPr>
          <w:p w14:paraId="6993B614" w14:textId="77777777" w:rsidR="00142521" w:rsidRPr="00B13547" w:rsidRDefault="00142521" w:rsidP="00F336AC">
            <w:pPr>
              <w:keepNext/>
              <w:keepLines/>
            </w:pPr>
            <w:r w:rsidRPr="00B13547">
              <w:t>Responsibility:</w:t>
            </w:r>
          </w:p>
        </w:tc>
        <w:tc>
          <w:tcPr>
            <w:tcW w:w="4028" w:type="pct"/>
            <w:shd w:val="clear" w:color="auto" w:fill="auto"/>
          </w:tcPr>
          <w:p w14:paraId="62BD09C3" w14:textId="64352CE5" w:rsidR="00142521" w:rsidRPr="00B13547" w:rsidRDefault="008B737E" w:rsidP="00F336AC">
            <w:pPr>
              <w:keepNext/>
              <w:keepLines/>
            </w:pPr>
            <w:r w:rsidRPr="00B13547">
              <w:t>Revenue Commissioners</w:t>
            </w:r>
          </w:p>
        </w:tc>
      </w:tr>
      <w:tr w:rsidR="00142521" w:rsidRPr="00B13547" w14:paraId="2F57639F" w14:textId="77777777" w:rsidTr="002F62C8">
        <w:trPr>
          <w:trHeight w:val="37"/>
        </w:trPr>
        <w:tc>
          <w:tcPr>
            <w:tcW w:w="972" w:type="pct"/>
            <w:shd w:val="clear" w:color="auto" w:fill="auto"/>
          </w:tcPr>
          <w:p w14:paraId="05437EDA" w14:textId="77777777" w:rsidR="00142521" w:rsidRPr="00B13547" w:rsidRDefault="00142521" w:rsidP="00F336AC">
            <w:pPr>
              <w:keepNext/>
              <w:keepLines/>
            </w:pPr>
            <w:r w:rsidRPr="00B13547">
              <w:t xml:space="preserve">Website: </w:t>
            </w:r>
          </w:p>
        </w:tc>
        <w:tc>
          <w:tcPr>
            <w:tcW w:w="4028" w:type="pct"/>
            <w:shd w:val="clear" w:color="auto" w:fill="auto"/>
          </w:tcPr>
          <w:p w14:paraId="0966299F" w14:textId="0EEB3318" w:rsidR="008B737E" w:rsidRPr="00B13547" w:rsidRDefault="00B55CD4" w:rsidP="00F336AC">
            <w:pPr>
              <w:keepNext/>
              <w:keepLines/>
            </w:pPr>
            <w:hyperlink r:id="rId256" w:history="1">
              <w:r w:rsidR="0096683D" w:rsidRPr="00B13547">
                <w:rPr>
                  <w:rStyle w:val="Hyperlink"/>
                </w:rPr>
                <w:t>https://revenue.ie/en/Home.aspx</w:t>
              </w:r>
            </w:hyperlink>
          </w:p>
        </w:tc>
      </w:tr>
      <w:tr w:rsidR="00142521" w:rsidRPr="00B13547" w14:paraId="2670F97A" w14:textId="77777777" w:rsidTr="002F62C8">
        <w:trPr>
          <w:trHeight w:val="311"/>
        </w:trPr>
        <w:tc>
          <w:tcPr>
            <w:tcW w:w="972" w:type="pct"/>
            <w:shd w:val="clear" w:color="auto" w:fill="auto"/>
          </w:tcPr>
          <w:p w14:paraId="4695A0B4" w14:textId="77777777" w:rsidR="00142521" w:rsidRPr="00B13547" w:rsidRDefault="00142521" w:rsidP="00142521">
            <w:r w:rsidRPr="00B13547">
              <w:t xml:space="preserve">Description: </w:t>
            </w:r>
          </w:p>
        </w:tc>
        <w:tc>
          <w:tcPr>
            <w:tcW w:w="4028" w:type="pct"/>
            <w:shd w:val="clear" w:color="auto" w:fill="auto"/>
          </w:tcPr>
          <w:p w14:paraId="75430057" w14:textId="7AA1D8EA" w:rsidR="00142521" w:rsidRPr="00B13547" w:rsidRDefault="008B737E" w:rsidP="008B737E">
            <w:r w:rsidRPr="00B13547">
              <w:t xml:space="preserve">The Revenue Commissioners also provide a Revenue Online Service (ROS) for business customers. This system provides a means for business customers to: file returns online; make payments by debit card, debit instruction or online banking (Online Banking applies to Income Tax only); obtain online details of personal/clients Revenue Accounts; calculate tax liability; conduct business electronically and claim repayments. The ROS service is based on qualified electronic signatures. </w:t>
            </w:r>
          </w:p>
        </w:tc>
      </w:tr>
      <w:tr w:rsidR="00142521" w:rsidRPr="00B13547" w14:paraId="1076CB48" w14:textId="77777777" w:rsidTr="002F62C8">
        <w:trPr>
          <w:trHeight w:val="94"/>
        </w:trPr>
        <w:tc>
          <w:tcPr>
            <w:tcW w:w="5000" w:type="pct"/>
            <w:gridSpan w:val="2"/>
            <w:shd w:val="clear" w:color="auto" w:fill="EFFBFF"/>
          </w:tcPr>
          <w:p w14:paraId="65448387" w14:textId="77777777" w:rsidR="00142521" w:rsidRPr="00B13547" w:rsidRDefault="00142521" w:rsidP="00142521">
            <w:pPr>
              <w:spacing w:before="120" w:after="180"/>
              <w:jc w:val="left"/>
              <w:rPr>
                <w:color w:val="BF3F91"/>
                <w:sz w:val="22"/>
              </w:rPr>
            </w:pPr>
            <w:r w:rsidRPr="00B13547">
              <w:rPr>
                <w:color w:val="00B0F0"/>
                <w:sz w:val="22"/>
              </w:rPr>
              <w:t>Unfair treatment</w:t>
            </w:r>
          </w:p>
        </w:tc>
      </w:tr>
      <w:tr w:rsidR="00142521" w:rsidRPr="00B13547" w14:paraId="04C4AB83" w14:textId="77777777" w:rsidTr="002F62C8">
        <w:trPr>
          <w:trHeight w:val="198"/>
        </w:trPr>
        <w:tc>
          <w:tcPr>
            <w:tcW w:w="5000" w:type="pct"/>
            <w:gridSpan w:val="2"/>
            <w:shd w:val="clear" w:color="auto" w:fill="auto"/>
          </w:tcPr>
          <w:p w14:paraId="38613896" w14:textId="7013DCA2" w:rsidR="00142521" w:rsidRPr="00B13547" w:rsidRDefault="0096683D" w:rsidP="00142521">
            <w:r w:rsidRPr="00B13547">
              <w:rPr>
                <w:b/>
              </w:rPr>
              <w:t>Ombudsman</w:t>
            </w:r>
          </w:p>
        </w:tc>
      </w:tr>
      <w:tr w:rsidR="00142521" w:rsidRPr="00B13547" w14:paraId="766E8F07" w14:textId="77777777" w:rsidTr="002F62C8">
        <w:trPr>
          <w:trHeight w:val="198"/>
        </w:trPr>
        <w:tc>
          <w:tcPr>
            <w:tcW w:w="972" w:type="pct"/>
            <w:shd w:val="clear" w:color="auto" w:fill="auto"/>
          </w:tcPr>
          <w:p w14:paraId="07F46BFA" w14:textId="77777777" w:rsidR="00142521" w:rsidRPr="00B13547" w:rsidRDefault="00142521" w:rsidP="00142521">
            <w:r w:rsidRPr="00B13547">
              <w:t>Responsibility:</w:t>
            </w:r>
          </w:p>
        </w:tc>
        <w:tc>
          <w:tcPr>
            <w:tcW w:w="4028" w:type="pct"/>
            <w:shd w:val="clear" w:color="auto" w:fill="auto"/>
          </w:tcPr>
          <w:p w14:paraId="411836CA" w14:textId="77777777" w:rsidR="0030310A" w:rsidRPr="00B13547" w:rsidRDefault="0030310A" w:rsidP="00A837F4">
            <w:r w:rsidRPr="00B13547">
              <w:t xml:space="preserve">Multiple: </w:t>
            </w:r>
            <w:r w:rsidR="0096683D" w:rsidRPr="00B13547">
              <w:t>Ombudsman; Ombudsman for Children</w:t>
            </w:r>
            <w:r w:rsidRPr="00B13547">
              <w:t>; Financial Services and Pensions Ombudsman; Garda Síochána Ombudsman Commission</w:t>
            </w:r>
          </w:p>
          <w:p w14:paraId="253E4D98" w14:textId="0373FE3B" w:rsidR="0030310A" w:rsidRPr="00B13547" w:rsidRDefault="0030310A" w:rsidP="00994BE8">
            <w:pPr>
              <w:rPr>
                <w:color w:val="auto"/>
              </w:rPr>
            </w:pPr>
            <w:r w:rsidRPr="00B13547">
              <w:rPr>
                <w:color w:val="auto"/>
              </w:rPr>
              <w:t xml:space="preserve">See list of Ombudsman offices </w:t>
            </w:r>
            <w:r w:rsidR="0058014C" w:rsidRPr="00B13547">
              <w:rPr>
                <w:color w:val="auto"/>
              </w:rPr>
              <w:t xml:space="preserve">and responsibilities </w:t>
            </w:r>
            <w:r w:rsidRPr="00B13547">
              <w:rPr>
                <w:color w:val="auto"/>
              </w:rPr>
              <w:t xml:space="preserve">at </w:t>
            </w:r>
          </w:p>
          <w:p w14:paraId="46DF0FD1" w14:textId="0EAA2B7A" w:rsidR="00142521" w:rsidRPr="00B13547" w:rsidRDefault="00B55CD4" w:rsidP="002B60B1">
            <w:hyperlink r:id="rId257" w:history="1">
              <w:r w:rsidR="0030310A" w:rsidRPr="00B13547">
                <w:rPr>
                  <w:rStyle w:val="Hyperlink"/>
                </w:rPr>
                <w:t>https://www.ombudsman.ie/news/which-ombudsman-deals-wit/</w:t>
              </w:r>
            </w:hyperlink>
            <w:r w:rsidR="0030310A" w:rsidRPr="00B13547">
              <w:rPr>
                <w:color w:val="auto"/>
              </w:rPr>
              <w:t xml:space="preserve"> </w:t>
            </w:r>
          </w:p>
        </w:tc>
      </w:tr>
      <w:tr w:rsidR="00142521" w:rsidRPr="00B13547" w14:paraId="6951AAD8" w14:textId="77777777" w:rsidTr="002F62C8">
        <w:trPr>
          <w:trHeight w:val="37"/>
        </w:trPr>
        <w:tc>
          <w:tcPr>
            <w:tcW w:w="972" w:type="pct"/>
            <w:shd w:val="clear" w:color="auto" w:fill="auto"/>
          </w:tcPr>
          <w:p w14:paraId="0A71F209" w14:textId="77777777" w:rsidR="00142521" w:rsidRPr="00B13547" w:rsidRDefault="00142521" w:rsidP="00142521">
            <w:r w:rsidRPr="00B13547">
              <w:t xml:space="preserve">Website: </w:t>
            </w:r>
          </w:p>
        </w:tc>
        <w:tc>
          <w:tcPr>
            <w:tcW w:w="4028" w:type="pct"/>
            <w:shd w:val="clear" w:color="auto" w:fill="auto"/>
          </w:tcPr>
          <w:p w14:paraId="505F0BB9" w14:textId="52523F6D" w:rsidR="00142521" w:rsidRPr="00B13547" w:rsidRDefault="00B55CD4" w:rsidP="00142521">
            <w:hyperlink r:id="rId258" w:history="1">
              <w:r w:rsidR="0096683D" w:rsidRPr="00B13547">
                <w:rPr>
                  <w:rStyle w:val="Hyperlink"/>
                </w:rPr>
                <w:t>https://www.ombudsman.ie/</w:t>
              </w:r>
            </w:hyperlink>
            <w:r w:rsidR="0096683D" w:rsidRPr="00B13547">
              <w:t xml:space="preserve"> </w:t>
            </w:r>
            <w:r w:rsidR="0096683D" w:rsidRPr="00B13547">
              <w:br/>
            </w:r>
            <w:hyperlink r:id="rId259" w:history="1">
              <w:r w:rsidR="0058014C" w:rsidRPr="00B13547">
                <w:rPr>
                  <w:rStyle w:val="Hyperlink"/>
                </w:rPr>
                <w:t>https://www.ombudsman.ie/making-a-complaint/if-we-cant-help/Ombudsman-Offices-in-Ireland-(Web-Eng-A4).pdf</w:t>
              </w:r>
            </w:hyperlink>
            <w:r w:rsidR="0058014C" w:rsidRPr="00B13547">
              <w:t xml:space="preserve"> </w:t>
            </w:r>
          </w:p>
        </w:tc>
      </w:tr>
      <w:tr w:rsidR="0096683D" w:rsidRPr="00B13547" w14:paraId="526E28F3" w14:textId="77777777" w:rsidTr="002F62C8">
        <w:trPr>
          <w:trHeight w:val="311"/>
        </w:trPr>
        <w:tc>
          <w:tcPr>
            <w:tcW w:w="972" w:type="pct"/>
            <w:shd w:val="clear" w:color="auto" w:fill="auto"/>
          </w:tcPr>
          <w:p w14:paraId="7D141D39" w14:textId="77777777" w:rsidR="0096683D" w:rsidRPr="00B13547" w:rsidRDefault="0096683D" w:rsidP="0096683D">
            <w:r w:rsidRPr="00B13547">
              <w:t xml:space="preserve">Description: </w:t>
            </w:r>
          </w:p>
        </w:tc>
        <w:tc>
          <w:tcPr>
            <w:tcW w:w="4028" w:type="pct"/>
            <w:shd w:val="clear" w:color="auto" w:fill="auto"/>
          </w:tcPr>
          <w:p w14:paraId="07B1FE1C" w14:textId="66A5A182" w:rsidR="0030310A" w:rsidRPr="00B13547" w:rsidRDefault="0096683D" w:rsidP="00A837F4">
            <w:r w:rsidRPr="00B13547">
              <w:t xml:space="preserve">The Ombudsman </w:t>
            </w:r>
            <w:r w:rsidR="0030310A" w:rsidRPr="00B13547">
              <w:t>Offices provide free and objective help to citizens when they have problems with services provided by the State and other organisations</w:t>
            </w:r>
          </w:p>
        </w:tc>
      </w:tr>
      <w:tr w:rsidR="0096683D" w:rsidRPr="00B13547" w14:paraId="37DADD0E" w14:textId="77777777" w:rsidTr="002F62C8">
        <w:trPr>
          <w:trHeight w:val="94"/>
        </w:trPr>
        <w:tc>
          <w:tcPr>
            <w:tcW w:w="5000" w:type="pct"/>
            <w:gridSpan w:val="2"/>
            <w:shd w:val="clear" w:color="auto" w:fill="EFFBFF"/>
          </w:tcPr>
          <w:p w14:paraId="28F771F0" w14:textId="77777777" w:rsidR="0096683D" w:rsidRPr="00B13547" w:rsidRDefault="0096683D" w:rsidP="0096683D">
            <w:pPr>
              <w:spacing w:before="120" w:after="180"/>
              <w:jc w:val="left"/>
              <w:rPr>
                <w:color w:val="BF3F91"/>
                <w:sz w:val="22"/>
              </w:rPr>
            </w:pPr>
            <w:r w:rsidRPr="00B13547">
              <w:rPr>
                <w:color w:val="00B0F0"/>
                <w:sz w:val="22"/>
              </w:rPr>
              <w:t>Energy supply</w:t>
            </w:r>
          </w:p>
        </w:tc>
      </w:tr>
      <w:tr w:rsidR="0096683D" w:rsidRPr="00B13547" w14:paraId="773DAACA" w14:textId="77777777" w:rsidTr="002F62C8">
        <w:trPr>
          <w:trHeight w:val="198"/>
        </w:trPr>
        <w:tc>
          <w:tcPr>
            <w:tcW w:w="5000" w:type="pct"/>
            <w:gridSpan w:val="2"/>
            <w:shd w:val="clear" w:color="auto" w:fill="auto"/>
          </w:tcPr>
          <w:p w14:paraId="625F25E5" w14:textId="4504268A" w:rsidR="0096683D" w:rsidRPr="00B13547" w:rsidRDefault="006855EC" w:rsidP="00A837F4">
            <w:r w:rsidRPr="00B13547">
              <w:rPr>
                <w:b/>
                <w:color w:val="auto"/>
              </w:rPr>
              <w:t>Energy</w:t>
            </w:r>
            <w:r w:rsidRPr="00B13547">
              <w:rPr>
                <w:b/>
              </w:rPr>
              <w:t xml:space="preserve"> Regulation</w:t>
            </w:r>
          </w:p>
        </w:tc>
      </w:tr>
      <w:tr w:rsidR="0096683D" w:rsidRPr="00B13547" w14:paraId="509C1F92" w14:textId="77777777" w:rsidTr="002F62C8">
        <w:trPr>
          <w:trHeight w:val="198"/>
        </w:trPr>
        <w:tc>
          <w:tcPr>
            <w:tcW w:w="972" w:type="pct"/>
            <w:shd w:val="clear" w:color="auto" w:fill="auto"/>
          </w:tcPr>
          <w:p w14:paraId="13CDF71B" w14:textId="77777777" w:rsidR="0096683D" w:rsidRPr="00B13547" w:rsidRDefault="0096683D" w:rsidP="0096683D">
            <w:r w:rsidRPr="00B13547">
              <w:t>Responsibility:</w:t>
            </w:r>
          </w:p>
        </w:tc>
        <w:tc>
          <w:tcPr>
            <w:tcW w:w="4028" w:type="pct"/>
            <w:shd w:val="clear" w:color="auto" w:fill="auto"/>
          </w:tcPr>
          <w:p w14:paraId="5F8D73B0" w14:textId="34320D22" w:rsidR="0096683D" w:rsidRPr="00B13547" w:rsidRDefault="006855EC" w:rsidP="0096683D">
            <w:r w:rsidRPr="00B13547">
              <w:t>The Commission for Regulation of Utilities (CRU) is Ireland’s independent energy and water regulator</w:t>
            </w:r>
          </w:p>
        </w:tc>
      </w:tr>
      <w:tr w:rsidR="0096683D" w:rsidRPr="00B13547" w14:paraId="0D5E7AD4" w14:textId="77777777" w:rsidTr="002F62C8">
        <w:trPr>
          <w:trHeight w:val="37"/>
        </w:trPr>
        <w:tc>
          <w:tcPr>
            <w:tcW w:w="972" w:type="pct"/>
            <w:shd w:val="clear" w:color="auto" w:fill="auto"/>
          </w:tcPr>
          <w:p w14:paraId="10740ED1" w14:textId="77777777" w:rsidR="0096683D" w:rsidRPr="00B13547" w:rsidRDefault="0096683D" w:rsidP="0096683D">
            <w:r w:rsidRPr="00B13547">
              <w:t xml:space="preserve">Website: </w:t>
            </w:r>
          </w:p>
        </w:tc>
        <w:tc>
          <w:tcPr>
            <w:tcW w:w="4028" w:type="pct"/>
            <w:shd w:val="clear" w:color="auto" w:fill="auto"/>
          </w:tcPr>
          <w:p w14:paraId="4F69152F" w14:textId="24D8E6B6" w:rsidR="0096683D" w:rsidRPr="00B13547" w:rsidRDefault="00B55CD4" w:rsidP="0096683D">
            <w:hyperlink r:id="rId260" w:history="1">
              <w:r w:rsidR="006855EC" w:rsidRPr="00B13547">
                <w:rPr>
                  <w:rStyle w:val="Hyperlink"/>
                </w:rPr>
                <w:t>https://www.cru.ie/</w:t>
              </w:r>
            </w:hyperlink>
            <w:r w:rsidR="006855EC" w:rsidRPr="00B13547">
              <w:t xml:space="preserve"> </w:t>
            </w:r>
          </w:p>
        </w:tc>
      </w:tr>
      <w:tr w:rsidR="0096683D" w:rsidRPr="00B13547" w14:paraId="61644B3C" w14:textId="77777777" w:rsidTr="002F62C8">
        <w:trPr>
          <w:trHeight w:val="311"/>
        </w:trPr>
        <w:tc>
          <w:tcPr>
            <w:tcW w:w="972" w:type="pct"/>
            <w:shd w:val="clear" w:color="auto" w:fill="auto"/>
          </w:tcPr>
          <w:p w14:paraId="7C9AC6D1" w14:textId="77777777" w:rsidR="0096683D" w:rsidRPr="00B13547" w:rsidRDefault="0096683D" w:rsidP="0096683D">
            <w:r w:rsidRPr="00B13547">
              <w:t xml:space="preserve">Description: </w:t>
            </w:r>
          </w:p>
        </w:tc>
        <w:tc>
          <w:tcPr>
            <w:tcW w:w="4028" w:type="pct"/>
            <w:shd w:val="clear" w:color="auto" w:fill="auto"/>
          </w:tcPr>
          <w:p w14:paraId="58CA3BC8" w14:textId="3D8ED171" w:rsidR="0096683D" w:rsidRPr="00B13547" w:rsidRDefault="006855EC" w:rsidP="0096683D">
            <w:r w:rsidRPr="00B13547">
              <w:t>The CRU’s mission is to protect the public interest in Water, Energy and Energy Safety. The work of the CRU impacts every Irish home and business, by ensuring safe, secure and sustainable energy and water supplies at a reasonable cost.</w:t>
            </w:r>
          </w:p>
        </w:tc>
      </w:tr>
      <w:tr w:rsidR="0096683D" w:rsidRPr="00B13547" w14:paraId="2E85D56B" w14:textId="77777777" w:rsidTr="002F62C8">
        <w:trPr>
          <w:trHeight w:val="94"/>
        </w:trPr>
        <w:tc>
          <w:tcPr>
            <w:tcW w:w="5000" w:type="pct"/>
            <w:gridSpan w:val="2"/>
            <w:shd w:val="clear" w:color="auto" w:fill="EFFBFF"/>
          </w:tcPr>
          <w:p w14:paraId="2E953E5A" w14:textId="77777777" w:rsidR="0096683D" w:rsidRPr="00B13547" w:rsidRDefault="0096683D" w:rsidP="0096683D">
            <w:pPr>
              <w:spacing w:before="120" w:after="180"/>
              <w:jc w:val="left"/>
              <w:rPr>
                <w:color w:val="BF3F91"/>
                <w:sz w:val="22"/>
              </w:rPr>
            </w:pPr>
            <w:r w:rsidRPr="00B13547">
              <w:rPr>
                <w:color w:val="00B0F0"/>
                <w:sz w:val="22"/>
              </w:rPr>
              <w:t>Consumer dispute resolution</w:t>
            </w:r>
          </w:p>
        </w:tc>
      </w:tr>
      <w:tr w:rsidR="0096683D" w:rsidRPr="00B13547" w14:paraId="7BD58DD3" w14:textId="77777777" w:rsidTr="002F62C8">
        <w:trPr>
          <w:trHeight w:val="198"/>
        </w:trPr>
        <w:tc>
          <w:tcPr>
            <w:tcW w:w="5000" w:type="pct"/>
            <w:gridSpan w:val="2"/>
            <w:shd w:val="clear" w:color="auto" w:fill="auto"/>
          </w:tcPr>
          <w:p w14:paraId="5F5931BA" w14:textId="4B47675B" w:rsidR="0096683D" w:rsidRPr="00B13547" w:rsidRDefault="006855EC" w:rsidP="0096683D">
            <w:r w:rsidRPr="00B13547">
              <w:rPr>
                <w:b/>
              </w:rPr>
              <w:t>Rights of consumers</w:t>
            </w:r>
          </w:p>
        </w:tc>
      </w:tr>
      <w:tr w:rsidR="0096683D" w:rsidRPr="00B13547" w14:paraId="0D6BC799" w14:textId="77777777" w:rsidTr="002F62C8">
        <w:trPr>
          <w:trHeight w:val="198"/>
        </w:trPr>
        <w:tc>
          <w:tcPr>
            <w:tcW w:w="972" w:type="pct"/>
            <w:shd w:val="clear" w:color="auto" w:fill="auto"/>
          </w:tcPr>
          <w:p w14:paraId="4AAECF03" w14:textId="77777777" w:rsidR="0096683D" w:rsidRPr="00B13547" w:rsidRDefault="0096683D" w:rsidP="0096683D">
            <w:r w:rsidRPr="00B13547">
              <w:t>Responsibility:</w:t>
            </w:r>
          </w:p>
        </w:tc>
        <w:tc>
          <w:tcPr>
            <w:tcW w:w="4028" w:type="pct"/>
            <w:shd w:val="clear" w:color="auto" w:fill="auto"/>
          </w:tcPr>
          <w:p w14:paraId="2F488D91" w14:textId="611774EC" w:rsidR="0096683D" w:rsidRPr="00B13547" w:rsidRDefault="006855EC" w:rsidP="0096683D">
            <w:r w:rsidRPr="00B13547">
              <w:t>The Competition and Consumer Protection Commission (CCPC)</w:t>
            </w:r>
          </w:p>
        </w:tc>
      </w:tr>
      <w:tr w:rsidR="0096683D" w:rsidRPr="00B13547" w14:paraId="61169F4F" w14:textId="77777777" w:rsidTr="002F62C8">
        <w:trPr>
          <w:trHeight w:val="37"/>
        </w:trPr>
        <w:tc>
          <w:tcPr>
            <w:tcW w:w="972" w:type="pct"/>
            <w:shd w:val="clear" w:color="auto" w:fill="auto"/>
          </w:tcPr>
          <w:p w14:paraId="7AD4FCD7" w14:textId="77777777" w:rsidR="0096683D" w:rsidRPr="00B13547" w:rsidRDefault="0096683D" w:rsidP="0096683D">
            <w:r w:rsidRPr="00B13547">
              <w:t xml:space="preserve">Website: </w:t>
            </w:r>
          </w:p>
        </w:tc>
        <w:tc>
          <w:tcPr>
            <w:tcW w:w="4028" w:type="pct"/>
            <w:shd w:val="clear" w:color="auto" w:fill="auto"/>
          </w:tcPr>
          <w:p w14:paraId="57F4B027" w14:textId="1E7F24F9" w:rsidR="0096683D" w:rsidRPr="00B13547" w:rsidRDefault="00B55CD4" w:rsidP="0096683D">
            <w:hyperlink r:id="rId261" w:history="1">
              <w:r w:rsidR="006855EC" w:rsidRPr="00B13547">
                <w:rPr>
                  <w:rStyle w:val="Hyperlink"/>
                </w:rPr>
                <w:t>https://www.ccpc.ie/</w:t>
              </w:r>
            </w:hyperlink>
            <w:r w:rsidR="006855EC" w:rsidRPr="00B13547">
              <w:t xml:space="preserve"> </w:t>
            </w:r>
          </w:p>
        </w:tc>
      </w:tr>
      <w:tr w:rsidR="0096683D" w:rsidRPr="00B13547" w14:paraId="131AAE58" w14:textId="77777777" w:rsidTr="002F62C8">
        <w:trPr>
          <w:trHeight w:val="311"/>
        </w:trPr>
        <w:tc>
          <w:tcPr>
            <w:tcW w:w="972" w:type="pct"/>
            <w:shd w:val="clear" w:color="auto" w:fill="auto"/>
          </w:tcPr>
          <w:p w14:paraId="3BEA7D0E" w14:textId="77777777" w:rsidR="0096683D" w:rsidRPr="00B13547" w:rsidRDefault="0096683D" w:rsidP="0096683D">
            <w:r w:rsidRPr="00B13547">
              <w:t xml:space="preserve">Description: </w:t>
            </w:r>
          </w:p>
        </w:tc>
        <w:tc>
          <w:tcPr>
            <w:tcW w:w="4028" w:type="pct"/>
            <w:shd w:val="clear" w:color="auto" w:fill="auto"/>
          </w:tcPr>
          <w:p w14:paraId="2DCC5662" w14:textId="49364E70" w:rsidR="0096683D" w:rsidRPr="00B13547" w:rsidRDefault="006855EC" w:rsidP="0096683D">
            <w:r w:rsidRPr="00B13547">
              <w:t>The Competition and Consumer Protection Commission (CCPC) is an independent statutory body with a dual mandate to enforce competition and consumer protection law in Ireland</w:t>
            </w:r>
          </w:p>
        </w:tc>
      </w:tr>
    </w:tbl>
    <w:p w14:paraId="1195CFCE" w14:textId="77777777" w:rsidR="006D2864" w:rsidRPr="00B13547" w:rsidRDefault="006D2864" w:rsidP="006D2864">
      <w:pPr>
        <w:pStyle w:val="Heading1"/>
      </w:pPr>
      <w:r w:rsidRPr="00B13547">
        <w:br w:type="page"/>
      </w:r>
      <w:bookmarkStart w:id="59" w:name="_Toc1475008"/>
      <w:bookmarkStart w:id="60" w:name="_Toc12874788"/>
      <w:r w:rsidRPr="00B13547">
        <w:lastRenderedPageBreak/>
        <w:t>Digital Government Services for Businesses</w:t>
      </w:r>
      <w:bookmarkEnd w:id="59"/>
      <w:bookmarkEnd w:id="60"/>
      <w:r w:rsidRPr="00B13547">
        <w:t xml:space="preserve"> </w:t>
      </w:r>
    </w:p>
    <w:p w14:paraId="22F0E147" w14:textId="77777777" w:rsidR="002F6D48" w:rsidRPr="00B13547" w:rsidRDefault="002F6D48" w:rsidP="002F6D48">
      <w:pPr>
        <w:rPr>
          <w:color w:val="auto"/>
          <w:lang w:eastAsia="fr-FR"/>
        </w:rPr>
      </w:pPr>
      <w:r w:rsidRPr="00B13547">
        <w:rPr>
          <w:rStyle w:val="normaltextrun"/>
          <w:szCs w:val="20"/>
        </w:rPr>
        <w:t>The information in this section presents an overview of the basic public services provided to the Businesses. These were identified taking inspiration from </w:t>
      </w:r>
      <w:hyperlink r:id="rId262" w:tgtFrame="_blank" w:history="1">
        <w:r w:rsidRPr="00B13547">
          <w:rPr>
            <w:rStyle w:val="normaltextrun"/>
            <w:color w:val="1A3F7C"/>
            <w:szCs w:val="20"/>
          </w:rPr>
          <w:t>Your Europe</w:t>
        </w:r>
      </w:hyperlink>
      <w:r w:rsidRPr="00B13547">
        <w:rPr>
          <w:rStyle w:val="normaltextrun"/>
          <w:szCs w:val="20"/>
        </w:rPr>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r w:rsidRPr="00B13547">
        <w:rPr>
          <w:rStyle w:val="eop"/>
          <w:szCs w:val="20"/>
        </w:rPr>
        <w:t> </w:t>
      </w:r>
    </w:p>
    <w:p w14:paraId="0DFF2847" w14:textId="77777777" w:rsidR="002F6D48" w:rsidRPr="00B13547" w:rsidRDefault="002F6D48" w:rsidP="002F6D48">
      <w:r w:rsidRPr="00B13547">
        <w:rPr>
          <w:rStyle w:val="normaltextrun"/>
          <w:szCs w:val="20"/>
        </w:rPr>
        <w:t>The groups of services for businesses are as follows:</w:t>
      </w:r>
      <w:r w:rsidRPr="00B13547">
        <w:rPr>
          <w:rStyle w:val="eop"/>
          <w:szCs w:val="20"/>
        </w:rPr>
        <w:t> </w:t>
      </w:r>
    </w:p>
    <w:p w14:paraId="10B8EA36" w14:textId="77777777" w:rsidR="002F6D48" w:rsidRPr="00B13547" w:rsidRDefault="002F6D48" w:rsidP="002F6D48">
      <w:pPr>
        <w:numPr>
          <w:ilvl w:val="0"/>
          <w:numId w:val="46"/>
        </w:numPr>
      </w:pPr>
      <w:r w:rsidRPr="00B13547">
        <w:t>Running a business </w:t>
      </w:r>
    </w:p>
    <w:p w14:paraId="20FDD8DC" w14:textId="77777777" w:rsidR="002F6D48" w:rsidRPr="00B13547" w:rsidRDefault="002F6D48" w:rsidP="002F6D48">
      <w:pPr>
        <w:numPr>
          <w:ilvl w:val="0"/>
          <w:numId w:val="46"/>
        </w:numPr>
      </w:pPr>
      <w:r w:rsidRPr="00B13547">
        <w:t>Taxation </w:t>
      </w:r>
    </w:p>
    <w:p w14:paraId="45752F16" w14:textId="77777777" w:rsidR="002F6D48" w:rsidRPr="00B13547" w:rsidRDefault="002F6D48" w:rsidP="002F6D48">
      <w:pPr>
        <w:numPr>
          <w:ilvl w:val="0"/>
          <w:numId w:val="46"/>
        </w:numPr>
      </w:pPr>
      <w:r w:rsidRPr="00B13547">
        <w:t>Selling in the EU </w:t>
      </w:r>
    </w:p>
    <w:p w14:paraId="3B9C3D8D" w14:textId="77777777" w:rsidR="002F6D48" w:rsidRPr="00B13547" w:rsidRDefault="002F6D48" w:rsidP="002F6D48">
      <w:pPr>
        <w:numPr>
          <w:ilvl w:val="0"/>
          <w:numId w:val="46"/>
        </w:numPr>
      </w:pPr>
      <w:r w:rsidRPr="00B13547">
        <w:t>Human Resources </w:t>
      </w:r>
    </w:p>
    <w:p w14:paraId="73F22CE6" w14:textId="77777777" w:rsidR="002F6D48" w:rsidRPr="00B13547" w:rsidRDefault="002F6D48" w:rsidP="002F6D48">
      <w:pPr>
        <w:numPr>
          <w:ilvl w:val="0"/>
          <w:numId w:val="46"/>
        </w:numPr>
      </w:pPr>
      <w:r w:rsidRPr="00B13547">
        <w:t>Product requirements </w:t>
      </w:r>
    </w:p>
    <w:p w14:paraId="2CB17C3A" w14:textId="77777777" w:rsidR="002F6D48" w:rsidRPr="00B13547" w:rsidRDefault="002F6D48" w:rsidP="002F6D48">
      <w:pPr>
        <w:numPr>
          <w:ilvl w:val="0"/>
          <w:numId w:val="46"/>
        </w:numPr>
      </w:pPr>
      <w:r w:rsidRPr="00B13547">
        <w:t>Financing and Funding </w:t>
      </w:r>
    </w:p>
    <w:p w14:paraId="2FF77C89" w14:textId="77777777" w:rsidR="002F6D48" w:rsidRPr="00B13547" w:rsidRDefault="002F6D48" w:rsidP="002F6D48">
      <w:pPr>
        <w:numPr>
          <w:ilvl w:val="0"/>
          <w:numId w:val="46"/>
        </w:numPr>
      </w:pPr>
      <w:r w:rsidRPr="00B13547">
        <w:t>Dealing with Customers </w:t>
      </w:r>
    </w:p>
    <w:p w14:paraId="0655BD3E" w14:textId="77777777" w:rsidR="006D2864" w:rsidRPr="00B13547" w:rsidRDefault="006D2864" w:rsidP="006D2864">
      <w:pPr>
        <w:pStyle w:val="Heading2"/>
      </w:pPr>
      <w:r w:rsidRPr="00B13547">
        <w:t>Running a business</w:t>
      </w:r>
    </w:p>
    <w:tbl>
      <w:tblPr>
        <w:tblW w:w="4941" w:type="pct"/>
        <w:tblCellMar>
          <w:top w:w="60" w:type="dxa"/>
          <w:bottom w:w="60" w:type="dxa"/>
        </w:tblCellMar>
        <w:tblLook w:val="01E0" w:firstRow="1" w:lastRow="1" w:firstColumn="1" w:lastColumn="1" w:noHBand="0" w:noVBand="0"/>
      </w:tblPr>
      <w:tblGrid>
        <w:gridCol w:w="49"/>
        <w:gridCol w:w="1688"/>
        <w:gridCol w:w="6846"/>
        <w:gridCol w:w="100"/>
      </w:tblGrid>
      <w:tr w:rsidR="006D2864" w:rsidRPr="00B13547" w14:paraId="007E46D2" w14:textId="77777777" w:rsidTr="002F62C8">
        <w:trPr>
          <w:gridBefore w:val="1"/>
          <w:gridAfter w:val="1"/>
          <w:wBefore w:w="62" w:type="pct"/>
          <w:wAfter w:w="92" w:type="pct"/>
          <w:trHeight w:val="94"/>
        </w:trPr>
        <w:tc>
          <w:tcPr>
            <w:tcW w:w="4846" w:type="pct"/>
            <w:gridSpan w:val="2"/>
            <w:shd w:val="clear" w:color="auto" w:fill="EFFBFF"/>
          </w:tcPr>
          <w:p w14:paraId="2249B3AA" w14:textId="77777777" w:rsidR="006D2864" w:rsidRPr="00B13547" w:rsidRDefault="006D2864" w:rsidP="00E2511A">
            <w:pPr>
              <w:spacing w:before="120" w:after="180"/>
              <w:jc w:val="left"/>
              <w:rPr>
                <w:color w:val="BF3F91"/>
                <w:sz w:val="22"/>
              </w:rPr>
            </w:pPr>
            <w:r w:rsidRPr="00B13547">
              <w:rPr>
                <w:color w:val="00B0F0"/>
                <w:sz w:val="22"/>
              </w:rPr>
              <w:t>Intellectual property</w:t>
            </w:r>
          </w:p>
        </w:tc>
      </w:tr>
      <w:tr w:rsidR="006D2864" w:rsidRPr="00B13547" w14:paraId="5E7670DE" w14:textId="77777777" w:rsidTr="002F62C8">
        <w:trPr>
          <w:gridBefore w:val="1"/>
          <w:gridAfter w:val="1"/>
          <w:wBefore w:w="62" w:type="pct"/>
          <w:wAfter w:w="92" w:type="pct"/>
          <w:trHeight w:val="198"/>
        </w:trPr>
        <w:tc>
          <w:tcPr>
            <w:tcW w:w="4846" w:type="pct"/>
            <w:gridSpan w:val="2"/>
            <w:shd w:val="clear" w:color="auto" w:fill="auto"/>
          </w:tcPr>
          <w:p w14:paraId="076F9366" w14:textId="71CA4EEB" w:rsidR="006D2864" w:rsidRPr="00B13547" w:rsidRDefault="006531A0" w:rsidP="00E2511A">
            <w:pPr>
              <w:rPr>
                <w:b/>
              </w:rPr>
            </w:pPr>
            <w:r w:rsidRPr="00B13547">
              <w:rPr>
                <w:rStyle w:val="Strong"/>
              </w:rPr>
              <w:t>eRegister of industrial property applications</w:t>
            </w:r>
          </w:p>
        </w:tc>
      </w:tr>
      <w:tr w:rsidR="00BD2CF2" w:rsidRPr="00B13547" w14:paraId="7F9E3FA1" w14:textId="77777777" w:rsidTr="002F62C8">
        <w:trPr>
          <w:gridBefore w:val="1"/>
          <w:gridAfter w:val="1"/>
          <w:wBefore w:w="62" w:type="pct"/>
          <w:wAfter w:w="92" w:type="pct"/>
          <w:trHeight w:val="198"/>
        </w:trPr>
        <w:tc>
          <w:tcPr>
            <w:tcW w:w="871" w:type="pct"/>
            <w:shd w:val="clear" w:color="auto" w:fill="auto"/>
          </w:tcPr>
          <w:p w14:paraId="00D4DE90" w14:textId="77777777" w:rsidR="00BD2CF2" w:rsidRPr="00B13547" w:rsidRDefault="00BD2CF2" w:rsidP="00BD2CF2">
            <w:r w:rsidRPr="00B13547">
              <w:t>Responsibility:</w:t>
            </w:r>
          </w:p>
        </w:tc>
        <w:tc>
          <w:tcPr>
            <w:tcW w:w="3976" w:type="pct"/>
            <w:shd w:val="clear" w:color="auto" w:fill="auto"/>
          </w:tcPr>
          <w:p w14:paraId="016AF74F" w14:textId="5C9042C9" w:rsidR="00BD2CF2" w:rsidRPr="00B13547" w:rsidRDefault="00BD2CF2" w:rsidP="00BD2CF2">
            <w:r w:rsidRPr="00B13547">
              <w:rPr>
                <w:lang w:eastAsia="el-GR"/>
              </w:rPr>
              <w:t>Irish Patents Office</w:t>
            </w:r>
          </w:p>
        </w:tc>
      </w:tr>
      <w:tr w:rsidR="00BD2CF2" w:rsidRPr="00B13547" w14:paraId="4221E446" w14:textId="77777777" w:rsidTr="002F62C8">
        <w:trPr>
          <w:gridBefore w:val="1"/>
          <w:gridAfter w:val="1"/>
          <w:wBefore w:w="62" w:type="pct"/>
          <w:wAfter w:w="92" w:type="pct"/>
          <w:trHeight w:val="37"/>
        </w:trPr>
        <w:tc>
          <w:tcPr>
            <w:tcW w:w="871" w:type="pct"/>
            <w:shd w:val="clear" w:color="auto" w:fill="auto"/>
          </w:tcPr>
          <w:p w14:paraId="74FBF616" w14:textId="77777777" w:rsidR="00BD2CF2" w:rsidRPr="00B13547" w:rsidRDefault="00BD2CF2" w:rsidP="00BD2CF2">
            <w:r w:rsidRPr="00B13547">
              <w:t xml:space="preserve">Website: </w:t>
            </w:r>
          </w:p>
        </w:tc>
        <w:tc>
          <w:tcPr>
            <w:tcW w:w="3976" w:type="pct"/>
            <w:shd w:val="clear" w:color="auto" w:fill="auto"/>
          </w:tcPr>
          <w:p w14:paraId="011C9F8F" w14:textId="255EEE24" w:rsidR="00BD2CF2" w:rsidRPr="00B13547" w:rsidRDefault="00B55CD4" w:rsidP="00BD2CF2">
            <w:hyperlink r:id="rId263" w:history="1">
              <w:r w:rsidR="00BD2CF2" w:rsidRPr="00B13547">
                <w:rPr>
                  <w:rStyle w:val="Hyperlink"/>
                </w:rPr>
                <w:t>https://www.patentsoffice.ie/en/</w:t>
              </w:r>
            </w:hyperlink>
            <w:r w:rsidR="00BD2CF2" w:rsidRPr="00B13547">
              <w:t xml:space="preserve"> </w:t>
            </w:r>
          </w:p>
        </w:tc>
      </w:tr>
      <w:tr w:rsidR="00BD2CF2" w:rsidRPr="00B13547" w14:paraId="78420589" w14:textId="77777777" w:rsidTr="002F62C8">
        <w:trPr>
          <w:gridBefore w:val="1"/>
          <w:gridAfter w:val="1"/>
          <w:wBefore w:w="62" w:type="pct"/>
          <w:wAfter w:w="92" w:type="pct"/>
          <w:trHeight w:val="311"/>
        </w:trPr>
        <w:tc>
          <w:tcPr>
            <w:tcW w:w="871" w:type="pct"/>
            <w:shd w:val="clear" w:color="auto" w:fill="auto"/>
          </w:tcPr>
          <w:p w14:paraId="293F3B88" w14:textId="77777777" w:rsidR="00BD2CF2" w:rsidRPr="00B13547" w:rsidRDefault="00BD2CF2" w:rsidP="00BD2CF2">
            <w:r w:rsidRPr="00B13547">
              <w:t xml:space="preserve">Description: </w:t>
            </w:r>
          </w:p>
        </w:tc>
        <w:tc>
          <w:tcPr>
            <w:tcW w:w="3976" w:type="pct"/>
            <w:shd w:val="clear" w:color="auto" w:fill="auto"/>
          </w:tcPr>
          <w:p w14:paraId="79DB9723" w14:textId="45E29BBE" w:rsidR="00BD2CF2" w:rsidRPr="00B13547" w:rsidRDefault="00BD2CF2" w:rsidP="00BD2CF2">
            <w:r w:rsidRPr="00B13547">
              <w:t xml:space="preserve">Information about IP in Ireland, and two online services are available. These two services are the following: online payments (for renewal fees, trade mark registration fee(s) and patent grant fee(s) by credit, or debit card), and trade mark e-filling (for trade mark). </w:t>
            </w:r>
          </w:p>
        </w:tc>
      </w:tr>
      <w:tr w:rsidR="00C13C52" w:rsidRPr="00B13547" w14:paraId="27186218" w14:textId="77777777" w:rsidTr="002F62C8">
        <w:trPr>
          <w:gridBefore w:val="1"/>
          <w:gridAfter w:val="1"/>
          <w:wBefore w:w="62" w:type="pct"/>
          <w:wAfter w:w="92" w:type="pct"/>
          <w:trHeight w:val="336"/>
        </w:trPr>
        <w:tc>
          <w:tcPr>
            <w:tcW w:w="4846" w:type="pct"/>
            <w:gridSpan w:val="2"/>
            <w:shd w:val="clear" w:color="auto" w:fill="auto"/>
          </w:tcPr>
          <w:p w14:paraId="2199DF4D" w14:textId="25AA674A" w:rsidR="00C13C52" w:rsidRPr="00B13547" w:rsidRDefault="00C13C52" w:rsidP="00BD2CF2">
            <w:pPr>
              <w:rPr>
                <w:b/>
              </w:rPr>
            </w:pPr>
            <w:r w:rsidRPr="00B13547">
              <w:rPr>
                <w:b/>
              </w:rPr>
              <w:t>Business Regulation</w:t>
            </w:r>
          </w:p>
        </w:tc>
      </w:tr>
      <w:tr w:rsidR="00675E0B" w:rsidRPr="00B13547" w14:paraId="442F10F0" w14:textId="77777777" w:rsidTr="002F62C8">
        <w:trPr>
          <w:gridBefore w:val="1"/>
          <w:gridAfter w:val="1"/>
          <w:wBefore w:w="62" w:type="pct"/>
          <w:wAfter w:w="92" w:type="pct"/>
          <w:trHeight w:val="336"/>
        </w:trPr>
        <w:tc>
          <w:tcPr>
            <w:tcW w:w="871" w:type="pct"/>
            <w:shd w:val="clear" w:color="auto" w:fill="auto"/>
          </w:tcPr>
          <w:p w14:paraId="44DF80EE" w14:textId="099CE7B0" w:rsidR="00675E0B" w:rsidRPr="00B13547" w:rsidRDefault="00675E0B" w:rsidP="008F399F">
            <w:r w:rsidRPr="00B13547">
              <w:t>Responsibility:</w:t>
            </w:r>
          </w:p>
        </w:tc>
        <w:tc>
          <w:tcPr>
            <w:tcW w:w="3976" w:type="pct"/>
            <w:shd w:val="clear" w:color="auto" w:fill="auto"/>
          </w:tcPr>
          <w:p w14:paraId="4D62038D" w14:textId="441B6521" w:rsidR="00675E0B" w:rsidRPr="00B13547" w:rsidRDefault="00675E0B" w:rsidP="008F399F">
            <w:r w:rsidRPr="00B13547">
              <w:t>Central Government</w:t>
            </w:r>
          </w:p>
        </w:tc>
      </w:tr>
      <w:tr w:rsidR="00675E0B" w:rsidRPr="00B13547" w14:paraId="7BBCB1AE" w14:textId="77777777" w:rsidTr="002F62C8">
        <w:trPr>
          <w:gridBefore w:val="1"/>
          <w:gridAfter w:val="1"/>
          <w:wBefore w:w="62" w:type="pct"/>
          <w:wAfter w:w="92" w:type="pct"/>
          <w:trHeight w:val="336"/>
        </w:trPr>
        <w:tc>
          <w:tcPr>
            <w:tcW w:w="871" w:type="pct"/>
            <w:shd w:val="clear" w:color="auto" w:fill="auto"/>
          </w:tcPr>
          <w:p w14:paraId="7711F5E3" w14:textId="63710B00" w:rsidR="00675E0B" w:rsidRPr="00B13547" w:rsidRDefault="00675E0B" w:rsidP="008F399F">
            <w:r w:rsidRPr="00B13547">
              <w:t xml:space="preserve">Website: </w:t>
            </w:r>
          </w:p>
        </w:tc>
        <w:tc>
          <w:tcPr>
            <w:tcW w:w="3976" w:type="pct"/>
            <w:shd w:val="clear" w:color="auto" w:fill="auto"/>
          </w:tcPr>
          <w:p w14:paraId="0712EA8C" w14:textId="5DE011ED" w:rsidR="00675E0B" w:rsidRPr="00B13547" w:rsidRDefault="00B55CD4" w:rsidP="008F399F">
            <w:hyperlink r:id="rId264" w:history="1">
              <w:r w:rsidR="00675E0B" w:rsidRPr="00B13547">
                <w:rPr>
                  <w:rStyle w:val="Hyperlink"/>
                </w:rPr>
                <w:t>http://www.businessregulation.ie/</w:t>
              </w:r>
            </w:hyperlink>
          </w:p>
        </w:tc>
      </w:tr>
      <w:tr w:rsidR="00675E0B" w:rsidRPr="00B13547" w14:paraId="44CB5A7E" w14:textId="77777777" w:rsidTr="002F62C8">
        <w:trPr>
          <w:gridBefore w:val="1"/>
          <w:gridAfter w:val="1"/>
          <w:wBefore w:w="62" w:type="pct"/>
          <w:wAfter w:w="92" w:type="pct"/>
          <w:trHeight w:val="336"/>
        </w:trPr>
        <w:tc>
          <w:tcPr>
            <w:tcW w:w="871" w:type="pct"/>
            <w:shd w:val="clear" w:color="auto" w:fill="auto"/>
          </w:tcPr>
          <w:p w14:paraId="3887EBC3" w14:textId="02BFE475" w:rsidR="00675E0B" w:rsidRPr="00B13547" w:rsidRDefault="00675E0B" w:rsidP="008F399F">
            <w:r w:rsidRPr="00B13547">
              <w:t xml:space="preserve">Description: </w:t>
            </w:r>
          </w:p>
        </w:tc>
        <w:tc>
          <w:tcPr>
            <w:tcW w:w="3976" w:type="pct"/>
            <w:shd w:val="clear" w:color="auto" w:fill="auto"/>
          </w:tcPr>
          <w:p w14:paraId="516C5A27" w14:textId="51E7E830" w:rsidR="00675E0B" w:rsidRPr="00B13547" w:rsidRDefault="00675E0B" w:rsidP="008F399F">
            <w:r w:rsidRPr="00B13547">
              <w:t>The Business Regulation online service provides, in one place, details of the main regulations which affect businesses.</w:t>
            </w:r>
          </w:p>
        </w:tc>
      </w:tr>
      <w:tr w:rsidR="00675E0B" w:rsidRPr="00B13547" w14:paraId="23969896" w14:textId="77777777" w:rsidTr="002F62C8">
        <w:trPr>
          <w:gridBefore w:val="1"/>
          <w:gridAfter w:val="1"/>
          <w:wBefore w:w="62" w:type="pct"/>
          <w:wAfter w:w="92" w:type="pct"/>
          <w:trHeight w:val="94"/>
        </w:trPr>
        <w:tc>
          <w:tcPr>
            <w:tcW w:w="4846" w:type="pct"/>
            <w:gridSpan w:val="2"/>
            <w:shd w:val="clear" w:color="auto" w:fill="EFFBFF"/>
          </w:tcPr>
          <w:p w14:paraId="0846EA49" w14:textId="77777777" w:rsidR="00675E0B" w:rsidRPr="00B13547" w:rsidRDefault="00675E0B" w:rsidP="00675E0B">
            <w:pPr>
              <w:spacing w:before="120" w:after="180"/>
              <w:jc w:val="left"/>
              <w:rPr>
                <w:color w:val="00B0F0"/>
                <w:sz w:val="22"/>
              </w:rPr>
            </w:pPr>
            <w:r w:rsidRPr="00B13547">
              <w:rPr>
                <w:color w:val="00B0F0"/>
                <w:sz w:val="22"/>
              </w:rPr>
              <w:t>Start-Ups, Developing a business</w:t>
            </w:r>
          </w:p>
        </w:tc>
      </w:tr>
      <w:tr w:rsidR="00675E0B" w:rsidRPr="00B13547" w14:paraId="43DE96BD" w14:textId="77777777" w:rsidTr="002F62C8">
        <w:trPr>
          <w:trHeight w:val="198"/>
        </w:trPr>
        <w:tc>
          <w:tcPr>
            <w:tcW w:w="5000" w:type="pct"/>
            <w:gridSpan w:val="4"/>
            <w:shd w:val="clear" w:color="auto" w:fill="auto"/>
          </w:tcPr>
          <w:p w14:paraId="4867741F" w14:textId="77777777" w:rsidR="00675E0B" w:rsidRPr="00B13547" w:rsidRDefault="00675E0B" w:rsidP="00F64D62">
            <w:pPr>
              <w:ind w:left="-71"/>
            </w:pPr>
            <w:r w:rsidRPr="00B13547">
              <w:rPr>
                <w:rStyle w:val="Strong"/>
              </w:rPr>
              <w:t>Local Enterprise</w:t>
            </w:r>
          </w:p>
        </w:tc>
      </w:tr>
      <w:tr w:rsidR="00675E0B" w:rsidRPr="00B13547" w14:paraId="1F3109A7" w14:textId="77777777" w:rsidTr="002F62C8">
        <w:trPr>
          <w:trHeight w:val="198"/>
        </w:trPr>
        <w:tc>
          <w:tcPr>
            <w:tcW w:w="932" w:type="pct"/>
            <w:gridSpan w:val="2"/>
            <w:shd w:val="clear" w:color="auto" w:fill="auto"/>
          </w:tcPr>
          <w:p w14:paraId="4D49A375" w14:textId="77777777" w:rsidR="00675E0B" w:rsidRPr="00B13547" w:rsidRDefault="00675E0B" w:rsidP="00F64D62">
            <w:pPr>
              <w:ind w:left="-71"/>
            </w:pPr>
            <w:r w:rsidRPr="00B13547">
              <w:t>Responsibility:</w:t>
            </w:r>
          </w:p>
        </w:tc>
        <w:tc>
          <w:tcPr>
            <w:tcW w:w="4068" w:type="pct"/>
            <w:gridSpan w:val="2"/>
            <w:shd w:val="clear" w:color="auto" w:fill="auto"/>
          </w:tcPr>
          <w:p w14:paraId="1D108E55" w14:textId="77777777" w:rsidR="00675E0B" w:rsidRPr="00B13547" w:rsidRDefault="00675E0B" w:rsidP="00F64D62">
            <w:pPr>
              <w:ind w:left="-71"/>
            </w:pPr>
            <w:r w:rsidRPr="00B13547">
              <w:t>Local Enterprise Office</w:t>
            </w:r>
          </w:p>
        </w:tc>
      </w:tr>
      <w:tr w:rsidR="00675E0B" w:rsidRPr="00B13547" w14:paraId="51383C4C" w14:textId="77777777" w:rsidTr="002F62C8">
        <w:trPr>
          <w:trHeight w:val="37"/>
        </w:trPr>
        <w:tc>
          <w:tcPr>
            <w:tcW w:w="932" w:type="pct"/>
            <w:gridSpan w:val="2"/>
            <w:shd w:val="clear" w:color="auto" w:fill="auto"/>
          </w:tcPr>
          <w:p w14:paraId="374C1D0A" w14:textId="77777777" w:rsidR="00675E0B" w:rsidRPr="00B13547" w:rsidRDefault="00675E0B" w:rsidP="00F64D62">
            <w:pPr>
              <w:ind w:left="-71"/>
            </w:pPr>
            <w:r w:rsidRPr="00B13547">
              <w:t xml:space="preserve">Website: </w:t>
            </w:r>
          </w:p>
        </w:tc>
        <w:tc>
          <w:tcPr>
            <w:tcW w:w="4068" w:type="pct"/>
            <w:gridSpan w:val="2"/>
            <w:shd w:val="clear" w:color="auto" w:fill="auto"/>
          </w:tcPr>
          <w:p w14:paraId="7E02EC82" w14:textId="77777777" w:rsidR="00675E0B" w:rsidRPr="00B13547" w:rsidRDefault="00B55CD4" w:rsidP="00F64D62">
            <w:pPr>
              <w:ind w:left="-71"/>
            </w:pPr>
            <w:hyperlink r:id="rId265" w:history="1">
              <w:r w:rsidR="00675E0B" w:rsidRPr="00B13547">
                <w:rPr>
                  <w:rStyle w:val="Hyperlink"/>
                </w:rPr>
                <w:t>https://www.localenterprise.ie/</w:t>
              </w:r>
            </w:hyperlink>
            <w:r w:rsidR="00675E0B" w:rsidRPr="00B13547">
              <w:t xml:space="preserve"> </w:t>
            </w:r>
          </w:p>
        </w:tc>
      </w:tr>
      <w:tr w:rsidR="00675E0B" w:rsidRPr="00B13547" w14:paraId="059E9E15" w14:textId="77777777" w:rsidTr="002F62C8">
        <w:trPr>
          <w:trHeight w:val="311"/>
        </w:trPr>
        <w:tc>
          <w:tcPr>
            <w:tcW w:w="932" w:type="pct"/>
            <w:gridSpan w:val="2"/>
            <w:shd w:val="clear" w:color="auto" w:fill="auto"/>
          </w:tcPr>
          <w:p w14:paraId="756E2039" w14:textId="77777777" w:rsidR="00675E0B" w:rsidRPr="00B13547" w:rsidRDefault="00675E0B" w:rsidP="00F64D62">
            <w:pPr>
              <w:ind w:left="-71"/>
            </w:pPr>
            <w:r w:rsidRPr="00B13547">
              <w:t xml:space="preserve">Description: </w:t>
            </w:r>
          </w:p>
        </w:tc>
        <w:tc>
          <w:tcPr>
            <w:tcW w:w="4068" w:type="pct"/>
            <w:gridSpan w:val="2"/>
            <w:shd w:val="clear" w:color="auto" w:fill="auto"/>
          </w:tcPr>
          <w:p w14:paraId="1CD72B23" w14:textId="77777777" w:rsidR="00675E0B" w:rsidRPr="00B13547" w:rsidRDefault="00675E0B" w:rsidP="00F64D62">
            <w:pPr>
              <w:ind w:left="-71"/>
            </w:pPr>
            <w:r w:rsidRPr="00B13547">
              <w:t xml:space="preserve">This online guide is to help Irish start-ups and small businesses navigate the range of Government supports to see which could possibly apply. Local Enterprise Office provides advice, information and support to starting up or growing a business. </w:t>
            </w:r>
          </w:p>
        </w:tc>
      </w:tr>
      <w:tr w:rsidR="00675E0B" w:rsidRPr="00B13547" w14:paraId="48CB4F47" w14:textId="77777777" w:rsidTr="002F62C8">
        <w:trPr>
          <w:trHeight w:val="311"/>
        </w:trPr>
        <w:tc>
          <w:tcPr>
            <w:tcW w:w="5000" w:type="pct"/>
            <w:gridSpan w:val="4"/>
            <w:shd w:val="clear" w:color="auto" w:fill="auto"/>
          </w:tcPr>
          <w:p w14:paraId="4DE4422B" w14:textId="77777777" w:rsidR="00675E0B" w:rsidRPr="00B13547" w:rsidRDefault="00675E0B" w:rsidP="00F336AC">
            <w:pPr>
              <w:keepNext/>
              <w:keepLines/>
              <w:ind w:left="-74"/>
            </w:pPr>
            <w:r w:rsidRPr="00B13547">
              <w:rPr>
                <w:rStyle w:val="Strong"/>
              </w:rPr>
              <w:lastRenderedPageBreak/>
              <w:t>Registration of a new company</w:t>
            </w:r>
          </w:p>
        </w:tc>
      </w:tr>
      <w:tr w:rsidR="00675E0B" w:rsidRPr="00B13547" w14:paraId="4729CDE7" w14:textId="77777777" w:rsidTr="002F62C8">
        <w:trPr>
          <w:trHeight w:val="311"/>
        </w:trPr>
        <w:tc>
          <w:tcPr>
            <w:tcW w:w="932" w:type="pct"/>
            <w:gridSpan w:val="2"/>
            <w:shd w:val="clear" w:color="auto" w:fill="auto"/>
          </w:tcPr>
          <w:p w14:paraId="3AAD379A" w14:textId="77777777" w:rsidR="00675E0B" w:rsidRPr="00B13547" w:rsidRDefault="00675E0B" w:rsidP="00F336AC">
            <w:pPr>
              <w:keepNext/>
              <w:keepLines/>
              <w:ind w:left="-74"/>
            </w:pPr>
            <w:r w:rsidRPr="00B13547">
              <w:t>Responsibility:</w:t>
            </w:r>
          </w:p>
        </w:tc>
        <w:tc>
          <w:tcPr>
            <w:tcW w:w="4068" w:type="pct"/>
            <w:gridSpan w:val="2"/>
            <w:shd w:val="clear" w:color="auto" w:fill="auto"/>
          </w:tcPr>
          <w:p w14:paraId="223ADC80" w14:textId="77777777" w:rsidR="00675E0B" w:rsidRPr="00B13547" w:rsidRDefault="00675E0B" w:rsidP="00F336AC">
            <w:pPr>
              <w:keepNext/>
              <w:keepLines/>
              <w:ind w:left="-74"/>
            </w:pPr>
            <w:r w:rsidRPr="00B13547">
              <w:t>Central Government, Companies Registration Office</w:t>
            </w:r>
          </w:p>
        </w:tc>
      </w:tr>
      <w:tr w:rsidR="00675E0B" w:rsidRPr="00B13547" w14:paraId="5CAB4147" w14:textId="77777777" w:rsidTr="002F62C8">
        <w:trPr>
          <w:trHeight w:val="311"/>
        </w:trPr>
        <w:tc>
          <w:tcPr>
            <w:tcW w:w="932" w:type="pct"/>
            <w:gridSpan w:val="2"/>
            <w:shd w:val="clear" w:color="auto" w:fill="auto"/>
          </w:tcPr>
          <w:p w14:paraId="29CCE1A0" w14:textId="77777777" w:rsidR="00675E0B" w:rsidRPr="00B13547" w:rsidRDefault="00675E0B" w:rsidP="00F336AC">
            <w:pPr>
              <w:keepNext/>
              <w:keepLines/>
              <w:ind w:left="-74"/>
            </w:pPr>
            <w:r w:rsidRPr="00B13547">
              <w:t xml:space="preserve">Website: </w:t>
            </w:r>
          </w:p>
        </w:tc>
        <w:tc>
          <w:tcPr>
            <w:tcW w:w="4068" w:type="pct"/>
            <w:gridSpan w:val="2"/>
            <w:shd w:val="clear" w:color="auto" w:fill="auto"/>
          </w:tcPr>
          <w:p w14:paraId="33F86E46" w14:textId="77777777" w:rsidR="00675E0B" w:rsidRPr="00B13547" w:rsidRDefault="00B55CD4" w:rsidP="00F336AC">
            <w:pPr>
              <w:keepNext/>
              <w:keepLines/>
              <w:ind w:left="-74"/>
            </w:pPr>
            <w:hyperlink r:id="rId266" w:history="1">
              <w:r w:rsidR="00675E0B" w:rsidRPr="00B13547">
                <w:rPr>
                  <w:rStyle w:val="Hyperlink"/>
                </w:rPr>
                <w:t>http://www.cro.ie/</w:t>
              </w:r>
            </w:hyperlink>
            <w:r w:rsidR="00675E0B" w:rsidRPr="00B13547">
              <w:t xml:space="preserve"> </w:t>
            </w:r>
          </w:p>
        </w:tc>
      </w:tr>
      <w:tr w:rsidR="00675E0B" w:rsidRPr="00B13547" w14:paraId="56108581" w14:textId="77777777" w:rsidTr="002F62C8">
        <w:trPr>
          <w:trHeight w:val="311"/>
        </w:trPr>
        <w:tc>
          <w:tcPr>
            <w:tcW w:w="932" w:type="pct"/>
            <w:gridSpan w:val="2"/>
            <w:shd w:val="clear" w:color="auto" w:fill="auto"/>
          </w:tcPr>
          <w:p w14:paraId="30F4366E" w14:textId="77777777" w:rsidR="00675E0B" w:rsidRPr="00B13547" w:rsidRDefault="00675E0B" w:rsidP="00F64D62">
            <w:pPr>
              <w:ind w:left="-71"/>
            </w:pPr>
            <w:r w:rsidRPr="00B13547">
              <w:t xml:space="preserve">Description: </w:t>
            </w:r>
          </w:p>
        </w:tc>
        <w:tc>
          <w:tcPr>
            <w:tcW w:w="4068" w:type="pct"/>
            <w:gridSpan w:val="2"/>
            <w:shd w:val="clear" w:color="auto" w:fill="auto"/>
          </w:tcPr>
          <w:p w14:paraId="23D8FA8C" w14:textId="77777777" w:rsidR="00675E0B" w:rsidRPr="00B13547" w:rsidRDefault="00675E0B" w:rsidP="00F64D62">
            <w:pPr>
              <w:ind w:left="-71"/>
            </w:pPr>
            <w:r w:rsidRPr="00B13547">
              <w:t>If a business is being established using the entrepreneur's true name, there is no requirement for the business name to be formally registered. If a business is to be carried out under a name other than the entrepreneur's true name, registration of the business name is obligatory and can be registered online. If formal registration is required, it is not possible to fully register a company electronically, under Irish law, as a statutory declaration cannot be made electronically. However, the Companies Registration process in Ireland is quick and efficient.</w:t>
            </w:r>
          </w:p>
        </w:tc>
      </w:tr>
      <w:tr w:rsidR="00675E0B" w:rsidRPr="00B13547" w14:paraId="3CE5F52B" w14:textId="77777777" w:rsidTr="002F62C8">
        <w:trPr>
          <w:trHeight w:val="311"/>
        </w:trPr>
        <w:tc>
          <w:tcPr>
            <w:tcW w:w="5000" w:type="pct"/>
            <w:gridSpan w:val="4"/>
            <w:shd w:val="clear" w:color="auto" w:fill="auto"/>
          </w:tcPr>
          <w:p w14:paraId="1689BB5F" w14:textId="77777777" w:rsidR="00675E0B" w:rsidRPr="00B13547" w:rsidRDefault="00675E0B" w:rsidP="00F64D62">
            <w:pPr>
              <w:ind w:left="-71"/>
              <w:rPr>
                <w:b/>
              </w:rPr>
            </w:pPr>
            <w:r w:rsidRPr="00B13547">
              <w:rPr>
                <w:b/>
              </w:rPr>
              <w:t>Starting a business</w:t>
            </w:r>
          </w:p>
        </w:tc>
      </w:tr>
      <w:tr w:rsidR="00675E0B" w:rsidRPr="00B13547" w14:paraId="13A3FA90" w14:textId="77777777" w:rsidTr="002F62C8">
        <w:trPr>
          <w:trHeight w:val="311"/>
        </w:trPr>
        <w:tc>
          <w:tcPr>
            <w:tcW w:w="932" w:type="pct"/>
            <w:gridSpan w:val="2"/>
            <w:shd w:val="clear" w:color="auto" w:fill="auto"/>
          </w:tcPr>
          <w:p w14:paraId="5CFB3B4D" w14:textId="77777777" w:rsidR="00675E0B" w:rsidRPr="00B13547" w:rsidRDefault="00675E0B" w:rsidP="00F64D62">
            <w:pPr>
              <w:ind w:left="-71"/>
            </w:pPr>
            <w:r w:rsidRPr="00B13547">
              <w:t>Responsibility:</w:t>
            </w:r>
          </w:p>
        </w:tc>
        <w:tc>
          <w:tcPr>
            <w:tcW w:w="4068" w:type="pct"/>
            <w:gridSpan w:val="2"/>
            <w:shd w:val="clear" w:color="auto" w:fill="auto"/>
          </w:tcPr>
          <w:p w14:paraId="2D1EDA28" w14:textId="77777777" w:rsidR="00675E0B" w:rsidRPr="00B13547" w:rsidRDefault="00675E0B" w:rsidP="00F64D62">
            <w:pPr>
              <w:ind w:left="-71"/>
            </w:pPr>
            <w:r w:rsidRPr="00B13547">
              <w:t>Department of Jobs, Enterprise and Innovation</w:t>
            </w:r>
          </w:p>
        </w:tc>
      </w:tr>
      <w:tr w:rsidR="00675E0B" w:rsidRPr="00B13547" w14:paraId="28E28CAC" w14:textId="77777777" w:rsidTr="002F62C8">
        <w:trPr>
          <w:trHeight w:val="311"/>
        </w:trPr>
        <w:tc>
          <w:tcPr>
            <w:tcW w:w="932" w:type="pct"/>
            <w:gridSpan w:val="2"/>
            <w:shd w:val="clear" w:color="auto" w:fill="auto"/>
          </w:tcPr>
          <w:p w14:paraId="14D02B79" w14:textId="77777777" w:rsidR="00675E0B" w:rsidRPr="00B13547" w:rsidRDefault="00675E0B" w:rsidP="00F64D62">
            <w:pPr>
              <w:ind w:left="-71"/>
            </w:pPr>
            <w:r w:rsidRPr="00B13547">
              <w:t xml:space="preserve">Website: </w:t>
            </w:r>
          </w:p>
        </w:tc>
        <w:tc>
          <w:tcPr>
            <w:tcW w:w="4068" w:type="pct"/>
            <w:gridSpan w:val="2"/>
            <w:shd w:val="clear" w:color="auto" w:fill="auto"/>
          </w:tcPr>
          <w:p w14:paraId="11208D89" w14:textId="77777777" w:rsidR="00675E0B" w:rsidRPr="00B13547" w:rsidRDefault="00B55CD4" w:rsidP="00F64D62">
            <w:pPr>
              <w:ind w:left="-71"/>
            </w:pPr>
            <w:hyperlink r:id="rId267" w:history="1">
              <w:r w:rsidR="00675E0B" w:rsidRPr="00B13547">
                <w:rPr>
                  <w:rStyle w:val="Hyperlink"/>
                </w:rPr>
                <w:t>http://www.businessregulation.ie/</w:t>
              </w:r>
            </w:hyperlink>
            <w:r w:rsidR="00675E0B" w:rsidRPr="00B13547">
              <w:t xml:space="preserve"> </w:t>
            </w:r>
          </w:p>
        </w:tc>
      </w:tr>
      <w:tr w:rsidR="00675E0B" w:rsidRPr="00B13547" w14:paraId="0485DAF0" w14:textId="77777777" w:rsidTr="002F62C8">
        <w:trPr>
          <w:trHeight w:val="311"/>
        </w:trPr>
        <w:tc>
          <w:tcPr>
            <w:tcW w:w="932" w:type="pct"/>
            <w:gridSpan w:val="2"/>
            <w:shd w:val="clear" w:color="auto" w:fill="auto"/>
          </w:tcPr>
          <w:p w14:paraId="163B7C67" w14:textId="77777777" w:rsidR="00675E0B" w:rsidRPr="00B13547" w:rsidRDefault="00675E0B" w:rsidP="00F64D62">
            <w:pPr>
              <w:ind w:left="-71"/>
            </w:pPr>
            <w:r w:rsidRPr="00B13547">
              <w:t xml:space="preserve">Description: </w:t>
            </w:r>
          </w:p>
        </w:tc>
        <w:tc>
          <w:tcPr>
            <w:tcW w:w="4068" w:type="pct"/>
            <w:gridSpan w:val="2"/>
            <w:shd w:val="clear" w:color="auto" w:fill="auto"/>
          </w:tcPr>
          <w:p w14:paraId="03202DB3" w14:textId="77777777" w:rsidR="00675E0B" w:rsidRPr="00B13547" w:rsidRDefault="00675E0B" w:rsidP="00F64D62">
            <w:pPr>
              <w:ind w:left="-71"/>
            </w:pPr>
            <w:r w:rsidRPr="00B13547">
              <w:t>The purpose of the platform is to provide start-up advice to businesses as well as details of key relevant regulations (financial and structural, location-based, Health &amp; Safety, etc.)</w:t>
            </w:r>
          </w:p>
        </w:tc>
      </w:tr>
      <w:tr w:rsidR="00675E0B" w:rsidRPr="00B13547" w14:paraId="79A38B88" w14:textId="77777777" w:rsidTr="002F62C8">
        <w:trPr>
          <w:trHeight w:val="311"/>
        </w:trPr>
        <w:tc>
          <w:tcPr>
            <w:tcW w:w="5000" w:type="pct"/>
            <w:gridSpan w:val="4"/>
            <w:shd w:val="clear" w:color="auto" w:fill="auto"/>
          </w:tcPr>
          <w:p w14:paraId="1381E7BA" w14:textId="77777777" w:rsidR="00675E0B" w:rsidRPr="00B13547" w:rsidRDefault="00675E0B" w:rsidP="00F64D62">
            <w:pPr>
              <w:ind w:left="-71"/>
              <w:rPr>
                <w:b/>
              </w:rPr>
            </w:pPr>
            <w:r w:rsidRPr="00B13547">
              <w:rPr>
                <w:b/>
              </w:rPr>
              <w:t>Licence Applications</w:t>
            </w:r>
          </w:p>
        </w:tc>
      </w:tr>
      <w:tr w:rsidR="00675E0B" w:rsidRPr="00B13547" w14:paraId="559E647C" w14:textId="77777777" w:rsidTr="002F62C8">
        <w:trPr>
          <w:trHeight w:val="311"/>
        </w:trPr>
        <w:tc>
          <w:tcPr>
            <w:tcW w:w="932" w:type="pct"/>
            <w:gridSpan w:val="2"/>
            <w:shd w:val="clear" w:color="auto" w:fill="auto"/>
          </w:tcPr>
          <w:p w14:paraId="122CD842" w14:textId="77777777" w:rsidR="00675E0B" w:rsidRPr="00B13547" w:rsidRDefault="00675E0B" w:rsidP="00F64D62">
            <w:pPr>
              <w:ind w:left="-71"/>
            </w:pPr>
            <w:r w:rsidRPr="00B13547">
              <w:t>Responsibility:</w:t>
            </w:r>
          </w:p>
        </w:tc>
        <w:tc>
          <w:tcPr>
            <w:tcW w:w="4068" w:type="pct"/>
            <w:gridSpan w:val="2"/>
            <w:shd w:val="clear" w:color="auto" w:fill="auto"/>
          </w:tcPr>
          <w:p w14:paraId="5D7110CD" w14:textId="77777777" w:rsidR="00675E0B" w:rsidRPr="00B13547" w:rsidRDefault="00675E0B" w:rsidP="00F64D62">
            <w:pPr>
              <w:ind w:left="-71"/>
            </w:pPr>
            <w:r w:rsidRPr="00B13547">
              <w:t>Department of Jobs Enterprise and Innovation</w:t>
            </w:r>
          </w:p>
        </w:tc>
      </w:tr>
      <w:tr w:rsidR="00675E0B" w:rsidRPr="00B13547" w14:paraId="66A8BD0A" w14:textId="77777777" w:rsidTr="002F62C8">
        <w:trPr>
          <w:trHeight w:val="311"/>
        </w:trPr>
        <w:tc>
          <w:tcPr>
            <w:tcW w:w="932" w:type="pct"/>
            <w:gridSpan w:val="2"/>
            <w:shd w:val="clear" w:color="auto" w:fill="auto"/>
          </w:tcPr>
          <w:p w14:paraId="3881C4FC" w14:textId="77777777" w:rsidR="00675E0B" w:rsidRPr="00B13547" w:rsidRDefault="00675E0B" w:rsidP="00F64D62">
            <w:pPr>
              <w:ind w:left="-71"/>
            </w:pPr>
            <w:r w:rsidRPr="00B13547">
              <w:t xml:space="preserve">Website: </w:t>
            </w:r>
          </w:p>
        </w:tc>
        <w:tc>
          <w:tcPr>
            <w:tcW w:w="4068" w:type="pct"/>
            <w:gridSpan w:val="2"/>
            <w:shd w:val="clear" w:color="auto" w:fill="auto"/>
          </w:tcPr>
          <w:p w14:paraId="656ECC83" w14:textId="77777777" w:rsidR="00675E0B" w:rsidRPr="00B13547" w:rsidRDefault="00B55CD4" w:rsidP="00F64D62">
            <w:pPr>
              <w:ind w:left="-71"/>
            </w:pPr>
            <w:hyperlink r:id="rId268" w:history="1">
              <w:r w:rsidR="00675E0B" w:rsidRPr="00B13547">
                <w:rPr>
                  <w:rStyle w:val="Hyperlink"/>
                </w:rPr>
                <w:t>https://www.licences.ie/ILAS</w:t>
              </w:r>
            </w:hyperlink>
            <w:r w:rsidR="00675E0B" w:rsidRPr="00B13547">
              <w:t xml:space="preserve"> </w:t>
            </w:r>
          </w:p>
        </w:tc>
      </w:tr>
      <w:tr w:rsidR="00675E0B" w:rsidRPr="00B13547" w14:paraId="7D15669C" w14:textId="77777777" w:rsidTr="002F62C8">
        <w:trPr>
          <w:trHeight w:val="311"/>
        </w:trPr>
        <w:tc>
          <w:tcPr>
            <w:tcW w:w="932" w:type="pct"/>
            <w:gridSpan w:val="2"/>
            <w:shd w:val="clear" w:color="auto" w:fill="auto"/>
          </w:tcPr>
          <w:p w14:paraId="726927B5" w14:textId="77777777" w:rsidR="00675E0B" w:rsidRPr="00B13547" w:rsidRDefault="00675E0B" w:rsidP="00F64D62">
            <w:pPr>
              <w:ind w:left="-71"/>
            </w:pPr>
            <w:r w:rsidRPr="00B13547">
              <w:t xml:space="preserve">Description: </w:t>
            </w:r>
          </w:p>
        </w:tc>
        <w:tc>
          <w:tcPr>
            <w:tcW w:w="4068" w:type="pct"/>
            <w:gridSpan w:val="2"/>
            <w:shd w:val="clear" w:color="auto" w:fill="auto"/>
          </w:tcPr>
          <w:p w14:paraId="47254D5B" w14:textId="77777777" w:rsidR="00675E0B" w:rsidRPr="00B13547" w:rsidRDefault="00675E0B" w:rsidP="00F64D62">
            <w:pPr>
              <w:ind w:left="-71"/>
            </w:pPr>
            <w:r w:rsidRPr="00B13547">
              <w:t xml:space="preserve">The online licensing system allows businesses to apply and pay for the licences, permits and certificates that they need. </w:t>
            </w:r>
          </w:p>
        </w:tc>
      </w:tr>
      <w:tr w:rsidR="00675E0B" w:rsidRPr="00B13547" w14:paraId="380A7E98" w14:textId="77777777" w:rsidTr="002F62C8">
        <w:trPr>
          <w:trHeight w:val="311"/>
        </w:trPr>
        <w:tc>
          <w:tcPr>
            <w:tcW w:w="5000" w:type="pct"/>
            <w:gridSpan w:val="4"/>
            <w:shd w:val="clear" w:color="auto" w:fill="auto"/>
          </w:tcPr>
          <w:p w14:paraId="27991D6C" w14:textId="25E1EBDB" w:rsidR="00675E0B" w:rsidRPr="00B13547" w:rsidRDefault="00675E0B" w:rsidP="00675E0B">
            <w:pPr>
              <w:ind w:left="-71"/>
              <w:rPr>
                <w:b/>
              </w:rPr>
            </w:pPr>
            <w:r w:rsidRPr="00B13547">
              <w:rPr>
                <w:b/>
              </w:rPr>
              <w:t>Submission of data to statistical offices</w:t>
            </w:r>
          </w:p>
        </w:tc>
      </w:tr>
      <w:tr w:rsidR="00675E0B" w:rsidRPr="00B13547" w14:paraId="18989C5C" w14:textId="77777777" w:rsidTr="002F62C8">
        <w:trPr>
          <w:trHeight w:val="311"/>
        </w:trPr>
        <w:tc>
          <w:tcPr>
            <w:tcW w:w="932" w:type="pct"/>
            <w:gridSpan w:val="2"/>
            <w:shd w:val="clear" w:color="auto" w:fill="auto"/>
          </w:tcPr>
          <w:p w14:paraId="4EFBB031" w14:textId="1CE817B7" w:rsidR="00675E0B" w:rsidRPr="00B13547" w:rsidRDefault="00675E0B" w:rsidP="00675E0B">
            <w:pPr>
              <w:ind w:left="-71"/>
            </w:pPr>
            <w:r w:rsidRPr="00B13547">
              <w:t>Responsibility:</w:t>
            </w:r>
          </w:p>
        </w:tc>
        <w:tc>
          <w:tcPr>
            <w:tcW w:w="4068" w:type="pct"/>
            <w:gridSpan w:val="2"/>
            <w:shd w:val="clear" w:color="auto" w:fill="auto"/>
          </w:tcPr>
          <w:p w14:paraId="28A33798" w14:textId="027FEF15" w:rsidR="00675E0B" w:rsidRPr="00B13547" w:rsidRDefault="00675E0B" w:rsidP="00675E0B">
            <w:pPr>
              <w:ind w:left="-71"/>
            </w:pPr>
            <w:r w:rsidRPr="00B13547">
              <w:t>Central Government, Central Statistics Office (CSO)</w:t>
            </w:r>
          </w:p>
        </w:tc>
      </w:tr>
      <w:tr w:rsidR="00675E0B" w:rsidRPr="00B13547" w14:paraId="4959C24D" w14:textId="77777777" w:rsidTr="002F62C8">
        <w:trPr>
          <w:trHeight w:val="311"/>
        </w:trPr>
        <w:tc>
          <w:tcPr>
            <w:tcW w:w="932" w:type="pct"/>
            <w:gridSpan w:val="2"/>
            <w:shd w:val="clear" w:color="auto" w:fill="auto"/>
          </w:tcPr>
          <w:p w14:paraId="1E397BC9" w14:textId="0EE279D6" w:rsidR="00675E0B" w:rsidRPr="00B13547" w:rsidRDefault="00675E0B" w:rsidP="00675E0B">
            <w:pPr>
              <w:ind w:left="-71"/>
            </w:pPr>
            <w:r w:rsidRPr="00B13547">
              <w:t xml:space="preserve">Website: </w:t>
            </w:r>
          </w:p>
        </w:tc>
        <w:tc>
          <w:tcPr>
            <w:tcW w:w="4068" w:type="pct"/>
            <w:gridSpan w:val="2"/>
            <w:shd w:val="clear" w:color="auto" w:fill="auto"/>
          </w:tcPr>
          <w:p w14:paraId="1E4E9FEB" w14:textId="0103B314" w:rsidR="00675E0B" w:rsidRPr="00B13547" w:rsidRDefault="00B55CD4" w:rsidP="00675E0B">
            <w:pPr>
              <w:ind w:left="-71"/>
            </w:pPr>
            <w:hyperlink r:id="rId269" w:history="1">
              <w:r w:rsidR="00675E0B" w:rsidRPr="00B13547">
                <w:rPr>
                  <w:rStyle w:val="Hyperlink"/>
                </w:rPr>
                <w:t>http://www.cso.ie/</w:t>
              </w:r>
            </w:hyperlink>
            <w:r w:rsidR="00675E0B" w:rsidRPr="00B13547">
              <w:t xml:space="preserve"> </w:t>
            </w:r>
          </w:p>
        </w:tc>
      </w:tr>
      <w:tr w:rsidR="00675E0B" w:rsidRPr="00B13547" w14:paraId="75FEF938" w14:textId="77777777" w:rsidTr="002F62C8">
        <w:trPr>
          <w:trHeight w:val="311"/>
        </w:trPr>
        <w:tc>
          <w:tcPr>
            <w:tcW w:w="932" w:type="pct"/>
            <w:gridSpan w:val="2"/>
            <w:shd w:val="clear" w:color="auto" w:fill="auto"/>
          </w:tcPr>
          <w:p w14:paraId="3CB23BAC" w14:textId="2168BC9E" w:rsidR="00675E0B" w:rsidRPr="00B13547" w:rsidRDefault="00675E0B" w:rsidP="00675E0B">
            <w:pPr>
              <w:ind w:left="-71"/>
            </w:pPr>
            <w:r w:rsidRPr="00B13547">
              <w:t xml:space="preserve">Description: </w:t>
            </w:r>
          </w:p>
        </w:tc>
        <w:tc>
          <w:tcPr>
            <w:tcW w:w="4068" w:type="pct"/>
            <w:gridSpan w:val="2"/>
            <w:shd w:val="clear" w:color="auto" w:fill="auto"/>
          </w:tcPr>
          <w:p w14:paraId="1CA80CC7" w14:textId="05F9AD76" w:rsidR="00675E0B" w:rsidRPr="00B13547" w:rsidRDefault="00675E0B" w:rsidP="00675E0B">
            <w:pPr>
              <w:ind w:left="-71"/>
            </w:pPr>
            <w:r w:rsidRPr="00B13547">
              <w:t>Submission of data to the statistical office can be performed electronically.</w:t>
            </w:r>
          </w:p>
        </w:tc>
      </w:tr>
      <w:tr w:rsidR="00675E0B" w:rsidRPr="00B13547" w14:paraId="5828A405" w14:textId="77777777" w:rsidTr="002F62C8">
        <w:trPr>
          <w:trHeight w:val="311"/>
        </w:trPr>
        <w:tc>
          <w:tcPr>
            <w:tcW w:w="5000" w:type="pct"/>
            <w:gridSpan w:val="4"/>
            <w:shd w:val="clear" w:color="auto" w:fill="auto"/>
          </w:tcPr>
          <w:p w14:paraId="46A58D40" w14:textId="5BD83DE5" w:rsidR="00675E0B" w:rsidRPr="00B13547" w:rsidRDefault="00675E0B" w:rsidP="00675E0B">
            <w:pPr>
              <w:ind w:left="-71"/>
              <w:rPr>
                <w:b/>
              </w:rPr>
            </w:pPr>
            <w:r w:rsidRPr="00B13547">
              <w:rPr>
                <w:b/>
              </w:rPr>
              <w:t>Online guide for supporting Irish start-ups and small businesses</w:t>
            </w:r>
          </w:p>
        </w:tc>
      </w:tr>
      <w:tr w:rsidR="00675E0B" w:rsidRPr="00B13547" w14:paraId="1DBF11EB" w14:textId="77777777" w:rsidTr="002F62C8">
        <w:trPr>
          <w:trHeight w:val="311"/>
        </w:trPr>
        <w:tc>
          <w:tcPr>
            <w:tcW w:w="932" w:type="pct"/>
            <w:gridSpan w:val="2"/>
            <w:shd w:val="clear" w:color="auto" w:fill="auto"/>
          </w:tcPr>
          <w:p w14:paraId="40726B80" w14:textId="0D493BFD" w:rsidR="00675E0B" w:rsidRPr="00B13547" w:rsidRDefault="00675E0B" w:rsidP="00675E0B">
            <w:pPr>
              <w:ind w:left="-71"/>
            </w:pPr>
            <w:r w:rsidRPr="00B13547">
              <w:t>Responsibility:</w:t>
            </w:r>
          </w:p>
        </w:tc>
        <w:tc>
          <w:tcPr>
            <w:tcW w:w="4068" w:type="pct"/>
            <w:gridSpan w:val="2"/>
            <w:shd w:val="clear" w:color="auto" w:fill="auto"/>
          </w:tcPr>
          <w:p w14:paraId="0092E09A" w14:textId="50488B14" w:rsidR="00675E0B" w:rsidRPr="00B13547" w:rsidRDefault="00675E0B">
            <w:pPr>
              <w:ind w:left="-71"/>
            </w:pPr>
            <w:r w:rsidRPr="00B13547">
              <w:t xml:space="preserve">Central Government </w:t>
            </w:r>
          </w:p>
        </w:tc>
      </w:tr>
      <w:tr w:rsidR="00675E0B" w:rsidRPr="00B13547" w14:paraId="757818E9" w14:textId="77777777" w:rsidTr="002F62C8">
        <w:trPr>
          <w:trHeight w:val="311"/>
        </w:trPr>
        <w:tc>
          <w:tcPr>
            <w:tcW w:w="932" w:type="pct"/>
            <w:gridSpan w:val="2"/>
            <w:shd w:val="clear" w:color="auto" w:fill="auto"/>
          </w:tcPr>
          <w:p w14:paraId="46065266" w14:textId="4D8F08CA" w:rsidR="00675E0B" w:rsidRPr="00B13547" w:rsidRDefault="00675E0B" w:rsidP="00675E0B">
            <w:pPr>
              <w:ind w:left="-71"/>
            </w:pPr>
            <w:r w:rsidRPr="00B13547">
              <w:t xml:space="preserve">Website: </w:t>
            </w:r>
          </w:p>
        </w:tc>
        <w:tc>
          <w:tcPr>
            <w:tcW w:w="4068" w:type="pct"/>
            <w:gridSpan w:val="2"/>
            <w:shd w:val="clear" w:color="auto" w:fill="auto"/>
          </w:tcPr>
          <w:p w14:paraId="7B93F056" w14:textId="126EC6B0" w:rsidR="00675E0B" w:rsidRPr="00B13547" w:rsidRDefault="00675E0B" w:rsidP="00F64D62">
            <w:pPr>
              <w:ind w:left="-124"/>
            </w:pPr>
            <w:r w:rsidRPr="00B13547">
              <w:t xml:space="preserve"> </w:t>
            </w:r>
            <w:hyperlink r:id="rId270" w:history="1">
              <w:r w:rsidRPr="00B13547">
                <w:rPr>
                  <w:rStyle w:val="Hyperlink"/>
                </w:rPr>
                <w:t>https://www.localenterprise.ie/</w:t>
              </w:r>
            </w:hyperlink>
          </w:p>
        </w:tc>
      </w:tr>
      <w:tr w:rsidR="00675E0B" w:rsidRPr="00B13547" w14:paraId="7BC1804D" w14:textId="77777777" w:rsidTr="002F62C8">
        <w:trPr>
          <w:trHeight w:val="311"/>
        </w:trPr>
        <w:tc>
          <w:tcPr>
            <w:tcW w:w="932" w:type="pct"/>
            <w:gridSpan w:val="2"/>
            <w:shd w:val="clear" w:color="auto" w:fill="auto"/>
          </w:tcPr>
          <w:p w14:paraId="239262B4" w14:textId="035109D9" w:rsidR="00675E0B" w:rsidRPr="00B13547" w:rsidRDefault="00675E0B" w:rsidP="00675E0B">
            <w:pPr>
              <w:ind w:left="-71"/>
            </w:pPr>
            <w:r w:rsidRPr="00B13547">
              <w:t xml:space="preserve">Description: </w:t>
            </w:r>
          </w:p>
        </w:tc>
        <w:tc>
          <w:tcPr>
            <w:tcW w:w="4068" w:type="pct"/>
            <w:gridSpan w:val="2"/>
            <w:shd w:val="clear" w:color="auto" w:fill="auto"/>
          </w:tcPr>
          <w:p w14:paraId="41E14FDC" w14:textId="5B2F0102" w:rsidR="00675E0B" w:rsidRPr="00B13547" w:rsidRDefault="00675E0B" w:rsidP="00675E0B">
            <w:pPr>
              <w:ind w:left="-71"/>
            </w:pPr>
            <w:r w:rsidRPr="00B13547">
              <w:t xml:space="preserve">There are over 80 different Government supports for Irish start-ups and small businesses. This online guide is to help Irish start-ups and small businesses navigate the range of Government supports to see which could possibly apply. </w:t>
            </w:r>
            <w:hyperlink r:id="rId271" w:history="1">
              <w:r w:rsidRPr="00B13547">
                <w:rPr>
                  <w:rStyle w:val="Hyperlink"/>
                </w:rPr>
                <w:t>Local Enterprise Office</w:t>
              </w:r>
            </w:hyperlink>
            <w:r w:rsidRPr="00B13547">
              <w:t xml:space="preserve"> provides advice, information and support to starting up or growing a business. With dedicated teams across the Local Authority network in Ireland, Local Enterprise Offices offer a wide range of experience, skills and services.</w:t>
            </w:r>
          </w:p>
        </w:tc>
      </w:tr>
    </w:tbl>
    <w:p w14:paraId="03B15457" w14:textId="77777777" w:rsidR="006D2864" w:rsidRPr="00B13547" w:rsidRDefault="006D2864" w:rsidP="00135C5F">
      <w:pPr>
        <w:pStyle w:val="Heading2"/>
      </w:pPr>
      <w:r w:rsidRPr="00B13547">
        <w:lastRenderedPageBreak/>
        <w:t>Taxation</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6D2864" w:rsidRPr="00B13547" w14:paraId="44F85A4E" w14:textId="77777777" w:rsidTr="00E2511A">
        <w:trPr>
          <w:trHeight w:val="94"/>
        </w:trPr>
        <w:tc>
          <w:tcPr>
            <w:tcW w:w="5000" w:type="pct"/>
            <w:gridSpan w:val="2"/>
            <w:shd w:val="clear" w:color="auto" w:fill="EFFBFF"/>
          </w:tcPr>
          <w:p w14:paraId="44FD5024" w14:textId="77777777" w:rsidR="006D2864" w:rsidRPr="00B13547" w:rsidRDefault="006D2864" w:rsidP="00135C5F">
            <w:pPr>
              <w:keepNext/>
              <w:spacing w:before="120" w:after="180"/>
              <w:jc w:val="left"/>
              <w:rPr>
                <w:color w:val="00B0F0"/>
                <w:sz w:val="22"/>
              </w:rPr>
            </w:pPr>
            <w:r w:rsidRPr="00B13547">
              <w:rPr>
                <w:color w:val="00B0F0"/>
                <w:sz w:val="22"/>
              </w:rPr>
              <w:t>Excise duties, VAT and business tax</w:t>
            </w:r>
          </w:p>
        </w:tc>
      </w:tr>
      <w:tr w:rsidR="006D2864" w:rsidRPr="00B13547" w14:paraId="4131E1C4" w14:textId="77777777" w:rsidTr="00E2511A">
        <w:trPr>
          <w:trHeight w:val="198"/>
        </w:trPr>
        <w:tc>
          <w:tcPr>
            <w:tcW w:w="5000" w:type="pct"/>
            <w:gridSpan w:val="2"/>
            <w:shd w:val="clear" w:color="auto" w:fill="auto"/>
          </w:tcPr>
          <w:p w14:paraId="06AD4B64" w14:textId="2C150172" w:rsidR="006D2864" w:rsidRPr="00B13547" w:rsidRDefault="00966E22" w:rsidP="00135C5F">
            <w:pPr>
              <w:keepNext/>
            </w:pPr>
            <w:r w:rsidRPr="00B13547">
              <w:rPr>
                <w:b/>
                <w:bCs/>
              </w:rPr>
              <w:t>VAT: declaration, notification</w:t>
            </w:r>
          </w:p>
        </w:tc>
      </w:tr>
      <w:tr w:rsidR="00191675" w:rsidRPr="00B13547" w14:paraId="5CA35257" w14:textId="77777777" w:rsidTr="002F62C8">
        <w:trPr>
          <w:trHeight w:val="198"/>
        </w:trPr>
        <w:tc>
          <w:tcPr>
            <w:tcW w:w="972" w:type="pct"/>
            <w:shd w:val="clear" w:color="auto" w:fill="auto"/>
          </w:tcPr>
          <w:p w14:paraId="31AEFD03" w14:textId="77777777" w:rsidR="00191675" w:rsidRPr="00B13547" w:rsidRDefault="00191675" w:rsidP="00135C5F">
            <w:pPr>
              <w:keepNext/>
            </w:pPr>
            <w:r w:rsidRPr="00B13547">
              <w:t>Responsibility:</w:t>
            </w:r>
          </w:p>
        </w:tc>
        <w:tc>
          <w:tcPr>
            <w:tcW w:w="4028" w:type="pct"/>
            <w:shd w:val="clear" w:color="auto" w:fill="auto"/>
          </w:tcPr>
          <w:p w14:paraId="212D29A5" w14:textId="0ABDBFAF" w:rsidR="00191675" w:rsidRPr="00B13547" w:rsidRDefault="00191675" w:rsidP="00135C5F">
            <w:pPr>
              <w:keepNext/>
            </w:pPr>
            <w:r w:rsidRPr="00B13547">
              <w:t>Central Government, Revenue Commissioners</w:t>
            </w:r>
          </w:p>
        </w:tc>
      </w:tr>
      <w:tr w:rsidR="00191675" w:rsidRPr="00B13547" w14:paraId="2CA61F7D" w14:textId="77777777" w:rsidTr="002F62C8">
        <w:trPr>
          <w:trHeight w:val="37"/>
        </w:trPr>
        <w:tc>
          <w:tcPr>
            <w:tcW w:w="972" w:type="pct"/>
            <w:shd w:val="clear" w:color="auto" w:fill="auto"/>
          </w:tcPr>
          <w:p w14:paraId="009AC4AD" w14:textId="77777777" w:rsidR="00191675" w:rsidRPr="00B13547" w:rsidRDefault="00191675" w:rsidP="00135C5F">
            <w:pPr>
              <w:keepNext/>
            </w:pPr>
            <w:r w:rsidRPr="00B13547">
              <w:t xml:space="preserve">Website: </w:t>
            </w:r>
          </w:p>
        </w:tc>
        <w:tc>
          <w:tcPr>
            <w:tcW w:w="4028" w:type="pct"/>
            <w:shd w:val="clear" w:color="auto" w:fill="auto"/>
          </w:tcPr>
          <w:p w14:paraId="4C77D7FF" w14:textId="2C6F5825" w:rsidR="00191675" w:rsidRPr="00B13547" w:rsidRDefault="00B55CD4" w:rsidP="00135C5F">
            <w:pPr>
              <w:keepNext/>
            </w:pPr>
            <w:hyperlink r:id="rId272" w:history="1">
              <w:r w:rsidR="00191675" w:rsidRPr="00B13547">
                <w:rPr>
                  <w:rStyle w:val="Hyperlink"/>
                </w:rPr>
                <w:t>http://www.revenue.ie/</w:t>
              </w:r>
            </w:hyperlink>
            <w:r w:rsidR="00191675" w:rsidRPr="00B13547">
              <w:t xml:space="preserve"> </w:t>
            </w:r>
          </w:p>
        </w:tc>
      </w:tr>
      <w:tr w:rsidR="00191675" w:rsidRPr="00B13547" w14:paraId="6D548DF6" w14:textId="77777777" w:rsidTr="002F62C8">
        <w:trPr>
          <w:trHeight w:val="311"/>
        </w:trPr>
        <w:tc>
          <w:tcPr>
            <w:tcW w:w="972" w:type="pct"/>
            <w:shd w:val="clear" w:color="auto" w:fill="auto"/>
          </w:tcPr>
          <w:p w14:paraId="7C12D925" w14:textId="77777777" w:rsidR="00191675" w:rsidRPr="00B13547" w:rsidRDefault="00191675" w:rsidP="00191675">
            <w:r w:rsidRPr="00B13547">
              <w:t xml:space="preserve">Description: </w:t>
            </w:r>
          </w:p>
        </w:tc>
        <w:tc>
          <w:tcPr>
            <w:tcW w:w="4028" w:type="pct"/>
            <w:shd w:val="clear" w:color="auto" w:fill="auto"/>
          </w:tcPr>
          <w:p w14:paraId="7A215F5E" w14:textId="4695466D" w:rsidR="00191675" w:rsidRPr="00B13547" w:rsidRDefault="00191675" w:rsidP="00191675">
            <w:r w:rsidRPr="00B13547">
              <w:t>The system allows submission and payment facilities for all VAT returns by all traders or their nominated tax agent. In addition to the standard VAT return, the System supports submission of - Annual Return of Trading Details (RTD Form) and statistical returns - Intrastat and VIES as required.</w:t>
            </w:r>
          </w:p>
        </w:tc>
      </w:tr>
      <w:tr w:rsidR="00FE3168" w:rsidRPr="00B13547" w14:paraId="6882E7A1" w14:textId="77777777" w:rsidTr="00FE3168">
        <w:trPr>
          <w:trHeight w:val="311"/>
        </w:trPr>
        <w:tc>
          <w:tcPr>
            <w:tcW w:w="5000" w:type="pct"/>
            <w:gridSpan w:val="2"/>
            <w:shd w:val="clear" w:color="auto" w:fill="auto"/>
          </w:tcPr>
          <w:p w14:paraId="1E6374C2" w14:textId="7BA97CC9" w:rsidR="00FE3168" w:rsidRPr="00B13547" w:rsidRDefault="00134579" w:rsidP="00191675">
            <w:r w:rsidRPr="00B13547">
              <w:rPr>
                <w:rStyle w:val="Strong"/>
              </w:rPr>
              <w:t>Revenue Online Service (ROS) (incl. electronic payments)</w:t>
            </w:r>
          </w:p>
        </w:tc>
      </w:tr>
      <w:tr w:rsidR="00506982" w:rsidRPr="00B13547" w14:paraId="2856D675" w14:textId="77777777" w:rsidTr="002F62C8">
        <w:trPr>
          <w:trHeight w:val="311"/>
        </w:trPr>
        <w:tc>
          <w:tcPr>
            <w:tcW w:w="972" w:type="pct"/>
            <w:shd w:val="clear" w:color="auto" w:fill="auto"/>
          </w:tcPr>
          <w:p w14:paraId="65B77DBC" w14:textId="3B13A2AC" w:rsidR="00506982" w:rsidRPr="00B13547" w:rsidRDefault="00506982" w:rsidP="00506982">
            <w:r w:rsidRPr="00B13547">
              <w:t>Responsibility:</w:t>
            </w:r>
          </w:p>
        </w:tc>
        <w:tc>
          <w:tcPr>
            <w:tcW w:w="4028" w:type="pct"/>
            <w:shd w:val="clear" w:color="auto" w:fill="auto"/>
          </w:tcPr>
          <w:p w14:paraId="4B5F76A1" w14:textId="6E33EA9D" w:rsidR="00506982" w:rsidRPr="00B13547" w:rsidRDefault="00506982" w:rsidP="00506982">
            <w:r w:rsidRPr="00B13547">
              <w:t>Central Government, Revenue Commissioners</w:t>
            </w:r>
          </w:p>
        </w:tc>
      </w:tr>
      <w:tr w:rsidR="00506982" w:rsidRPr="00B13547" w14:paraId="7F03BA27" w14:textId="77777777" w:rsidTr="002F62C8">
        <w:trPr>
          <w:trHeight w:val="311"/>
        </w:trPr>
        <w:tc>
          <w:tcPr>
            <w:tcW w:w="972" w:type="pct"/>
            <w:shd w:val="clear" w:color="auto" w:fill="auto"/>
          </w:tcPr>
          <w:p w14:paraId="5E20F948" w14:textId="7B548376" w:rsidR="00506982" w:rsidRPr="00B13547" w:rsidRDefault="00506982" w:rsidP="00506982">
            <w:r w:rsidRPr="00B13547">
              <w:t xml:space="preserve">Website: </w:t>
            </w:r>
          </w:p>
        </w:tc>
        <w:tc>
          <w:tcPr>
            <w:tcW w:w="4028" w:type="pct"/>
            <w:shd w:val="clear" w:color="auto" w:fill="auto"/>
          </w:tcPr>
          <w:p w14:paraId="32082F1A" w14:textId="58BC7096" w:rsidR="00506982" w:rsidRPr="00B13547" w:rsidRDefault="00B55CD4" w:rsidP="00506982">
            <w:hyperlink r:id="rId273" w:history="1">
              <w:r w:rsidR="00506982" w:rsidRPr="00B13547">
                <w:rPr>
                  <w:rStyle w:val="Hyperlink"/>
                  <w:lang w:eastAsia="el-GR"/>
                </w:rPr>
                <w:t>https://www.revenue.ie/</w:t>
              </w:r>
            </w:hyperlink>
          </w:p>
        </w:tc>
      </w:tr>
      <w:tr w:rsidR="00506982" w:rsidRPr="00B13547" w14:paraId="44DE277D" w14:textId="77777777" w:rsidTr="002F62C8">
        <w:trPr>
          <w:trHeight w:val="311"/>
        </w:trPr>
        <w:tc>
          <w:tcPr>
            <w:tcW w:w="972" w:type="pct"/>
            <w:shd w:val="clear" w:color="auto" w:fill="auto"/>
          </w:tcPr>
          <w:p w14:paraId="53E7A4E6" w14:textId="7444440B" w:rsidR="00506982" w:rsidRPr="00B13547" w:rsidRDefault="00506982" w:rsidP="00506982">
            <w:r w:rsidRPr="00B13547">
              <w:t xml:space="preserve">Description: </w:t>
            </w:r>
          </w:p>
        </w:tc>
        <w:tc>
          <w:tcPr>
            <w:tcW w:w="4028" w:type="pct"/>
            <w:shd w:val="clear" w:color="auto" w:fill="auto"/>
          </w:tcPr>
          <w:p w14:paraId="78ADF6B3" w14:textId="50380588" w:rsidR="00506982" w:rsidRPr="00B13547" w:rsidRDefault="00506982" w:rsidP="00506982">
            <w:r w:rsidRPr="00B13547">
              <w:rPr>
                <w:lang w:eastAsia="el-GR"/>
              </w:rPr>
              <w:t>Revenue Online Service (ROS) is provided for business customers by the Revenue Commissioners. This system provides a means for business customers to: file returns online; make payments by debit card, debit instruction or online banking (Online Banking applies to Income Tax only); obtain online details of personal/client Revenue Accounts; calculate tax liability; conduct business electronically and claim repayments. The ROS service is based on qualified electronic signatures.</w:t>
            </w:r>
          </w:p>
        </w:tc>
      </w:tr>
      <w:tr w:rsidR="00134579" w:rsidRPr="00B13547" w14:paraId="456EA435" w14:textId="77777777" w:rsidTr="00134579">
        <w:trPr>
          <w:trHeight w:val="311"/>
        </w:trPr>
        <w:tc>
          <w:tcPr>
            <w:tcW w:w="5000" w:type="pct"/>
            <w:gridSpan w:val="2"/>
            <w:shd w:val="clear" w:color="auto" w:fill="auto"/>
          </w:tcPr>
          <w:p w14:paraId="2655D239" w14:textId="0A86030F" w:rsidR="00134579" w:rsidRPr="00B13547" w:rsidRDefault="00134579" w:rsidP="00506982">
            <w:pPr>
              <w:rPr>
                <w:b/>
              </w:rPr>
            </w:pPr>
            <w:r w:rsidRPr="00B13547">
              <w:rPr>
                <w:b/>
              </w:rPr>
              <w:t>Corporate tax: declaration, notification</w:t>
            </w:r>
          </w:p>
        </w:tc>
      </w:tr>
      <w:tr w:rsidR="00C84108" w:rsidRPr="00B13547" w14:paraId="1D11609A" w14:textId="77777777" w:rsidTr="002F62C8">
        <w:trPr>
          <w:trHeight w:val="311"/>
        </w:trPr>
        <w:tc>
          <w:tcPr>
            <w:tcW w:w="972" w:type="pct"/>
            <w:shd w:val="clear" w:color="auto" w:fill="auto"/>
          </w:tcPr>
          <w:p w14:paraId="1F5368B3" w14:textId="3F380A4B" w:rsidR="00C84108" w:rsidRPr="00B13547" w:rsidRDefault="00C84108" w:rsidP="00C84108">
            <w:r w:rsidRPr="00B13547">
              <w:t>Responsibility:</w:t>
            </w:r>
          </w:p>
        </w:tc>
        <w:tc>
          <w:tcPr>
            <w:tcW w:w="4028" w:type="pct"/>
            <w:shd w:val="clear" w:color="auto" w:fill="auto"/>
          </w:tcPr>
          <w:p w14:paraId="5DE45EB0" w14:textId="430753E4" w:rsidR="00C84108" w:rsidRPr="00B13547" w:rsidRDefault="00C84108" w:rsidP="00C84108">
            <w:r w:rsidRPr="00B13547">
              <w:t>Central Government, Revenue Commissioners</w:t>
            </w:r>
          </w:p>
        </w:tc>
      </w:tr>
      <w:tr w:rsidR="00C84108" w:rsidRPr="00B13547" w14:paraId="1CFC6182" w14:textId="77777777" w:rsidTr="002F62C8">
        <w:trPr>
          <w:trHeight w:val="311"/>
        </w:trPr>
        <w:tc>
          <w:tcPr>
            <w:tcW w:w="972" w:type="pct"/>
            <w:shd w:val="clear" w:color="auto" w:fill="auto"/>
          </w:tcPr>
          <w:p w14:paraId="71F7BE8B" w14:textId="63EFC1DA" w:rsidR="00C84108" w:rsidRPr="00B13547" w:rsidRDefault="00C84108" w:rsidP="00C84108">
            <w:r w:rsidRPr="00B13547">
              <w:t xml:space="preserve">Website: </w:t>
            </w:r>
          </w:p>
        </w:tc>
        <w:tc>
          <w:tcPr>
            <w:tcW w:w="4028" w:type="pct"/>
            <w:shd w:val="clear" w:color="auto" w:fill="auto"/>
          </w:tcPr>
          <w:p w14:paraId="4855C1E6" w14:textId="0B2A2647" w:rsidR="00C84108" w:rsidRPr="00B13547" w:rsidRDefault="00B55CD4" w:rsidP="00C84108">
            <w:hyperlink r:id="rId274" w:history="1">
              <w:r w:rsidR="00C84108" w:rsidRPr="00B13547">
                <w:rPr>
                  <w:rStyle w:val="Hyperlink"/>
                </w:rPr>
                <w:t>https://www.revenue.ie/</w:t>
              </w:r>
            </w:hyperlink>
          </w:p>
        </w:tc>
      </w:tr>
      <w:tr w:rsidR="00C84108" w:rsidRPr="00B13547" w14:paraId="2CD9C553" w14:textId="77777777" w:rsidTr="002F62C8">
        <w:trPr>
          <w:trHeight w:val="311"/>
        </w:trPr>
        <w:tc>
          <w:tcPr>
            <w:tcW w:w="972" w:type="pct"/>
            <w:shd w:val="clear" w:color="auto" w:fill="auto"/>
          </w:tcPr>
          <w:p w14:paraId="60BE2CA2" w14:textId="7FECA388" w:rsidR="00C84108" w:rsidRPr="00B13547" w:rsidRDefault="00C84108" w:rsidP="00C84108">
            <w:r w:rsidRPr="00B13547">
              <w:t xml:space="preserve">Description: </w:t>
            </w:r>
          </w:p>
        </w:tc>
        <w:tc>
          <w:tcPr>
            <w:tcW w:w="4028" w:type="pct"/>
            <w:shd w:val="clear" w:color="auto" w:fill="auto"/>
          </w:tcPr>
          <w:p w14:paraId="7AC32E72" w14:textId="6B0B1A1A" w:rsidR="00C84108" w:rsidRPr="00B13547" w:rsidRDefault="00C84108" w:rsidP="00C84108">
            <w:r w:rsidRPr="00B13547">
              <w:t>The system allows submission and payment facilities for Corporation Tax returns by companies or their nominated tax agent. Companies filing electronically receive an electronic copy of the Notice of Assessment. The system can accept returns information generated from third party software, as well as Revenue supplied forms.</w:t>
            </w:r>
          </w:p>
        </w:tc>
      </w:tr>
      <w:tr w:rsidR="00C84108" w:rsidRPr="00B13547" w14:paraId="3631C146" w14:textId="77777777" w:rsidTr="00134579">
        <w:trPr>
          <w:trHeight w:val="311"/>
        </w:trPr>
        <w:tc>
          <w:tcPr>
            <w:tcW w:w="5000" w:type="pct"/>
            <w:gridSpan w:val="2"/>
            <w:shd w:val="clear" w:color="auto" w:fill="auto"/>
          </w:tcPr>
          <w:p w14:paraId="2D9131D7" w14:textId="541E69BE" w:rsidR="00C84108" w:rsidRPr="00B13547" w:rsidRDefault="00C84108" w:rsidP="00C84108">
            <w:pPr>
              <w:rPr>
                <w:b/>
              </w:rPr>
            </w:pPr>
            <w:r w:rsidRPr="00B13547">
              <w:rPr>
                <w:b/>
              </w:rPr>
              <w:t>Customs declaration</w:t>
            </w:r>
          </w:p>
        </w:tc>
      </w:tr>
      <w:tr w:rsidR="004B6A6A" w:rsidRPr="00B13547" w14:paraId="2C06FFEE" w14:textId="77777777" w:rsidTr="002F62C8">
        <w:trPr>
          <w:trHeight w:val="311"/>
        </w:trPr>
        <w:tc>
          <w:tcPr>
            <w:tcW w:w="972" w:type="pct"/>
            <w:shd w:val="clear" w:color="auto" w:fill="auto"/>
          </w:tcPr>
          <w:p w14:paraId="28467660" w14:textId="258D9418" w:rsidR="004B6A6A" w:rsidRPr="00B13547" w:rsidRDefault="004B6A6A" w:rsidP="004B6A6A">
            <w:r w:rsidRPr="00B13547">
              <w:t>Responsibility:</w:t>
            </w:r>
          </w:p>
        </w:tc>
        <w:tc>
          <w:tcPr>
            <w:tcW w:w="4028" w:type="pct"/>
            <w:shd w:val="clear" w:color="auto" w:fill="auto"/>
          </w:tcPr>
          <w:p w14:paraId="32381193" w14:textId="23A3FF44" w:rsidR="004B6A6A" w:rsidRPr="00B13547" w:rsidRDefault="004B6A6A" w:rsidP="004B6A6A">
            <w:r w:rsidRPr="00B13547">
              <w:t>Central Government, Revenue Commissioners</w:t>
            </w:r>
          </w:p>
        </w:tc>
      </w:tr>
      <w:tr w:rsidR="004B6A6A" w:rsidRPr="00B13547" w14:paraId="1CF0020A" w14:textId="77777777" w:rsidTr="002F62C8">
        <w:trPr>
          <w:trHeight w:val="311"/>
        </w:trPr>
        <w:tc>
          <w:tcPr>
            <w:tcW w:w="972" w:type="pct"/>
            <w:shd w:val="clear" w:color="auto" w:fill="auto"/>
          </w:tcPr>
          <w:p w14:paraId="1732B31A" w14:textId="437730B7" w:rsidR="004B6A6A" w:rsidRPr="00B13547" w:rsidRDefault="004B6A6A" w:rsidP="004B6A6A">
            <w:r w:rsidRPr="00B13547">
              <w:t xml:space="preserve">Website: </w:t>
            </w:r>
          </w:p>
        </w:tc>
        <w:tc>
          <w:tcPr>
            <w:tcW w:w="4028" w:type="pct"/>
            <w:shd w:val="clear" w:color="auto" w:fill="auto"/>
          </w:tcPr>
          <w:p w14:paraId="0F0DBBF3" w14:textId="6584921E" w:rsidR="004B6A6A" w:rsidRPr="00B13547" w:rsidRDefault="00B55CD4" w:rsidP="004B6A6A">
            <w:hyperlink r:id="rId275" w:history="1">
              <w:r w:rsidR="004B6A6A" w:rsidRPr="00B13547">
                <w:rPr>
                  <w:rStyle w:val="Hyperlink"/>
                </w:rPr>
                <w:t>https://www.revenue.ie/</w:t>
              </w:r>
            </w:hyperlink>
            <w:r w:rsidR="004B6A6A" w:rsidRPr="00B13547">
              <w:t xml:space="preserve"> </w:t>
            </w:r>
          </w:p>
        </w:tc>
      </w:tr>
      <w:tr w:rsidR="004B6A6A" w:rsidRPr="00B13547" w14:paraId="30E11DB8" w14:textId="77777777" w:rsidTr="002F62C8">
        <w:trPr>
          <w:trHeight w:val="311"/>
        </w:trPr>
        <w:tc>
          <w:tcPr>
            <w:tcW w:w="972" w:type="pct"/>
            <w:shd w:val="clear" w:color="auto" w:fill="auto"/>
          </w:tcPr>
          <w:p w14:paraId="6F049705" w14:textId="4E94A7B5" w:rsidR="004B6A6A" w:rsidRPr="00B13547" w:rsidRDefault="004B6A6A" w:rsidP="004B6A6A">
            <w:r w:rsidRPr="00B13547">
              <w:t xml:space="preserve">Description: </w:t>
            </w:r>
          </w:p>
        </w:tc>
        <w:tc>
          <w:tcPr>
            <w:tcW w:w="4028" w:type="pct"/>
            <w:shd w:val="clear" w:color="auto" w:fill="auto"/>
          </w:tcPr>
          <w:p w14:paraId="1E229CAB" w14:textId="29E66E81" w:rsidR="004B6A6A" w:rsidRPr="00B13547" w:rsidRDefault="004B6A6A" w:rsidP="004B6A6A">
            <w:r w:rsidRPr="00B13547">
              <w:t>Online facilities for carrying out customs declarations are available in Ireland via the Revenue On-Line Service (ROS).</w:t>
            </w:r>
          </w:p>
        </w:tc>
      </w:tr>
      <w:tr w:rsidR="004B6A6A" w:rsidRPr="00B13547" w14:paraId="447E56D8" w14:textId="77777777" w:rsidTr="004B6A6A">
        <w:trPr>
          <w:trHeight w:val="311"/>
        </w:trPr>
        <w:tc>
          <w:tcPr>
            <w:tcW w:w="5000" w:type="pct"/>
            <w:gridSpan w:val="2"/>
            <w:shd w:val="clear" w:color="auto" w:fill="auto"/>
          </w:tcPr>
          <w:p w14:paraId="4239F525" w14:textId="17D7058E" w:rsidR="004B6A6A" w:rsidRPr="00B13547" w:rsidRDefault="004B6A6A" w:rsidP="004B6A6A">
            <w:pPr>
              <w:rPr>
                <w:b/>
              </w:rPr>
            </w:pPr>
            <w:r w:rsidRPr="00B13547">
              <w:rPr>
                <w:b/>
              </w:rPr>
              <w:t>Importing and Exporting</w:t>
            </w:r>
          </w:p>
        </w:tc>
      </w:tr>
      <w:tr w:rsidR="00D65D48" w:rsidRPr="00B13547" w14:paraId="17ED854E" w14:textId="77777777" w:rsidTr="002F62C8">
        <w:trPr>
          <w:trHeight w:val="311"/>
        </w:trPr>
        <w:tc>
          <w:tcPr>
            <w:tcW w:w="972" w:type="pct"/>
            <w:shd w:val="clear" w:color="auto" w:fill="auto"/>
          </w:tcPr>
          <w:p w14:paraId="4E3818DF" w14:textId="59DD03D3" w:rsidR="00D65D48" w:rsidRPr="00B13547" w:rsidRDefault="00D65D48" w:rsidP="00D65D48">
            <w:r w:rsidRPr="00B13547">
              <w:t>Responsibility:</w:t>
            </w:r>
          </w:p>
        </w:tc>
        <w:tc>
          <w:tcPr>
            <w:tcW w:w="4028" w:type="pct"/>
            <w:shd w:val="clear" w:color="auto" w:fill="auto"/>
          </w:tcPr>
          <w:p w14:paraId="591F1174" w14:textId="75D866E8" w:rsidR="00D65D48" w:rsidRPr="00B13547" w:rsidRDefault="00D65D48" w:rsidP="00D65D48">
            <w:r w:rsidRPr="00B13547">
              <w:t>Irish Tax and Customs</w:t>
            </w:r>
          </w:p>
        </w:tc>
      </w:tr>
      <w:tr w:rsidR="00D65D48" w:rsidRPr="00B13547" w14:paraId="256A4AFE" w14:textId="77777777" w:rsidTr="002F62C8">
        <w:trPr>
          <w:trHeight w:val="311"/>
        </w:trPr>
        <w:tc>
          <w:tcPr>
            <w:tcW w:w="972" w:type="pct"/>
            <w:shd w:val="clear" w:color="auto" w:fill="auto"/>
          </w:tcPr>
          <w:p w14:paraId="4E7AB5E1" w14:textId="0EE8A6CC" w:rsidR="00D65D48" w:rsidRPr="00B13547" w:rsidRDefault="00D65D48" w:rsidP="00D65D48">
            <w:r w:rsidRPr="00B13547">
              <w:t xml:space="preserve">Website: </w:t>
            </w:r>
          </w:p>
        </w:tc>
        <w:tc>
          <w:tcPr>
            <w:tcW w:w="4028" w:type="pct"/>
            <w:shd w:val="clear" w:color="auto" w:fill="auto"/>
          </w:tcPr>
          <w:p w14:paraId="54A051AD" w14:textId="09F0D5A2" w:rsidR="00D65D48" w:rsidRPr="00B13547" w:rsidRDefault="00B55CD4" w:rsidP="00D65D48">
            <w:hyperlink r:id="rId276" w:history="1">
              <w:r w:rsidR="00D65D48" w:rsidRPr="00B13547">
                <w:rPr>
                  <w:rStyle w:val="Hyperlink"/>
                </w:rPr>
                <w:t>https://www.revenue.ie/</w:t>
              </w:r>
            </w:hyperlink>
            <w:r w:rsidR="00D65D48" w:rsidRPr="00B13547">
              <w:t xml:space="preserve"> </w:t>
            </w:r>
          </w:p>
        </w:tc>
      </w:tr>
      <w:tr w:rsidR="00D65D48" w:rsidRPr="00B13547" w14:paraId="4B66E281" w14:textId="77777777" w:rsidTr="002F62C8">
        <w:trPr>
          <w:trHeight w:val="311"/>
        </w:trPr>
        <w:tc>
          <w:tcPr>
            <w:tcW w:w="972" w:type="pct"/>
            <w:shd w:val="clear" w:color="auto" w:fill="auto"/>
          </w:tcPr>
          <w:p w14:paraId="11ACEF31" w14:textId="0E539E3A" w:rsidR="00D65D48" w:rsidRPr="00B13547" w:rsidRDefault="00D65D48" w:rsidP="00D65D48">
            <w:r w:rsidRPr="00B13547">
              <w:t xml:space="preserve">Description: </w:t>
            </w:r>
          </w:p>
        </w:tc>
        <w:tc>
          <w:tcPr>
            <w:tcW w:w="4028" w:type="pct"/>
            <w:shd w:val="clear" w:color="auto" w:fill="auto"/>
          </w:tcPr>
          <w:p w14:paraId="3260ECBD" w14:textId="77406B5C" w:rsidR="00D65D48" w:rsidRPr="00B13547" w:rsidRDefault="00D65D48" w:rsidP="00D65D48">
            <w:r w:rsidRPr="00B13547">
              <w:t xml:space="preserve">Several documents required in relation to imports and exports can be accessed via the website of the Irish Tax and Customs.  </w:t>
            </w:r>
          </w:p>
        </w:tc>
      </w:tr>
      <w:tr w:rsidR="001D406D" w:rsidRPr="00B13547" w14:paraId="76DCFBA3" w14:textId="77777777" w:rsidTr="001D406D">
        <w:trPr>
          <w:trHeight w:val="311"/>
        </w:trPr>
        <w:tc>
          <w:tcPr>
            <w:tcW w:w="5000" w:type="pct"/>
            <w:gridSpan w:val="2"/>
            <w:shd w:val="clear" w:color="auto" w:fill="auto"/>
          </w:tcPr>
          <w:p w14:paraId="5C5653E2" w14:textId="33DC1221" w:rsidR="001D406D" w:rsidRPr="00B13547" w:rsidRDefault="00141B62" w:rsidP="00D65D48">
            <w:pPr>
              <w:rPr>
                <w:b/>
              </w:rPr>
            </w:pPr>
            <w:r w:rsidRPr="00B13547">
              <w:rPr>
                <w:b/>
              </w:rPr>
              <w:lastRenderedPageBreak/>
              <w:t>SMART PAYE</w:t>
            </w:r>
          </w:p>
        </w:tc>
      </w:tr>
      <w:tr w:rsidR="001D406D" w:rsidRPr="00B13547" w14:paraId="7CAD585D" w14:textId="77777777" w:rsidTr="002F62C8">
        <w:trPr>
          <w:trHeight w:val="311"/>
        </w:trPr>
        <w:tc>
          <w:tcPr>
            <w:tcW w:w="972" w:type="pct"/>
            <w:shd w:val="clear" w:color="auto" w:fill="auto"/>
          </w:tcPr>
          <w:p w14:paraId="0FD804EA" w14:textId="3BDA3A78" w:rsidR="001D406D" w:rsidRPr="00B13547" w:rsidRDefault="001D406D" w:rsidP="001D406D">
            <w:r w:rsidRPr="00B13547">
              <w:t>Responsibility:</w:t>
            </w:r>
          </w:p>
        </w:tc>
        <w:tc>
          <w:tcPr>
            <w:tcW w:w="4028" w:type="pct"/>
            <w:shd w:val="clear" w:color="auto" w:fill="auto"/>
          </w:tcPr>
          <w:p w14:paraId="6D41497E" w14:textId="2D4F2894" w:rsidR="001D406D" w:rsidRPr="00B13547" w:rsidRDefault="00472DB3" w:rsidP="001D406D">
            <w:r w:rsidRPr="00B13547">
              <w:t>Irish Tax and Customs</w:t>
            </w:r>
          </w:p>
        </w:tc>
      </w:tr>
      <w:tr w:rsidR="001D406D" w:rsidRPr="00B13547" w14:paraId="6532E45A" w14:textId="77777777" w:rsidTr="002F62C8">
        <w:trPr>
          <w:trHeight w:val="311"/>
        </w:trPr>
        <w:tc>
          <w:tcPr>
            <w:tcW w:w="972" w:type="pct"/>
            <w:shd w:val="clear" w:color="auto" w:fill="auto"/>
          </w:tcPr>
          <w:p w14:paraId="2B978537" w14:textId="3E01E868" w:rsidR="001D406D" w:rsidRPr="00B13547" w:rsidRDefault="001D406D" w:rsidP="001D406D">
            <w:r w:rsidRPr="00B13547">
              <w:t xml:space="preserve">Website: </w:t>
            </w:r>
          </w:p>
        </w:tc>
        <w:tc>
          <w:tcPr>
            <w:tcW w:w="4028" w:type="pct"/>
            <w:shd w:val="clear" w:color="auto" w:fill="auto"/>
          </w:tcPr>
          <w:p w14:paraId="6EDE676E" w14:textId="3F1BBA22" w:rsidR="001D406D" w:rsidRPr="00B13547" w:rsidRDefault="00B55CD4" w:rsidP="001D406D">
            <w:hyperlink r:id="rId277" w:history="1">
              <w:r w:rsidR="00472DB3" w:rsidRPr="00B13547">
                <w:rPr>
                  <w:rStyle w:val="Hyperlink"/>
                </w:rPr>
                <w:t>https://www.revenue.ie/en/employing-people/paye-modernisation/what-is-paye-modernisation/index.aspx</w:t>
              </w:r>
            </w:hyperlink>
          </w:p>
        </w:tc>
      </w:tr>
      <w:tr w:rsidR="001D406D" w:rsidRPr="00B13547" w14:paraId="423834DF" w14:textId="77777777" w:rsidTr="002F62C8">
        <w:trPr>
          <w:trHeight w:val="311"/>
        </w:trPr>
        <w:tc>
          <w:tcPr>
            <w:tcW w:w="972" w:type="pct"/>
            <w:shd w:val="clear" w:color="auto" w:fill="auto"/>
          </w:tcPr>
          <w:p w14:paraId="15A5D6D8" w14:textId="6A3DBD50" w:rsidR="001D406D" w:rsidRPr="00B13547" w:rsidRDefault="001D406D" w:rsidP="001D406D">
            <w:r w:rsidRPr="00B13547">
              <w:t xml:space="preserve">Description: </w:t>
            </w:r>
          </w:p>
        </w:tc>
        <w:tc>
          <w:tcPr>
            <w:tcW w:w="4028" w:type="pct"/>
            <w:shd w:val="clear" w:color="auto" w:fill="auto"/>
          </w:tcPr>
          <w:p w14:paraId="162FC8D4" w14:textId="438FA139" w:rsidR="001D406D" w:rsidRPr="00B13547" w:rsidRDefault="002E29B8" w:rsidP="00666AFB">
            <w:r w:rsidRPr="00B13547">
              <w:t>Revenue, employers and employees will now have the most accurate, up to date information relating to pay and statutory payroll. This ensures the correct amounts of Income Tax, Pay Related Social Insurance, Universal Social Charge and Local Property Tax are</w:t>
            </w:r>
            <w:r w:rsidR="00175C3E" w:rsidRPr="00B13547">
              <w:t xml:space="preserve"> </w:t>
            </w:r>
            <w:r w:rsidRPr="00B13547">
              <w:t>deducted at the right time</w:t>
            </w:r>
            <w:r w:rsidR="00175C3E" w:rsidRPr="00B13547">
              <w:t xml:space="preserve">, </w:t>
            </w:r>
            <w:r w:rsidRPr="00B13547">
              <w:t>deducted from the right employees</w:t>
            </w:r>
            <w:r w:rsidR="00175C3E" w:rsidRPr="00B13547">
              <w:t xml:space="preserve"> and </w:t>
            </w:r>
            <w:r w:rsidRPr="00B13547">
              <w:t>paid by employers.</w:t>
            </w:r>
          </w:p>
        </w:tc>
      </w:tr>
    </w:tbl>
    <w:p w14:paraId="366B912E" w14:textId="77777777" w:rsidR="006D2864" w:rsidRPr="00B13547" w:rsidRDefault="006D2864" w:rsidP="006D2864">
      <w:pPr>
        <w:pStyle w:val="Heading2"/>
      </w:pPr>
      <w:r w:rsidRPr="00B13547">
        <w:t>Selling in the EU</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6D2864" w:rsidRPr="00B13547" w14:paraId="342624D5" w14:textId="77777777" w:rsidTr="00E2511A">
        <w:trPr>
          <w:trHeight w:val="94"/>
        </w:trPr>
        <w:tc>
          <w:tcPr>
            <w:tcW w:w="5000" w:type="pct"/>
            <w:gridSpan w:val="2"/>
            <w:shd w:val="clear" w:color="auto" w:fill="EFFBFF"/>
          </w:tcPr>
          <w:p w14:paraId="57AD731E" w14:textId="77777777" w:rsidR="006D2864" w:rsidRPr="00B13547" w:rsidRDefault="006D2864" w:rsidP="00E2511A">
            <w:pPr>
              <w:spacing w:before="120" w:after="180"/>
              <w:jc w:val="left"/>
              <w:rPr>
                <w:color w:val="BF3F91"/>
                <w:sz w:val="22"/>
              </w:rPr>
            </w:pPr>
            <w:r w:rsidRPr="00B13547">
              <w:rPr>
                <w:color w:val="00B0F0"/>
                <w:sz w:val="22"/>
              </w:rPr>
              <w:t>Public contracts</w:t>
            </w:r>
          </w:p>
        </w:tc>
      </w:tr>
      <w:tr w:rsidR="006D2864" w:rsidRPr="00B13547" w14:paraId="16E921D6" w14:textId="77777777" w:rsidTr="00E2511A">
        <w:trPr>
          <w:trHeight w:val="198"/>
        </w:trPr>
        <w:tc>
          <w:tcPr>
            <w:tcW w:w="5000" w:type="pct"/>
            <w:gridSpan w:val="2"/>
            <w:shd w:val="clear" w:color="auto" w:fill="auto"/>
          </w:tcPr>
          <w:p w14:paraId="365FDE8A" w14:textId="23017643" w:rsidR="006D2864" w:rsidRPr="00B13547" w:rsidRDefault="008117BC" w:rsidP="00E2511A">
            <w:pPr>
              <w:rPr>
                <w:b/>
              </w:rPr>
            </w:pPr>
            <w:r w:rsidRPr="00B13547">
              <w:rPr>
                <w:rStyle w:val="Strong"/>
              </w:rPr>
              <w:t>Public procurement / eProcurement</w:t>
            </w:r>
          </w:p>
        </w:tc>
      </w:tr>
      <w:tr w:rsidR="00D842EA" w:rsidRPr="00B13547" w14:paraId="6E95E89D" w14:textId="77777777" w:rsidTr="002F62C8">
        <w:trPr>
          <w:trHeight w:val="198"/>
        </w:trPr>
        <w:tc>
          <w:tcPr>
            <w:tcW w:w="972" w:type="pct"/>
            <w:shd w:val="clear" w:color="auto" w:fill="auto"/>
          </w:tcPr>
          <w:p w14:paraId="08C3D015" w14:textId="77777777" w:rsidR="00D842EA" w:rsidRPr="00B13547" w:rsidRDefault="00D842EA" w:rsidP="00D842EA">
            <w:r w:rsidRPr="00B13547">
              <w:t>Responsibility:</w:t>
            </w:r>
          </w:p>
        </w:tc>
        <w:tc>
          <w:tcPr>
            <w:tcW w:w="4028" w:type="pct"/>
            <w:shd w:val="clear" w:color="auto" w:fill="auto"/>
          </w:tcPr>
          <w:p w14:paraId="5B127817" w14:textId="1C4A2CF0" w:rsidR="00D842EA" w:rsidRPr="00B13547" w:rsidRDefault="00D842EA" w:rsidP="00D842EA">
            <w:r w:rsidRPr="00B13547">
              <w:t>Central Government, Office of Government Procurement</w:t>
            </w:r>
          </w:p>
        </w:tc>
      </w:tr>
      <w:tr w:rsidR="00D842EA" w:rsidRPr="00B13547" w14:paraId="49311C69" w14:textId="77777777" w:rsidTr="002F62C8">
        <w:trPr>
          <w:trHeight w:val="37"/>
        </w:trPr>
        <w:tc>
          <w:tcPr>
            <w:tcW w:w="972" w:type="pct"/>
            <w:shd w:val="clear" w:color="auto" w:fill="auto"/>
          </w:tcPr>
          <w:p w14:paraId="0809BC36" w14:textId="77777777" w:rsidR="00D842EA" w:rsidRPr="00B13547" w:rsidRDefault="00D842EA" w:rsidP="00D842EA">
            <w:r w:rsidRPr="00B13547">
              <w:t xml:space="preserve">Website: </w:t>
            </w:r>
          </w:p>
        </w:tc>
        <w:tc>
          <w:tcPr>
            <w:tcW w:w="4028" w:type="pct"/>
            <w:shd w:val="clear" w:color="auto" w:fill="auto"/>
          </w:tcPr>
          <w:p w14:paraId="788609C1" w14:textId="64AAA2B1" w:rsidR="00D842EA" w:rsidRPr="00B13547" w:rsidRDefault="00B55CD4" w:rsidP="00D842EA">
            <w:hyperlink r:id="rId278" w:history="1">
              <w:r w:rsidR="00D842EA" w:rsidRPr="00B13547">
                <w:rPr>
                  <w:rStyle w:val="Hyperlink"/>
                </w:rPr>
                <w:t>http://www.etenders.gov.ie/</w:t>
              </w:r>
            </w:hyperlink>
            <w:r w:rsidR="00D842EA" w:rsidRPr="00B13547">
              <w:t xml:space="preserve">; </w:t>
            </w:r>
            <w:hyperlink r:id="rId279" w:history="1">
              <w:r w:rsidR="00D842EA" w:rsidRPr="00B13547">
                <w:rPr>
                  <w:rStyle w:val="Hyperlink"/>
                </w:rPr>
                <w:t>https://www.procurement.ie/</w:t>
              </w:r>
            </w:hyperlink>
            <w:r w:rsidR="00D842EA" w:rsidRPr="00B13547">
              <w:t xml:space="preserve"> </w:t>
            </w:r>
          </w:p>
        </w:tc>
      </w:tr>
      <w:tr w:rsidR="00D842EA" w:rsidRPr="00B13547" w14:paraId="0C4211C4" w14:textId="77777777" w:rsidTr="002F62C8">
        <w:trPr>
          <w:trHeight w:val="311"/>
        </w:trPr>
        <w:tc>
          <w:tcPr>
            <w:tcW w:w="972" w:type="pct"/>
            <w:shd w:val="clear" w:color="auto" w:fill="auto"/>
          </w:tcPr>
          <w:p w14:paraId="7C1BC62D" w14:textId="77777777" w:rsidR="00D842EA" w:rsidRPr="00B13547" w:rsidRDefault="00D842EA" w:rsidP="00D842EA">
            <w:r w:rsidRPr="00B13547">
              <w:t xml:space="preserve">Description: </w:t>
            </w:r>
          </w:p>
        </w:tc>
        <w:tc>
          <w:tcPr>
            <w:tcW w:w="4028" w:type="pct"/>
            <w:shd w:val="clear" w:color="auto" w:fill="auto"/>
          </w:tcPr>
          <w:p w14:paraId="508EAAFA" w14:textId="0130404A" w:rsidR="00D842EA" w:rsidRPr="00B13547" w:rsidRDefault="00D842EA" w:rsidP="00D842EA">
            <w:r w:rsidRPr="00B13547">
              <w:t>eTenders is the central government procurement portal. It provides information and tools for electronic public procurement. Online tendering tools are provided for public sector purchasers including: online creation of notices with approved eSender status; attachment of tender documents for downloading by suppliers; online clarifications between buyers and suppliers; online submission of tenders by suppliers; site forums for the different sectors involved in public procurement; and comprehensive guidance material. For suppliers there are free email alerts when tenders of interest to them have been advertised, as well as management of their notices and tenders. An online pre-qualification questionnaire facility has also been rolled out.</w:t>
            </w:r>
          </w:p>
        </w:tc>
      </w:tr>
      <w:tr w:rsidR="00D842EA" w:rsidRPr="00B13547" w14:paraId="6F4E3495" w14:textId="77777777" w:rsidTr="00E2511A">
        <w:trPr>
          <w:trHeight w:val="94"/>
        </w:trPr>
        <w:tc>
          <w:tcPr>
            <w:tcW w:w="5000" w:type="pct"/>
            <w:gridSpan w:val="2"/>
            <w:shd w:val="clear" w:color="auto" w:fill="EFFBFF"/>
          </w:tcPr>
          <w:p w14:paraId="69DD713E" w14:textId="77777777" w:rsidR="00D842EA" w:rsidRPr="00B13547" w:rsidRDefault="00D842EA" w:rsidP="00D842EA">
            <w:pPr>
              <w:spacing w:before="120" w:after="180"/>
              <w:jc w:val="left"/>
              <w:rPr>
                <w:color w:val="BF3F91"/>
                <w:sz w:val="22"/>
              </w:rPr>
            </w:pPr>
            <w:r w:rsidRPr="00B13547">
              <w:rPr>
                <w:color w:val="00B0F0"/>
                <w:sz w:val="22"/>
              </w:rPr>
              <w:t>Selling goods and services</w:t>
            </w:r>
          </w:p>
        </w:tc>
      </w:tr>
      <w:tr w:rsidR="00D842EA" w:rsidRPr="00B13547" w14:paraId="1FE1C145" w14:textId="77777777" w:rsidTr="00E2511A">
        <w:trPr>
          <w:trHeight w:val="198"/>
        </w:trPr>
        <w:tc>
          <w:tcPr>
            <w:tcW w:w="5000" w:type="pct"/>
            <w:gridSpan w:val="2"/>
            <w:shd w:val="clear" w:color="auto" w:fill="auto"/>
          </w:tcPr>
          <w:p w14:paraId="264428E6" w14:textId="4673CED6" w:rsidR="00D842EA" w:rsidRPr="00B13547" w:rsidRDefault="00D842EA" w:rsidP="00D842EA">
            <w:pPr>
              <w:rPr>
                <w:b/>
              </w:rPr>
            </w:pPr>
            <w:r w:rsidRPr="00B13547">
              <w:rPr>
                <w:b/>
              </w:rPr>
              <w:t>Export (Information and advice)</w:t>
            </w:r>
          </w:p>
        </w:tc>
      </w:tr>
      <w:tr w:rsidR="00D842EA" w:rsidRPr="00B13547" w14:paraId="2BAF8149" w14:textId="77777777" w:rsidTr="002F62C8">
        <w:trPr>
          <w:trHeight w:val="198"/>
        </w:trPr>
        <w:tc>
          <w:tcPr>
            <w:tcW w:w="972" w:type="pct"/>
            <w:shd w:val="clear" w:color="auto" w:fill="auto"/>
          </w:tcPr>
          <w:p w14:paraId="32C03302" w14:textId="77777777" w:rsidR="00D842EA" w:rsidRPr="00B13547" w:rsidRDefault="00D842EA" w:rsidP="00D842EA">
            <w:r w:rsidRPr="00B13547">
              <w:t>Responsibility:</w:t>
            </w:r>
          </w:p>
        </w:tc>
        <w:tc>
          <w:tcPr>
            <w:tcW w:w="4028" w:type="pct"/>
            <w:shd w:val="clear" w:color="auto" w:fill="auto"/>
          </w:tcPr>
          <w:p w14:paraId="12719D62" w14:textId="3BD03D6A" w:rsidR="00D842EA" w:rsidRPr="00B13547" w:rsidRDefault="00D842EA" w:rsidP="00D842EA">
            <w:r w:rsidRPr="00B13547">
              <w:rPr>
                <w:lang w:eastAsia="el-GR"/>
              </w:rPr>
              <w:t>Enterprise Ireland</w:t>
            </w:r>
          </w:p>
        </w:tc>
      </w:tr>
      <w:tr w:rsidR="00D842EA" w:rsidRPr="00B13547" w14:paraId="66E2A15F" w14:textId="77777777" w:rsidTr="002F62C8">
        <w:trPr>
          <w:trHeight w:val="37"/>
        </w:trPr>
        <w:tc>
          <w:tcPr>
            <w:tcW w:w="972" w:type="pct"/>
            <w:shd w:val="clear" w:color="auto" w:fill="auto"/>
          </w:tcPr>
          <w:p w14:paraId="06FF8858" w14:textId="77777777" w:rsidR="00D842EA" w:rsidRPr="00B13547" w:rsidRDefault="00D842EA" w:rsidP="00D842EA">
            <w:r w:rsidRPr="00B13547">
              <w:t xml:space="preserve">Website: </w:t>
            </w:r>
          </w:p>
        </w:tc>
        <w:tc>
          <w:tcPr>
            <w:tcW w:w="4028" w:type="pct"/>
            <w:shd w:val="clear" w:color="auto" w:fill="auto"/>
          </w:tcPr>
          <w:p w14:paraId="141E3BA3" w14:textId="3ED0D397" w:rsidR="00D842EA" w:rsidRPr="00B13547" w:rsidRDefault="00B55CD4" w:rsidP="00D842EA">
            <w:hyperlink r:id="rId280" w:history="1">
              <w:r w:rsidR="00D842EA" w:rsidRPr="00B13547">
                <w:rPr>
                  <w:rStyle w:val="Hyperlink"/>
                  <w:lang w:eastAsia="el-GR"/>
                </w:rPr>
                <w:t>http://www.enterprise-ireland.com/en/Export-Assistance/</w:t>
              </w:r>
            </w:hyperlink>
            <w:r w:rsidR="00D842EA" w:rsidRPr="00B13547">
              <w:rPr>
                <w:lang w:eastAsia="el-GR"/>
              </w:rPr>
              <w:t xml:space="preserve"> </w:t>
            </w:r>
          </w:p>
        </w:tc>
      </w:tr>
      <w:tr w:rsidR="00D842EA" w:rsidRPr="00B13547" w14:paraId="1E1941EA" w14:textId="77777777" w:rsidTr="002F62C8">
        <w:trPr>
          <w:trHeight w:val="311"/>
        </w:trPr>
        <w:tc>
          <w:tcPr>
            <w:tcW w:w="972" w:type="pct"/>
            <w:shd w:val="clear" w:color="auto" w:fill="auto"/>
          </w:tcPr>
          <w:p w14:paraId="1F55AC74" w14:textId="77777777" w:rsidR="00D842EA" w:rsidRPr="00B13547" w:rsidRDefault="00D842EA" w:rsidP="00D842EA">
            <w:r w:rsidRPr="00B13547">
              <w:t xml:space="preserve">Description: </w:t>
            </w:r>
          </w:p>
        </w:tc>
        <w:tc>
          <w:tcPr>
            <w:tcW w:w="4028" w:type="pct"/>
            <w:shd w:val="clear" w:color="auto" w:fill="auto"/>
          </w:tcPr>
          <w:p w14:paraId="34C5AA0B" w14:textId="6C5217A7" w:rsidR="00D842EA" w:rsidRPr="00B13547" w:rsidRDefault="00D842EA" w:rsidP="00D842EA">
            <w:r w:rsidRPr="00B13547">
              <w:rPr>
                <w:lang w:eastAsia="el-GR"/>
              </w:rPr>
              <w:t>Enterprise Ireland is a state agency responsible for supporting the development of manufacturing and internationally traded services companies. The website has a dedicated section committed to facilitation of the development of a strong exporting sector by offering flexible solutions to client needs.</w:t>
            </w:r>
          </w:p>
        </w:tc>
      </w:tr>
      <w:tr w:rsidR="00D842EA" w:rsidRPr="00B13547" w14:paraId="24F15308" w14:textId="77777777" w:rsidTr="00E2511A">
        <w:trPr>
          <w:trHeight w:val="94"/>
        </w:trPr>
        <w:tc>
          <w:tcPr>
            <w:tcW w:w="5000" w:type="pct"/>
            <w:gridSpan w:val="2"/>
            <w:shd w:val="clear" w:color="auto" w:fill="EFFBFF"/>
          </w:tcPr>
          <w:p w14:paraId="18D0FFC8" w14:textId="77777777" w:rsidR="00D842EA" w:rsidRPr="00B13547" w:rsidRDefault="00D842EA" w:rsidP="00D842EA">
            <w:pPr>
              <w:spacing w:before="120" w:after="180"/>
              <w:jc w:val="left"/>
              <w:rPr>
                <w:color w:val="BF3F91"/>
                <w:sz w:val="22"/>
              </w:rPr>
            </w:pPr>
            <w:bookmarkStart w:id="61" w:name="_Hlk4404527"/>
            <w:r w:rsidRPr="00B13547">
              <w:rPr>
                <w:color w:val="00B0F0"/>
                <w:sz w:val="22"/>
              </w:rPr>
              <w:t>Competition between businesses</w:t>
            </w:r>
          </w:p>
        </w:tc>
      </w:tr>
      <w:tr w:rsidR="00D842EA" w:rsidRPr="00B13547" w14:paraId="19634AE3" w14:textId="77777777" w:rsidTr="00E2511A">
        <w:trPr>
          <w:trHeight w:val="198"/>
        </w:trPr>
        <w:tc>
          <w:tcPr>
            <w:tcW w:w="5000" w:type="pct"/>
            <w:gridSpan w:val="2"/>
            <w:shd w:val="clear" w:color="auto" w:fill="auto"/>
          </w:tcPr>
          <w:p w14:paraId="590B164C" w14:textId="1666FB14" w:rsidR="00D842EA" w:rsidRPr="00B13547" w:rsidRDefault="00D842EA" w:rsidP="00D842EA">
            <w:pPr>
              <w:rPr>
                <w:b/>
              </w:rPr>
            </w:pPr>
            <w:r w:rsidRPr="00B13547">
              <w:rPr>
                <w:b/>
              </w:rPr>
              <w:t>Irish Law – Legal information systems</w:t>
            </w:r>
          </w:p>
        </w:tc>
      </w:tr>
      <w:tr w:rsidR="00D842EA" w:rsidRPr="00B13547" w14:paraId="66C0C69D" w14:textId="77777777" w:rsidTr="002F62C8">
        <w:trPr>
          <w:trHeight w:val="198"/>
        </w:trPr>
        <w:tc>
          <w:tcPr>
            <w:tcW w:w="972" w:type="pct"/>
            <w:shd w:val="clear" w:color="auto" w:fill="auto"/>
          </w:tcPr>
          <w:p w14:paraId="113CA1D0" w14:textId="77777777" w:rsidR="00D842EA" w:rsidRPr="00B13547" w:rsidRDefault="00D842EA" w:rsidP="00D842EA">
            <w:r w:rsidRPr="00B13547">
              <w:t>Responsibility:</w:t>
            </w:r>
          </w:p>
        </w:tc>
        <w:tc>
          <w:tcPr>
            <w:tcW w:w="4028" w:type="pct"/>
            <w:shd w:val="clear" w:color="auto" w:fill="auto"/>
          </w:tcPr>
          <w:p w14:paraId="5E1856A4" w14:textId="4B87FF89" w:rsidR="00D842EA" w:rsidRPr="00B13547" w:rsidRDefault="00D842EA" w:rsidP="00D842EA">
            <w:r w:rsidRPr="00B13547">
              <w:t>Irish Statute Book</w:t>
            </w:r>
          </w:p>
        </w:tc>
      </w:tr>
      <w:tr w:rsidR="00D842EA" w:rsidRPr="00B13547" w14:paraId="5842E64B" w14:textId="77777777" w:rsidTr="002F62C8">
        <w:trPr>
          <w:trHeight w:val="37"/>
        </w:trPr>
        <w:tc>
          <w:tcPr>
            <w:tcW w:w="972" w:type="pct"/>
            <w:shd w:val="clear" w:color="auto" w:fill="auto"/>
          </w:tcPr>
          <w:p w14:paraId="0C906A9A" w14:textId="77777777" w:rsidR="00D842EA" w:rsidRPr="00B13547" w:rsidRDefault="00D842EA" w:rsidP="00D842EA">
            <w:r w:rsidRPr="00B13547">
              <w:t xml:space="preserve">Website: </w:t>
            </w:r>
          </w:p>
        </w:tc>
        <w:tc>
          <w:tcPr>
            <w:tcW w:w="4028" w:type="pct"/>
            <w:shd w:val="clear" w:color="auto" w:fill="auto"/>
          </w:tcPr>
          <w:p w14:paraId="1B564933" w14:textId="3B63098E" w:rsidR="00D842EA" w:rsidRPr="00B13547" w:rsidRDefault="00B55CD4" w:rsidP="00D842EA">
            <w:hyperlink r:id="rId281" w:history="1">
              <w:r w:rsidR="00D842EA" w:rsidRPr="00B13547">
                <w:rPr>
                  <w:rStyle w:val="Hyperlink"/>
                </w:rPr>
                <w:t>http://www.irishstatutebook.ie/</w:t>
              </w:r>
            </w:hyperlink>
            <w:r w:rsidR="00D842EA" w:rsidRPr="00B13547">
              <w:t xml:space="preserve"> </w:t>
            </w:r>
          </w:p>
        </w:tc>
      </w:tr>
      <w:tr w:rsidR="00D842EA" w:rsidRPr="00B13547" w14:paraId="18EE2DC4" w14:textId="77777777" w:rsidTr="002F62C8">
        <w:trPr>
          <w:trHeight w:val="311"/>
        </w:trPr>
        <w:tc>
          <w:tcPr>
            <w:tcW w:w="972" w:type="pct"/>
            <w:shd w:val="clear" w:color="auto" w:fill="auto"/>
          </w:tcPr>
          <w:p w14:paraId="1989B100" w14:textId="77777777" w:rsidR="00D842EA" w:rsidRPr="00B13547" w:rsidRDefault="00D842EA" w:rsidP="00D842EA">
            <w:r w:rsidRPr="00B13547">
              <w:lastRenderedPageBreak/>
              <w:t xml:space="preserve">Description: </w:t>
            </w:r>
          </w:p>
        </w:tc>
        <w:tc>
          <w:tcPr>
            <w:tcW w:w="4028" w:type="pct"/>
            <w:shd w:val="clear" w:color="auto" w:fill="auto"/>
          </w:tcPr>
          <w:p w14:paraId="52581A1A" w14:textId="61725DCE" w:rsidR="00D842EA" w:rsidRPr="00B13547" w:rsidRDefault="00D842EA" w:rsidP="00D842EA">
            <w:r w:rsidRPr="00B13547">
              <w:t xml:space="preserve">Several websites provide Irish legislation in an electronic form. The electronic Irish Statute Book (eISB) includes Acts of the Oireachtas and Statutory Instruments, the official versions of which remain the printed versions published by Government Publications. The eISB also includes the Legislation Directory. Other sources of Irish information are for example the Irish Legal Information Initiative, or Irish Law Site. </w:t>
            </w:r>
          </w:p>
        </w:tc>
      </w:tr>
    </w:tbl>
    <w:bookmarkEnd w:id="61"/>
    <w:p w14:paraId="3EB75FF4" w14:textId="77777777" w:rsidR="006D2864" w:rsidRPr="00B13547" w:rsidRDefault="006D2864" w:rsidP="006D2864">
      <w:pPr>
        <w:pStyle w:val="Heading2"/>
      </w:pPr>
      <w:r w:rsidRPr="00B13547">
        <w:t>Human Resources</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6D2864" w:rsidRPr="00B13547" w14:paraId="513EE11D" w14:textId="77777777" w:rsidTr="00E2511A">
        <w:trPr>
          <w:trHeight w:val="94"/>
        </w:trPr>
        <w:tc>
          <w:tcPr>
            <w:tcW w:w="5000" w:type="pct"/>
            <w:gridSpan w:val="2"/>
            <w:shd w:val="clear" w:color="auto" w:fill="EFFBFF"/>
          </w:tcPr>
          <w:p w14:paraId="1BE8E8FD" w14:textId="77777777" w:rsidR="006D2864" w:rsidRPr="00B13547" w:rsidRDefault="006D2864" w:rsidP="00E2511A">
            <w:pPr>
              <w:spacing w:before="120" w:after="180"/>
              <w:jc w:val="left"/>
              <w:rPr>
                <w:color w:val="BF3F91"/>
                <w:sz w:val="22"/>
              </w:rPr>
            </w:pPr>
            <w:r w:rsidRPr="00B13547">
              <w:rPr>
                <w:color w:val="00B0F0"/>
                <w:sz w:val="22"/>
              </w:rPr>
              <w:t>Employment contracts</w:t>
            </w:r>
          </w:p>
        </w:tc>
      </w:tr>
      <w:tr w:rsidR="006D2864" w:rsidRPr="00B13547" w14:paraId="15C02AD7" w14:textId="77777777" w:rsidTr="00E2511A">
        <w:trPr>
          <w:trHeight w:val="198"/>
        </w:trPr>
        <w:tc>
          <w:tcPr>
            <w:tcW w:w="5000" w:type="pct"/>
            <w:gridSpan w:val="2"/>
            <w:shd w:val="clear" w:color="auto" w:fill="auto"/>
          </w:tcPr>
          <w:p w14:paraId="744F0001" w14:textId="0D54E521" w:rsidR="00025A26" w:rsidRPr="00B13547" w:rsidRDefault="0053013C" w:rsidP="00E2511A">
            <w:pPr>
              <w:rPr>
                <w:b/>
              </w:rPr>
            </w:pPr>
            <w:r w:rsidRPr="00B13547">
              <w:rPr>
                <w:b/>
              </w:rPr>
              <w:t>Contract of employment</w:t>
            </w:r>
          </w:p>
        </w:tc>
      </w:tr>
      <w:tr w:rsidR="00025A26" w:rsidRPr="00B13547" w14:paraId="32901FFE" w14:textId="77777777" w:rsidTr="002F62C8">
        <w:trPr>
          <w:trHeight w:val="198"/>
        </w:trPr>
        <w:tc>
          <w:tcPr>
            <w:tcW w:w="972" w:type="pct"/>
            <w:shd w:val="clear" w:color="auto" w:fill="auto"/>
          </w:tcPr>
          <w:p w14:paraId="083832FB" w14:textId="77777777" w:rsidR="00025A26" w:rsidRPr="00B13547" w:rsidRDefault="00025A26" w:rsidP="00025A26">
            <w:r w:rsidRPr="00B13547">
              <w:t>Responsibility:</w:t>
            </w:r>
          </w:p>
        </w:tc>
        <w:tc>
          <w:tcPr>
            <w:tcW w:w="4028" w:type="pct"/>
            <w:shd w:val="clear" w:color="auto" w:fill="auto"/>
          </w:tcPr>
          <w:p w14:paraId="6F08757D" w14:textId="5CE77812" w:rsidR="00025A26" w:rsidRPr="00B13547" w:rsidRDefault="003A3D86" w:rsidP="00025A26">
            <w:r w:rsidRPr="00B13547">
              <w:t>Workplace Relations Commission</w:t>
            </w:r>
          </w:p>
        </w:tc>
      </w:tr>
      <w:tr w:rsidR="00025A26" w:rsidRPr="00B13547" w14:paraId="5626CF19" w14:textId="77777777" w:rsidTr="002F62C8">
        <w:trPr>
          <w:trHeight w:val="37"/>
        </w:trPr>
        <w:tc>
          <w:tcPr>
            <w:tcW w:w="972" w:type="pct"/>
            <w:shd w:val="clear" w:color="auto" w:fill="auto"/>
          </w:tcPr>
          <w:p w14:paraId="5E28162F" w14:textId="77777777" w:rsidR="00025A26" w:rsidRPr="00B13547" w:rsidRDefault="00025A26" w:rsidP="00025A26">
            <w:r w:rsidRPr="00B13547">
              <w:t xml:space="preserve">Website: </w:t>
            </w:r>
          </w:p>
        </w:tc>
        <w:tc>
          <w:tcPr>
            <w:tcW w:w="4028" w:type="pct"/>
            <w:shd w:val="clear" w:color="auto" w:fill="auto"/>
          </w:tcPr>
          <w:p w14:paraId="42E7EAC8" w14:textId="2F3A2673" w:rsidR="00025A26" w:rsidRPr="00B13547" w:rsidRDefault="00B55CD4" w:rsidP="00025A26">
            <w:hyperlink r:id="rId282" w:history="1">
              <w:r w:rsidR="003A3D86" w:rsidRPr="00B13547">
                <w:rPr>
                  <w:rStyle w:val="Hyperlink"/>
                </w:rPr>
                <w:t>https://www.workplacerelations.ie/en/</w:t>
              </w:r>
            </w:hyperlink>
            <w:r w:rsidR="003A3D86" w:rsidRPr="00B13547">
              <w:t xml:space="preserve"> </w:t>
            </w:r>
          </w:p>
        </w:tc>
      </w:tr>
      <w:tr w:rsidR="00025A26" w:rsidRPr="00B13547" w14:paraId="06290B7C" w14:textId="77777777" w:rsidTr="002F62C8">
        <w:trPr>
          <w:trHeight w:val="311"/>
        </w:trPr>
        <w:tc>
          <w:tcPr>
            <w:tcW w:w="972" w:type="pct"/>
            <w:shd w:val="clear" w:color="auto" w:fill="auto"/>
          </w:tcPr>
          <w:p w14:paraId="29E3E71F" w14:textId="77777777" w:rsidR="00025A26" w:rsidRPr="00B13547" w:rsidRDefault="00025A26" w:rsidP="00025A26">
            <w:r w:rsidRPr="00B13547">
              <w:t xml:space="preserve">Description: </w:t>
            </w:r>
          </w:p>
        </w:tc>
        <w:tc>
          <w:tcPr>
            <w:tcW w:w="4028" w:type="pct"/>
            <w:shd w:val="clear" w:color="auto" w:fill="auto"/>
          </w:tcPr>
          <w:p w14:paraId="27265F76" w14:textId="214D2257" w:rsidR="00025A26" w:rsidRPr="00B13547" w:rsidRDefault="0053013C" w:rsidP="00025A26">
            <w:r w:rsidRPr="00B13547">
              <w:rPr>
                <w:color w:val="auto"/>
              </w:rPr>
              <w:t>I</w:t>
            </w:r>
            <w:r w:rsidRPr="00B13547">
              <w:t>nformation relating to employment rights, equality and industrial relations matters</w:t>
            </w:r>
          </w:p>
        </w:tc>
      </w:tr>
      <w:tr w:rsidR="00025A26" w:rsidRPr="00B13547" w14:paraId="2357A281" w14:textId="77777777" w:rsidTr="00E2511A">
        <w:trPr>
          <w:trHeight w:val="94"/>
        </w:trPr>
        <w:tc>
          <w:tcPr>
            <w:tcW w:w="5000" w:type="pct"/>
            <w:gridSpan w:val="2"/>
            <w:shd w:val="clear" w:color="auto" w:fill="EFFBFF"/>
          </w:tcPr>
          <w:p w14:paraId="60CFEA2D" w14:textId="77777777" w:rsidR="00025A26" w:rsidRPr="00B13547" w:rsidRDefault="00025A26" w:rsidP="00025A26">
            <w:pPr>
              <w:pStyle w:val="Subtitle"/>
            </w:pPr>
            <w:r w:rsidRPr="00B13547">
              <w:t>Working hours, holiday and leave</w:t>
            </w:r>
          </w:p>
        </w:tc>
      </w:tr>
      <w:tr w:rsidR="00025A26" w:rsidRPr="00B13547" w14:paraId="0CC9F66E" w14:textId="77777777" w:rsidTr="00E2511A">
        <w:trPr>
          <w:trHeight w:val="198"/>
        </w:trPr>
        <w:tc>
          <w:tcPr>
            <w:tcW w:w="5000" w:type="pct"/>
            <w:gridSpan w:val="2"/>
            <w:shd w:val="clear" w:color="auto" w:fill="auto"/>
          </w:tcPr>
          <w:p w14:paraId="740206C0" w14:textId="0CE6D904" w:rsidR="00025A26" w:rsidRPr="00B13547" w:rsidRDefault="00A837F4" w:rsidP="00025A26">
            <w:r w:rsidRPr="00B13547">
              <w:rPr>
                <w:b/>
              </w:rPr>
              <w:t>Working hours, holiday and leave</w:t>
            </w:r>
          </w:p>
        </w:tc>
      </w:tr>
      <w:tr w:rsidR="00025A26" w:rsidRPr="00B13547" w14:paraId="4BA7F60F" w14:textId="77777777" w:rsidTr="002F62C8">
        <w:trPr>
          <w:trHeight w:val="198"/>
        </w:trPr>
        <w:tc>
          <w:tcPr>
            <w:tcW w:w="972" w:type="pct"/>
            <w:shd w:val="clear" w:color="auto" w:fill="auto"/>
          </w:tcPr>
          <w:p w14:paraId="3AFF850C" w14:textId="77777777" w:rsidR="00025A26" w:rsidRPr="00B13547" w:rsidRDefault="00025A26" w:rsidP="00025A26">
            <w:r w:rsidRPr="00B13547">
              <w:t>Responsibility:</w:t>
            </w:r>
          </w:p>
        </w:tc>
        <w:tc>
          <w:tcPr>
            <w:tcW w:w="4028" w:type="pct"/>
            <w:shd w:val="clear" w:color="auto" w:fill="auto"/>
          </w:tcPr>
          <w:p w14:paraId="779FE1D7" w14:textId="622B5154" w:rsidR="00025A26" w:rsidRPr="00B13547" w:rsidRDefault="0053013C" w:rsidP="00025A26">
            <w:r w:rsidRPr="00B13547">
              <w:t>Workplace Relations Commission</w:t>
            </w:r>
          </w:p>
        </w:tc>
      </w:tr>
      <w:tr w:rsidR="00025A26" w:rsidRPr="00B13547" w14:paraId="7B794A0F" w14:textId="77777777" w:rsidTr="002F62C8">
        <w:trPr>
          <w:trHeight w:val="37"/>
        </w:trPr>
        <w:tc>
          <w:tcPr>
            <w:tcW w:w="972" w:type="pct"/>
            <w:shd w:val="clear" w:color="auto" w:fill="auto"/>
          </w:tcPr>
          <w:p w14:paraId="05976828" w14:textId="77777777" w:rsidR="00025A26" w:rsidRPr="00B13547" w:rsidRDefault="00025A26" w:rsidP="00025A26">
            <w:r w:rsidRPr="00B13547">
              <w:t xml:space="preserve">Website: </w:t>
            </w:r>
          </w:p>
        </w:tc>
        <w:tc>
          <w:tcPr>
            <w:tcW w:w="4028" w:type="pct"/>
            <w:shd w:val="clear" w:color="auto" w:fill="auto"/>
          </w:tcPr>
          <w:p w14:paraId="1C837DAE" w14:textId="34DFEDC2" w:rsidR="00025A26" w:rsidRPr="00B13547" w:rsidRDefault="00B55CD4" w:rsidP="00025A26">
            <w:hyperlink r:id="rId283" w:history="1">
              <w:r w:rsidR="0053013C" w:rsidRPr="00B13547">
                <w:rPr>
                  <w:rStyle w:val="Hyperlink"/>
                </w:rPr>
                <w:t>https://www.workplacerelations.ie/en/</w:t>
              </w:r>
            </w:hyperlink>
          </w:p>
        </w:tc>
      </w:tr>
      <w:tr w:rsidR="00025A26" w:rsidRPr="00B13547" w14:paraId="03D0B13B" w14:textId="77777777" w:rsidTr="002F62C8">
        <w:trPr>
          <w:trHeight w:val="311"/>
        </w:trPr>
        <w:tc>
          <w:tcPr>
            <w:tcW w:w="972" w:type="pct"/>
            <w:shd w:val="clear" w:color="auto" w:fill="auto"/>
          </w:tcPr>
          <w:p w14:paraId="771B1715" w14:textId="77777777" w:rsidR="00025A26" w:rsidRPr="00B13547" w:rsidRDefault="00025A26" w:rsidP="00025A26">
            <w:r w:rsidRPr="00B13547">
              <w:t xml:space="preserve">Description: </w:t>
            </w:r>
          </w:p>
        </w:tc>
        <w:tc>
          <w:tcPr>
            <w:tcW w:w="4028" w:type="pct"/>
            <w:shd w:val="clear" w:color="auto" w:fill="auto"/>
          </w:tcPr>
          <w:p w14:paraId="655187B9" w14:textId="56851EEE" w:rsidR="00025A26" w:rsidRPr="00B13547" w:rsidRDefault="0053013C" w:rsidP="00025A26">
            <w:r w:rsidRPr="00B13547">
              <w:rPr>
                <w:color w:val="auto"/>
              </w:rPr>
              <w:t>I</w:t>
            </w:r>
            <w:r w:rsidRPr="00B13547">
              <w:t>nformation relating to employment rights, equality and industrial relations matters</w:t>
            </w:r>
          </w:p>
        </w:tc>
      </w:tr>
      <w:tr w:rsidR="00025A26" w:rsidRPr="00B13547" w14:paraId="4AD59A3C" w14:textId="77777777" w:rsidTr="00E2511A">
        <w:trPr>
          <w:trHeight w:val="94"/>
        </w:trPr>
        <w:tc>
          <w:tcPr>
            <w:tcW w:w="5000" w:type="pct"/>
            <w:gridSpan w:val="2"/>
            <w:shd w:val="clear" w:color="auto" w:fill="EFFBFF"/>
          </w:tcPr>
          <w:p w14:paraId="3808F617" w14:textId="77777777" w:rsidR="00025A26" w:rsidRPr="00B13547" w:rsidRDefault="00025A26" w:rsidP="00025A26">
            <w:pPr>
              <w:spacing w:before="120" w:after="180"/>
              <w:jc w:val="left"/>
              <w:rPr>
                <w:color w:val="BF3F91"/>
                <w:sz w:val="22"/>
              </w:rPr>
            </w:pPr>
            <w:r w:rsidRPr="00B13547">
              <w:rPr>
                <w:color w:val="00B0F0"/>
                <w:sz w:val="22"/>
              </w:rPr>
              <w:t>Posted workers</w:t>
            </w:r>
          </w:p>
        </w:tc>
      </w:tr>
      <w:tr w:rsidR="00025A26" w:rsidRPr="00B13547" w14:paraId="0AF5FD6D" w14:textId="77777777" w:rsidTr="00E2511A">
        <w:trPr>
          <w:trHeight w:val="198"/>
        </w:trPr>
        <w:tc>
          <w:tcPr>
            <w:tcW w:w="5000" w:type="pct"/>
            <w:gridSpan w:val="2"/>
            <w:shd w:val="clear" w:color="auto" w:fill="auto"/>
          </w:tcPr>
          <w:p w14:paraId="7F8ACD61" w14:textId="20674691" w:rsidR="00025A26" w:rsidRPr="00B13547" w:rsidRDefault="00FC6E89" w:rsidP="00025A26">
            <w:r w:rsidRPr="00B13547">
              <w:rPr>
                <w:rStyle w:val="Strong"/>
              </w:rPr>
              <w:t>Workplace Relations</w:t>
            </w:r>
          </w:p>
        </w:tc>
      </w:tr>
      <w:tr w:rsidR="00D77A70" w:rsidRPr="00B13547" w14:paraId="310D9239" w14:textId="77777777" w:rsidTr="002F62C8">
        <w:trPr>
          <w:trHeight w:val="198"/>
        </w:trPr>
        <w:tc>
          <w:tcPr>
            <w:tcW w:w="972" w:type="pct"/>
            <w:shd w:val="clear" w:color="auto" w:fill="auto"/>
          </w:tcPr>
          <w:p w14:paraId="1A07E364" w14:textId="77777777" w:rsidR="00D77A70" w:rsidRPr="00B13547" w:rsidRDefault="00D77A70" w:rsidP="00D77A70">
            <w:r w:rsidRPr="00B13547">
              <w:t>Responsibility:</w:t>
            </w:r>
          </w:p>
        </w:tc>
        <w:tc>
          <w:tcPr>
            <w:tcW w:w="4028" w:type="pct"/>
            <w:shd w:val="clear" w:color="auto" w:fill="auto"/>
          </w:tcPr>
          <w:p w14:paraId="3BAB2DEC" w14:textId="3C405463" w:rsidR="00D77A70" w:rsidRPr="00B13547" w:rsidRDefault="00D77A70" w:rsidP="00D77A70">
            <w:r w:rsidRPr="00B13547">
              <w:rPr>
                <w:lang w:eastAsia="el-GR"/>
              </w:rPr>
              <w:t xml:space="preserve">Central Government, </w:t>
            </w:r>
            <w:r w:rsidRPr="00B13547">
              <w:t>Workplace Relations Commission</w:t>
            </w:r>
          </w:p>
        </w:tc>
      </w:tr>
      <w:tr w:rsidR="00D77A70" w:rsidRPr="00B13547" w14:paraId="3A1BCB02" w14:textId="77777777" w:rsidTr="002F62C8">
        <w:trPr>
          <w:trHeight w:val="37"/>
        </w:trPr>
        <w:tc>
          <w:tcPr>
            <w:tcW w:w="972" w:type="pct"/>
            <w:shd w:val="clear" w:color="auto" w:fill="auto"/>
          </w:tcPr>
          <w:p w14:paraId="70AF663A" w14:textId="77777777" w:rsidR="00D77A70" w:rsidRPr="00B13547" w:rsidRDefault="00D77A70" w:rsidP="00D77A70">
            <w:r w:rsidRPr="00B13547">
              <w:t xml:space="preserve">Website: </w:t>
            </w:r>
          </w:p>
        </w:tc>
        <w:tc>
          <w:tcPr>
            <w:tcW w:w="4028" w:type="pct"/>
            <w:shd w:val="clear" w:color="auto" w:fill="auto"/>
          </w:tcPr>
          <w:p w14:paraId="13F1B0E4" w14:textId="0AF22F76" w:rsidR="00D77A70" w:rsidRPr="00B13547" w:rsidRDefault="00B55CD4" w:rsidP="00D77A70">
            <w:hyperlink r:id="rId284" w:history="1">
              <w:r w:rsidR="00D77A70" w:rsidRPr="00B13547">
                <w:rPr>
                  <w:rStyle w:val="Hyperlink"/>
                </w:rPr>
                <w:t>https://www.workplacerelations.ie/en/</w:t>
              </w:r>
            </w:hyperlink>
            <w:r w:rsidR="00D77A70" w:rsidRPr="00B13547">
              <w:t xml:space="preserve">; </w:t>
            </w:r>
            <w:hyperlink r:id="rId285" w:history="1">
              <w:r w:rsidR="00D77A70" w:rsidRPr="00B13547">
                <w:rPr>
                  <w:rStyle w:val="Hyperlink"/>
                </w:rPr>
                <w:t>https://www.citiznsinformation.ie/en/employment/enforcement and redress/national employment rights authority.html</w:t>
              </w:r>
            </w:hyperlink>
          </w:p>
        </w:tc>
      </w:tr>
      <w:tr w:rsidR="00D77A70" w:rsidRPr="00B13547" w14:paraId="53116A33" w14:textId="77777777" w:rsidTr="002F62C8">
        <w:trPr>
          <w:trHeight w:val="311"/>
        </w:trPr>
        <w:tc>
          <w:tcPr>
            <w:tcW w:w="972" w:type="pct"/>
            <w:shd w:val="clear" w:color="auto" w:fill="auto"/>
          </w:tcPr>
          <w:p w14:paraId="5747DDB2" w14:textId="77777777" w:rsidR="00D77A70" w:rsidRPr="00B13547" w:rsidRDefault="00D77A70" w:rsidP="00D77A70">
            <w:r w:rsidRPr="00B13547">
              <w:t xml:space="preserve">Description: </w:t>
            </w:r>
          </w:p>
        </w:tc>
        <w:tc>
          <w:tcPr>
            <w:tcW w:w="4028" w:type="pct"/>
            <w:shd w:val="clear" w:color="auto" w:fill="auto"/>
          </w:tcPr>
          <w:p w14:paraId="08137F03" w14:textId="77777777" w:rsidR="00D77A70" w:rsidRPr="00B13547" w:rsidRDefault="00D77A70" w:rsidP="00D77A70">
            <w:pPr>
              <w:keepNext/>
              <w:keepLines/>
              <w:contextualSpacing/>
            </w:pPr>
            <w:r w:rsidRPr="00B13547">
              <w:t xml:space="preserve">The Workplace Relations Commission has responsibility for information provision, workplace advice, mediation, conciliation, adjudication, inspection and enforcement in relation to employment rights, equality and equal status matters and industrial relations. </w:t>
            </w:r>
          </w:p>
          <w:p w14:paraId="7B10EAEC" w14:textId="6EFC51F4" w:rsidR="00D77A70" w:rsidRPr="00B13547" w:rsidRDefault="00D77A70" w:rsidP="00D77A70">
            <w:r w:rsidRPr="00B13547">
              <w:t xml:space="preserve">The Labour Court, in addition to providing an appeals mechanism against Adjudication Officer decisions and determinations, establishes Joint Labour Committees, registers Joint Industrial Councils and investigates Trade Disputes affecting the public interest. </w:t>
            </w:r>
          </w:p>
        </w:tc>
      </w:tr>
      <w:tr w:rsidR="00D77A70" w:rsidRPr="00B13547" w14:paraId="6ABFD45F" w14:textId="77777777" w:rsidTr="00E2511A">
        <w:trPr>
          <w:trHeight w:val="94"/>
        </w:trPr>
        <w:tc>
          <w:tcPr>
            <w:tcW w:w="5000" w:type="pct"/>
            <w:gridSpan w:val="2"/>
            <w:shd w:val="clear" w:color="auto" w:fill="EFFBFF"/>
          </w:tcPr>
          <w:p w14:paraId="7130732F" w14:textId="77777777" w:rsidR="00D77A70" w:rsidRPr="00B13547" w:rsidRDefault="00D77A70" w:rsidP="00F336AC">
            <w:pPr>
              <w:keepNext/>
              <w:keepLines/>
              <w:spacing w:before="120" w:after="180"/>
              <w:jc w:val="left"/>
              <w:rPr>
                <w:color w:val="BF3F91"/>
                <w:sz w:val="22"/>
              </w:rPr>
            </w:pPr>
            <w:r w:rsidRPr="00B13547">
              <w:rPr>
                <w:color w:val="00B0F0"/>
                <w:sz w:val="22"/>
              </w:rPr>
              <w:lastRenderedPageBreak/>
              <w:t>Social security and health</w:t>
            </w:r>
          </w:p>
        </w:tc>
      </w:tr>
      <w:tr w:rsidR="00D77A70" w:rsidRPr="00B13547" w14:paraId="1A5E866F" w14:textId="77777777" w:rsidTr="00E2511A">
        <w:trPr>
          <w:trHeight w:val="198"/>
        </w:trPr>
        <w:tc>
          <w:tcPr>
            <w:tcW w:w="5000" w:type="pct"/>
            <w:gridSpan w:val="2"/>
            <w:shd w:val="clear" w:color="auto" w:fill="auto"/>
          </w:tcPr>
          <w:p w14:paraId="5C433BEB" w14:textId="4B492759" w:rsidR="00D77A70" w:rsidRPr="00B13547" w:rsidRDefault="00D77A70" w:rsidP="00F336AC">
            <w:pPr>
              <w:keepNext/>
              <w:keepLines/>
              <w:rPr>
                <w:b/>
              </w:rPr>
            </w:pPr>
            <w:r w:rsidRPr="00B13547">
              <w:rPr>
                <w:b/>
              </w:rPr>
              <w:t>Social contributions for employees</w:t>
            </w:r>
          </w:p>
        </w:tc>
      </w:tr>
      <w:tr w:rsidR="00D77A70" w:rsidRPr="00B13547" w14:paraId="746FED7B" w14:textId="77777777" w:rsidTr="002F62C8">
        <w:trPr>
          <w:trHeight w:val="198"/>
        </w:trPr>
        <w:tc>
          <w:tcPr>
            <w:tcW w:w="972" w:type="pct"/>
            <w:shd w:val="clear" w:color="auto" w:fill="auto"/>
          </w:tcPr>
          <w:p w14:paraId="3757FE8E" w14:textId="77777777" w:rsidR="00D77A70" w:rsidRPr="00B13547" w:rsidRDefault="00D77A70" w:rsidP="00F336AC">
            <w:pPr>
              <w:keepNext/>
              <w:keepLines/>
            </w:pPr>
            <w:r w:rsidRPr="00B13547">
              <w:t>Responsibility:</w:t>
            </w:r>
          </w:p>
        </w:tc>
        <w:tc>
          <w:tcPr>
            <w:tcW w:w="4028" w:type="pct"/>
            <w:shd w:val="clear" w:color="auto" w:fill="auto"/>
          </w:tcPr>
          <w:p w14:paraId="45CD6A33" w14:textId="0EA1FA2F" w:rsidR="00D77A70" w:rsidRPr="00B13547" w:rsidRDefault="00D77A70" w:rsidP="00F336AC">
            <w:pPr>
              <w:keepNext/>
              <w:keepLines/>
            </w:pPr>
            <w:r w:rsidRPr="00B13547">
              <w:t>Central Government, Revenue Commissioners, Department of Employment Affairs and Social Protection</w:t>
            </w:r>
          </w:p>
        </w:tc>
      </w:tr>
      <w:tr w:rsidR="00D77A70" w:rsidRPr="00B13547" w14:paraId="13077A15" w14:textId="77777777" w:rsidTr="002F62C8">
        <w:trPr>
          <w:trHeight w:val="37"/>
        </w:trPr>
        <w:tc>
          <w:tcPr>
            <w:tcW w:w="972" w:type="pct"/>
            <w:shd w:val="clear" w:color="auto" w:fill="auto"/>
          </w:tcPr>
          <w:p w14:paraId="04F6886A" w14:textId="77777777" w:rsidR="00D77A70" w:rsidRPr="00B13547" w:rsidRDefault="00D77A70" w:rsidP="00F336AC">
            <w:pPr>
              <w:keepNext/>
              <w:keepLines/>
            </w:pPr>
            <w:r w:rsidRPr="00B13547">
              <w:t xml:space="preserve">Website: </w:t>
            </w:r>
          </w:p>
        </w:tc>
        <w:tc>
          <w:tcPr>
            <w:tcW w:w="4028" w:type="pct"/>
            <w:shd w:val="clear" w:color="auto" w:fill="auto"/>
          </w:tcPr>
          <w:p w14:paraId="00DC0063" w14:textId="7707853C" w:rsidR="00D77A70" w:rsidRPr="00B13547" w:rsidRDefault="00B55CD4" w:rsidP="00F336AC">
            <w:pPr>
              <w:keepNext/>
              <w:keepLines/>
            </w:pPr>
            <w:hyperlink r:id="rId286" w:history="1">
              <w:r w:rsidR="00D77A70" w:rsidRPr="00B13547">
                <w:rPr>
                  <w:rStyle w:val="Hyperlink"/>
                </w:rPr>
                <w:t>https://www.revenue.ie/</w:t>
              </w:r>
            </w:hyperlink>
            <w:r w:rsidR="00D77A70" w:rsidRPr="00B13547">
              <w:t xml:space="preserve">, </w:t>
            </w:r>
            <w:hyperlink r:id="rId287" w:history="1">
              <w:r w:rsidR="00D77A70" w:rsidRPr="00B13547">
                <w:rPr>
                  <w:rStyle w:val="Hyperlink"/>
                </w:rPr>
                <w:t>www.welfare.ie</w:t>
              </w:r>
            </w:hyperlink>
            <w:r w:rsidR="00D77A70" w:rsidRPr="00B13547">
              <w:t xml:space="preserve">   </w:t>
            </w:r>
          </w:p>
        </w:tc>
      </w:tr>
      <w:tr w:rsidR="00D77A70" w:rsidRPr="00B13547" w14:paraId="0A733564" w14:textId="77777777" w:rsidTr="002F62C8">
        <w:trPr>
          <w:trHeight w:val="311"/>
        </w:trPr>
        <w:tc>
          <w:tcPr>
            <w:tcW w:w="972" w:type="pct"/>
            <w:shd w:val="clear" w:color="auto" w:fill="auto"/>
          </w:tcPr>
          <w:p w14:paraId="20E3403D" w14:textId="77777777" w:rsidR="00D77A70" w:rsidRPr="00B13547" w:rsidRDefault="00D77A70" w:rsidP="00D77A70">
            <w:r w:rsidRPr="00B13547">
              <w:t xml:space="preserve">Description: </w:t>
            </w:r>
          </w:p>
        </w:tc>
        <w:tc>
          <w:tcPr>
            <w:tcW w:w="4028" w:type="pct"/>
            <w:shd w:val="clear" w:color="auto" w:fill="auto"/>
          </w:tcPr>
          <w:p w14:paraId="49242383" w14:textId="768F366B" w:rsidR="00D77A70" w:rsidRPr="00B13547" w:rsidRDefault="00D77A70" w:rsidP="00D77A70">
            <w:r w:rsidRPr="00B13547">
              <w:t>The system allows payment of social contribution (PRSI) and payroll tax (PAYE) by employers, on a monthly/quarterly basis, as required. It also allows for submission of the annual return of employees PAYE and PRSI information. The system is fully compatible with and supports the submission of returns generated from third party software as well as from Revenue supplied forms.</w:t>
            </w:r>
          </w:p>
        </w:tc>
      </w:tr>
      <w:tr w:rsidR="00D77A70" w:rsidRPr="00B13547" w14:paraId="089DF78C" w14:textId="77777777" w:rsidTr="00E2511A">
        <w:trPr>
          <w:trHeight w:val="94"/>
        </w:trPr>
        <w:tc>
          <w:tcPr>
            <w:tcW w:w="5000" w:type="pct"/>
            <w:gridSpan w:val="2"/>
            <w:shd w:val="clear" w:color="auto" w:fill="EFFBFF"/>
          </w:tcPr>
          <w:p w14:paraId="1DE22B25" w14:textId="77777777" w:rsidR="00D77A70" w:rsidRPr="00B13547" w:rsidRDefault="00D77A70" w:rsidP="00D77A70">
            <w:pPr>
              <w:spacing w:before="120" w:after="180"/>
              <w:jc w:val="left"/>
              <w:rPr>
                <w:color w:val="BF3F91"/>
                <w:sz w:val="22"/>
              </w:rPr>
            </w:pPr>
            <w:r w:rsidRPr="00B13547">
              <w:rPr>
                <w:color w:val="00B0F0"/>
                <w:sz w:val="22"/>
              </w:rPr>
              <w:t>Equal treatment and qualification</w:t>
            </w:r>
          </w:p>
        </w:tc>
      </w:tr>
      <w:tr w:rsidR="00D77A70" w:rsidRPr="00B13547" w14:paraId="2204BFFF" w14:textId="77777777" w:rsidTr="00E2511A">
        <w:trPr>
          <w:trHeight w:val="198"/>
        </w:trPr>
        <w:tc>
          <w:tcPr>
            <w:tcW w:w="5000" w:type="pct"/>
            <w:gridSpan w:val="2"/>
            <w:shd w:val="clear" w:color="auto" w:fill="auto"/>
          </w:tcPr>
          <w:p w14:paraId="2F2E65D1" w14:textId="0F202082" w:rsidR="00D77A70" w:rsidRPr="00B13547" w:rsidRDefault="00994BE8" w:rsidP="00D77A70">
            <w:r w:rsidRPr="00B13547">
              <w:rPr>
                <w:b/>
              </w:rPr>
              <w:t>Equality in the workplace</w:t>
            </w:r>
          </w:p>
        </w:tc>
      </w:tr>
      <w:tr w:rsidR="00D77A70" w:rsidRPr="00B13547" w14:paraId="7FD25D90" w14:textId="77777777" w:rsidTr="002F62C8">
        <w:trPr>
          <w:trHeight w:val="198"/>
        </w:trPr>
        <w:tc>
          <w:tcPr>
            <w:tcW w:w="972" w:type="pct"/>
            <w:shd w:val="clear" w:color="auto" w:fill="auto"/>
          </w:tcPr>
          <w:p w14:paraId="2B464E8A" w14:textId="77777777" w:rsidR="00D77A70" w:rsidRPr="00B13547" w:rsidRDefault="00D77A70" w:rsidP="00D77A70">
            <w:r w:rsidRPr="00B13547">
              <w:t>Responsibility:</w:t>
            </w:r>
          </w:p>
        </w:tc>
        <w:tc>
          <w:tcPr>
            <w:tcW w:w="4028" w:type="pct"/>
            <w:shd w:val="clear" w:color="auto" w:fill="auto"/>
          </w:tcPr>
          <w:p w14:paraId="01E85DF0" w14:textId="77777777" w:rsidR="00994BE8" w:rsidRPr="00B13547" w:rsidRDefault="00994BE8" w:rsidP="00994BE8">
            <w:r w:rsidRPr="00B13547">
              <w:t>The Irish Human Rights and Equality Commission</w:t>
            </w:r>
          </w:p>
          <w:p w14:paraId="433FC0C0" w14:textId="4A685F22" w:rsidR="00D77A70" w:rsidRPr="00B13547" w:rsidRDefault="00994BE8" w:rsidP="00994BE8">
            <w:r w:rsidRPr="00B13547">
              <w:t>The Workplace Relations Commission</w:t>
            </w:r>
          </w:p>
        </w:tc>
      </w:tr>
      <w:tr w:rsidR="00D77A70" w:rsidRPr="00B13547" w14:paraId="34627BF2" w14:textId="77777777" w:rsidTr="002F62C8">
        <w:trPr>
          <w:trHeight w:val="37"/>
        </w:trPr>
        <w:tc>
          <w:tcPr>
            <w:tcW w:w="972" w:type="pct"/>
            <w:shd w:val="clear" w:color="auto" w:fill="auto"/>
          </w:tcPr>
          <w:p w14:paraId="445C5905" w14:textId="77777777" w:rsidR="00D77A70" w:rsidRPr="00B13547" w:rsidRDefault="00D77A70" w:rsidP="00D77A70">
            <w:r w:rsidRPr="00B13547">
              <w:t xml:space="preserve">Website: </w:t>
            </w:r>
          </w:p>
        </w:tc>
        <w:tc>
          <w:tcPr>
            <w:tcW w:w="4028" w:type="pct"/>
            <w:shd w:val="clear" w:color="auto" w:fill="auto"/>
          </w:tcPr>
          <w:p w14:paraId="555E9EEB" w14:textId="71D90F6B" w:rsidR="00994BE8" w:rsidRPr="00B13547" w:rsidRDefault="00B55CD4" w:rsidP="00D77A70">
            <w:pPr>
              <w:rPr>
                <w:color w:val="auto"/>
              </w:rPr>
            </w:pPr>
            <w:hyperlink r:id="rId288" w:history="1">
              <w:r w:rsidR="00994BE8" w:rsidRPr="00B13547">
                <w:rPr>
                  <w:rStyle w:val="Hyperlink"/>
                </w:rPr>
                <w:t>https://www.ihrec.ie/</w:t>
              </w:r>
            </w:hyperlink>
            <w:r w:rsidR="00F336AC">
              <w:t>;</w:t>
            </w:r>
          </w:p>
          <w:p w14:paraId="25CFEA76" w14:textId="2A037111" w:rsidR="00D77A70" w:rsidRPr="00B13547" w:rsidRDefault="00B55CD4" w:rsidP="00D77A70">
            <w:hyperlink r:id="rId289" w:history="1">
              <w:r w:rsidR="00994BE8" w:rsidRPr="00B13547">
                <w:rPr>
                  <w:rStyle w:val="Hyperlink"/>
                </w:rPr>
                <w:t>https://www.workplacerelations.ie/en/</w:t>
              </w:r>
            </w:hyperlink>
          </w:p>
        </w:tc>
      </w:tr>
      <w:tr w:rsidR="00D77A70" w:rsidRPr="00B13547" w14:paraId="1DECA131" w14:textId="77777777" w:rsidTr="002F62C8">
        <w:trPr>
          <w:trHeight w:val="311"/>
        </w:trPr>
        <w:tc>
          <w:tcPr>
            <w:tcW w:w="972" w:type="pct"/>
            <w:shd w:val="clear" w:color="auto" w:fill="auto"/>
          </w:tcPr>
          <w:p w14:paraId="4139CCE7" w14:textId="77777777" w:rsidR="00D77A70" w:rsidRPr="00B13547" w:rsidRDefault="00D77A70" w:rsidP="00D77A70">
            <w:r w:rsidRPr="00B13547">
              <w:t xml:space="preserve">Description: </w:t>
            </w:r>
          </w:p>
        </w:tc>
        <w:tc>
          <w:tcPr>
            <w:tcW w:w="4028" w:type="pct"/>
            <w:shd w:val="clear" w:color="auto" w:fill="auto"/>
          </w:tcPr>
          <w:p w14:paraId="7B2EA243" w14:textId="5C23447E" w:rsidR="00994BE8" w:rsidRPr="00B13547" w:rsidRDefault="00994BE8" w:rsidP="00994BE8">
            <w:r w:rsidRPr="00B13547">
              <w:t>The Irish Human Rights and Equality Commission is a statutory body set up to provide information to the public on human rights and equality legislation. It can, at its discretion, provide legal assistance to people who wish to bring claims to the Equality Tribunal. You can find the booklet, Your Employment Equality Rights Explained on ihrec.ie</w:t>
            </w:r>
          </w:p>
          <w:p w14:paraId="61769986" w14:textId="723D3FD7" w:rsidR="00D77A70" w:rsidRPr="00B13547" w:rsidRDefault="00994BE8" w:rsidP="00994BE8">
            <w:r w:rsidRPr="00B13547">
              <w:t>The Workplace Relations Commission is the place to bring a discrim</w:t>
            </w:r>
            <w:r w:rsidR="0033331C">
              <w:t>in</w:t>
            </w:r>
            <w:r w:rsidRPr="00B13547">
              <w:t>ation claim under the Employment Equality Acts 1998–2015 using the online complaint form available on workplacerelations.ie). It investigates or mediates claims of unlawful discrimination under equality legislation.</w:t>
            </w:r>
          </w:p>
        </w:tc>
      </w:tr>
    </w:tbl>
    <w:p w14:paraId="23435767" w14:textId="77777777" w:rsidR="006D2864" w:rsidRPr="00B13547" w:rsidRDefault="006D2864" w:rsidP="006D2864">
      <w:pPr>
        <w:pStyle w:val="Heading2"/>
      </w:pPr>
      <w:r w:rsidRPr="00B13547">
        <w:t>Product requirements</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6D2864" w:rsidRPr="00B13547" w14:paraId="76FD0D44" w14:textId="77777777" w:rsidTr="00E2511A">
        <w:trPr>
          <w:trHeight w:val="94"/>
        </w:trPr>
        <w:tc>
          <w:tcPr>
            <w:tcW w:w="5000" w:type="pct"/>
            <w:gridSpan w:val="2"/>
            <w:shd w:val="clear" w:color="auto" w:fill="EFFBFF"/>
          </w:tcPr>
          <w:p w14:paraId="697CE228" w14:textId="77777777" w:rsidR="006D2864" w:rsidRPr="00B13547" w:rsidRDefault="006D2864" w:rsidP="00E2511A">
            <w:pPr>
              <w:spacing w:before="120" w:after="180"/>
              <w:jc w:val="left"/>
              <w:rPr>
                <w:color w:val="00B0F0"/>
                <w:sz w:val="22"/>
              </w:rPr>
            </w:pPr>
            <w:r w:rsidRPr="00B13547">
              <w:rPr>
                <w:color w:val="00B0F0"/>
                <w:sz w:val="22"/>
              </w:rPr>
              <w:t>CE marking, Standards in Europe</w:t>
            </w:r>
          </w:p>
        </w:tc>
      </w:tr>
      <w:tr w:rsidR="006D2864" w:rsidRPr="00B13547" w14:paraId="55FE7B49" w14:textId="77777777" w:rsidTr="00E2511A">
        <w:trPr>
          <w:trHeight w:val="198"/>
        </w:trPr>
        <w:tc>
          <w:tcPr>
            <w:tcW w:w="5000" w:type="pct"/>
            <w:gridSpan w:val="2"/>
            <w:shd w:val="clear" w:color="auto" w:fill="auto"/>
          </w:tcPr>
          <w:p w14:paraId="64F2E9C1" w14:textId="3EE3C136" w:rsidR="006D2864" w:rsidRPr="00B13547" w:rsidRDefault="007528C4" w:rsidP="00E2511A">
            <w:pPr>
              <w:rPr>
                <w:b/>
              </w:rPr>
            </w:pPr>
            <w:r w:rsidRPr="00B13547">
              <w:rPr>
                <w:b/>
              </w:rPr>
              <w:t>National Standards</w:t>
            </w:r>
          </w:p>
        </w:tc>
      </w:tr>
      <w:tr w:rsidR="007528C4" w:rsidRPr="00B13547" w14:paraId="2DCC3E92" w14:textId="77777777" w:rsidTr="002F62C8">
        <w:trPr>
          <w:trHeight w:val="198"/>
        </w:trPr>
        <w:tc>
          <w:tcPr>
            <w:tcW w:w="972" w:type="pct"/>
            <w:shd w:val="clear" w:color="auto" w:fill="auto"/>
          </w:tcPr>
          <w:p w14:paraId="1ECC881F" w14:textId="77777777" w:rsidR="007528C4" w:rsidRPr="00B13547" w:rsidRDefault="007528C4" w:rsidP="007528C4">
            <w:r w:rsidRPr="00B13547">
              <w:t>Responsibility:</w:t>
            </w:r>
          </w:p>
        </w:tc>
        <w:tc>
          <w:tcPr>
            <w:tcW w:w="4028" w:type="pct"/>
            <w:shd w:val="clear" w:color="auto" w:fill="auto"/>
          </w:tcPr>
          <w:p w14:paraId="278ED69E" w14:textId="0AC4A2F2" w:rsidR="007528C4" w:rsidRPr="00B13547" w:rsidRDefault="007528C4" w:rsidP="007528C4">
            <w:r w:rsidRPr="00B13547">
              <w:rPr>
                <w:lang w:eastAsia="el-GR"/>
              </w:rPr>
              <w:t>National Standards Authority of Ireland (NSAI)</w:t>
            </w:r>
          </w:p>
        </w:tc>
      </w:tr>
      <w:tr w:rsidR="007528C4" w:rsidRPr="00B13547" w14:paraId="19015BBF" w14:textId="77777777" w:rsidTr="002F62C8">
        <w:trPr>
          <w:trHeight w:val="37"/>
        </w:trPr>
        <w:tc>
          <w:tcPr>
            <w:tcW w:w="972" w:type="pct"/>
            <w:shd w:val="clear" w:color="auto" w:fill="auto"/>
          </w:tcPr>
          <w:p w14:paraId="0F893258" w14:textId="77777777" w:rsidR="007528C4" w:rsidRPr="00B13547" w:rsidRDefault="007528C4" w:rsidP="007528C4">
            <w:r w:rsidRPr="00B13547">
              <w:t xml:space="preserve">Website: </w:t>
            </w:r>
          </w:p>
        </w:tc>
        <w:tc>
          <w:tcPr>
            <w:tcW w:w="4028" w:type="pct"/>
            <w:shd w:val="clear" w:color="auto" w:fill="auto"/>
          </w:tcPr>
          <w:p w14:paraId="1D5D2280" w14:textId="34ABD7C2" w:rsidR="007528C4" w:rsidRPr="00B13547" w:rsidRDefault="00B55CD4" w:rsidP="007528C4">
            <w:hyperlink r:id="rId290" w:history="1">
              <w:r w:rsidR="007528C4" w:rsidRPr="00B13547">
                <w:rPr>
                  <w:rStyle w:val="Hyperlink"/>
                  <w:lang w:eastAsia="el-GR"/>
                </w:rPr>
                <w:t>https://www.nsai.ie/</w:t>
              </w:r>
            </w:hyperlink>
            <w:r w:rsidR="007528C4" w:rsidRPr="00B13547">
              <w:rPr>
                <w:lang w:eastAsia="el-GR"/>
              </w:rPr>
              <w:t xml:space="preserve"> </w:t>
            </w:r>
          </w:p>
        </w:tc>
      </w:tr>
      <w:tr w:rsidR="007528C4" w:rsidRPr="00B13547" w14:paraId="67818D74" w14:textId="77777777" w:rsidTr="002F62C8">
        <w:trPr>
          <w:trHeight w:val="311"/>
        </w:trPr>
        <w:tc>
          <w:tcPr>
            <w:tcW w:w="972" w:type="pct"/>
            <w:shd w:val="clear" w:color="auto" w:fill="auto"/>
          </w:tcPr>
          <w:p w14:paraId="642980A8" w14:textId="77777777" w:rsidR="007528C4" w:rsidRPr="00B13547" w:rsidRDefault="007528C4" w:rsidP="007528C4">
            <w:r w:rsidRPr="00B13547">
              <w:t xml:space="preserve">Description: </w:t>
            </w:r>
          </w:p>
        </w:tc>
        <w:tc>
          <w:tcPr>
            <w:tcW w:w="4028" w:type="pct"/>
            <w:shd w:val="clear" w:color="auto" w:fill="auto"/>
          </w:tcPr>
          <w:p w14:paraId="3764CB75" w14:textId="23808FFB" w:rsidR="002B60B1" w:rsidRPr="00B13547" w:rsidRDefault="007528C4" w:rsidP="002B60B1">
            <w:r w:rsidRPr="00B13547">
              <w:t>Exhaustive information on the national standards is available on the website</w:t>
            </w:r>
            <w:r w:rsidR="002B60B1" w:rsidRPr="00B13547">
              <w:t>.</w:t>
            </w:r>
          </w:p>
          <w:p w14:paraId="53A98A8A" w14:textId="77777777" w:rsidR="002B60B1" w:rsidRPr="00B13547" w:rsidRDefault="002B60B1" w:rsidP="002B60B1">
            <w:r w:rsidRPr="00B13547">
              <w:t xml:space="preserve">Comment on standards at </w:t>
            </w:r>
            <w:hyperlink r:id="rId291" w:history="1">
              <w:r w:rsidRPr="00B13547">
                <w:rPr>
                  <w:rStyle w:val="Hyperlink"/>
                </w:rPr>
                <w:t>http://www.nsainep.ie/</w:t>
              </w:r>
            </w:hyperlink>
            <w:r w:rsidRPr="00B13547">
              <w:t xml:space="preserve">; </w:t>
            </w:r>
          </w:p>
          <w:p w14:paraId="273997CE" w14:textId="2A34A507" w:rsidR="007528C4" w:rsidRPr="00B13547" w:rsidRDefault="002B60B1" w:rsidP="002B60B1">
            <w:r w:rsidRPr="00B13547">
              <w:t>Shop for standards at https://shop.standards.ie/nsai/</w:t>
            </w:r>
            <w:r w:rsidR="007528C4" w:rsidRPr="00B13547">
              <w:t>.</w:t>
            </w:r>
          </w:p>
        </w:tc>
      </w:tr>
      <w:tr w:rsidR="007528C4" w:rsidRPr="00B13547" w14:paraId="08BFDAB7" w14:textId="77777777" w:rsidTr="00E2511A">
        <w:trPr>
          <w:trHeight w:val="94"/>
        </w:trPr>
        <w:tc>
          <w:tcPr>
            <w:tcW w:w="5000" w:type="pct"/>
            <w:gridSpan w:val="2"/>
            <w:shd w:val="clear" w:color="auto" w:fill="EFFBFF"/>
          </w:tcPr>
          <w:p w14:paraId="2188660E" w14:textId="77777777" w:rsidR="007528C4" w:rsidRPr="00B13547" w:rsidRDefault="007528C4" w:rsidP="00F336AC">
            <w:pPr>
              <w:keepNext/>
              <w:keepLines/>
              <w:spacing w:before="120" w:after="180"/>
              <w:jc w:val="left"/>
              <w:rPr>
                <w:color w:val="BF3F91"/>
                <w:sz w:val="22"/>
              </w:rPr>
            </w:pPr>
            <w:r w:rsidRPr="00B13547">
              <w:rPr>
                <w:color w:val="00B0F0"/>
                <w:sz w:val="22"/>
              </w:rPr>
              <w:lastRenderedPageBreak/>
              <w:t>Product rules and specifications</w:t>
            </w:r>
          </w:p>
        </w:tc>
      </w:tr>
      <w:tr w:rsidR="007528C4" w:rsidRPr="00B13547" w14:paraId="16D04BB8" w14:textId="77777777" w:rsidTr="00E2511A">
        <w:trPr>
          <w:trHeight w:val="198"/>
        </w:trPr>
        <w:tc>
          <w:tcPr>
            <w:tcW w:w="5000" w:type="pct"/>
            <w:gridSpan w:val="2"/>
            <w:shd w:val="clear" w:color="auto" w:fill="auto"/>
          </w:tcPr>
          <w:p w14:paraId="433657BA" w14:textId="36740AD2" w:rsidR="007528C4" w:rsidRPr="00B13547" w:rsidRDefault="002B60B1" w:rsidP="00F336AC">
            <w:pPr>
              <w:keepNext/>
              <w:keepLines/>
            </w:pPr>
            <w:r w:rsidRPr="00B13547">
              <w:rPr>
                <w:b/>
              </w:rPr>
              <w:t>Standards for product labelling</w:t>
            </w:r>
          </w:p>
        </w:tc>
      </w:tr>
      <w:tr w:rsidR="007528C4" w:rsidRPr="00B13547" w14:paraId="0A279222" w14:textId="77777777" w:rsidTr="002F62C8">
        <w:trPr>
          <w:trHeight w:val="198"/>
        </w:trPr>
        <w:tc>
          <w:tcPr>
            <w:tcW w:w="972" w:type="pct"/>
            <w:shd w:val="clear" w:color="auto" w:fill="auto"/>
          </w:tcPr>
          <w:p w14:paraId="4FF5A0D1" w14:textId="77777777" w:rsidR="007528C4" w:rsidRPr="00B13547" w:rsidRDefault="007528C4" w:rsidP="00F336AC">
            <w:pPr>
              <w:keepNext/>
              <w:keepLines/>
            </w:pPr>
            <w:r w:rsidRPr="00B13547">
              <w:t>Responsibility:</w:t>
            </w:r>
          </w:p>
        </w:tc>
        <w:tc>
          <w:tcPr>
            <w:tcW w:w="4028" w:type="pct"/>
            <w:shd w:val="clear" w:color="auto" w:fill="auto"/>
          </w:tcPr>
          <w:p w14:paraId="1D275D00" w14:textId="384E59D6" w:rsidR="007528C4" w:rsidRPr="00B13547" w:rsidRDefault="002B60B1" w:rsidP="00F336AC">
            <w:pPr>
              <w:keepNext/>
              <w:keepLines/>
            </w:pPr>
            <w:r w:rsidRPr="00B13547">
              <w:rPr>
                <w:lang w:eastAsia="el-GR"/>
              </w:rPr>
              <w:t>National Standards Authority of Ireland (NSAI)</w:t>
            </w:r>
          </w:p>
        </w:tc>
      </w:tr>
      <w:tr w:rsidR="007528C4" w:rsidRPr="00B13547" w14:paraId="6BE68495" w14:textId="77777777" w:rsidTr="002F62C8">
        <w:trPr>
          <w:trHeight w:val="37"/>
        </w:trPr>
        <w:tc>
          <w:tcPr>
            <w:tcW w:w="972" w:type="pct"/>
            <w:shd w:val="clear" w:color="auto" w:fill="auto"/>
          </w:tcPr>
          <w:p w14:paraId="2B1DE09E" w14:textId="77777777" w:rsidR="007528C4" w:rsidRPr="00B13547" w:rsidRDefault="007528C4" w:rsidP="00F336AC">
            <w:pPr>
              <w:keepNext/>
              <w:keepLines/>
            </w:pPr>
            <w:r w:rsidRPr="00B13547">
              <w:t xml:space="preserve">Website: </w:t>
            </w:r>
          </w:p>
        </w:tc>
        <w:tc>
          <w:tcPr>
            <w:tcW w:w="4028" w:type="pct"/>
            <w:shd w:val="clear" w:color="auto" w:fill="auto"/>
          </w:tcPr>
          <w:p w14:paraId="343EE511" w14:textId="7463EAE4" w:rsidR="007528C4" w:rsidRPr="00B13547" w:rsidRDefault="00B55CD4" w:rsidP="00F336AC">
            <w:pPr>
              <w:keepNext/>
              <w:keepLines/>
            </w:pPr>
            <w:hyperlink r:id="rId292" w:history="1">
              <w:r w:rsidR="002B60B1" w:rsidRPr="00B13547">
                <w:rPr>
                  <w:rStyle w:val="Hyperlink"/>
                  <w:lang w:eastAsia="el-GR"/>
                </w:rPr>
                <w:t>https://www.nsai.ie/</w:t>
              </w:r>
            </w:hyperlink>
          </w:p>
        </w:tc>
      </w:tr>
      <w:tr w:rsidR="007528C4" w:rsidRPr="00B13547" w14:paraId="14A03CCD" w14:textId="77777777" w:rsidTr="002F62C8">
        <w:trPr>
          <w:trHeight w:val="311"/>
        </w:trPr>
        <w:tc>
          <w:tcPr>
            <w:tcW w:w="972" w:type="pct"/>
            <w:shd w:val="clear" w:color="auto" w:fill="auto"/>
          </w:tcPr>
          <w:p w14:paraId="057925F1" w14:textId="77777777" w:rsidR="007528C4" w:rsidRPr="00B13547" w:rsidRDefault="007528C4" w:rsidP="007528C4">
            <w:r w:rsidRPr="00B13547">
              <w:t xml:space="preserve">Description: </w:t>
            </w:r>
          </w:p>
        </w:tc>
        <w:tc>
          <w:tcPr>
            <w:tcW w:w="4028" w:type="pct"/>
            <w:shd w:val="clear" w:color="auto" w:fill="auto"/>
          </w:tcPr>
          <w:p w14:paraId="6BE12799" w14:textId="503B8072" w:rsidR="00CA0C80" w:rsidRPr="00B13547" w:rsidRDefault="00CA0C80" w:rsidP="00CA0C80">
            <w:pPr>
              <w:rPr>
                <w:rStyle w:val="Hyperlink"/>
              </w:rPr>
            </w:pPr>
            <w:r w:rsidRPr="00B13547">
              <w:t xml:space="preserve">Overview of product labelling standards can be found at </w:t>
            </w:r>
            <w:r w:rsidRPr="00B13547">
              <w:fldChar w:fldCharType="begin"/>
            </w:r>
            <w:r w:rsidRPr="00B13547">
              <w:instrText xml:space="preserve"> HYPERLINK "https://www.citizensinformation.ie/en/consumer_affairs/" </w:instrText>
            </w:r>
            <w:r w:rsidRPr="00B13547">
              <w:fldChar w:fldCharType="separate"/>
            </w:r>
            <w:r w:rsidRPr="00B13547">
              <w:rPr>
                <w:rStyle w:val="Hyperlink"/>
              </w:rPr>
              <w:t>https://www.citizensinformation.ie/en/consumer_affairs/</w:t>
            </w:r>
          </w:p>
          <w:p w14:paraId="37B904B4" w14:textId="77777777" w:rsidR="00CA0C80" w:rsidRPr="00B13547" w:rsidRDefault="00CA0C80" w:rsidP="00CA0C80">
            <w:pPr>
              <w:rPr>
                <w:rStyle w:val="Hyperlink"/>
              </w:rPr>
            </w:pPr>
            <w:r w:rsidRPr="00B13547">
              <w:rPr>
                <w:rStyle w:val="Hyperlink"/>
              </w:rPr>
              <w:t>consumer_protection/product_safety_and_labelling/</w:t>
            </w:r>
          </w:p>
          <w:p w14:paraId="13B151EA" w14:textId="14827414" w:rsidR="007528C4" w:rsidRPr="00B13547" w:rsidRDefault="00CA0C80" w:rsidP="00CA0C80">
            <w:r w:rsidRPr="00B13547">
              <w:rPr>
                <w:rStyle w:val="Hyperlink"/>
              </w:rPr>
              <w:t>standards_for_product_labelling.html</w:t>
            </w:r>
            <w:r w:rsidRPr="00B13547">
              <w:fldChar w:fldCharType="end"/>
            </w:r>
          </w:p>
        </w:tc>
      </w:tr>
      <w:tr w:rsidR="007528C4" w:rsidRPr="00B13547" w14:paraId="6C9A4BD2" w14:textId="77777777" w:rsidTr="00E2511A">
        <w:trPr>
          <w:trHeight w:val="94"/>
        </w:trPr>
        <w:tc>
          <w:tcPr>
            <w:tcW w:w="5000" w:type="pct"/>
            <w:gridSpan w:val="2"/>
            <w:shd w:val="clear" w:color="auto" w:fill="EFFBFF"/>
          </w:tcPr>
          <w:p w14:paraId="6164A1A6" w14:textId="77777777" w:rsidR="007528C4" w:rsidRPr="00B13547" w:rsidRDefault="007528C4" w:rsidP="007528C4">
            <w:pPr>
              <w:spacing w:before="120" w:after="180"/>
              <w:jc w:val="left"/>
              <w:rPr>
                <w:color w:val="BF3F91"/>
                <w:sz w:val="22"/>
              </w:rPr>
            </w:pPr>
            <w:r w:rsidRPr="00B13547">
              <w:rPr>
                <w:color w:val="00B0F0"/>
                <w:sz w:val="22"/>
              </w:rPr>
              <w:t>Chemicals (REACH)</w:t>
            </w:r>
          </w:p>
        </w:tc>
      </w:tr>
      <w:tr w:rsidR="007528C4" w:rsidRPr="00B13547" w14:paraId="372553E6" w14:textId="77777777" w:rsidTr="00E2511A">
        <w:trPr>
          <w:trHeight w:val="198"/>
        </w:trPr>
        <w:tc>
          <w:tcPr>
            <w:tcW w:w="5000" w:type="pct"/>
            <w:gridSpan w:val="2"/>
            <w:shd w:val="clear" w:color="auto" w:fill="auto"/>
          </w:tcPr>
          <w:p w14:paraId="765BB46B" w14:textId="48C5FE13" w:rsidR="007528C4" w:rsidRPr="00B13547" w:rsidRDefault="005719AA" w:rsidP="007528C4">
            <w:pPr>
              <w:rPr>
                <w:b/>
              </w:rPr>
            </w:pPr>
            <w:r w:rsidRPr="00B13547">
              <w:rPr>
                <w:rStyle w:val="Strong"/>
              </w:rPr>
              <w:t>Irish REACH (Registration, Evaluation, Authorisation and Restriction of Chemicals, EU Regulation no 1907/2006) Information point(s)</w:t>
            </w:r>
          </w:p>
        </w:tc>
      </w:tr>
      <w:tr w:rsidR="00B64F4F" w:rsidRPr="00B13547" w14:paraId="0BE55ABC" w14:textId="77777777" w:rsidTr="002F62C8">
        <w:trPr>
          <w:trHeight w:val="198"/>
        </w:trPr>
        <w:tc>
          <w:tcPr>
            <w:tcW w:w="972" w:type="pct"/>
            <w:shd w:val="clear" w:color="auto" w:fill="auto"/>
          </w:tcPr>
          <w:p w14:paraId="2E106F1B" w14:textId="77777777" w:rsidR="00B64F4F" w:rsidRPr="00B13547" w:rsidRDefault="00B64F4F" w:rsidP="00B64F4F">
            <w:r w:rsidRPr="00B13547">
              <w:t>Responsibility:</w:t>
            </w:r>
          </w:p>
        </w:tc>
        <w:tc>
          <w:tcPr>
            <w:tcW w:w="4028" w:type="pct"/>
            <w:shd w:val="clear" w:color="auto" w:fill="auto"/>
          </w:tcPr>
          <w:p w14:paraId="47831C66" w14:textId="319F916C" w:rsidR="00B64F4F" w:rsidRPr="00B13547" w:rsidRDefault="00B64F4F" w:rsidP="00B64F4F">
            <w:r w:rsidRPr="00B13547">
              <w:rPr>
                <w:lang w:eastAsia="el-GR"/>
              </w:rPr>
              <w:t>Health and Safety Authority</w:t>
            </w:r>
          </w:p>
        </w:tc>
      </w:tr>
      <w:tr w:rsidR="00B64F4F" w:rsidRPr="00B13547" w14:paraId="03232E30" w14:textId="77777777" w:rsidTr="002F62C8">
        <w:trPr>
          <w:trHeight w:val="37"/>
        </w:trPr>
        <w:tc>
          <w:tcPr>
            <w:tcW w:w="972" w:type="pct"/>
            <w:shd w:val="clear" w:color="auto" w:fill="auto"/>
          </w:tcPr>
          <w:p w14:paraId="78D6A46D" w14:textId="77777777" w:rsidR="00B64F4F" w:rsidRPr="00B13547" w:rsidRDefault="00B64F4F" w:rsidP="00B64F4F">
            <w:r w:rsidRPr="00B13547">
              <w:t xml:space="preserve">Website: </w:t>
            </w:r>
          </w:p>
        </w:tc>
        <w:tc>
          <w:tcPr>
            <w:tcW w:w="4028" w:type="pct"/>
            <w:shd w:val="clear" w:color="auto" w:fill="auto"/>
          </w:tcPr>
          <w:p w14:paraId="5D6EEA66" w14:textId="519AA6DD" w:rsidR="00B64F4F" w:rsidRPr="00B13547" w:rsidRDefault="00B55CD4" w:rsidP="00B64F4F">
            <w:hyperlink r:id="rId293" w:history="1">
              <w:r w:rsidR="00B64F4F" w:rsidRPr="00B13547">
                <w:rPr>
                  <w:rStyle w:val="Hyperlink"/>
                </w:rPr>
                <w:t>http://www.hsa.ie/eng/Chemicals/REACH/</w:t>
              </w:r>
            </w:hyperlink>
            <w:r w:rsidR="00B64F4F" w:rsidRPr="00B13547">
              <w:t xml:space="preserve"> </w:t>
            </w:r>
          </w:p>
        </w:tc>
      </w:tr>
      <w:tr w:rsidR="00B64F4F" w:rsidRPr="00B13547" w14:paraId="1865CC39" w14:textId="77777777" w:rsidTr="002F62C8">
        <w:trPr>
          <w:trHeight w:val="311"/>
        </w:trPr>
        <w:tc>
          <w:tcPr>
            <w:tcW w:w="972" w:type="pct"/>
            <w:shd w:val="clear" w:color="auto" w:fill="auto"/>
          </w:tcPr>
          <w:p w14:paraId="77AFA6D3" w14:textId="77777777" w:rsidR="00B64F4F" w:rsidRPr="00B13547" w:rsidRDefault="00B64F4F" w:rsidP="00B64F4F">
            <w:r w:rsidRPr="00B13547">
              <w:t xml:space="preserve">Description: </w:t>
            </w:r>
          </w:p>
        </w:tc>
        <w:tc>
          <w:tcPr>
            <w:tcW w:w="4028" w:type="pct"/>
            <w:shd w:val="clear" w:color="auto" w:fill="auto"/>
          </w:tcPr>
          <w:p w14:paraId="289FE01F" w14:textId="350042D4" w:rsidR="00B64F4F" w:rsidRPr="00B13547" w:rsidRDefault="00B64F4F" w:rsidP="00B64F4F">
            <w:r w:rsidRPr="00B13547">
              <w:t xml:space="preserve">Useful information materials and the text of the national enforcement legislation are available on the website. </w:t>
            </w:r>
          </w:p>
        </w:tc>
      </w:tr>
      <w:tr w:rsidR="00B64F4F" w:rsidRPr="00B13547" w14:paraId="3C84BBA7" w14:textId="77777777" w:rsidTr="00E2511A">
        <w:trPr>
          <w:trHeight w:val="94"/>
        </w:trPr>
        <w:tc>
          <w:tcPr>
            <w:tcW w:w="5000" w:type="pct"/>
            <w:gridSpan w:val="2"/>
            <w:shd w:val="clear" w:color="auto" w:fill="EFFBFF"/>
          </w:tcPr>
          <w:p w14:paraId="622EE7F0" w14:textId="77777777" w:rsidR="00B64F4F" w:rsidRPr="00B13547" w:rsidRDefault="00B64F4F" w:rsidP="00B64F4F">
            <w:pPr>
              <w:spacing w:before="120" w:after="180"/>
              <w:jc w:val="left"/>
              <w:rPr>
                <w:color w:val="BF3F91"/>
                <w:sz w:val="22"/>
              </w:rPr>
            </w:pPr>
            <w:r w:rsidRPr="00B13547">
              <w:rPr>
                <w:color w:val="00B0F0"/>
                <w:sz w:val="22"/>
              </w:rPr>
              <w:t>Classification, labelling, packaging</w:t>
            </w:r>
          </w:p>
        </w:tc>
      </w:tr>
      <w:tr w:rsidR="00D01A2F" w:rsidRPr="00B13547" w14:paraId="45776BB5" w14:textId="77777777" w:rsidTr="00737EBF">
        <w:trPr>
          <w:trHeight w:val="198"/>
        </w:trPr>
        <w:tc>
          <w:tcPr>
            <w:tcW w:w="5000" w:type="pct"/>
            <w:gridSpan w:val="2"/>
            <w:shd w:val="clear" w:color="auto" w:fill="auto"/>
          </w:tcPr>
          <w:p w14:paraId="3AA42049" w14:textId="77777777" w:rsidR="00D01A2F" w:rsidRPr="00B13547" w:rsidRDefault="00D01A2F" w:rsidP="00737EBF">
            <w:r w:rsidRPr="00B13547">
              <w:rPr>
                <w:b/>
              </w:rPr>
              <w:t>Standards for product labelling</w:t>
            </w:r>
          </w:p>
        </w:tc>
      </w:tr>
      <w:tr w:rsidR="00D01A2F" w:rsidRPr="00B13547" w14:paraId="31CBD30C" w14:textId="77777777" w:rsidTr="002F62C8">
        <w:trPr>
          <w:trHeight w:val="198"/>
        </w:trPr>
        <w:tc>
          <w:tcPr>
            <w:tcW w:w="972" w:type="pct"/>
            <w:shd w:val="clear" w:color="auto" w:fill="auto"/>
          </w:tcPr>
          <w:p w14:paraId="116BDAC5" w14:textId="77777777" w:rsidR="00D01A2F" w:rsidRPr="00B13547" w:rsidRDefault="00D01A2F" w:rsidP="00737EBF">
            <w:r w:rsidRPr="00B13547">
              <w:t>Responsibility:</w:t>
            </w:r>
          </w:p>
        </w:tc>
        <w:tc>
          <w:tcPr>
            <w:tcW w:w="4028" w:type="pct"/>
            <w:shd w:val="clear" w:color="auto" w:fill="auto"/>
          </w:tcPr>
          <w:p w14:paraId="71B46D23" w14:textId="77777777" w:rsidR="00D01A2F" w:rsidRPr="00B13547" w:rsidRDefault="00D01A2F" w:rsidP="00737EBF">
            <w:r w:rsidRPr="00B13547">
              <w:rPr>
                <w:lang w:eastAsia="el-GR"/>
              </w:rPr>
              <w:t>National Standards Authority of Ireland (NSAI)</w:t>
            </w:r>
          </w:p>
        </w:tc>
      </w:tr>
      <w:tr w:rsidR="00D01A2F" w:rsidRPr="00B13547" w14:paraId="10B581F2" w14:textId="77777777" w:rsidTr="002F62C8">
        <w:trPr>
          <w:trHeight w:val="37"/>
        </w:trPr>
        <w:tc>
          <w:tcPr>
            <w:tcW w:w="972" w:type="pct"/>
            <w:shd w:val="clear" w:color="auto" w:fill="auto"/>
          </w:tcPr>
          <w:p w14:paraId="736C4C99" w14:textId="77777777" w:rsidR="00D01A2F" w:rsidRPr="00B13547" w:rsidRDefault="00D01A2F" w:rsidP="00737EBF">
            <w:r w:rsidRPr="00B13547">
              <w:t xml:space="preserve">Website: </w:t>
            </w:r>
          </w:p>
        </w:tc>
        <w:tc>
          <w:tcPr>
            <w:tcW w:w="4028" w:type="pct"/>
            <w:shd w:val="clear" w:color="auto" w:fill="auto"/>
          </w:tcPr>
          <w:p w14:paraId="1CC3703C" w14:textId="77777777" w:rsidR="00D01A2F" w:rsidRPr="00B13547" w:rsidRDefault="00B55CD4" w:rsidP="00737EBF">
            <w:hyperlink r:id="rId294" w:history="1">
              <w:r w:rsidR="00D01A2F" w:rsidRPr="00B13547">
                <w:rPr>
                  <w:rStyle w:val="Hyperlink"/>
                  <w:lang w:eastAsia="el-GR"/>
                </w:rPr>
                <w:t>https://www.nsai.ie/</w:t>
              </w:r>
            </w:hyperlink>
          </w:p>
        </w:tc>
      </w:tr>
      <w:tr w:rsidR="00D01A2F" w:rsidRPr="00B13547" w14:paraId="3A745E18" w14:textId="77777777" w:rsidTr="002F62C8">
        <w:trPr>
          <w:trHeight w:val="311"/>
        </w:trPr>
        <w:tc>
          <w:tcPr>
            <w:tcW w:w="972" w:type="pct"/>
            <w:shd w:val="clear" w:color="auto" w:fill="auto"/>
          </w:tcPr>
          <w:p w14:paraId="1E46D3B8" w14:textId="77777777" w:rsidR="00D01A2F" w:rsidRPr="00B13547" w:rsidRDefault="00D01A2F" w:rsidP="00737EBF">
            <w:r w:rsidRPr="00B13547">
              <w:t xml:space="preserve">Description: </w:t>
            </w:r>
          </w:p>
        </w:tc>
        <w:tc>
          <w:tcPr>
            <w:tcW w:w="4028" w:type="pct"/>
            <w:shd w:val="clear" w:color="auto" w:fill="auto"/>
          </w:tcPr>
          <w:p w14:paraId="1E34F32B" w14:textId="77777777" w:rsidR="00D01A2F" w:rsidRPr="00B13547" w:rsidRDefault="00D01A2F" w:rsidP="00737EBF">
            <w:pPr>
              <w:rPr>
                <w:rStyle w:val="Hyperlink"/>
              </w:rPr>
            </w:pPr>
            <w:r w:rsidRPr="00B13547">
              <w:t xml:space="preserve">Overview of product labelling standards can be found at </w:t>
            </w:r>
            <w:r w:rsidRPr="00B13547">
              <w:fldChar w:fldCharType="begin"/>
            </w:r>
            <w:r w:rsidRPr="00B13547">
              <w:instrText xml:space="preserve"> HYPERLINK "https://www.citizensinformation.ie/en/consumer_affairs/" </w:instrText>
            </w:r>
            <w:r w:rsidRPr="00B13547">
              <w:fldChar w:fldCharType="separate"/>
            </w:r>
            <w:r w:rsidRPr="00B13547">
              <w:rPr>
                <w:rStyle w:val="Hyperlink"/>
              </w:rPr>
              <w:t>https://www.citizensinformation.ie/en/consumer_affairs/</w:t>
            </w:r>
          </w:p>
          <w:p w14:paraId="70616A5F" w14:textId="77777777" w:rsidR="00D01A2F" w:rsidRPr="00B13547" w:rsidRDefault="00D01A2F" w:rsidP="00737EBF">
            <w:pPr>
              <w:rPr>
                <w:rStyle w:val="Hyperlink"/>
              </w:rPr>
            </w:pPr>
            <w:r w:rsidRPr="00B13547">
              <w:rPr>
                <w:rStyle w:val="Hyperlink"/>
              </w:rPr>
              <w:t>consumer_protection/product_safety_and_labelling/</w:t>
            </w:r>
          </w:p>
          <w:p w14:paraId="643AAFBA" w14:textId="77777777" w:rsidR="00D01A2F" w:rsidRPr="00B13547" w:rsidRDefault="00D01A2F" w:rsidP="00737EBF">
            <w:r w:rsidRPr="00B13547">
              <w:rPr>
                <w:rStyle w:val="Hyperlink"/>
              </w:rPr>
              <w:t>standards_for_product_labelling.html</w:t>
            </w:r>
            <w:r w:rsidRPr="00B13547">
              <w:fldChar w:fldCharType="end"/>
            </w:r>
          </w:p>
        </w:tc>
      </w:tr>
      <w:tr w:rsidR="00B64F4F" w:rsidRPr="00B13547" w14:paraId="187638E3" w14:textId="77777777" w:rsidTr="00E2511A">
        <w:trPr>
          <w:trHeight w:val="94"/>
        </w:trPr>
        <w:tc>
          <w:tcPr>
            <w:tcW w:w="5000" w:type="pct"/>
            <w:gridSpan w:val="2"/>
            <w:shd w:val="clear" w:color="auto" w:fill="EFFBFF"/>
          </w:tcPr>
          <w:p w14:paraId="6A71527B" w14:textId="77777777" w:rsidR="00B64F4F" w:rsidRPr="00B13547" w:rsidRDefault="00B64F4F" w:rsidP="00B64F4F">
            <w:pPr>
              <w:spacing w:before="120" w:after="180"/>
              <w:jc w:val="left"/>
              <w:rPr>
                <w:color w:val="00B0F0"/>
                <w:sz w:val="22"/>
              </w:rPr>
            </w:pPr>
            <w:r w:rsidRPr="00B13547">
              <w:rPr>
                <w:color w:val="00B0F0"/>
                <w:sz w:val="22"/>
              </w:rPr>
              <w:t>Energy labels, Eco-design requirements, EU Ecolabel</w:t>
            </w:r>
          </w:p>
        </w:tc>
      </w:tr>
      <w:tr w:rsidR="00B64F4F" w:rsidRPr="00B13547" w14:paraId="3303CE1B" w14:textId="77777777" w:rsidTr="00E2511A">
        <w:trPr>
          <w:trHeight w:val="198"/>
        </w:trPr>
        <w:tc>
          <w:tcPr>
            <w:tcW w:w="5000" w:type="pct"/>
            <w:gridSpan w:val="2"/>
            <w:shd w:val="clear" w:color="auto" w:fill="auto"/>
          </w:tcPr>
          <w:p w14:paraId="0A712E24" w14:textId="019B4492" w:rsidR="00B64F4F" w:rsidRPr="00B13547" w:rsidRDefault="005D3906" w:rsidP="00B64F4F">
            <w:r w:rsidRPr="00B13547">
              <w:rPr>
                <w:rStyle w:val="Strong"/>
              </w:rPr>
              <w:t>Environment-related permits (incl. reporting)</w:t>
            </w:r>
          </w:p>
        </w:tc>
      </w:tr>
      <w:tr w:rsidR="00896DE8" w:rsidRPr="00B13547" w14:paraId="21DF5329" w14:textId="77777777" w:rsidTr="002F62C8">
        <w:trPr>
          <w:trHeight w:val="198"/>
        </w:trPr>
        <w:tc>
          <w:tcPr>
            <w:tcW w:w="972" w:type="pct"/>
            <w:shd w:val="clear" w:color="auto" w:fill="auto"/>
          </w:tcPr>
          <w:p w14:paraId="3406B009" w14:textId="77777777" w:rsidR="00896DE8" w:rsidRPr="00B13547" w:rsidRDefault="00896DE8" w:rsidP="00896DE8">
            <w:r w:rsidRPr="00B13547">
              <w:t>Responsibility:</w:t>
            </w:r>
          </w:p>
        </w:tc>
        <w:tc>
          <w:tcPr>
            <w:tcW w:w="4028" w:type="pct"/>
            <w:shd w:val="clear" w:color="auto" w:fill="auto"/>
          </w:tcPr>
          <w:p w14:paraId="7F9C1505" w14:textId="3774DA1F" w:rsidR="00896DE8" w:rsidRPr="00B13547" w:rsidRDefault="00896DE8" w:rsidP="00896DE8">
            <w:r w:rsidRPr="00B13547">
              <w:t>Central Government, Environmental Protection Agency</w:t>
            </w:r>
          </w:p>
        </w:tc>
      </w:tr>
      <w:tr w:rsidR="00896DE8" w:rsidRPr="00B13547" w14:paraId="30DBE6F8" w14:textId="77777777" w:rsidTr="002F62C8">
        <w:trPr>
          <w:trHeight w:val="37"/>
        </w:trPr>
        <w:tc>
          <w:tcPr>
            <w:tcW w:w="972" w:type="pct"/>
            <w:shd w:val="clear" w:color="auto" w:fill="auto"/>
          </w:tcPr>
          <w:p w14:paraId="0F860691" w14:textId="77777777" w:rsidR="00896DE8" w:rsidRPr="00B13547" w:rsidRDefault="00896DE8" w:rsidP="00896DE8">
            <w:r w:rsidRPr="00B13547">
              <w:t xml:space="preserve">Website: </w:t>
            </w:r>
          </w:p>
        </w:tc>
        <w:tc>
          <w:tcPr>
            <w:tcW w:w="4028" w:type="pct"/>
            <w:shd w:val="clear" w:color="auto" w:fill="auto"/>
          </w:tcPr>
          <w:p w14:paraId="23B6A4C5" w14:textId="18E0AE08" w:rsidR="00896DE8" w:rsidRPr="00B13547" w:rsidRDefault="00B55CD4" w:rsidP="00896DE8">
            <w:hyperlink r:id="rId295" w:history="1">
              <w:r w:rsidR="00896DE8" w:rsidRPr="00B13547">
                <w:rPr>
                  <w:rStyle w:val="Hyperlink"/>
                </w:rPr>
                <w:t>http://www.epa.ie/</w:t>
              </w:r>
            </w:hyperlink>
            <w:r w:rsidR="00896DE8" w:rsidRPr="00B13547">
              <w:t xml:space="preserve"> </w:t>
            </w:r>
          </w:p>
        </w:tc>
      </w:tr>
      <w:tr w:rsidR="00896DE8" w:rsidRPr="00B13547" w14:paraId="7BDE3B0B" w14:textId="77777777" w:rsidTr="002F62C8">
        <w:trPr>
          <w:trHeight w:val="311"/>
        </w:trPr>
        <w:tc>
          <w:tcPr>
            <w:tcW w:w="972" w:type="pct"/>
            <w:shd w:val="clear" w:color="auto" w:fill="auto"/>
          </w:tcPr>
          <w:p w14:paraId="7F3883EB" w14:textId="77777777" w:rsidR="00896DE8" w:rsidRPr="00B13547" w:rsidRDefault="00896DE8" w:rsidP="00896DE8">
            <w:r w:rsidRPr="00B13547">
              <w:t xml:space="preserve">Description: </w:t>
            </w:r>
          </w:p>
        </w:tc>
        <w:tc>
          <w:tcPr>
            <w:tcW w:w="4028" w:type="pct"/>
            <w:shd w:val="clear" w:color="auto" w:fill="auto"/>
          </w:tcPr>
          <w:p w14:paraId="3629C7AE" w14:textId="7E81296B" w:rsidR="00896DE8" w:rsidRPr="00B13547" w:rsidRDefault="00896DE8" w:rsidP="00896DE8">
            <w:r w:rsidRPr="00B13547">
              <w:t xml:space="preserve">Online submission of requests for environment-related permits. The EPA provides customised and segmented information on environmental-related regulation and obligations, regarding both the AER/PRTR and for IPCC, Waste and Waste Water Discharge applications. Applicants can also request a determination as to whether an activity requires a waste licence, waste facility permit, certificate of registration, or none of these at </w:t>
            </w:r>
            <w:hyperlink r:id="rId296" w:history="1">
              <w:r w:rsidRPr="00B13547">
                <w:rPr>
                  <w:rStyle w:val="Hyperlink"/>
                </w:rPr>
                <w:t>http://www.epa.ie/licensing/licques/article11declarations/</w:t>
              </w:r>
            </w:hyperlink>
            <w:r w:rsidRPr="00B13547">
              <w:t>.</w:t>
            </w:r>
          </w:p>
        </w:tc>
      </w:tr>
    </w:tbl>
    <w:p w14:paraId="4F1BC700" w14:textId="77777777" w:rsidR="006D2864" w:rsidRPr="00B13547" w:rsidRDefault="006D2864" w:rsidP="00F336AC">
      <w:pPr>
        <w:pStyle w:val="Heading2"/>
        <w:keepLines/>
      </w:pPr>
      <w:r w:rsidRPr="00B13547">
        <w:lastRenderedPageBreak/>
        <w:t>Finance and funding</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6D2864" w:rsidRPr="00B13547" w14:paraId="71DE9A36" w14:textId="77777777" w:rsidTr="00E2511A">
        <w:trPr>
          <w:trHeight w:val="94"/>
        </w:trPr>
        <w:tc>
          <w:tcPr>
            <w:tcW w:w="5000" w:type="pct"/>
            <w:gridSpan w:val="2"/>
            <w:shd w:val="clear" w:color="auto" w:fill="EFFBFF"/>
          </w:tcPr>
          <w:p w14:paraId="77AE3971" w14:textId="77777777" w:rsidR="006D2864" w:rsidRPr="00B13547" w:rsidRDefault="006D2864" w:rsidP="00F336AC">
            <w:pPr>
              <w:pStyle w:val="Subtitle"/>
              <w:keepNext/>
              <w:keepLines/>
            </w:pPr>
            <w:r w:rsidRPr="00B13547">
              <w:t>Accounting</w:t>
            </w:r>
          </w:p>
        </w:tc>
      </w:tr>
      <w:tr w:rsidR="006D2864" w:rsidRPr="00B13547" w14:paraId="358DF382" w14:textId="77777777" w:rsidTr="00E2511A">
        <w:trPr>
          <w:trHeight w:val="198"/>
        </w:trPr>
        <w:tc>
          <w:tcPr>
            <w:tcW w:w="5000" w:type="pct"/>
            <w:gridSpan w:val="2"/>
            <w:shd w:val="clear" w:color="auto" w:fill="auto"/>
          </w:tcPr>
          <w:p w14:paraId="03CEF4B2" w14:textId="4F721CEB" w:rsidR="006D2864" w:rsidRPr="00B13547" w:rsidRDefault="00D01A2F" w:rsidP="00F336AC">
            <w:pPr>
              <w:keepNext/>
              <w:keepLines/>
              <w:rPr>
                <w:b/>
              </w:rPr>
            </w:pPr>
            <w:r w:rsidRPr="00B13547">
              <w:rPr>
                <w:b/>
                <w:bCs/>
              </w:rPr>
              <w:t>Regulation of accountants and auditors</w:t>
            </w:r>
          </w:p>
        </w:tc>
      </w:tr>
      <w:tr w:rsidR="006D2864" w:rsidRPr="00B13547" w14:paraId="12ADE34B" w14:textId="77777777" w:rsidTr="002F62C8">
        <w:trPr>
          <w:trHeight w:val="198"/>
        </w:trPr>
        <w:tc>
          <w:tcPr>
            <w:tcW w:w="972" w:type="pct"/>
            <w:shd w:val="clear" w:color="auto" w:fill="auto"/>
          </w:tcPr>
          <w:p w14:paraId="21C38776" w14:textId="77777777" w:rsidR="006D2864" w:rsidRPr="00B13547" w:rsidRDefault="006D2864" w:rsidP="00E2511A">
            <w:r w:rsidRPr="00B13547">
              <w:t>Responsibility:</w:t>
            </w:r>
          </w:p>
        </w:tc>
        <w:tc>
          <w:tcPr>
            <w:tcW w:w="4028" w:type="pct"/>
            <w:shd w:val="clear" w:color="auto" w:fill="auto"/>
          </w:tcPr>
          <w:p w14:paraId="65308D69" w14:textId="3821BAB2" w:rsidR="006D2864" w:rsidRPr="00B13547" w:rsidRDefault="00D01A2F" w:rsidP="00D01A2F">
            <w:r w:rsidRPr="00B13547">
              <w:t>Irish Auditing &amp; Accounting Supervisory Authority</w:t>
            </w:r>
          </w:p>
        </w:tc>
      </w:tr>
      <w:tr w:rsidR="006D2864" w:rsidRPr="00B13547" w14:paraId="64C40D78" w14:textId="77777777" w:rsidTr="002F62C8">
        <w:trPr>
          <w:trHeight w:val="37"/>
        </w:trPr>
        <w:tc>
          <w:tcPr>
            <w:tcW w:w="972" w:type="pct"/>
            <w:shd w:val="clear" w:color="auto" w:fill="auto"/>
          </w:tcPr>
          <w:p w14:paraId="33F5682C" w14:textId="77777777" w:rsidR="006D2864" w:rsidRPr="00B13547" w:rsidRDefault="006D2864" w:rsidP="00E2511A">
            <w:r w:rsidRPr="00B13547">
              <w:t xml:space="preserve">Website: </w:t>
            </w:r>
          </w:p>
        </w:tc>
        <w:tc>
          <w:tcPr>
            <w:tcW w:w="4028" w:type="pct"/>
            <w:shd w:val="clear" w:color="auto" w:fill="auto"/>
          </w:tcPr>
          <w:p w14:paraId="68AA351A" w14:textId="28EA9946" w:rsidR="006D2864" w:rsidRPr="00B13547" w:rsidRDefault="00B55CD4" w:rsidP="00E2511A">
            <w:hyperlink r:id="rId297" w:history="1">
              <w:r w:rsidR="00D01A2F" w:rsidRPr="00B13547">
                <w:rPr>
                  <w:rStyle w:val="Hyperlink"/>
                </w:rPr>
                <w:t>https://www.iaasa.ie/</w:t>
              </w:r>
            </w:hyperlink>
          </w:p>
        </w:tc>
      </w:tr>
      <w:tr w:rsidR="006D2864" w:rsidRPr="00B13547" w14:paraId="5ADC68B6" w14:textId="77777777" w:rsidTr="002F62C8">
        <w:trPr>
          <w:trHeight w:val="311"/>
        </w:trPr>
        <w:tc>
          <w:tcPr>
            <w:tcW w:w="972" w:type="pct"/>
            <w:shd w:val="clear" w:color="auto" w:fill="auto"/>
          </w:tcPr>
          <w:p w14:paraId="5045AB6E" w14:textId="3300BA8B" w:rsidR="006D2864" w:rsidRPr="00B13547" w:rsidRDefault="006D2864" w:rsidP="00E2511A">
            <w:r w:rsidRPr="00B13547">
              <w:t xml:space="preserve">Description: </w:t>
            </w:r>
            <w:r w:rsidR="005E40B0" w:rsidRPr="00B13547">
              <w:rPr>
                <w:rFonts w:ascii="Times New Roman" w:hAnsi="Times New Roman"/>
                <w:noProof/>
                <w:sz w:val="24"/>
                <w:lang w:eastAsia="en-IE"/>
              </w:rPr>
              <w:drawing>
                <wp:anchor distT="0" distB="0" distL="114300" distR="114300" simplePos="0" relativeHeight="251658247" behindDoc="1" locked="0" layoutInCell="1" allowOverlap="1" wp14:anchorId="53474396" wp14:editId="1D53CD89">
                  <wp:simplePos x="0" y="0"/>
                  <wp:positionH relativeFrom="column">
                    <wp:posOffset>-850265</wp:posOffset>
                  </wp:positionH>
                  <wp:positionV relativeFrom="paragraph">
                    <wp:posOffset>9841230</wp:posOffset>
                  </wp:positionV>
                  <wp:extent cx="2751455" cy="755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8" cstate="print">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p>
        </w:tc>
        <w:tc>
          <w:tcPr>
            <w:tcW w:w="4028" w:type="pct"/>
            <w:shd w:val="clear" w:color="auto" w:fill="auto"/>
          </w:tcPr>
          <w:p w14:paraId="434ABFA0" w14:textId="4C187CEE" w:rsidR="00D01A2F" w:rsidRPr="00B13547" w:rsidRDefault="00D01A2F" w:rsidP="00D01A2F">
            <w:r w:rsidRPr="00B13547">
              <w:t>The Irish Auditing and Accounting Supervisory Authority (IAASA) is the independent body in Ireland responsible for the:</w:t>
            </w:r>
          </w:p>
          <w:p w14:paraId="25A62548" w14:textId="04CDFA64" w:rsidR="00D01A2F" w:rsidRPr="00B13547" w:rsidRDefault="0033331C" w:rsidP="007E41BF">
            <w:pPr>
              <w:numPr>
                <w:ilvl w:val="0"/>
                <w:numId w:val="76"/>
              </w:numPr>
            </w:pPr>
            <w:r>
              <w:t>I</w:t>
            </w:r>
            <w:r w:rsidR="00D01A2F" w:rsidRPr="00B13547">
              <w:t>nspection and promotion of improvements in the quality of auditing of Public Interest Entities;</w:t>
            </w:r>
          </w:p>
          <w:p w14:paraId="71F111EC" w14:textId="6ED87DFC" w:rsidR="00D01A2F" w:rsidRPr="00B13547" w:rsidRDefault="0033331C" w:rsidP="007E41BF">
            <w:pPr>
              <w:numPr>
                <w:ilvl w:val="0"/>
                <w:numId w:val="76"/>
              </w:numPr>
            </w:pPr>
            <w:r>
              <w:t>S</w:t>
            </w:r>
            <w:r w:rsidR="00D01A2F" w:rsidRPr="00B13547">
              <w:t>upervision of how the Prescribed Accountancy Bodies regulate and monitor their members;</w:t>
            </w:r>
          </w:p>
          <w:p w14:paraId="4849719C" w14:textId="25650CC6" w:rsidR="00D01A2F" w:rsidRPr="00B13547" w:rsidRDefault="0033331C" w:rsidP="007E41BF">
            <w:pPr>
              <w:numPr>
                <w:ilvl w:val="0"/>
                <w:numId w:val="76"/>
              </w:numPr>
            </w:pPr>
            <w:r>
              <w:t>O</w:t>
            </w:r>
            <w:r w:rsidR="00D01A2F" w:rsidRPr="00B13547">
              <w:t>versight of the regulatory functions of the Recognised Accountancy Bodies in relation to statutory auditors; and</w:t>
            </w:r>
          </w:p>
          <w:p w14:paraId="1BCE77F3" w14:textId="3128E6CA" w:rsidR="006D2864" w:rsidRPr="00B13547" w:rsidRDefault="0033331C" w:rsidP="007E41BF">
            <w:pPr>
              <w:numPr>
                <w:ilvl w:val="0"/>
                <w:numId w:val="76"/>
              </w:numPr>
            </w:pPr>
            <w:r>
              <w:t>E</w:t>
            </w:r>
            <w:r w:rsidR="00D01A2F" w:rsidRPr="00B13547">
              <w:t>xamination and enforcement of certain listed entities’ periodic financial reporting.</w:t>
            </w:r>
          </w:p>
        </w:tc>
      </w:tr>
      <w:tr w:rsidR="006D2864" w:rsidRPr="00B13547" w14:paraId="5DCB86C0" w14:textId="77777777" w:rsidTr="00E2511A">
        <w:trPr>
          <w:trHeight w:val="94"/>
        </w:trPr>
        <w:tc>
          <w:tcPr>
            <w:tcW w:w="5000" w:type="pct"/>
            <w:gridSpan w:val="2"/>
            <w:shd w:val="clear" w:color="auto" w:fill="EFFBFF"/>
          </w:tcPr>
          <w:p w14:paraId="0A619CDD" w14:textId="77777777" w:rsidR="006D2864" w:rsidRPr="00B13547" w:rsidRDefault="006D2864" w:rsidP="00E2511A">
            <w:pPr>
              <w:spacing w:before="120" w:after="180"/>
              <w:jc w:val="left"/>
              <w:rPr>
                <w:color w:val="BF3F91"/>
                <w:sz w:val="22"/>
              </w:rPr>
            </w:pPr>
            <w:r w:rsidRPr="00B13547">
              <w:rPr>
                <w:color w:val="00B0F0"/>
                <w:sz w:val="22"/>
              </w:rPr>
              <w:t>Making and receiving payments</w:t>
            </w:r>
          </w:p>
        </w:tc>
      </w:tr>
      <w:tr w:rsidR="006D2864" w:rsidRPr="00B13547" w14:paraId="0AF1E4DD" w14:textId="77777777" w:rsidTr="00E2511A">
        <w:trPr>
          <w:trHeight w:val="198"/>
        </w:trPr>
        <w:tc>
          <w:tcPr>
            <w:tcW w:w="5000" w:type="pct"/>
            <w:gridSpan w:val="2"/>
            <w:shd w:val="clear" w:color="auto" w:fill="auto"/>
          </w:tcPr>
          <w:p w14:paraId="63FD63FE" w14:textId="67CC4081" w:rsidR="006D2864" w:rsidRPr="00B13547" w:rsidRDefault="003617D6" w:rsidP="00E2511A">
            <w:r w:rsidRPr="00B13547">
              <w:rPr>
                <w:b/>
                <w:bCs/>
              </w:rPr>
              <w:t>Regulation of financial services</w:t>
            </w:r>
          </w:p>
        </w:tc>
      </w:tr>
      <w:tr w:rsidR="006D2864" w:rsidRPr="00B13547" w14:paraId="1093F362" w14:textId="77777777" w:rsidTr="002F62C8">
        <w:trPr>
          <w:trHeight w:val="198"/>
        </w:trPr>
        <w:tc>
          <w:tcPr>
            <w:tcW w:w="972" w:type="pct"/>
            <w:shd w:val="clear" w:color="auto" w:fill="auto"/>
          </w:tcPr>
          <w:p w14:paraId="7CE5A0BD" w14:textId="77777777" w:rsidR="006D2864" w:rsidRPr="00B13547" w:rsidRDefault="006D2864" w:rsidP="00E2511A">
            <w:r w:rsidRPr="00B13547">
              <w:t>Responsibility:</w:t>
            </w:r>
          </w:p>
        </w:tc>
        <w:tc>
          <w:tcPr>
            <w:tcW w:w="4028" w:type="pct"/>
            <w:shd w:val="clear" w:color="auto" w:fill="auto"/>
          </w:tcPr>
          <w:p w14:paraId="37AAE348" w14:textId="77777777" w:rsidR="009F14F4" w:rsidRPr="00B13547" w:rsidRDefault="009F14F4" w:rsidP="00E2511A">
            <w:r w:rsidRPr="00B13547">
              <w:t xml:space="preserve">Financial Regulator and </w:t>
            </w:r>
          </w:p>
          <w:p w14:paraId="1054642E" w14:textId="305CBEB5" w:rsidR="006D2864" w:rsidRPr="00B13547" w:rsidRDefault="009F14F4" w:rsidP="00E2511A">
            <w:r w:rsidRPr="00B13547">
              <w:t>Competition and Consumer Protection Commission</w:t>
            </w:r>
          </w:p>
        </w:tc>
      </w:tr>
      <w:tr w:rsidR="006D2864" w:rsidRPr="00B13547" w14:paraId="61C46C00" w14:textId="77777777" w:rsidTr="002F62C8">
        <w:trPr>
          <w:trHeight w:val="37"/>
        </w:trPr>
        <w:tc>
          <w:tcPr>
            <w:tcW w:w="972" w:type="pct"/>
            <w:shd w:val="clear" w:color="auto" w:fill="auto"/>
          </w:tcPr>
          <w:p w14:paraId="16ECB2B2" w14:textId="77777777" w:rsidR="006D2864" w:rsidRPr="00B13547" w:rsidRDefault="006D2864" w:rsidP="00E2511A">
            <w:r w:rsidRPr="00B13547">
              <w:t xml:space="preserve">Website: </w:t>
            </w:r>
          </w:p>
        </w:tc>
        <w:tc>
          <w:tcPr>
            <w:tcW w:w="4028" w:type="pct"/>
            <w:shd w:val="clear" w:color="auto" w:fill="auto"/>
          </w:tcPr>
          <w:p w14:paraId="5B7AF9F3" w14:textId="77777777" w:rsidR="006D2864" w:rsidRPr="00B13547" w:rsidRDefault="00B55CD4" w:rsidP="00E2511A">
            <w:hyperlink r:id="rId299" w:history="1">
              <w:r w:rsidR="003617D6" w:rsidRPr="00B13547">
                <w:rPr>
                  <w:rStyle w:val="Hyperlink"/>
                </w:rPr>
                <w:t>https://www.centralbank.ie/regulation</w:t>
              </w:r>
            </w:hyperlink>
            <w:r w:rsidR="003617D6" w:rsidRPr="00B13547">
              <w:t xml:space="preserve"> </w:t>
            </w:r>
          </w:p>
          <w:p w14:paraId="11902411" w14:textId="388B8F7B" w:rsidR="009F14F4" w:rsidRPr="00B13547" w:rsidRDefault="00B55CD4" w:rsidP="00E2511A">
            <w:hyperlink r:id="rId300" w:history="1">
              <w:r w:rsidR="009F14F4" w:rsidRPr="00B13547">
                <w:rPr>
                  <w:rStyle w:val="Hyperlink"/>
                </w:rPr>
                <w:t>https://www.ccpc.ie/business/credit-intermediaries/</w:t>
              </w:r>
            </w:hyperlink>
          </w:p>
        </w:tc>
      </w:tr>
      <w:tr w:rsidR="006D2864" w:rsidRPr="00B13547" w14:paraId="16E427C4" w14:textId="77777777" w:rsidTr="002F62C8">
        <w:trPr>
          <w:trHeight w:val="311"/>
        </w:trPr>
        <w:tc>
          <w:tcPr>
            <w:tcW w:w="972" w:type="pct"/>
            <w:shd w:val="clear" w:color="auto" w:fill="auto"/>
          </w:tcPr>
          <w:p w14:paraId="4770354F" w14:textId="77777777" w:rsidR="006D2864" w:rsidRPr="00B13547" w:rsidRDefault="006D2864" w:rsidP="00E2511A">
            <w:r w:rsidRPr="00B13547">
              <w:t xml:space="preserve">Description: </w:t>
            </w:r>
          </w:p>
        </w:tc>
        <w:tc>
          <w:tcPr>
            <w:tcW w:w="4028" w:type="pct"/>
            <w:shd w:val="clear" w:color="auto" w:fill="auto"/>
          </w:tcPr>
          <w:p w14:paraId="1F1A4511" w14:textId="690AE02E" w:rsidR="009F14F4" w:rsidRPr="00B13547" w:rsidRDefault="003617D6" w:rsidP="003617D6">
            <w:r w:rsidRPr="00B13547">
              <w:rPr>
                <w:color w:val="auto"/>
              </w:rPr>
              <w:t>Information on r</w:t>
            </w:r>
            <w:r w:rsidRPr="00B13547">
              <w:t>egulation of firms providing financial services in Ireland and overseas. Online reporting tools available.</w:t>
            </w:r>
          </w:p>
          <w:p w14:paraId="36B9F476" w14:textId="08E5304F" w:rsidR="009F14F4" w:rsidRPr="00B13547" w:rsidRDefault="009F14F4" w:rsidP="003617D6">
            <w:r w:rsidRPr="00B13547">
              <w:rPr>
                <w:color w:val="auto"/>
              </w:rPr>
              <w:t>The CCPC shares responsibility for the advertising of credit facilities with the Central Bank and have specific responsibility for the authorisation of credit intermediaries and for maintaining the Register of Credit Intermediaries</w:t>
            </w:r>
          </w:p>
        </w:tc>
      </w:tr>
      <w:tr w:rsidR="006D2864" w:rsidRPr="00B13547" w14:paraId="4D1704BF" w14:textId="77777777" w:rsidTr="00E2511A">
        <w:trPr>
          <w:trHeight w:val="94"/>
        </w:trPr>
        <w:tc>
          <w:tcPr>
            <w:tcW w:w="5000" w:type="pct"/>
            <w:gridSpan w:val="2"/>
            <w:shd w:val="clear" w:color="auto" w:fill="EFFBFF"/>
          </w:tcPr>
          <w:p w14:paraId="52421B1D" w14:textId="77777777" w:rsidR="006D2864" w:rsidRPr="00B13547" w:rsidRDefault="006D2864" w:rsidP="00E2511A">
            <w:pPr>
              <w:spacing w:before="120" w:after="180"/>
              <w:jc w:val="left"/>
              <w:rPr>
                <w:color w:val="BF3F91"/>
                <w:sz w:val="22"/>
              </w:rPr>
            </w:pPr>
            <w:r w:rsidRPr="00B13547">
              <w:rPr>
                <w:color w:val="00B0F0"/>
                <w:sz w:val="22"/>
              </w:rPr>
              <w:t>Getting funding</w:t>
            </w:r>
          </w:p>
        </w:tc>
      </w:tr>
      <w:tr w:rsidR="006D2864" w:rsidRPr="00B13547" w14:paraId="21E91E55" w14:textId="77777777" w:rsidTr="00E2511A">
        <w:trPr>
          <w:trHeight w:val="198"/>
        </w:trPr>
        <w:tc>
          <w:tcPr>
            <w:tcW w:w="5000" w:type="pct"/>
            <w:gridSpan w:val="2"/>
            <w:shd w:val="clear" w:color="auto" w:fill="auto"/>
          </w:tcPr>
          <w:p w14:paraId="071DEBBB" w14:textId="6E75800B" w:rsidR="006D2864" w:rsidRPr="00B13547" w:rsidRDefault="00386D85" w:rsidP="00E2511A">
            <w:pPr>
              <w:rPr>
                <w:b/>
              </w:rPr>
            </w:pPr>
            <w:r w:rsidRPr="00B13547">
              <w:rPr>
                <w:b/>
              </w:rPr>
              <w:t>Enterprise Ireland</w:t>
            </w:r>
          </w:p>
        </w:tc>
      </w:tr>
      <w:tr w:rsidR="00386D85" w:rsidRPr="00B13547" w14:paraId="29E47DAC" w14:textId="77777777" w:rsidTr="002F62C8">
        <w:trPr>
          <w:trHeight w:val="198"/>
        </w:trPr>
        <w:tc>
          <w:tcPr>
            <w:tcW w:w="972" w:type="pct"/>
            <w:shd w:val="clear" w:color="auto" w:fill="auto"/>
          </w:tcPr>
          <w:p w14:paraId="073D5B9A" w14:textId="77777777" w:rsidR="00386D85" w:rsidRPr="00B13547" w:rsidRDefault="00386D85" w:rsidP="00386D85">
            <w:r w:rsidRPr="00B13547">
              <w:t>Responsibility:</w:t>
            </w:r>
          </w:p>
        </w:tc>
        <w:tc>
          <w:tcPr>
            <w:tcW w:w="4028" w:type="pct"/>
            <w:shd w:val="clear" w:color="auto" w:fill="auto"/>
          </w:tcPr>
          <w:p w14:paraId="57EFE9AD" w14:textId="1F969027" w:rsidR="00386D85" w:rsidRPr="00B13547" w:rsidRDefault="00386D85" w:rsidP="00386D85">
            <w:r w:rsidRPr="00B13547">
              <w:rPr>
                <w:lang w:eastAsia="el-GR"/>
              </w:rPr>
              <w:t>Enterprise Ireland</w:t>
            </w:r>
          </w:p>
        </w:tc>
      </w:tr>
      <w:tr w:rsidR="00386D85" w:rsidRPr="00B13547" w14:paraId="356006B4" w14:textId="77777777" w:rsidTr="002F62C8">
        <w:trPr>
          <w:trHeight w:val="37"/>
        </w:trPr>
        <w:tc>
          <w:tcPr>
            <w:tcW w:w="972" w:type="pct"/>
            <w:shd w:val="clear" w:color="auto" w:fill="auto"/>
          </w:tcPr>
          <w:p w14:paraId="3DB5F192" w14:textId="77777777" w:rsidR="00386D85" w:rsidRPr="00B13547" w:rsidRDefault="00386D85" w:rsidP="00386D85">
            <w:r w:rsidRPr="00B13547">
              <w:t xml:space="preserve">Website: </w:t>
            </w:r>
          </w:p>
        </w:tc>
        <w:tc>
          <w:tcPr>
            <w:tcW w:w="4028" w:type="pct"/>
            <w:shd w:val="clear" w:color="auto" w:fill="auto"/>
          </w:tcPr>
          <w:p w14:paraId="08014FD3" w14:textId="6E24F352" w:rsidR="00386D85" w:rsidRPr="00B13547" w:rsidRDefault="00B55CD4" w:rsidP="00386D85">
            <w:hyperlink r:id="rId301" w:history="1">
              <w:r w:rsidR="00386D85" w:rsidRPr="00B13547">
                <w:rPr>
                  <w:rStyle w:val="Hyperlink"/>
                  <w:lang w:eastAsia="el-GR"/>
                </w:rPr>
                <w:t>http://www.enterprise-ireland.com/en/funding-supports/</w:t>
              </w:r>
            </w:hyperlink>
            <w:r w:rsidR="00386D85" w:rsidRPr="00B13547">
              <w:rPr>
                <w:lang w:eastAsia="el-GR"/>
              </w:rPr>
              <w:t xml:space="preserve"> </w:t>
            </w:r>
          </w:p>
        </w:tc>
      </w:tr>
      <w:tr w:rsidR="00386D85" w:rsidRPr="00B13547" w14:paraId="7084B180" w14:textId="77777777" w:rsidTr="002F62C8">
        <w:trPr>
          <w:trHeight w:val="311"/>
        </w:trPr>
        <w:tc>
          <w:tcPr>
            <w:tcW w:w="972" w:type="pct"/>
            <w:shd w:val="clear" w:color="auto" w:fill="auto"/>
          </w:tcPr>
          <w:p w14:paraId="3FEDF1F2" w14:textId="77777777" w:rsidR="00386D85" w:rsidRPr="00B13547" w:rsidRDefault="00386D85" w:rsidP="00386D85">
            <w:r w:rsidRPr="00B13547">
              <w:t xml:space="preserve">Description: </w:t>
            </w:r>
          </w:p>
        </w:tc>
        <w:tc>
          <w:tcPr>
            <w:tcW w:w="4028" w:type="pct"/>
            <w:shd w:val="clear" w:color="auto" w:fill="auto"/>
          </w:tcPr>
          <w:p w14:paraId="2667A07D" w14:textId="1A9771C0" w:rsidR="00386D85" w:rsidRPr="00B13547" w:rsidRDefault="00386D85" w:rsidP="00386D85">
            <w:r w:rsidRPr="00B13547">
              <w:rPr>
                <w:lang w:eastAsia="el-GR"/>
              </w:rPr>
              <w:t>Enterprise Ireland is a state agency responsible for supporting the development of manufacturing and internationally traded services companies. The website provides detailed information on the process of provision of funding and supports to the companies of different size - from entrepreneurs with business propositions for a high potential start-up through to large companies expanding their activities, improving efficiency and growing international sales.</w:t>
            </w:r>
          </w:p>
        </w:tc>
      </w:tr>
    </w:tbl>
    <w:p w14:paraId="5E2EF77F" w14:textId="77777777" w:rsidR="006D2864" w:rsidRPr="00B13547" w:rsidRDefault="006D2864" w:rsidP="00F336AC">
      <w:pPr>
        <w:pStyle w:val="Heading2"/>
        <w:keepLines/>
      </w:pPr>
      <w:r w:rsidRPr="00B13547">
        <w:lastRenderedPageBreak/>
        <w:t>Dealing with customers</w:t>
      </w:r>
    </w:p>
    <w:tbl>
      <w:tblPr>
        <w:tblW w:w="4941" w:type="pct"/>
        <w:tblInd w:w="108" w:type="dxa"/>
        <w:tblCellMar>
          <w:top w:w="60" w:type="dxa"/>
          <w:bottom w:w="60" w:type="dxa"/>
        </w:tblCellMar>
        <w:tblLook w:val="01E0" w:firstRow="1" w:lastRow="1" w:firstColumn="1" w:lastColumn="1" w:noHBand="0" w:noVBand="0"/>
      </w:tblPr>
      <w:tblGrid>
        <w:gridCol w:w="1915"/>
        <w:gridCol w:w="6768"/>
      </w:tblGrid>
      <w:tr w:rsidR="006D2864" w:rsidRPr="00B13547" w14:paraId="1C4213A5" w14:textId="77777777" w:rsidTr="00E2511A">
        <w:trPr>
          <w:trHeight w:val="94"/>
        </w:trPr>
        <w:tc>
          <w:tcPr>
            <w:tcW w:w="5000" w:type="pct"/>
            <w:gridSpan w:val="2"/>
            <w:shd w:val="clear" w:color="auto" w:fill="EFFBFF"/>
          </w:tcPr>
          <w:p w14:paraId="4AD9B002" w14:textId="77777777" w:rsidR="006D2864" w:rsidRPr="00B13547" w:rsidRDefault="006D2864" w:rsidP="00F336AC">
            <w:pPr>
              <w:keepNext/>
              <w:keepLines/>
              <w:spacing w:before="120" w:after="180"/>
              <w:jc w:val="left"/>
              <w:rPr>
                <w:color w:val="BF3F91"/>
                <w:sz w:val="22"/>
              </w:rPr>
            </w:pPr>
            <w:r w:rsidRPr="00B13547">
              <w:rPr>
                <w:color w:val="00B0F0"/>
                <w:sz w:val="22"/>
              </w:rPr>
              <w:t>Consumer contracts and guarantees</w:t>
            </w:r>
          </w:p>
        </w:tc>
      </w:tr>
      <w:tr w:rsidR="006D2864" w:rsidRPr="00B13547" w14:paraId="2ED62FFD" w14:textId="77777777" w:rsidTr="00E2511A">
        <w:trPr>
          <w:trHeight w:val="198"/>
        </w:trPr>
        <w:tc>
          <w:tcPr>
            <w:tcW w:w="5000" w:type="pct"/>
            <w:gridSpan w:val="2"/>
            <w:shd w:val="clear" w:color="auto" w:fill="auto"/>
          </w:tcPr>
          <w:p w14:paraId="2DF86F65" w14:textId="21D38C9A" w:rsidR="006D2864" w:rsidRPr="00B13547" w:rsidRDefault="00F775A0" w:rsidP="00F336AC">
            <w:pPr>
              <w:keepNext/>
              <w:keepLines/>
            </w:pPr>
            <w:r w:rsidRPr="00B13547">
              <w:rPr>
                <w:b/>
                <w:bCs/>
              </w:rPr>
              <w:t>Contracts and services</w:t>
            </w:r>
          </w:p>
        </w:tc>
      </w:tr>
      <w:tr w:rsidR="006D2864" w:rsidRPr="00B13547" w14:paraId="2F1723E5" w14:textId="77777777" w:rsidTr="002F62C8">
        <w:trPr>
          <w:trHeight w:val="198"/>
        </w:trPr>
        <w:tc>
          <w:tcPr>
            <w:tcW w:w="1103" w:type="pct"/>
            <w:shd w:val="clear" w:color="auto" w:fill="auto"/>
          </w:tcPr>
          <w:p w14:paraId="69FBBC86" w14:textId="77777777" w:rsidR="006D2864" w:rsidRPr="00B13547" w:rsidRDefault="006D2864" w:rsidP="00F336AC">
            <w:pPr>
              <w:keepNext/>
              <w:keepLines/>
            </w:pPr>
            <w:r w:rsidRPr="00B13547">
              <w:t>Responsibility:</w:t>
            </w:r>
          </w:p>
        </w:tc>
        <w:tc>
          <w:tcPr>
            <w:tcW w:w="3897" w:type="pct"/>
            <w:shd w:val="clear" w:color="auto" w:fill="auto"/>
          </w:tcPr>
          <w:p w14:paraId="797C42AF" w14:textId="13025B8A" w:rsidR="006D2864" w:rsidRPr="00B13547" w:rsidRDefault="000466A1" w:rsidP="00F336AC">
            <w:pPr>
              <w:keepNext/>
              <w:keepLines/>
            </w:pPr>
            <w:r w:rsidRPr="00B13547">
              <w:t>Competition and Consumer Protection Commission</w:t>
            </w:r>
          </w:p>
        </w:tc>
      </w:tr>
      <w:tr w:rsidR="006D2864" w:rsidRPr="00B13547" w14:paraId="162DB565" w14:textId="77777777" w:rsidTr="002F62C8">
        <w:trPr>
          <w:trHeight w:val="37"/>
        </w:trPr>
        <w:tc>
          <w:tcPr>
            <w:tcW w:w="1103" w:type="pct"/>
            <w:shd w:val="clear" w:color="auto" w:fill="auto"/>
          </w:tcPr>
          <w:p w14:paraId="25C8C675" w14:textId="77777777" w:rsidR="006D2864" w:rsidRPr="00B13547" w:rsidRDefault="006D2864" w:rsidP="00E2511A">
            <w:r w:rsidRPr="00B13547">
              <w:t xml:space="preserve">Website: </w:t>
            </w:r>
          </w:p>
        </w:tc>
        <w:tc>
          <w:tcPr>
            <w:tcW w:w="3897" w:type="pct"/>
            <w:shd w:val="clear" w:color="auto" w:fill="auto"/>
          </w:tcPr>
          <w:p w14:paraId="22724E2C" w14:textId="783072F8" w:rsidR="006D2864" w:rsidRPr="00B13547" w:rsidRDefault="00B55CD4" w:rsidP="00E2511A">
            <w:hyperlink r:id="rId302" w:history="1">
              <w:r w:rsidR="0033331C" w:rsidRPr="009E6A59">
                <w:rPr>
                  <w:rStyle w:val="Hyperlink"/>
                </w:rPr>
                <w:t>https://www.ccpc.ie/consumers/contracts-and-services/contracts-and-services/</w:t>
              </w:r>
            </w:hyperlink>
            <w:r w:rsidR="0033331C">
              <w:t xml:space="preserve"> </w:t>
            </w:r>
          </w:p>
        </w:tc>
      </w:tr>
      <w:tr w:rsidR="006D2864" w:rsidRPr="00B13547" w14:paraId="74C2E8EA" w14:textId="77777777" w:rsidTr="002F62C8">
        <w:trPr>
          <w:trHeight w:val="311"/>
        </w:trPr>
        <w:tc>
          <w:tcPr>
            <w:tcW w:w="1103" w:type="pct"/>
            <w:shd w:val="clear" w:color="auto" w:fill="auto"/>
          </w:tcPr>
          <w:p w14:paraId="72949B23" w14:textId="77777777" w:rsidR="006D2864" w:rsidRPr="00B13547" w:rsidRDefault="006D2864" w:rsidP="00E2511A">
            <w:r w:rsidRPr="00B13547">
              <w:t xml:space="preserve">Description: </w:t>
            </w:r>
          </w:p>
        </w:tc>
        <w:tc>
          <w:tcPr>
            <w:tcW w:w="3897" w:type="pct"/>
            <w:shd w:val="clear" w:color="auto" w:fill="auto"/>
          </w:tcPr>
          <w:p w14:paraId="4B3DFC96" w14:textId="77777777" w:rsidR="005E2C65" w:rsidRPr="00B13547" w:rsidRDefault="005E2C65" w:rsidP="005E2C65">
            <w:r w:rsidRPr="00B13547">
              <w:t>Consumers have rights when they buy or use a service but every case is different and the solution to a problem will depend on the service.</w:t>
            </w:r>
          </w:p>
          <w:p w14:paraId="12AA7132" w14:textId="3D8CAE1B" w:rsidR="005E2C65" w:rsidRPr="00B13547" w:rsidRDefault="005E2C65" w:rsidP="005E2C65">
            <w:r w:rsidRPr="00B13547">
              <w:t>The CCPC has information on some of the most common questions about services and contracts including:</w:t>
            </w:r>
          </w:p>
          <w:p w14:paraId="2FC555CB" w14:textId="0049C373" w:rsidR="005E2C65" w:rsidRPr="00F336AC" w:rsidRDefault="005E2C65" w:rsidP="0033331C">
            <w:pPr>
              <w:pStyle w:val="ListParagraph"/>
              <w:numPr>
                <w:ilvl w:val="0"/>
                <w:numId w:val="88"/>
              </w:numPr>
              <w:spacing w:before="0" w:after="0" w:line="240" w:lineRule="auto"/>
              <w:rPr>
                <w:rFonts w:ascii="Verdana" w:hAnsi="Verdana"/>
                <w:color w:val="333333"/>
                <w:sz w:val="20"/>
                <w:szCs w:val="20"/>
              </w:rPr>
            </w:pPr>
            <w:r w:rsidRPr="00F336AC">
              <w:rPr>
                <w:rFonts w:ascii="Verdana" w:hAnsi="Verdana"/>
                <w:color w:val="333333"/>
                <w:sz w:val="20"/>
                <w:szCs w:val="20"/>
              </w:rPr>
              <w:t>Gas and electricity</w:t>
            </w:r>
            <w:r w:rsidR="0033331C" w:rsidRPr="00F336AC">
              <w:rPr>
                <w:rFonts w:ascii="Verdana" w:hAnsi="Verdana"/>
                <w:color w:val="333333"/>
                <w:sz w:val="20"/>
                <w:szCs w:val="20"/>
              </w:rPr>
              <w:t>;</w:t>
            </w:r>
          </w:p>
          <w:p w14:paraId="4079234A" w14:textId="28DBBDDD" w:rsidR="005E2C65" w:rsidRPr="00F336AC" w:rsidRDefault="005E2C65" w:rsidP="0033331C">
            <w:pPr>
              <w:pStyle w:val="ListParagraph"/>
              <w:numPr>
                <w:ilvl w:val="0"/>
                <w:numId w:val="88"/>
              </w:numPr>
              <w:spacing w:before="0" w:after="0" w:line="240" w:lineRule="auto"/>
              <w:rPr>
                <w:rFonts w:ascii="Verdana" w:hAnsi="Verdana"/>
                <w:color w:val="333333"/>
                <w:sz w:val="20"/>
                <w:szCs w:val="20"/>
              </w:rPr>
            </w:pPr>
            <w:r w:rsidRPr="00F336AC">
              <w:rPr>
                <w:rFonts w:ascii="Verdana" w:hAnsi="Verdana"/>
                <w:color w:val="333333"/>
                <w:sz w:val="20"/>
                <w:szCs w:val="20"/>
              </w:rPr>
              <w:t>Mobile phones</w:t>
            </w:r>
            <w:r w:rsidR="0033331C" w:rsidRPr="00F336AC">
              <w:rPr>
                <w:rFonts w:ascii="Verdana" w:hAnsi="Verdana"/>
                <w:color w:val="333333"/>
                <w:sz w:val="20"/>
                <w:szCs w:val="20"/>
              </w:rPr>
              <w:t>;</w:t>
            </w:r>
          </w:p>
          <w:p w14:paraId="024B9FDC" w14:textId="110F8BC6" w:rsidR="005E2C65" w:rsidRPr="00F336AC" w:rsidRDefault="005E2C65" w:rsidP="0033331C">
            <w:pPr>
              <w:pStyle w:val="ListParagraph"/>
              <w:numPr>
                <w:ilvl w:val="0"/>
                <w:numId w:val="88"/>
              </w:numPr>
              <w:spacing w:before="0" w:after="0" w:line="240" w:lineRule="auto"/>
              <w:rPr>
                <w:rFonts w:ascii="Verdana" w:hAnsi="Verdana"/>
                <w:color w:val="333333"/>
                <w:sz w:val="20"/>
                <w:szCs w:val="20"/>
              </w:rPr>
            </w:pPr>
            <w:r w:rsidRPr="00F336AC">
              <w:rPr>
                <w:rFonts w:ascii="Verdana" w:hAnsi="Verdana"/>
                <w:color w:val="333333"/>
                <w:sz w:val="20"/>
                <w:szCs w:val="20"/>
              </w:rPr>
              <w:t>Landlines</w:t>
            </w:r>
            <w:r w:rsidR="0033331C" w:rsidRPr="00F336AC">
              <w:rPr>
                <w:rFonts w:ascii="Verdana" w:hAnsi="Verdana"/>
                <w:color w:val="333333"/>
                <w:sz w:val="20"/>
                <w:szCs w:val="20"/>
              </w:rPr>
              <w:t>;</w:t>
            </w:r>
          </w:p>
          <w:p w14:paraId="2A406376" w14:textId="1C71ED8B" w:rsidR="005E2C65" w:rsidRPr="00F336AC" w:rsidRDefault="005E2C65" w:rsidP="0033331C">
            <w:pPr>
              <w:pStyle w:val="ListParagraph"/>
              <w:numPr>
                <w:ilvl w:val="0"/>
                <w:numId w:val="88"/>
              </w:numPr>
              <w:spacing w:before="0" w:after="0" w:line="240" w:lineRule="auto"/>
              <w:rPr>
                <w:rFonts w:ascii="Verdana" w:hAnsi="Verdana"/>
                <w:color w:val="333333"/>
                <w:sz w:val="20"/>
                <w:szCs w:val="20"/>
              </w:rPr>
            </w:pPr>
            <w:r w:rsidRPr="00F336AC">
              <w:rPr>
                <w:rFonts w:ascii="Verdana" w:hAnsi="Verdana"/>
                <w:color w:val="333333"/>
                <w:sz w:val="20"/>
                <w:szCs w:val="20"/>
              </w:rPr>
              <w:t>Broadband</w:t>
            </w:r>
            <w:r w:rsidR="0033331C" w:rsidRPr="00F336AC">
              <w:rPr>
                <w:rFonts w:ascii="Verdana" w:hAnsi="Verdana"/>
                <w:color w:val="333333"/>
                <w:sz w:val="20"/>
                <w:szCs w:val="20"/>
              </w:rPr>
              <w:t>;</w:t>
            </w:r>
          </w:p>
          <w:p w14:paraId="0334639D" w14:textId="59B2B354" w:rsidR="005E2C65" w:rsidRPr="00F336AC" w:rsidRDefault="005E2C65" w:rsidP="0033331C">
            <w:pPr>
              <w:pStyle w:val="ListParagraph"/>
              <w:numPr>
                <w:ilvl w:val="0"/>
                <w:numId w:val="88"/>
              </w:numPr>
              <w:spacing w:before="0" w:after="0" w:line="240" w:lineRule="auto"/>
              <w:rPr>
                <w:rFonts w:ascii="Verdana" w:hAnsi="Verdana"/>
                <w:color w:val="333333"/>
                <w:sz w:val="20"/>
                <w:szCs w:val="20"/>
              </w:rPr>
            </w:pPr>
            <w:r w:rsidRPr="00F336AC">
              <w:rPr>
                <w:rFonts w:ascii="Verdana" w:hAnsi="Verdana"/>
                <w:color w:val="333333"/>
                <w:sz w:val="20"/>
                <w:szCs w:val="20"/>
              </w:rPr>
              <w:t>TV services</w:t>
            </w:r>
            <w:r w:rsidR="0033331C" w:rsidRPr="00F336AC">
              <w:rPr>
                <w:rFonts w:ascii="Verdana" w:hAnsi="Verdana"/>
                <w:color w:val="333333"/>
                <w:sz w:val="20"/>
                <w:szCs w:val="20"/>
              </w:rPr>
              <w:t>;</w:t>
            </w:r>
          </w:p>
          <w:p w14:paraId="0BDE3BEE" w14:textId="37968272" w:rsidR="005E2C65" w:rsidRPr="00F336AC" w:rsidRDefault="005E2C65" w:rsidP="0033331C">
            <w:pPr>
              <w:pStyle w:val="ListParagraph"/>
              <w:numPr>
                <w:ilvl w:val="0"/>
                <w:numId w:val="88"/>
              </w:numPr>
              <w:spacing w:before="0" w:after="0" w:line="240" w:lineRule="auto"/>
              <w:rPr>
                <w:rFonts w:ascii="Verdana" w:hAnsi="Verdana"/>
                <w:color w:val="333333"/>
                <w:sz w:val="20"/>
                <w:szCs w:val="20"/>
              </w:rPr>
            </w:pPr>
            <w:r w:rsidRPr="00F336AC">
              <w:rPr>
                <w:rFonts w:ascii="Verdana" w:hAnsi="Verdana"/>
                <w:color w:val="333333"/>
                <w:sz w:val="20"/>
                <w:szCs w:val="20"/>
              </w:rPr>
              <w:t>Joining a gym</w:t>
            </w:r>
            <w:r w:rsidR="0033331C" w:rsidRPr="00F336AC">
              <w:rPr>
                <w:rFonts w:ascii="Verdana" w:hAnsi="Verdana"/>
                <w:color w:val="333333"/>
                <w:sz w:val="20"/>
                <w:szCs w:val="20"/>
              </w:rPr>
              <w:t>;</w:t>
            </w:r>
            <w:r w:rsidRPr="00F336AC">
              <w:rPr>
                <w:rFonts w:ascii="Verdana" w:hAnsi="Verdana"/>
                <w:color w:val="333333"/>
                <w:sz w:val="20"/>
                <w:szCs w:val="20"/>
              </w:rPr>
              <w:t xml:space="preserve"> </w:t>
            </w:r>
          </w:p>
          <w:p w14:paraId="11CFB987" w14:textId="057C0664" w:rsidR="005E2C65" w:rsidRPr="00F336AC" w:rsidRDefault="005E2C65" w:rsidP="0033331C">
            <w:pPr>
              <w:pStyle w:val="ListParagraph"/>
              <w:numPr>
                <w:ilvl w:val="0"/>
                <w:numId w:val="88"/>
              </w:numPr>
              <w:spacing w:before="0" w:after="0" w:line="240" w:lineRule="auto"/>
              <w:rPr>
                <w:rFonts w:ascii="Verdana" w:hAnsi="Verdana"/>
                <w:color w:val="333333"/>
                <w:sz w:val="20"/>
                <w:szCs w:val="20"/>
              </w:rPr>
            </w:pPr>
            <w:r w:rsidRPr="00F336AC">
              <w:rPr>
                <w:rFonts w:ascii="Verdana" w:hAnsi="Verdana"/>
                <w:color w:val="333333"/>
                <w:sz w:val="20"/>
                <w:szCs w:val="20"/>
              </w:rPr>
              <w:t>Concert or match tickets</w:t>
            </w:r>
            <w:r w:rsidR="0033331C" w:rsidRPr="00F336AC">
              <w:rPr>
                <w:rFonts w:ascii="Verdana" w:hAnsi="Verdana"/>
                <w:color w:val="333333"/>
                <w:sz w:val="20"/>
                <w:szCs w:val="20"/>
              </w:rPr>
              <w:t>.</w:t>
            </w:r>
          </w:p>
          <w:p w14:paraId="4A107770" w14:textId="690D33A0" w:rsidR="006D2864" w:rsidRPr="00B13547" w:rsidRDefault="005E2C65" w:rsidP="005E2C65">
            <w:r w:rsidRPr="00B13547">
              <w:t>It also has information on entering into a contract online, over the phone or at a consumer's doorstep, cancelling a contract and what to do if a consumer has a problem with a service.</w:t>
            </w:r>
          </w:p>
        </w:tc>
      </w:tr>
      <w:tr w:rsidR="006D2864" w:rsidRPr="00B13547" w14:paraId="5ACAF30F" w14:textId="77777777" w:rsidTr="00E2511A">
        <w:trPr>
          <w:trHeight w:val="94"/>
        </w:trPr>
        <w:tc>
          <w:tcPr>
            <w:tcW w:w="5000" w:type="pct"/>
            <w:gridSpan w:val="2"/>
            <w:shd w:val="clear" w:color="auto" w:fill="EFFBFF"/>
          </w:tcPr>
          <w:p w14:paraId="42FC0EA7" w14:textId="77777777" w:rsidR="006D2864" w:rsidRPr="00B13547" w:rsidRDefault="006D2864" w:rsidP="00E2511A">
            <w:pPr>
              <w:spacing w:before="120" w:after="180"/>
              <w:jc w:val="left"/>
              <w:rPr>
                <w:color w:val="BF3F91"/>
                <w:sz w:val="22"/>
              </w:rPr>
            </w:pPr>
            <w:r w:rsidRPr="00B13547">
              <w:rPr>
                <w:color w:val="00B0F0"/>
                <w:sz w:val="22"/>
              </w:rPr>
              <w:t>Solving disputes with customers</w:t>
            </w:r>
          </w:p>
        </w:tc>
      </w:tr>
      <w:tr w:rsidR="006D2864" w:rsidRPr="00B13547" w14:paraId="1B850BFA" w14:textId="77777777" w:rsidTr="00E2511A">
        <w:trPr>
          <w:trHeight w:val="198"/>
        </w:trPr>
        <w:tc>
          <w:tcPr>
            <w:tcW w:w="5000" w:type="pct"/>
            <w:gridSpan w:val="2"/>
            <w:shd w:val="clear" w:color="auto" w:fill="auto"/>
          </w:tcPr>
          <w:p w14:paraId="36DB70D9" w14:textId="4BC5AD76" w:rsidR="006D2864" w:rsidRPr="00B13547" w:rsidRDefault="00DD60C3" w:rsidP="00E2511A">
            <w:r w:rsidRPr="00B13547">
              <w:rPr>
                <w:b/>
                <w:bCs/>
              </w:rPr>
              <w:t>Dispute resolution</w:t>
            </w:r>
          </w:p>
        </w:tc>
      </w:tr>
      <w:tr w:rsidR="006D2864" w:rsidRPr="00B13547" w14:paraId="04459DAA" w14:textId="77777777" w:rsidTr="002F62C8">
        <w:trPr>
          <w:trHeight w:val="198"/>
        </w:trPr>
        <w:tc>
          <w:tcPr>
            <w:tcW w:w="1103" w:type="pct"/>
            <w:shd w:val="clear" w:color="auto" w:fill="auto"/>
          </w:tcPr>
          <w:p w14:paraId="5A2932D0" w14:textId="77777777" w:rsidR="006D2864" w:rsidRPr="00B13547" w:rsidRDefault="006D2864" w:rsidP="00E2511A">
            <w:r w:rsidRPr="00B13547">
              <w:t>Responsibility:</w:t>
            </w:r>
          </w:p>
        </w:tc>
        <w:tc>
          <w:tcPr>
            <w:tcW w:w="3897" w:type="pct"/>
            <w:shd w:val="clear" w:color="auto" w:fill="auto"/>
          </w:tcPr>
          <w:p w14:paraId="798F29DB" w14:textId="45D46077" w:rsidR="006D2864" w:rsidRPr="00B13547" w:rsidRDefault="00DD60C3" w:rsidP="00E2511A">
            <w:r w:rsidRPr="00B13547">
              <w:t>Competition and Consumer Protection Commission</w:t>
            </w:r>
          </w:p>
        </w:tc>
      </w:tr>
      <w:tr w:rsidR="006D2864" w:rsidRPr="00B13547" w14:paraId="582E31A1" w14:textId="77777777" w:rsidTr="002F62C8">
        <w:trPr>
          <w:trHeight w:val="37"/>
        </w:trPr>
        <w:tc>
          <w:tcPr>
            <w:tcW w:w="1103" w:type="pct"/>
            <w:shd w:val="clear" w:color="auto" w:fill="auto"/>
          </w:tcPr>
          <w:p w14:paraId="7DBE33D5" w14:textId="77777777" w:rsidR="006D2864" w:rsidRPr="00B13547" w:rsidRDefault="006D2864" w:rsidP="00E2511A">
            <w:r w:rsidRPr="00B13547">
              <w:t xml:space="preserve">Website: </w:t>
            </w:r>
          </w:p>
        </w:tc>
        <w:tc>
          <w:tcPr>
            <w:tcW w:w="3897" w:type="pct"/>
            <w:shd w:val="clear" w:color="auto" w:fill="auto"/>
          </w:tcPr>
          <w:p w14:paraId="04D7719C" w14:textId="27B17239" w:rsidR="006D2864" w:rsidRPr="00B13547" w:rsidRDefault="00B55CD4" w:rsidP="00E2511A">
            <w:hyperlink r:id="rId303" w:history="1">
              <w:r w:rsidR="00AA416E" w:rsidRPr="00B13547">
                <w:rPr>
                  <w:rStyle w:val="Hyperlink"/>
                </w:rPr>
                <w:t>https://www.ccpc.ie/</w:t>
              </w:r>
            </w:hyperlink>
            <w:r w:rsidR="00AA416E" w:rsidRPr="00B13547">
              <w:t xml:space="preserve"> </w:t>
            </w:r>
          </w:p>
        </w:tc>
      </w:tr>
      <w:tr w:rsidR="006D2864" w:rsidRPr="00B13547" w14:paraId="08E07E08" w14:textId="77777777" w:rsidTr="002F62C8">
        <w:trPr>
          <w:trHeight w:val="311"/>
        </w:trPr>
        <w:tc>
          <w:tcPr>
            <w:tcW w:w="1103" w:type="pct"/>
            <w:shd w:val="clear" w:color="auto" w:fill="auto"/>
          </w:tcPr>
          <w:p w14:paraId="7F32E405" w14:textId="77777777" w:rsidR="006D2864" w:rsidRPr="00B13547" w:rsidRDefault="006D2864" w:rsidP="00E2511A">
            <w:r w:rsidRPr="00B13547">
              <w:t xml:space="preserve">Description: </w:t>
            </w:r>
          </w:p>
        </w:tc>
        <w:tc>
          <w:tcPr>
            <w:tcW w:w="3897" w:type="pct"/>
            <w:shd w:val="clear" w:color="auto" w:fill="auto"/>
          </w:tcPr>
          <w:p w14:paraId="73B5448B" w14:textId="77777777" w:rsidR="00DD60C3" w:rsidRPr="00B13547" w:rsidRDefault="00DD60C3" w:rsidP="00DD60C3">
            <w:r w:rsidRPr="00B13547">
              <w:rPr>
                <w:color w:val="auto"/>
              </w:rPr>
              <w:t>G</w:t>
            </w:r>
            <w:r w:rsidRPr="00B13547">
              <w:t>uidance to help businesses understand their obligations under law and promotes a culture of compliance</w:t>
            </w:r>
          </w:p>
          <w:p w14:paraId="5E62A1A7" w14:textId="47CCEBF3" w:rsidR="006D2864" w:rsidRPr="00B13547" w:rsidRDefault="00DD60C3" w:rsidP="00DD60C3">
            <w:r w:rsidRPr="00B13547">
              <w:t xml:space="preserve">The CCPC also has a role in relation to </w:t>
            </w:r>
            <w:hyperlink r:id="rId304" w:history="1">
              <w:r w:rsidRPr="00B13547">
                <w:rPr>
                  <w:rStyle w:val="Hyperlink"/>
                </w:rPr>
                <w:t>Alternative Dispute Resolution</w:t>
              </w:r>
            </w:hyperlink>
            <w:r w:rsidRPr="00B13547">
              <w:t xml:space="preserve"> (ADR) processes that aim to resolve disputes between consumers and traders out-of-court.</w:t>
            </w:r>
          </w:p>
        </w:tc>
      </w:tr>
    </w:tbl>
    <w:p w14:paraId="4FD9206B" w14:textId="77777777" w:rsidR="00693B25" w:rsidRPr="00B13547" w:rsidRDefault="00693B25" w:rsidP="00585763">
      <w:pPr>
        <w:pStyle w:val="BodyText"/>
        <w:sectPr w:rsidR="00693B25" w:rsidRPr="00B13547" w:rsidSect="000E0F64">
          <w:headerReference w:type="even" r:id="rId305"/>
          <w:headerReference w:type="default" r:id="rId306"/>
          <w:footerReference w:type="even" r:id="rId307"/>
          <w:footerReference w:type="default" r:id="rId308"/>
          <w:headerReference w:type="first" r:id="rId309"/>
          <w:footerReference w:type="first" r:id="rId310"/>
          <w:pgSz w:w="11906" w:h="16838" w:code="9"/>
          <w:pgMar w:top="1702" w:right="1418" w:bottom="1418" w:left="1701" w:header="0" w:footer="385" w:gutter="0"/>
          <w:cols w:space="708"/>
          <w:titlePg/>
          <w:docGrid w:linePitch="360"/>
        </w:sectPr>
      </w:pPr>
    </w:p>
    <w:p w14:paraId="09D7BCC7" w14:textId="188FE9EE" w:rsidR="00261434" w:rsidRPr="00B13547" w:rsidRDefault="005E40B0" w:rsidP="0026143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B13547">
        <w:rPr>
          <w:rFonts w:ascii="EC Square Sans Cond Pro" w:hAnsi="EC Square Sans Cond Pro" w:cs="EC Square Sans Pro Medium"/>
          <w:noProof/>
          <w:color w:val="002060"/>
          <w:sz w:val="36"/>
          <w:szCs w:val="36"/>
          <w:lang w:eastAsia="en-IE"/>
        </w:rPr>
        <w:lastRenderedPageBreak/>
        <mc:AlternateContent>
          <mc:Choice Requires="wps">
            <w:drawing>
              <wp:anchor distT="0" distB="0" distL="114300" distR="114300" simplePos="0" relativeHeight="251658251" behindDoc="0" locked="0" layoutInCell="1" allowOverlap="1" wp14:anchorId="24DC3AC8" wp14:editId="342207BF">
                <wp:simplePos x="0" y="0"/>
                <wp:positionH relativeFrom="page">
                  <wp:posOffset>-3810</wp:posOffset>
                </wp:positionH>
                <wp:positionV relativeFrom="margin">
                  <wp:posOffset>-1089025</wp:posOffset>
                </wp:positionV>
                <wp:extent cx="7568565" cy="1320165"/>
                <wp:effectExtent l="0" t="0" r="0" b="0"/>
                <wp:wrapSquare wrapText="bothSides"/>
                <wp:docPr id="8"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3BB7B6C2" w14:textId="77777777" w:rsidR="009D36F5" w:rsidRDefault="009D36F5" w:rsidP="00701CE8">
                            <w:pPr>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4DC3AC8" id="Rectangle 242" o:spid="_x0000_s1029" style="position:absolute;margin-left:-.3pt;margin-top:-85.75pt;width:595.95pt;height:103.95pt;z-index:251658251;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MlviQIAABEFAAAOAAAAZHJzL2Uyb0RvYy54bWysVNuO0zAQfUfiHyy/t7lsekm06Wq3pQhp&#10;gRULH+DaTmPh2MZ2m+4i/p2x0y4tvCBEH1xPZjw+c+aMr28OnUR7bp3QqsbZOMWIK6qZUNsaf/m8&#10;Hs0xcp4oRqRWvMZP3OGbxetX172peK5bLRm3CJIoV/Wmxq33pkoSR1veETfWhitwNtp2xINptwmz&#10;pIfsnUzyNJ0mvbbMWE25c/B1NTjxIuZvGk79x6Zx3CNZY8Dm42rjuglrsrgm1dYS0wp6hEH+AUVH&#10;hIJLX1KtiCdoZ8UfqTpBrXa68WOqu0Q3jaA81gDVZOlv1Ty2xPBYC5DjzAtN7v+lpR/2DxYJVmNo&#10;lCIdtOgTkEbUVnKUF3kgqDeugrhH82BDic7ca/rVIaWXLcTxW2t133LCAFYW4pOLA8FwcBRt+vea&#10;QX6y8zpydWhsFxICC+gQW/L00hJ+8IjCx9lkOp9MJxhR8GVXQBIY4Q5SnY4b6/xbrjsUNjW2AD+m&#10;J/t754fQU0iEr6VgayFlNOx2s5QW7UnQRzpLl1ESkN2dh0kVgpUOx4aMwxdACXcEX8Ab+/29zPIi&#10;vcvL0Xo6n42KdTEZlbN0Pkqz8q6cpkVZrNY/AsCsqFrBGFf3QvGT9rLi73p7nIJBNVF9qAeC8lma&#10;xuIv4LvLKlP4HTm8COuEh1mUogMxhJjjdITWvlEM6iaVJ0IO++QSf+wIkHD6j7REIYTeDxryh80h&#10;Su3qpKqNZk+gDKuhbzCd8I7AptX2GaMeZrLG7tuOWI6RfKdAXWVWFGGIo1FMZjkY9tyzOfcQRSFV&#10;jT1Gw3bph8HfGSu2LdyURaqUvgVFNiJqJah1QHXUMcxdrOn4RoTBPrdj1K+XbPETAAD//wMAUEsD&#10;BBQABgAIAAAAIQB/k2kJ4gAAAAoBAAAPAAAAZHJzL2Rvd25yZXYueG1sTI/BTsMwDIbvSLxDZCRu&#10;W5qNllGaTgMJpE3iwMZhx6wxbbXEKU26dW9PdoKTZfnT7+8vlqM17IS9bx1JENMEGFLldEu1hK/d&#10;22QBzAdFWhlHKOGCHpbl7U2hcu3O9ImnbahZDCGfKwlNCF3Oua8atMpPXYcUb9+utyrEta+57tU5&#10;hlvDZ0mScataih8a1eFrg9VxO1gJq4X5eNlvLrtwpPFn/z5br9MhlfL+blw9Aws4hj8YrvpRHcro&#10;dHADac+MhEkWwTjEo0iBXQHxJObADhLm2QPwsuD/K5S/AAAA//8DAFBLAQItABQABgAIAAAAIQC2&#10;gziS/gAAAOEBAAATAAAAAAAAAAAAAAAAAAAAAABbQ29udGVudF9UeXBlc10ueG1sUEsBAi0AFAAG&#10;AAgAAAAhADj9If/WAAAAlAEAAAsAAAAAAAAAAAAAAAAALwEAAF9yZWxzLy5yZWxzUEsBAi0AFAAG&#10;AAgAAAAhADFUyW+JAgAAEQUAAA4AAAAAAAAAAAAAAAAALgIAAGRycy9lMm9Eb2MueG1sUEsBAi0A&#10;FAAGAAgAAAAhAH+TaQniAAAACgEAAA8AAAAAAAAAAAAAAAAA4wQAAGRycy9kb3ducmV2LnhtbFBL&#10;BQYAAAAABAAEAPMAAADyBQAAAAA=&#10;" fillcolor="#0070c0" stroked="f" strokeweight="1pt">
                <v:textbox>
                  <w:txbxContent>
                    <w:p w14:paraId="3BB7B6C2" w14:textId="77777777" w:rsidR="009D36F5" w:rsidRDefault="009D36F5" w:rsidP="00701CE8">
                      <w:pPr>
                        <w:rPr>
                          <w:rFonts w:ascii="EC Square Sans Cond Pro" w:hAnsi="EC Square Sans Cond Pro"/>
                          <w:i/>
                          <w:color w:val="002060"/>
                        </w:rPr>
                      </w:pPr>
                    </w:p>
                  </w:txbxContent>
                </v:textbox>
                <w10:wrap type="square" anchorx="page" anchory="margin"/>
              </v:rect>
            </w:pict>
          </mc:Fallback>
        </mc:AlternateContent>
      </w:r>
    </w:p>
    <w:p w14:paraId="0FFBE80C" w14:textId="77777777" w:rsidR="00261434" w:rsidRPr="00B13547" w:rsidRDefault="00261434" w:rsidP="0026143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38A388A7" w14:textId="77777777" w:rsidR="00261434" w:rsidRPr="00B13547" w:rsidRDefault="00261434" w:rsidP="0026143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0C2CDFD" w14:textId="77777777" w:rsidR="00261434" w:rsidRPr="00B13547" w:rsidRDefault="00261434" w:rsidP="0026143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21DB6ECE" w14:textId="77777777" w:rsidR="00261434" w:rsidRPr="00B13547" w:rsidRDefault="00261434" w:rsidP="0026143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1BA1D982" w14:textId="77777777" w:rsidR="00261434" w:rsidRPr="00B13547" w:rsidRDefault="00261434" w:rsidP="0026143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E99F7EC" w14:textId="77777777" w:rsidR="00261434" w:rsidRPr="00B13547" w:rsidRDefault="00261434" w:rsidP="0026143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050B4A9" w14:textId="75CFC4BD" w:rsidR="00261434" w:rsidRPr="00B13547" w:rsidRDefault="00261434" w:rsidP="0026143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3EBB8DE8" w14:textId="77777777" w:rsidR="00F706E9" w:rsidRPr="00B13547" w:rsidRDefault="00F706E9" w:rsidP="0026143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A48AAE1" w14:textId="23C8FAF8" w:rsidR="00261434" w:rsidRPr="00B13547" w:rsidRDefault="00261434" w:rsidP="0026143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B13547">
        <w:rPr>
          <w:rFonts w:ascii="EC Square Sans Cond Pro" w:hAnsi="EC Square Sans Cond Pro" w:cs="EC Square Sans Pro Medium"/>
          <w:color w:val="002060"/>
          <w:sz w:val="36"/>
          <w:szCs w:val="36"/>
          <w:lang w:eastAsia="fr-BE"/>
        </w:rPr>
        <w:t>The Digital Government Factsheets</w:t>
      </w:r>
    </w:p>
    <w:p w14:paraId="60D0615D" w14:textId="77777777" w:rsidR="00261434" w:rsidRPr="00B13547" w:rsidRDefault="00261434" w:rsidP="00261434">
      <w:pPr>
        <w:rPr>
          <w:rFonts w:ascii="EC Square Sans Cond Pro" w:hAnsi="EC Square Sans Cond Pro" w:cs="EC Square Sans Pro"/>
          <w:lang w:eastAsia="fr-BE"/>
        </w:rPr>
      </w:pPr>
      <w:r w:rsidRPr="00B13547">
        <w:rPr>
          <w:rFonts w:ascii="EC Square Sans Cond Pro" w:hAnsi="EC Square Sans Cond Pro" w:cs="EC Square Sans Pro"/>
          <w:lang w:eastAsia="fr-BE"/>
        </w:rPr>
        <w:t>The factsheets present an overview of the state and progress of Digital Government European countries.</w:t>
      </w:r>
    </w:p>
    <w:p w14:paraId="35340EA4" w14:textId="1037CB29" w:rsidR="00261434" w:rsidRPr="00B13547" w:rsidRDefault="00261434" w:rsidP="00261434">
      <w:pPr>
        <w:rPr>
          <w:rFonts w:ascii="EC Square Sans Cond Pro" w:hAnsi="EC Square Sans Cond Pro" w:cs="EC Square Sans Pro"/>
          <w:lang w:eastAsia="fr-BE"/>
        </w:rPr>
      </w:pPr>
      <w:r w:rsidRPr="00B13547">
        <w:rPr>
          <w:rFonts w:ascii="EC Square Sans Cond Pro" w:hAnsi="EC Square Sans Cond Pro" w:cs="EC Square Sans Pro"/>
          <w:lang w:eastAsia="fr-BE"/>
        </w:rPr>
        <w:t>There are published on the Joinup platform, which is a joint initiative by the Directorate General for Informatics (DG DIGIT) and the Directorate General for Communications Networks, Content &amp; Technology (DG CONNECT). This factsheet received valuable contribution from</w:t>
      </w:r>
      <w:r w:rsidR="00EB38A6" w:rsidRPr="00B13547">
        <w:rPr>
          <w:rFonts w:ascii="EC Square Sans Cond Pro" w:hAnsi="EC Square Sans Cond Pro" w:cs="EC Square Sans Pro"/>
          <w:lang w:eastAsia="fr-BE"/>
        </w:rPr>
        <w:t xml:space="preserve"> </w:t>
      </w:r>
      <w:r w:rsidR="00F775A0" w:rsidRPr="00B13547">
        <w:rPr>
          <w:rFonts w:ascii="EC Square Sans Cond Pro" w:hAnsi="EC Square Sans Cond Pro" w:cs="EC Square Sans Pro"/>
          <w:lang w:eastAsia="fr-BE"/>
        </w:rPr>
        <w:t>the</w:t>
      </w:r>
      <w:r w:rsidR="00BA5F60" w:rsidRPr="00B13547">
        <w:rPr>
          <w:rFonts w:ascii="EC Square Sans Cond Pro" w:hAnsi="EC Square Sans Cond Pro" w:cs="EC Square Sans Pro"/>
          <w:lang w:eastAsia="fr-BE"/>
        </w:rPr>
        <w:t xml:space="preserve"> </w:t>
      </w:r>
      <w:r w:rsidR="00EB38A6" w:rsidRPr="00B13547">
        <w:rPr>
          <w:rFonts w:ascii="EC Square Sans Cond Pro" w:hAnsi="EC Square Sans Cond Pro" w:cs="EC Square Sans Pro"/>
          <w:lang w:eastAsia="fr-BE"/>
        </w:rPr>
        <w:t>Office of the Government CIO.</w:t>
      </w:r>
      <w:r w:rsidRPr="00B13547">
        <w:rPr>
          <w:rFonts w:ascii="EC Square Sans Cond Pro" w:hAnsi="EC Square Sans Cond Pro" w:cs="EC Square Sans Pro"/>
          <w:lang w:eastAsia="fr-BE"/>
        </w:rPr>
        <w:t xml:space="preserve"> </w:t>
      </w:r>
    </w:p>
    <w:p w14:paraId="29228BF6" w14:textId="77777777" w:rsidR="00261434" w:rsidRPr="00B13547" w:rsidRDefault="00261434" w:rsidP="00261434">
      <w:pPr>
        <w:autoSpaceDE w:val="0"/>
        <w:autoSpaceDN w:val="0"/>
        <w:adjustRightInd w:val="0"/>
        <w:rPr>
          <w:rFonts w:ascii="EC Square Sans Cond Pro" w:hAnsi="EC Square Sans Cond Pro" w:cs="EC Square Sans Pro"/>
          <w:lang w:eastAsia="fr-BE"/>
        </w:rPr>
      </w:pPr>
    </w:p>
    <w:p w14:paraId="2D6022CD" w14:textId="7769421A" w:rsidR="00261434" w:rsidRPr="00B13547" w:rsidRDefault="005E40B0" w:rsidP="00261434">
      <w:pPr>
        <w:jc w:val="left"/>
        <w:rPr>
          <w:rFonts w:ascii="Calibri" w:hAnsi="Calibri"/>
          <w:i/>
          <w:color w:val="auto"/>
          <w:lang w:eastAsia="en-US"/>
        </w:rPr>
      </w:pPr>
      <w:r w:rsidRPr="00B13547">
        <w:rPr>
          <w:noProof/>
          <w:lang w:eastAsia="en-IE"/>
        </w:rPr>
        <w:drawing>
          <wp:anchor distT="0" distB="0" distL="114300" distR="114300" simplePos="0" relativeHeight="251658250" behindDoc="1" locked="0" layoutInCell="1" allowOverlap="1" wp14:anchorId="404B1FF5" wp14:editId="5751C7C2">
            <wp:simplePos x="0" y="0"/>
            <wp:positionH relativeFrom="margin">
              <wp:posOffset>-1905</wp:posOffset>
            </wp:positionH>
            <wp:positionV relativeFrom="paragraph">
              <wp:posOffset>-9525</wp:posOffset>
            </wp:positionV>
            <wp:extent cx="225425" cy="212090"/>
            <wp:effectExtent l="0" t="0" r="0" b="0"/>
            <wp:wrapNone/>
            <wp:docPr id="47" name="Picture 47" descr="W + WAVESTONE–RGB">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 + WAVESTONE–RGB">
                      <a:hlinkClick r:id="rId311"/>
                    </pic:cNvPr>
                    <pic:cNvPicPr>
                      <a:picLocks noChangeAspect="1" noChangeArrowheads="1"/>
                    </pic:cNvPicPr>
                  </pic:nvPicPr>
                  <pic:blipFill>
                    <a:blip r:embed="rId312"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261434" w:rsidRPr="00B13547">
        <w:rPr>
          <w:rFonts w:ascii="Calibri" w:hAnsi="Calibri"/>
          <w:i/>
          <w:color w:val="auto"/>
          <w:lang w:eastAsia="en-US"/>
        </w:rPr>
        <w:t xml:space="preserve">          </w:t>
      </w:r>
      <w:r w:rsidR="00261434" w:rsidRPr="00B13547">
        <w:rPr>
          <w:rFonts w:ascii="EC Square Sans Cond Pro" w:hAnsi="EC Square Sans Cond Pro" w:cs="EC Square Sans Pro"/>
          <w:i/>
          <w:lang w:eastAsia="fr-BE"/>
        </w:rPr>
        <w:t xml:space="preserve">The Digital Government Factsheets are prepared for the European Commission by </w:t>
      </w:r>
      <w:hyperlink r:id="rId313" w:history="1">
        <w:r w:rsidR="00261434" w:rsidRPr="00B13547">
          <w:rPr>
            <w:rStyle w:val="Hyperlink"/>
            <w:rFonts w:ascii="EC Square Sans Cond Pro" w:hAnsi="EC Square Sans Cond Pro" w:cs="EC Square Sans Pro"/>
            <w:i/>
            <w:color w:val="2F5496"/>
            <w:lang w:eastAsia="fr-BE"/>
          </w:rPr>
          <w:t>Wavestone</w:t>
        </w:r>
      </w:hyperlink>
    </w:p>
    <w:p w14:paraId="5C23E26B" w14:textId="77777777" w:rsidR="00261434" w:rsidRPr="00B13547" w:rsidRDefault="00261434" w:rsidP="00261434">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B13547">
        <w:rPr>
          <w:rFonts w:ascii="EC Square Sans Cond Pro" w:hAnsi="EC Square Sans Cond Pro" w:cs="EC Square Sans Pro Medium"/>
          <w:color w:val="002060"/>
          <w:sz w:val="36"/>
          <w:szCs w:val="36"/>
          <w:lang w:eastAsia="fr-BE"/>
        </w:rPr>
        <w:t xml:space="preserve">An action supported by ISA² </w:t>
      </w:r>
    </w:p>
    <w:p w14:paraId="67B21BCE" w14:textId="77777777" w:rsidR="00261434" w:rsidRPr="00B13547" w:rsidRDefault="00B55CD4" w:rsidP="00261434">
      <w:pPr>
        <w:autoSpaceDE w:val="0"/>
        <w:autoSpaceDN w:val="0"/>
        <w:adjustRightInd w:val="0"/>
        <w:spacing w:before="40" w:line="181" w:lineRule="atLeast"/>
        <w:jc w:val="left"/>
        <w:rPr>
          <w:rFonts w:ascii="EC Square Sans Cond Pro" w:hAnsi="EC Square Sans Cond Pro" w:cs="EC Square Sans Pro"/>
          <w:lang w:eastAsia="fr-BE"/>
        </w:rPr>
      </w:pPr>
      <w:hyperlink r:id="rId314" w:history="1">
        <w:r w:rsidR="00261434" w:rsidRPr="00B13547">
          <w:rPr>
            <w:rStyle w:val="Hyperlink"/>
            <w:rFonts w:ascii="EC Square Sans Cond Pro" w:hAnsi="EC Square Sans Cond Pro" w:cs="EC Square Sans Pro"/>
            <w:lang w:eastAsia="fr-BE"/>
          </w:rPr>
          <w:t>ISA²</w:t>
        </w:r>
      </w:hyperlink>
      <w:r w:rsidR="00261434" w:rsidRPr="00B13547">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36E18E1F" w14:textId="77777777" w:rsidR="00261434" w:rsidRPr="00B13547" w:rsidRDefault="00261434" w:rsidP="00261434">
      <w:pPr>
        <w:autoSpaceDE w:val="0"/>
        <w:autoSpaceDN w:val="0"/>
        <w:adjustRightInd w:val="0"/>
        <w:spacing w:before="40" w:line="181" w:lineRule="atLeast"/>
        <w:jc w:val="left"/>
        <w:rPr>
          <w:rFonts w:ascii="EC Square Sans Cond Pro" w:hAnsi="EC Square Sans Cond Pro" w:cs="EC Square Sans Pro"/>
          <w:lang w:eastAsia="fr-BE"/>
        </w:rPr>
      </w:pPr>
      <w:r w:rsidRPr="00B13547">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B13547">
        <w:rPr>
          <w:rFonts w:ascii="EC Square Sans Cond Pro" w:hAnsi="EC Square Sans Cond Pro" w:cs="EC Square Sans Pro"/>
          <w:lang w:eastAsia="fr-BE"/>
        </w:rPr>
        <w:br/>
        <w:t xml:space="preserve">ISA² solutions can be used free of charge and are open source when related to IT. </w:t>
      </w:r>
    </w:p>
    <w:p w14:paraId="0615FE67" w14:textId="77777777" w:rsidR="00261434" w:rsidRPr="00B13547" w:rsidRDefault="00261434" w:rsidP="00261434">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B13547">
        <w:rPr>
          <w:rFonts w:ascii="EC Square Sans Cond Pro" w:hAnsi="EC Square Sans Cond Pro" w:cs="EC Square Sans Pro Medium"/>
          <w:color w:val="002060"/>
          <w:sz w:val="36"/>
          <w:szCs w:val="36"/>
          <w:lang w:eastAsia="fr-BE"/>
        </w:rPr>
        <w:t xml:space="preserve">Contact ISA² </w:t>
      </w:r>
    </w:p>
    <w:p w14:paraId="14CD5F4E" w14:textId="77777777" w:rsidR="00261434" w:rsidRPr="00B13547" w:rsidRDefault="00B55CD4" w:rsidP="00261434">
      <w:pPr>
        <w:autoSpaceDE w:val="0"/>
        <w:autoSpaceDN w:val="0"/>
        <w:adjustRightInd w:val="0"/>
        <w:spacing w:before="40" w:line="181" w:lineRule="atLeast"/>
        <w:jc w:val="left"/>
        <w:rPr>
          <w:rStyle w:val="Hyperlink"/>
          <w:rFonts w:ascii="EC Square Sans Cond Pro" w:hAnsi="EC Square Sans Cond Pro" w:cs="EC Square Sans Pro"/>
          <w:color w:val="5F73AF"/>
        </w:rPr>
      </w:pPr>
      <w:hyperlink r:id="rId315" w:history="1">
        <w:r w:rsidR="00261434" w:rsidRPr="00B13547">
          <w:rPr>
            <w:rStyle w:val="Hyperlink"/>
            <w:rFonts w:ascii="EC Square Sans Cond Pro" w:hAnsi="EC Square Sans Cond Pro" w:cs="EC Square Sans Pro"/>
            <w:color w:val="002060"/>
            <w:lang w:eastAsia="fr-BE"/>
          </w:rPr>
          <w:t>isa2@ec.europa.eu</w:t>
        </w:r>
      </w:hyperlink>
      <w:r w:rsidR="00261434" w:rsidRPr="00B13547">
        <w:rPr>
          <w:rStyle w:val="Hyperlink"/>
          <w:rFonts w:ascii="EC Square Sans Cond Pro" w:hAnsi="EC Square Sans Cond Pro" w:cs="EC Square Sans Pro"/>
          <w:color w:val="5F73AF"/>
          <w:lang w:eastAsia="fr-BE"/>
        </w:rPr>
        <w:t xml:space="preserve"> </w:t>
      </w:r>
    </w:p>
    <w:p w14:paraId="25CDFB6B" w14:textId="77777777" w:rsidR="00261434" w:rsidRPr="00B13547" w:rsidRDefault="00261434" w:rsidP="00261434">
      <w:pPr>
        <w:autoSpaceDE w:val="0"/>
        <w:autoSpaceDN w:val="0"/>
        <w:adjustRightInd w:val="0"/>
        <w:spacing w:before="340" w:line="241" w:lineRule="atLeast"/>
        <w:jc w:val="left"/>
        <w:rPr>
          <w:rFonts w:cs="EC Square Sans Pro Medium"/>
          <w:color w:val="002060"/>
          <w:sz w:val="36"/>
          <w:szCs w:val="36"/>
        </w:rPr>
      </w:pPr>
      <w:r w:rsidRPr="00B13547">
        <w:rPr>
          <w:rFonts w:ascii="EC Square Sans Cond Pro" w:hAnsi="EC Square Sans Cond Pro" w:cs="EC Square Sans Pro Medium"/>
          <w:color w:val="002060"/>
          <w:sz w:val="36"/>
          <w:szCs w:val="36"/>
          <w:lang w:eastAsia="fr-BE"/>
        </w:rPr>
        <w:t xml:space="preserve">Follow us </w:t>
      </w:r>
    </w:p>
    <w:p w14:paraId="6A3307AB" w14:textId="4C248939" w:rsidR="00261434" w:rsidRPr="00E06203" w:rsidRDefault="005E40B0" w:rsidP="00261434">
      <w:pPr>
        <w:autoSpaceDE w:val="0"/>
        <w:autoSpaceDN w:val="0"/>
        <w:adjustRightInd w:val="0"/>
        <w:spacing w:line="181" w:lineRule="atLeast"/>
        <w:ind w:left="567"/>
        <w:jc w:val="left"/>
        <w:rPr>
          <w:rFonts w:ascii="EC Square Sans Cond Pro" w:hAnsi="EC Square Sans Cond Pro"/>
          <w:color w:val="5F73AF"/>
          <w:lang w:val="fr-FR" w:eastAsia="fr-LU"/>
        </w:rPr>
      </w:pPr>
      <w:r w:rsidRPr="00B13547">
        <w:rPr>
          <w:noProof/>
          <w:lang w:eastAsia="en-IE"/>
        </w:rPr>
        <w:drawing>
          <wp:anchor distT="0" distB="0" distL="114300" distR="114300" simplePos="0" relativeHeight="251658249" behindDoc="1" locked="0" layoutInCell="1" allowOverlap="1" wp14:anchorId="1D15E095" wp14:editId="40E27EBA">
            <wp:simplePos x="0" y="0"/>
            <wp:positionH relativeFrom="column">
              <wp:posOffset>3810</wp:posOffset>
            </wp:positionH>
            <wp:positionV relativeFrom="paragraph">
              <wp:posOffset>97790</wp:posOffset>
            </wp:positionV>
            <wp:extent cx="225425" cy="182880"/>
            <wp:effectExtent l="0" t="0" r="0" b="0"/>
            <wp:wrapNone/>
            <wp:docPr id="4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margin">
              <wp14:pctWidth>0</wp14:pctWidth>
            </wp14:sizeRelH>
            <wp14:sizeRelV relativeFrom="margin">
              <wp14:pctHeight>0</wp14:pctHeight>
            </wp14:sizeRelV>
          </wp:anchor>
        </w:drawing>
      </w:r>
      <w:r w:rsidR="00261434" w:rsidRPr="00E06203">
        <w:rPr>
          <w:rStyle w:val="Hyperlink"/>
          <w:rFonts w:ascii="EC Square Sans Cond Pro" w:hAnsi="EC Square Sans Cond Pro"/>
          <w:color w:val="002060"/>
          <w:lang w:val="fr-FR"/>
        </w:rPr>
        <w:t>@</w:t>
      </w:r>
      <w:hyperlink r:id="rId317" w:history="1">
        <w:r w:rsidR="00261434" w:rsidRPr="00E06203">
          <w:rPr>
            <w:rStyle w:val="Hyperlink"/>
            <w:rFonts w:ascii="EC Square Sans Cond Pro" w:hAnsi="EC Square Sans Cond Pro"/>
            <w:lang w:val="fr-FR"/>
          </w:rPr>
          <w:t>EU_ISA2</w:t>
        </w:r>
      </w:hyperlink>
    </w:p>
    <w:p w14:paraId="42BA161E" w14:textId="77777777" w:rsidR="00261434" w:rsidRPr="00E06203" w:rsidRDefault="00B55CD4" w:rsidP="00261434">
      <w:pPr>
        <w:autoSpaceDE w:val="0"/>
        <w:autoSpaceDN w:val="0"/>
        <w:adjustRightInd w:val="0"/>
        <w:spacing w:before="40" w:line="181" w:lineRule="atLeast"/>
        <w:ind w:left="567"/>
        <w:jc w:val="left"/>
        <w:rPr>
          <w:rFonts w:ascii="EC Square Sans Cond Pro" w:hAnsi="EC Square Sans Cond Pro"/>
          <w:color w:val="002060"/>
          <w:lang w:val="fr-FR"/>
        </w:rPr>
      </w:pPr>
      <w:hyperlink r:id="rId318" w:history="1">
        <w:r w:rsidR="00261434" w:rsidRPr="00E06203">
          <w:rPr>
            <w:rStyle w:val="Hyperlink"/>
            <w:rFonts w:ascii="EC Square Sans Cond Pro" w:hAnsi="EC Square Sans Cond Pro"/>
            <w:color w:val="002060"/>
            <w:lang w:val="fr-FR"/>
          </w:rPr>
          <w:t>@Joinup_eu</w:t>
        </w:r>
      </w:hyperlink>
    </w:p>
    <w:p w14:paraId="77EF656C" w14:textId="154E2272" w:rsidR="00261434" w:rsidRPr="00E06203" w:rsidRDefault="00EF100D" w:rsidP="00261434">
      <w:pPr>
        <w:autoSpaceDE w:val="0"/>
        <w:autoSpaceDN w:val="0"/>
        <w:adjustRightInd w:val="0"/>
        <w:spacing w:before="40" w:line="181" w:lineRule="atLeast"/>
        <w:ind w:left="567"/>
        <w:jc w:val="left"/>
        <w:rPr>
          <w:rFonts w:ascii="EC Square Sans Cond Pro" w:hAnsi="EC Square Sans Cond Pro"/>
          <w:color w:val="5F73AF"/>
          <w:lang w:val="fr-FR"/>
        </w:rPr>
      </w:pPr>
      <w:r w:rsidRPr="00B13547">
        <w:rPr>
          <w:noProof/>
          <w:lang w:eastAsia="en-IE"/>
        </w:rPr>
        <w:drawing>
          <wp:anchor distT="0" distB="0" distL="114300" distR="114300" simplePos="0" relativeHeight="251658248" behindDoc="1" locked="0" layoutInCell="1" allowOverlap="1" wp14:anchorId="6B558127" wp14:editId="763A4AAC">
            <wp:simplePos x="0" y="0"/>
            <wp:positionH relativeFrom="margin">
              <wp:posOffset>-1905</wp:posOffset>
            </wp:positionH>
            <wp:positionV relativeFrom="margin">
              <wp:posOffset>7987886</wp:posOffset>
            </wp:positionV>
            <wp:extent cx="207010" cy="203835"/>
            <wp:effectExtent l="0" t="0" r="2540" b="5715"/>
            <wp:wrapNone/>
            <wp:docPr id="45"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19"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margin">
              <wp14:pctWidth>0</wp14:pctWidth>
            </wp14:sizeRelH>
            <wp14:sizeRelV relativeFrom="margin">
              <wp14:pctHeight>0</wp14:pctHeight>
            </wp14:sizeRelV>
          </wp:anchor>
        </w:drawing>
      </w:r>
    </w:p>
    <w:p w14:paraId="3612C8FC" w14:textId="6C1FA6C7" w:rsidR="00261434" w:rsidRPr="00E06203" w:rsidRDefault="00261434" w:rsidP="00261434">
      <w:pPr>
        <w:pStyle w:val="BodyText"/>
        <w:rPr>
          <w:lang w:val="fr-FR"/>
        </w:rPr>
      </w:pPr>
      <w:r w:rsidRPr="00E06203">
        <w:rPr>
          <w:rStyle w:val="Hyperlink"/>
          <w:rFonts w:ascii="EC Square Sans Cond Pro" w:hAnsi="EC Square Sans Cond Pro"/>
          <w:color w:val="002060"/>
          <w:lang w:val="fr-FR"/>
        </w:rPr>
        <w:t xml:space="preserve">             </w:t>
      </w:r>
      <w:hyperlink r:id="rId320" w:history="1">
        <w:r w:rsidRPr="00E06203">
          <w:rPr>
            <w:rStyle w:val="Hyperlink"/>
            <w:rFonts w:ascii="EC Square Sans Cond Pro" w:hAnsi="EC Square Sans Cond Pro"/>
            <w:color w:val="002060"/>
            <w:lang w:val="fr-FR"/>
          </w:rPr>
          <w:t>isa² programme</w:t>
        </w:r>
      </w:hyperlink>
    </w:p>
    <w:p w14:paraId="25E99882" w14:textId="1709EA71" w:rsidR="00FA5A45" w:rsidRPr="00E06203" w:rsidRDefault="00FA5A45" w:rsidP="00585763">
      <w:pPr>
        <w:pStyle w:val="BodyText"/>
        <w:rPr>
          <w:lang w:val="fr-FR"/>
        </w:rPr>
      </w:pPr>
    </w:p>
    <w:sectPr w:rsidR="00FA5A45" w:rsidRPr="00E06203" w:rsidSect="000E0F64">
      <w:headerReference w:type="first" r:id="rId321"/>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4891F7" w14:textId="77777777" w:rsidR="00B55CD4" w:rsidRPr="006A1DAA" w:rsidRDefault="00B55CD4">
      <w:r w:rsidRPr="006A1DAA">
        <w:separator/>
      </w:r>
    </w:p>
  </w:endnote>
  <w:endnote w:type="continuationSeparator" w:id="0">
    <w:p w14:paraId="7D28F3CD" w14:textId="77777777" w:rsidR="00B55CD4" w:rsidRPr="006A1DAA" w:rsidRDefault="00B55CD4">
      <w:r w:rsidRPr="006A1DAA">
        <w:continuationSeparator/>
      </w:r>
    </w:p>
  </w:endnote>
  <w:endnote w:type="continuationNotice" w:id="1">
    <w:p w14:paraId="464231DF" w14:textId="77777777" w:rsidR="00B55CD4" w:rsidRDefault="00B55C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roman"/>
    <w:pitch w:val="default"/>
  </w:font>
  <w:font w:name="Tahoma">
    <w:panose1 w:val="020B0604030504040204"/>
    <w:charset w:val="00"/>
    <w:family w:val="swiss"/>
    <w:pitch w:val="variable"/>
    <w:sig w:usb0="E1002EFF" w:usb1="C000605B" w:usb2="00000029" w:usb3="00000000" w:csb0="000101FF" w:csb1="00000000"/>
  </w:font>
  <w:font w:name="EC Square Sans Cond Pro">
    <w:altName w:val="Calibri"/>
    <w:charset w:val="00"/>
    <w:family w:val="roman"/>
    <w:pitch w:val="default"/>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153AC" w14:textId="77777777" w:rsidR="009D36F5" w:rsidRDefault="009D36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425E6" w14:textId="066EB372" w:rsidR="009D36F5" w:rsidRPr="00693B25" w:rsidRDefault="009D36F5">
    <w:pPr>
      <w:pStyle w:val="Footer"/>
      <w:jc w:val="center"/>
      <w:rPr>
        <w:caps/>
      </w:rPr>
    </w:pPr>
    <w:r>
      <w:rPr>
        <w:rFonts w:ascii="Times New Roman" w:hAnsi="Times New Roman"/>
        <w:noProof/>
        <w:sz w:val="24"/>
        <w:szCs w:val="24"/>
        <w:lang w:val="en-IE" w:eastAsia="en-IE"/>
      </w:rPr>
      <w:drawing>
        <wp:anchor distT="0" distB="0" distL="114300" distR="114300" simplePos="0" relativeHeight="251658248" behindDoc="1" locked="0" layoutInCell="1" allowOverlap="1" wp14:anchorId="44FC61B7" wp14:editId="4897E666">
          <wp:simplePos x="0" y="0"/>
          <wp:positionH relativeFrom="column">
            <wp:posOffset>-1724025</wp:posOffset>
          </wp:positionH>
          <wp:positionV relativeFrom="paragraph">
            <wp:posOffset>-255270</wp:posOffset>
          </wp:positionV>
          <wp:extent cx="2751455" cy="75565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val="en-IE" w:eastAsia="en-IE"/>
      </w:rPr>
      <w:drawing>
        <wp:anchor distT="0" distB="0" distL="114300" distR="114300" simplePos="0" relativeHeight="251658245" behindDoc="1" locked="0" layoutInCell="1" allowOverlap="1" wp14:anchorId="124CDD9F" wp14:editId="36C5F93E">
          <wp:simplePos x="0" y="0"/>
          <wp:positionH relativeFrom="column">
            <wp:posOffset>-850265</wp:posOffset>
          </wp:positionH>
          <wp:positionV relativeFrom="paragraph">
            <wp:posOffset>9841230</wp:posOffset>
          </wp:positionV>
          <wp:extent cx="2751455" cy="7556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rsidRPr="00693B25">
      <w:rPr>
        <w:caps/>
      </w:rPr>
      <w:fldChar w:fldCharType="begin"/>
    </w:r>
    <w:r w:rsidRPr="00F64D62">
      <w:rPr>
        <w:caps/>
      </w:rPr>
      <w:instrText xml:space="preserve">PAGE   \* </w:instrText>
    </w:r>
    <w:r w:rsidRPr="00693B25">
      <w:rPr>
        <w:caps/>
      </w:rPr>
      <w:instrText>MERGEFORMAT</w:instrText>
    </w:r>
    <w:r w:rsidRPr="00693B25">
      <w:rPr>
        <w:caps/>
      </w:rPr>
      <w:fldChar w:fldCharType="separate"/>
    </w:r>
    <w:r w:rsidRPr="005E2C65">
      <w:rPr>
        <w:caps/>
        <w:noProof/>
        <w:lang w:val="fr-FR"/>
      </w:rPr>
      <w:t>15</w:t>
    </w:r>
    <w:r w:rsidRPr="00693B25">
      <w:rPr>
        <w:caps/>
      </w:rPr>
      <w:fldChar w:fldCharType="end"/>
    </w:r>
  </w:p>
  <w:p w14:paraId="353E3DB0" w14:textId="1DA9A8FB" w:rsidR="009D36F5" w:rsidRDefault="009D36F5">
    <w:pPr>
      <w:pStyle w:val="Footer"/>
    </w:pPr>
    <w:r>
      <w:rPr>
        <w:rFonts w:ascii="Times New Roman" w:hAnsi="Times New Roman"/>
        <w:noProof/>
        <w:sz w:val="24"/>
        <w:szCs w:val="24"/>
        <w:lang w:val="en-IE" w:eastAsia="en-IE"/>
      </w:rPr>
      <w:drawing>
        <wp:anchor distT="0" distB="0" distL="114300" distR="114300" simplePos="0" relativeHeight="251658244" behindDoc="1" locked="0" layoutInCell="1" allowOverlap="1" wp14:anchorId="7D55E146" wp14:editId="3FDD08DC">
          <wp:simplePos x="0" y="0"/>
          <wp:positionH relativeFrom="column">
            <wp:posOffset>-850265</wp:posOffset>
          </wp:positionH>
          <wp:positionV relativeFrom="paragraph">
            <wp:posOffset>9841230</wp:posOffset>
          </wp:positionV>
          <wp:extent cx="2751455" cy="75565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val="en-IE" w:eastAsia="en-IE"/>
      </w:rPr>
      <w:drawing>
        <wp:anchor distT="0" distB="0" distL="114300" distR="114300" simplePos="0" relativeHeight="251658243" behindDoc="1" locked="0" layoutInCell="1" allowOverlap="1" wp14:anchorId="19AE429C" wp14:editId="333AAE9B">
          <wp:simplePos x="0" y="0"/>
          <wp:positionH relativeFrom="column">
            <wp:posOffset>-850265</wp:posOffset>
          </wp:positionH>
          <wp:positionV relativeFrom="paragraph">
            <wp:posOffset>9841230</wp:posOffset>
          </wp:positionV>
          <wp:extent cx="2751455" cy="75565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val="en-IE" w:eastAsia="en-IE"/>
      </w:rPr>
      <w:drawing>
        <wp:anchor distT="0" distB="0" distL="114300" distR="114300" simplePos="0" relativeHeight="251658242" behindDoc="1" locked="0" layoutInCell="1" allowOverlap="1" wp14:anchorId="44B39804" wp14:editId="3C5B4519">
          <wp:simplePos x="0" y="0"/>
          <wp:positionH relativeFrom="column">
            <wp:posOffset>-850265</wp:posOffset>
          </wp:positionH>
          <wp:positionV relativeFrom="paragraph">
            <wp:posOffset>9841230</wp:posOffset>
          </wp:positionV>
          <wp:extent cx="2751455" cy="75565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val="en-IE" w:eastAsia="en-IE"/>
      </w:rPr>
      <w:drawing>
        <wp:anchor distT="0" distB="0" distL="114300" distR="114300" simplePos="0" relativeHeight="251658241" behindDoc="1" locked="0" layoutInCell="1" allowOverlap="1" wp14:anchorId="43A92C01" wp14:editId="1C55CF60">
          <wp:simplePos x="0" y="0"/>
          <wp:positionH relativeFrom="column">
            <wp:posOffset>-850265</wp:posOffset>
          </wp:positionH>
          <wp:positionV relativeFrom="paragraph">
            <wp:posOffset>9841230</wp:posOffset>
          </wp:positionV>
          <wp:extent cx="2751455" cy="7556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val="en-IE" w:eastAsia="en-IE"/>
      </w:rPr>
      <w:drawing>
        <wp:anchor distT="0" distB="0" distL="114300" distR="114300" simplePos="0" relativeHeight="251658240" behindDoc="1" locked="0" layoutInCell="1" allowOverlap="1" wp14:anchorId="14EB9587" wp14:editId="0D0816AE">
          <wp:simplePos x="0" y="0"/>
          <wp:positionH relativeFrom="column">
            <wp:posOffset>-850265</wp:posOffset>
          </wp:positionH>
          <wp:positionV relativeFrom="paragraph">
            <wp:posOffset>9841230</wp:posOffset>
          </wp:positionV>
          <wp:extent cx="2751455" cy="7556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7C0AC" w14:textId="5D49382C" w:rsidR="009D36F5" w:rsidRDefault="009D36F5" w:rsidP="001B2A5F">
    <w:pPr>
      <w:pStyle w:val="Footer"/>
      <w:tabs>
        <w:tab w:val="clear" w:pos="4153"/>
        <w:tab w:val="clear" w:pos="8306"/>
        <w:tab w:val="left" w:pos="2179"/>
      </w:tabs>
    </w:pPr>
    <w:r>
      <w:rPr>
        <w:noProof/>
        <w:lang w:val="en-IE" w:eastAsia="en-IE"/>
      </w:rPr>
      <w:drawing>
        <wp:anchor distT="0" distB="0" distL="114300" distR="114300" simplePos="0" relativeHeight="251658254" behindDoc="1" locked="0" layoutInCell="1" allowOverlap="1" wp14:anchorId="56859CA2" wp14:editId="3C13C3BF">
          <wp:simplePos x="0" y="0"/>
          <wp:positionH relativeFrom="column">
            <wp:posOffset>-911860</wp:posOffset>
          </wp:positionH>
          <wp:positionV relativeFrom="paragraph">
            <wp:posOffset>-2279015</wp:posOffset>
          </wp:positionV>
          <wp:extent cx="7397750" cy="2733675"/>
          <wp:effectExtent l="0" t="0" r="0" b="0"/>
          <wp:wrapNone/>
          <wp:docPr id="86" name="Picture 86"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r>
      <w:tab/>
    </w:r>
    <w:r>
      <w:rPr>
        <w:rFonts w:ascii="Times New Roman" w:hAnsi="Times New Roman"/>
        <w:noProof/>
        <w:sz w:val="24"/>
        <w:szCs w:val="24"/>
        <w:lang w:val="en-IE" w:eastAsia="en-IE"/>
      </w:rPr>
      <w:drawing>
        <wp:anchor distT="0" distB="0" distL="114300" distR="114300" simplePos="0" relativeHeight="251658253" behindDoc="1" locked="0" layoutInCell="1" allowOverlap="1" wp14:anchorId="76B61F90" wp14:editId="1686066C">
          <wp:simplePos x="0" y="0"/>
          <wp:positionH relativeFrom="column">
            <wp:posOffset>-22860</wp:posOffset>
          </wp:positionH>
          <wp:positionV relativeFrom="paragraph">
            <wp:posOffset>7946390</wp:posOffset>
          </wp:positionV>
          <wp:extent cx="7397750" cy="2733675"/>
          <wp:effectExtent l="0" t="0" r="0" b="0"/>
          <wp:wrapNone/>
          <wp:docPr id="84" name="Picture 84"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r>
      <w:rPr>
        <w:noProof/>
        <w:lang w:val="en-IE" w:eastAsia="en-IE"/>
      </w:rPr>
      <w:drawing>
        <wp:anchor distT="0" distB="0" distL="114300" distR="114300" simplePos="0" relativeHeight="251658252" behindDoc="1" locked="0" layoutInCell="1" allowOverlap="1" wp14:anchorId="1E9BFEAF" wp14:editId="3AB24FA3">
          <wp:simplePos x="0" y="0"/>
          <wp:positionH relativeFrom="column">
            <wp:posOffset>-22860</wp:posOffset>
          </wp:positionH>
          <wp:positionV relativeFrom="paragraph">
            <wp:posOffset>7946390</wp:posOffset>
          </wp:positionV>
          <wp:extent cx="7397750" cy="2733675"/>
          <wp:effectExtent l="0" t="0" r="0" b="0"/>
          <wp:wrapNone/>
          <wp:docPr id="83" name="Picture 7"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r>
      <w:rPr>
        <w:noProof/>
        <w:lang w:val="en-IE" w:eastAsia="en-IE"/>
      </w:rPr>
      <w:drawing>
        <wp:anchor distT="0" distB="0" distL="114300" distR="114300" simplePos="0" relativeHeight="251658251" behindDoc="1" locked="0" layoutInCell="1" allowOverlap="1" wp14:anchorId="25851AEA" wp14:editId="0E528B7F">
          <wp:simplePos x="0" y="0"/>
          <wp:positionH relativeFrom="column">
            <wp:posOffset>-22860</wp:posOffset>
          </wp:positionH>
          <wp:positionV relativeFrom="paragraph">
            <wp:posOffset>7946390</wp:posOffset>
          </wp:positionV>
          <wp:extent cx="7397750" cy="2733675"/>
          <wp:effectExtent l="0" t="0" r="0" b="0"/>
          <wp:wrapNone/>
          <wp:docPr id="82" name="Picture 6"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val="en-IE" w:eastAsia="en-IE"/>
      </w:rPr>
      <w:drawing>
        <wp:anchor distT="0" distB="0" distL="114300" distR="114300" simplePos="0" relativeHeight="251658250" behindDoc="1" locked="0" layoutInCell="1" allowOverlap="1" wp14:anchorId="70396290" wp14:editId="4FAC93B1">
          <wp:simplePos x="0" y="0"/>
          <wp:positionH relativeFrom="column">
            <wp:posOffset>-22860</wp:posOffset>
          </wp:positionH>
          <wp:positionV relativeFrom="paragraph">
            <wp:posOffset>7946390</wp:posOffset>
          </wp:positionV>
          <wp:extent cx="7397750" cy="2733675"/>
          <wp:effectExtent l="0" t="0" r="0" b="0"/>
          <wp:wrapNone/>
          <wp:docPr id="81" name="Picture 81"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val="en-IE" w:eastAsia="en-IE"/>
      </w:rPr>
      <w:drawing>
        <wp:anchor distT="0" distB="0" distL="114300" distR="114300" simplePos="0" relativeHeight="251658249" behindDoc="1" locked="0" layoutInCell="1" allowOverlap="1" wp14:anchorId="65B39F51" wp14:editId="32FDC9F9">
          <wp:simplePos x="0" y="0"/>
          <wp:positionH relativeFrom="column">
            <wp:posOffset>-22860</wp:posOffset>
          </wp:positionH>
          <wp:positionV relativeFrom="paragraph">
            <wp:posOffset>7946390</wp:posOffset>
          </wp:positionV>
          <wp:extent cx="7397750" cy="2733675"/>
          <wp:effectExtent l="0" t="0" r="0" b="0"/>
          <wp:wrapNone/>
          <wp:docPr id="80" name="Picture 80"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20EE2" w14:textId="77777777" w:rsidR="00B55CD4" w:rsidRPr="006A1DAA" w:rsidRDefault="00B55CD4">
      <w:r w:rsidRPr="006A1DAA">
        <w:separator/>
      </w:r>
    </w:p>
  </w:footnote>
  <w:footnote w:type="continuationSeparator" w:id="0">
    <w:p w14:paraId="0C36A277" w14:textId="77777777" w:rsidR="00B55CD4" w:rsidRPr="006A1DAA" w:rsidRDefault="00B55CD4">
      <w:r w:rsidRPr="006A1DAA">
        <w:continuationSeparator/>
      </w:r>
    </w:p>
  </w:footnote>
  <w:footnote w:type="continuationNotice" w:id="1">
    <w:p w14:paraId="48DD20B1" w14:textId="77777777" w:rsidR="00B55CD4" w:rsidRDefault="00B55C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A0839" w14:textId="77777777" w:rsidR="009D36F5" w:rsidRDefault="009D36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B847B" w14:textId="5E49DDC0" w:rsidR="009D36F5" w:rsidRDefault="009D36F5">
    <w:pPr>
      <w:pStyle w:val="Header"/>
    </w:pPr>
    <w:r>
      <w:rPr>
        <w:rFonts w:ascii="Times New Roman" w:hAnsi="Times New Roman"/>
        <w:noProof/>
        <w:sz w:val="24"/>
        <w:lang w:val="en-IE" w:eastAsia="en-IE"/>
      </w:rPr>
      <mc:AlternateContent>
        <mc:Choice Requires="wps">
          <w:drawing>
            <wp:anchor distT="45720" distB="45720" distL="114300" distR="114300" simplePos="0" relativeHeight="251658247" behindDoc="0" locked="0" layoutInCell="1" allowOverlap="1" wp14:anchorId="0E7C60A7" wp14:editId="11009467">
              <wp:simplePos x="0" y="0"/>
              <wp:positionH relativeFrom="column">
                <wp:posOffset>-329565</wp:posOffset>
              </wp:positionH>
              <wp:positionV relativeFrom="paragraph">
                <wp:posOffset>328930</wp:posOffset>
              </wp:positionV>
              <wp:extent cx="2569845" cy="278765"/>
              <wp:effectExtent l="0" t="0" r="0" b="0"/>
              <wp:wrapSquare wrapText="bothSides"/>
              <wp:docPr id="1"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6548FF55" w14:textId="3458F58C" w:rsidR="009D36F5" w:rsidRDefault="009D36F5" w:rsidP="006B04E5">
                          <w:pPr>
                            <w:rPr>
                              <w:i/>
                              <w:color w:val="0070C0"/>
                              <w:sz w:val="16"/>
                            </w:rPr>
                          </w:pPr>
                          <w:r>
                            <w:rPr>
                              <w:i/>
                              <w:color w:val="0070C0"/>
                              <w:sz w:val="16"/>
                            </w:rPr>
                            <w:t>Digital Government Factsheets - Ireland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E7C60A7" id="_x0000_t202" coordsize="21600,21600" o:spt="202" path="m,l,21600r21600,l21600,xe">
              <v:stroke joinstyle="miter"/>
              <v:path gradientshapeok="t" o:connecttype="rect"/>
            </v:shapetype>
            <v:shape id="Text Box 76" o:spid="_x0000_s1030" type="#_x0000_t202" style="position:absolute;left:0;text-align:left;margin-left:-25.95pt;margin-top:25.9pt;width:202.35pt;height:21.95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Tzf9QIAAHwGAAAOAAAAZHJzL2Uyb0RvYy54bWysVVtv2zYUfh/Q/0DwXZFkU1dEKWzJGgZk&#10;F6DtD6AlyiIqkSrJRM6K/fcdUnaipBswrPWDwMvhd77v3Hz7/jwO6JEpzaUocHgTYMREI1suTgX+&#10;9LH2Uoy0oaKlgxSswE9M4/d37366naecbWQvh5YpBCBC5/NU4N6YKfd93fRspPpGTkzAZSfVSA1s&#10;1clvFZ0BfRz8TRDE/ixVOynZMK3htFou8Z3D7zrWmN+7TjODhgIDN+O+yn2P9uvf3dL8pOjU8+ZC&#10;g/4PFiPlApw+Q1XUUPSg+DdQI2+U1LIzN40cfdl1vGFOA6gJgzdqPvR0Yk4LBEdPz2HSPw62+e3x&#10;D4V4C7nDSNARUvSRnQ3ayzNKYhueedI5WH2YwM6c4dyaWql6upfNZ42ELHsqTmynlJx7RlugF9qX&#10;/urpgqMtyHH+Vbbghz4Y6YDOnRotIEQDATqk6ek5NZZLA4ebKM5SEmHUwN0mSZM4ci5ofn09KW1+&#10;ZnJEdlFgBal36PTxXhvLhuZXE+tMyJoPg0v/IF4dgOFywlz9LK9pDkxgaS0tJ5fbr1mQHdJDSjyy&#10;iQ8eCarK29Ul8eI6TKJqW5VlFf5lWYQk73nbMmGdXussJP8tj5eKXyrkudK0HHhr4SwlrU7HclDo&#10;kUKd1+53Cc/KzH9Nw4UEtLyRFG5IsN9kXh2niUdqEnlZEqReEGb7LA5IRqr6taR7Ltj3S0JzgbcQ&#10;tWCprX8VF+2zfXXN/UoczUduYJQMfCxwGtifjQDNbUUeROvWhvJhWa9iYfn/cyx2dRQkZJt6SRJt&#10;PbI9BN4+rUtvV4ZxnBz25f7wJr0HVzL6+8PhkrKqvxXfi48XylCw1+J0LWe7bOk3cz6eQbjtw6Ns&#10;n6D5lITegA6DkQ2LXqo/MZph/BVYf3mgimE0/CKggbOQEDsv3YZEyQY2an1zXN9Q0QBUgQ1Gy7I0&#10;y4x9mBQ/9eBpGRlC7qDpO+768YUVSLEbGHFO1GUc2xm63jurlz+Nu78BAAD//wMAUEsDBBQABgAI&#10;AAAAIQCK4+VB3gAAAAkBAAAPAAAAZHJzL2Rvd25yZXYueG1sTI/BToNAEIbvJr7DZky8tQsY1FKW&#10;RkXPptW01yk7Aim7i+wW0Kd3POltJvPln+/PN7PpxEiDb51VEC8jEGQrp1tbK3h/e1ncg/ABrcbO&#10;WVLwRR42xeVFjpl2k93SuAu14BDrM1TQhNBnUvqqIYN+6XqyfPtwg8HA61BLPeDE4aaTSRTdSoOt&#10;5Q8N9vTUUHXanY2C7Skk5VSWh88YXZq8Pu7H7+e9UtdX88MaRKA5/MHwq8/qULDT0Z2t9qJTsEjj&#10;FaMK0pgrMHCTJjwcFazSO5BFLv83KH4AAAD//wMAUEsBAi0AFAAGAAgAAAAhALaDOJL+AAAA4QEA&#10;ABMAAAAAAAAAAAAAAAAAAAAAAFtDb250ZW50X1R5cGVzXS54bWxQSwECLQAUAAYACAAAACEAOP0h&#10;/9YAAACUAQAACwAAAAAAAAAAAAAAAAAvAQAAX3JlbHMvLnJlbHNQSwECLQAUAAYACAAAACEABzE8&#10;3/UCAAB8BgAADgAAAAAAAAAAAAAAAAAuAgAAZHJzL2Uyb0RvYy54bWxQSwECLQAUAAYACAAAACEA&#10;iuPlQd4AAAAJAQAADwAAAAAAAAAAAAAAAABPBQAAZHJzL2Rvd25yZXYueG1sUEsFBgAAAAAEAAQA&#10;8wAAAFoGAAAAAA==&#10;" filled="f" stroked="f" strokecolor="#5b9bd5" strokeweight="2.5pt">
              <v:textbox>
                <w:txbxContent>
                  <w:p w14:paraId="6548FF55" w14:textId="3458F58C" w:rsidR="009D36F5" w:rsidRDefault="009D36F5" w:rsidP="006B04E5">
                    <w:pPr>
                      <w:rPr>
                        <w:i/>
                        <w:color w:val="0070C0"/>
                        <w:sz w:val="16"/>
                      </w:rPr>
                    </w:pPr>
                    <w:r>
                      <w:rPr>
                        <w:i/>
                        <w:color w:val="0070C0"/>
                        <w:sz w:val="16"/>
                      </w:rPr>
                      <w:t>Digital Government Factsheets - Ireland</w:t>
                    </w:r>
                  </w:p>
                </w:txbxContent>
              </v:textbox>
              <w10:wrap type="square"/>
            </v:shape>
          </w:pict>
        </mc:Fallback>
      </mc:AlternateContent>
    </w:r>
    <w:r>
      <w:rPr>
        <w:rFonts w:ascii="Times New Roman" w:hAnsi="Times New Roman"/>
        <w:noProof/>
        <w:sz w:val="24"/>
        <w:lang w:val="en-IE" w:eastAsia="en-IE"/>
      </w:rPr>
      <w:drawing>
        <wp:anchor distT="0" distB="0" distL="114300" distR="114300" simplePos="0" relativeHeight="251658246" behindDoc="1" locked="0" layoutInCell="1" allowOverlap="1" wp14:anchorId="71E62686" wp14:editId="525B7733">
          <wp:simplePos x="0" y="0"/>
          <wp:positionH relativeFrom="column">
            <wp:posOffset>2766060</wp:posOffset>
          </wp:positionH>
          <wp:positionV relativeFrom="paragraph">
            <wp:posOffset>-368935</wp:posOffset>
          </wp:positionV>
          <wp:extent cx="3759200" cy="144145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1DFA8" w14:textId="60354B2A" w:rsidR="009D36F5" w:rsidRDefault="009D36F5" w:rsidP="006843AE">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65A46" w14:textId="05F8DB2A" w:rsidR="009D36F5" w:rsidRDefault="009D36F5"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0"/>
    <w:multiLevelType w:val="singleLevel"/>
    <w:tmpl w:val="B55E644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AA26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4CA10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3C4678"/>
    <w:lvl w:ilvl="0">
      <w:start w:val="1"/>
      <w:numFmt w:val="bullet"/>
      <w:lvlText w:val=""/>
      <w:lvlJc w:val="left"/>
      <w:pPr>
        <w:tabs>
          <w:tab w:val="num" w:pos="227"/>
        </w:tabs>
        <w:ind w:left="227" w:hanging="227"/>
      </w:pPr>
      <w:rPr>
        <w:rFonts w:ascii="Wingdings" w:hAnsi="Wingdings" w:hint="default"/>
        <w:color w:val="7B6F46"/>
      </w:rPr>
    </w:lvl>
  </w:abstractNum>
  <w:abstractNum w:abstractNumId="8"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9"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10" w15:restartNumberingAfterBreak="0">
    <w:nsid w:val="03BA3267"/>
    <w:multiLevelType w:val="hybridMultilevel"/>
    <w:tmpl w:val="B8C6249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B212AB6"/>
    <w:multiLevelType w:val="hybridMultilevel"/>
    <w:tmpl w:val="8A1E3C7A"/>
    <w:lvl w:ilvl="0" w:tplc="040C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0C2B07E7"/>
    <w:multiLevelType w:val="hybridMultilevel"/>
    <w:tmpl w:val="D64CD5B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C746BDF"/>
    <w:multiLevelType w:val="multilevel"/>
    <w:tmpl w:val="B1B28B22"/>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05D7076"/>
    <w:multiLevelType w:val="multilevel"/>
    <w:tmpl w:val="B1B28B22"/>
    <w:numStyleLink w:val="Style2"/>
  </w:abstractNum>
  <w:abstractNum w:abstractNumId="15"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3A312AD"/>
    <w:multiLevelType w:val="hybridMultilevel"/>
    <w:tmpl w:val="48182896"/>
    <w:lvl w:ilvl="0" w:tplc="D06EA4C2">
      <w:start w:val="1"/>
      <w:numFmt w:val="bullet"/>
      <w:lvlText w:val=""/>
      <w:lvlJc w:val="left"/>
      <w:pPr>
        <w:ind w:left="720" w:hanging="360"/>
      </w:pPr>
      <w:rPr>
        <w:rFonts w:ascii="Webdings" w:hAnsi="Webdings" w:hint="default"/>
        <w:color w:val="FF9900"/>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708399D"/>
    <w:multiLevelType w:val="hybridMultilevel"/>
    <w:tmpl w:val="161ED0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A7F4224"/>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CB576DF"/>
    <w:multiLevelType w:val="multilevel"/>
    <w:tmpl w:val="B1B28B22"/>
    <w:numStyleLink w:val="Style2"/>
  </w:abstractNum>
  <w:abstractNum w:abstractNumId="21" w15:restartNumberingAfterBreak="0">
    <w:nsid w:val="1D1C680E"/>
    <w:multiLevelType w:val="hybridMultilevel"/>
    <w:tmpl w:val="7B2CAD0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1DF44BCF"/>
    <w:multiLevelType w:val="multilevel"/>
    <w:tmpl w:val="D38061CA"/>
    <w:styleLink w:val="BulletedListFirstLevel"/>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E671277"/>
    <w:multiLevelType w:val="hybridMultilevel"/>
    <w:tmpl w:val="27F651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20731C86"/>
    <w:multiLevelType w:val="hybridMultilevel"/>
    <w:tmpl w:val="F15AA5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6" w15:restartNumberingAfterBreak="0">
    <w:nsid w:val="216264A0"/>
    <w:multiLevelType w:val="hybridMultilevel"/>
    <w:tmpl w:val="4B52E9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22F36E96"/>
    <w:multiLevelType w:val="multilevel"/>
    <w:tmpl w:val="D38061CA"/>
    <w:numStyleLink w:val="BulletedListFirstLevel"/>
  </w:abstractNum>
  <w:abstractNum w:abstractNumId="28" w15:restartNumberingAfterBreak="0">
    <w:nsid w:val="252529F8"/>
    <w:multiLevelType w:val="hybridMultilevel"/>
    <w:tmpl w:val="A268111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6FC3F48"/>
    <w:multiLevelType w:val="multilevel"/>
    <w:tmpl w:val="D38061CA"/>
    <w:numStyleLink w:val="BulletedListFirstLevel"/>
  </w:abstractNum>
  <w:abstractNum w:abstractNumId="30" w15:restartNumberingAfterBreak="0">
    <w:nsid w:val="2A3A2BCE"/>
    <w:multiLevelType w:val="hybridMultilevel"/>
    <w:tmpl w:val="68667552"/>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084556"/>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DC17F1B"/>
    <w:multiLevelType w:val="hybridMultilevel"/>
    <w:tmpl w:val="1E8C64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4" w15:restartNumberingAfterBreak="0">
    <w:nsid w:val="310B22C8"/>
    <w:multiLevelType w:val="hybridMultilevel"/>
    <w:tmpl w:val="FD2E653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33FA4D22"/>
    <w:multiLevelType w:val="hybridMultilevel"/>
    <w:tmpl w:val="895C322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37185D4F"/>
    <w:multiLevelType w:val="hybridMultilevel"/>
    <w:tmpl w:val="BA76B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38A60104"/>
    <w:multiLevelType w:val="multilevel"/>
    <w:tmpl w:val="D38061CA"/>
    <w:numStyleLink w:val="BulletedListFirstLevel"/>
  </w:abstractNum>
  <w:abstractNum w:abstractNumId="38" w15:restartNumberingAfterBreak="0">
    <w:nsid w:val="3A8C5508"/>
    <w:multiLevelType w:val="hybridMultilevel"/>
    <w:tmpl w:val="D6A884D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B71259D"/>
    <w:multiLevelType w:val="hybridMultilevel"/>
    <w:tmpl w:val="44D6320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3BF202C9"/>
    <w:multiLevelType w:val="hybridMultilevel"/>
    <w:tmpl w:val="05B650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40802146"/>
    <w:multiLevelType w:val="hybridMultilevel"/>
    <w:tmpl w:val="797600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479022C4"/>
    <w:multiLevelType w:val="hybridMultilevel"/>
    <w:tmpl w:val="801E730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B0C4AD2"/>
    <w:multiLevelType w:val="multilevel"/>
    <w:tmpl w:val="1BD404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F67460"/>
    <w:multiLevelType w:val="hybridMultilevel"/>
    <w:tmpl w:val="C0C03A24"/>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6" w15:restartNumberingAfterBreak="0">
    <w:nsid w:val="4D9042EF"/>
    <w:multiLevelType w:val="hybridMultilevel"/>
    <w:tmpl w:val="FCEC8C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4FF249A3"/>
    <w:multiLevelType w:val="hybridMultilevel"/>
    <w:tmpl w:val="577CA7D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0187D6D"/>
    <w:multiLevelType w:val="hybridMultilevel"/>
    <w:tmpl w:val="1E44878A"/>
    <w:lvl w:ilvl="0" w:tplc="D06EA4C2">
      <w:start w:val="1"/>
      <w:numFmt w:val="bullet"/>
      <w:lvlText w:val=""/>
      <w:lvlJc w:val="left"/>
      <w:pPr>
        <w:ind w:left="720" w:hanging="360"/>
      </w:pPr>
      <w:rPr>
        <w:rFonts w:ascii="Webdings" w:hAnsi="Webdings" w:hint="default"/>
        <w:color w:val="FF9900"/>
        <w:sz w:val="22"/>
        <w:szCs w:val="22"/>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9" w15:restartNumberingAfterBreak="0">
    <w:nsid w:val="539A0140"/>
    <w:multiLevelType w:val="hybridMultilevel"/>
    <w:tmpl w:val="48C047C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4341A36"/>
    <w:multiLevelType w:val="hybridMultilevel"/>
    <w:tmpl w:val="6328847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1" w15:restartNumberingAfterBreak="0">
    <w:nsid w:val="55D5207D"/>
    <w:multiLevelType w:val="multilevel"/>
    <w:tmpl w:val="D38061CA"/>
    <w:numStyleLink w:val="BulletedListFirstLevel"/>
  </w:abstractNum>
  <w:abstractNum w:abstractNumId="52" w15:restartNumberingAfterBreak="0">
    <w:nsid w:val="59E03434"/>
    <w:multiLevelType w:val="hybridMultilevel"/>
    <w:tmpl w:val="CE02BF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B1758EF"/>
    <w:multiLevelType w:val="multilevel"/>
    <w:tmpl w:val="B1B28B22"/>
    <w:numStyleLink w:val="Style2"/>
  </w:abstractNum>
  <w:abstractNum w:abstractNumId="54" w15:restartNumberingAfterBreak="0">
    <w:nsid w:val="5D4D1ADA"/>
    <w:multiLevelType w:val="hybridMultilevel"/>
    <w:tmpl w:val="A38EF35A"/>
    <w:lvl w:ilvl="0" w:tplc="040C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5" w15:restartNumberingAfterBreak="0">
    <w:nsid w:val="5E61702B"/>
    <w:multiLevelType w:val="hybridMultilevel"/>
    <w:tmpl w:val="FEC69BD8"/>
    <w:lvl w:ilvl="0" w:tplc="040C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6"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7" w15:restartNumberingAfterBreak="0">
    <w:nsid w:val="5E971733"/>
    <w:multiLevelType w:val="hybridMultilevel"/>
    <w:tmpl w:val="50E48C8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60933E1F"/>
    <w:multiLevelType w:val="hybridMultilevel"/>
    <w:tmpl w:val="C2C47DE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9" w15:restartNumberingAfterBreak="0">
    <w:nsid w:val="61024F9C"/>
    <w:multiLevelType w:val="multilevel"/>
    <w:tmpl w:val="B1B28B22"/>
    <w:numStyleLink w:val="Style2"/>
  </w:abstractNum>
  <w:abstractNum w:abstractNumId="60" w15:restartNumberingAfterBreak="0">
    <w:nsid w:val="6265178A"/>
    <w:multiLevelType w:val="hybridMultilevel"/>
    <w:tmpl w:val="7F94C37E"/>
    <w:lvl w:ilvl="0" w:tplc="040C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1" w15:restartNumberingAfterBreak="0">
    <w:nsid w:val="648E7120"/>
    <w:multiLevelType w:val="multilevel"/>
    <w:tmpl w:val="754428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C44B3B"/>
    <w:multiLevelType w:val="hybridMultilevel"/>
    <w:tmpl w:val="9C40D23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70F77CE"/>
    <w:multiLevelType w:val="hybridMultilevel"/>
    <w:tmpl w:val="C2E8C0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4" w15:restartNumberingAfterBreak="0">
    <w:nsid w:val="685B328D"/>
    <w:multiLevelType w:val="hybridMultilevel"/>
    <w:tmpl w:val="FAE6ECB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6A017868"/>
    <w:multiLevelType w:val="hybridMultilevel"/>
    <w:tmpl w:val="EBF6DA58"/>
    <w:lvl w:ilvl="0" w:tplc="040C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6" w15:restartNumberingAfterBreak="0">
    <w:nsid w:val="6B015628"/>
    <w:multiLevelType w:val="hybridMultilevel"/>
    <w:tmpl w:val="07E408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6BC249B6"/>
    <w:multiLevelType w:val="multilevel"/>
    <w:tmpl w:val="3D80C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751129"/>
    <w:multiLevelType w:val="hybridMultilevel"/>
    <w:tmpl w:val="0C80F5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6E1E48C3"/>
    <w:multiLevelType w:val="hybridMultilevel"/>
    <w:tmpl w:val="641CE3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0"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71" w15:restartNumberingAfterBreak="0">
    <w:nsid w:val="6E916F3A"/>
    <w:multiLevelType w:val="multilevel"/>
    <w:tmpl w:val="82A2F8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F556261"/>
    <w:multiLevelType w:val="hybridMultilevel"/>
    <w:tmpl w:val="C930BA2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6FA37E83"/>
    <w:multiLevelType w:val="multilevel"/>
    <w:tmpl w:val="9704DE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8C061A"/>
    <w:multiLevelType w:val="hybridMultilevel"/>
    <w:tmpl w:val="9E96584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72212D38"/>
    <w:multiLevelType w:val="hybridMultilevel"/>
    <w:tmpl w:val="CD5C01DA"/>
    <w:lvl w:ilvl="0" w:tplc="040C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6" w15:restartNumberingAfterBreak="0">
    <w:nsid w:val="724625D0"/>
    <w:multiLevelType w:val="hybridMultilevel"/>
    <w:tmpl w:val="B60EE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7" w15:restartNumberingAfterBreak="0">
    <w:nsid w:val="72686331"/>
    <w:multiLevelType w:val="multilevel"/>
    <w:tmpl w:val="38AEF7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2C65A0A"/>
    <w:multiLevelType w:val="hybridMultilevel"/>
    <w:tmpl w:val="FEC8DFC4"/>
    <w:lvl w:ilvl="0" w:tplc="821E6276">
      <w:start w:val="1"/>
      <w:numFmt w:val="decimal"/>
      <w:lvlText w:val="%1."/>
      <w:lvlJc w:val="left"/>
      <w:pPr>
        <w:tabs>
          <w:tab w:val="num" w:pos="284"/>
        </w:tabs>
        <w:ind w:left="284" w:hanging="284"/>
      </w:pPr>
      <w:rPr>
        <w:rFonts w:ascii="Century Gothic" w:hAnsi="Century Gothic" w:hint="default"/>
        <w:color w:val="333333"/>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9" w15:restartNumberingAfterBreak="0">
    <w:nsid w:val="72DA6A7A"/>
    <w:multiLevelType w:val="hybridMultilevel"/>
    <w:tmpl w:val="4EC43690"/>
    <w:lvl w:ilvl="0" w:tplc="D06EA4C2">
      <w:start w:val="1"/>
      <w:numFmt w:val="bullet"/>
      <w:lvlText w:val=""/>
      <w:lvlJc w:val="left"/>
      <w:pPr>
        <w:ind w:left="720" w:hanging="360"/>
      </w:pPr>
      <w:rPr>
        <w:rFonts w:ascii="Webdings" w:hAnsi="Webdings" w:hint="default"/>
        <w:color w:val="FF9900"/>
        <w:sz w:val="22"/>
        <w:szCs w:val="22"/>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80" w15:restartNumberingAfterBreak="0">
    <w:nsid w:val="76196FBC"/>
    <w:multiLevelType w:val="multilevel"/>
    <w:tmpl w:val="B1B28B22"/>
    <w:numStyleLink w:val="Style2"/>
  </w:abstractNum>
  <w:abstractNum w:abstractNumId="81" w15:restartNumberingAfterBreak="0">
    <w:nsid w:val="76654FCD"/>
    <w:multiLevelType w:val="hybridMultilevel"/>
    <w:tmpl w:val="77AA1AD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7A3477D2"/>
    <w:multiLevelType w:val="hybridMultilevel"/>
    <w:tmpl w:val="3078CEBC"/>
    <w:lvl w:ilvl="0" w:tplc="D06EA4C2">
      <w:start w:val="1"/>
      <w:numFmt w:val="bullet"/>
      <w:lvlText w:val=""/>
      <w:lvlJc w:val="left"/>
      <w:pPr>
        <w:ind w:left="720" w:hanging="360"/>
      </w:pPr>
      <w:rPr>
        <w:rFonts w:ascii="Webdings" w:hAnsi="Webdings" w:hint="default"/>
        <w:color w:val="FF9900"/>
        <w:sz w:val="22"/>
        <w:szCs w:val="22"/>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83" w15:restartNumberingAfterBreak="0">
    <w:nsid w:val="7CB324FB"/>
    <w:multiLevelType w:val="hybridMultilevel"/>
    <w:tmpl w:val="B97407E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7D1F6C5E"/>
    <w:multiLevelType w:val="hybridMultilevel"/>
    <w:tmpl w:val="203266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5" w15:restartNumberingAfterBreak="0">
    <w:nsid w:val="7D4A4382"/>
    <w:multiLevelType w:val="hybridMultilevel"/>
    <w:tmpl w:val="21D8E5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6" w15:restartNumberingAfterBreak="0">
    <w:nsid w:val="7E16703B"/>
    <w:multiLevelType w:val="hybridMultilevel"/>
    <w:tmpl w:val="A2CC1F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58"/>
  </w:num>
  <w:num w:numId="12">
    <w:abstractNumId w:val="78"/>
  </w:num>
  <w:num w:numId="13">
    <w:abstractNumId w:val="18"/>
  </w:num>
  <w:num w:numId="14">
    <w:abstractNumId w:val="15"/>
  </w:num>
  <w:num w:numId="15">
    <w:abstractNumId w:val="20"/>
  </w:num>
  <w:num w:numId="16">
    <w:abstractNumId w:val="13"/>
  </w:num>
  <w:num w:numId="17">
    <w:abstractNumId w:val="42"/>
  </w:num>
  <w:num w:numId="18">
    <w:abstractNumId w:val="19"/>
  </w:num>
  <w:num w:numId="19">
    <w:abstractNumId w:val="31"/>
  </w:num>
  <w:num w:numId="20">
    <w:abstractNumId w:val="80"/>
  </w:num>
  <w:num w:numId="21">
    <w:abstractNumId w:val="59"/>
  </w:num>
  <w:num w:numId="22">
    <w:abstractNumId w:val="53"/>
  </w:num>
  <w:num w:numId="23">
    <w:abstractNumId w:val="14"/>
  </w:num>
  <w:num w:numId="24">
    <w:abstractNumId w:val="25"/>
  </w:num>
  <w:num w:numId="25">
    <w:abstractNumId w:val="64"/>
  </w:num>
  <w:num w:numId="26">
    <w:abstractNumId w:val="45"/>
  </w:num>
  <w:num w:numId="27">
    <w:abstractNumId w:val="23"/>
  </w:num>
  <w:num w:numId="28">
    <w:abstractNumId w:val="22"/>
  </w:num>
  <w:num w:numId="29">
    <w:abstractNumId w:val="82"/>
  </w:num>
  <w:num w:numId="30">
    <w:abstractNumId w:val="48"/>
  </w:num>
  <w:num w:numId="31">
    <w:abstractNumId w:val="79"/>
  </w:num>
  <w:num w:numId="32">
    <w:abstractNumId w:val="16"/>
  </w:num>
  <w:num w:numId="33">
    <w:abstractNumId w:val="57"/>
  </w:num>
  <w:num w:numId="34">
    <w:abstractNumId w:val="27"/>
  </w:num>
  <w:num w:numId="35">
    <w:abstractNumId w:val="37"/>
  </w:num>
  <w:num w:numId="36">
    <w:abstractNumId w:val="29"/>
  </w:num>
  <w:num w:numId="37">
    <w:abstractNumId w:val="51"/>
  </w:num>
  <w:num w:numId="38">
    <w:abstractNumId w:val="56"/>
  </w:num>
  <w:num w:numId="39">
    <w:abstractNumId w:val="10"/>
  </w:num>
  <w:num w:numId="40">
    <w:abstractNumId w:val="26"/>
  </w:num>
  <w:num w:numId="41">
    <w:abstractNumId w:val="17"/>
  </w:num>
  <w:num w:numId="42">
    <w:abstractNumId w:val="83"/>
  </w:num>
  <w:num w:numId="43">
    <w:abstractNumId w:val="66"/>
  </w:num>
  <w:num w:numId="44">
    <w:abstractNumId w:val="70"/>
  </w:num>
  <w:num w:numId="45">
    <w:abstractNumId w:val="33"/>
  </w:num>
  <w:num w:numId="46">
    <w:abstractNumId w:val="49"/>
  </w:num>
  <w:num w:numId="47">
    <w:abstractNumId w:val="43"/>
  </w:num>
  <w:num w:numId="48">
    <w:abstractNumId w:val="39"/>
  </w:num>
  <w:num w:numId="49">
    <w:abstractNumId w:val="46"/>
  </w:num>
  <w:num w:numId="50">
    <w:abstractNumId w:val="72"/>
  </w:num>
  <w:num w:numId="51">
    <w:abstractNumId w:val="24"/>
  </w:num>
  <w:num w:numId="52">
    <w:abstractNumId w:val="21"/>
  </w:num>
  <w:num w:numId="53">
    <w:abstractNumId w:val="12"/>
  </w:num>
  <w:num w:numId="54">
    <w:abstractNumId w:val="81"/>
  </w:num>
  <w:num w:numId="55">
    <w:abstractNumId w:val="35"/>
  </w:num>
  <w:num w:numId="56">
    <w:abstractNumId w:val="68"/>
  </w:num>
  <w:num w:numId="57">
    <w:abstractNumId w:val="33"/>
  </w:num>
  <w:num w:numId="58">
    <w:abstractNumId w:val="74"/>
  </w:num>
  <w:num w:numId="59">
    <w:abstractNumId w:val="41"/>
  </w:num>
  <w:num w:numId="60">
    <w:abstractNumId w:val="84"/>
  </w:num>
  <w:num w:numId="61">
    <w:abstractNumId w:val="28"/>
  </w:num>
  <w:num w:numId="62">
    <w:abstractNumId w:val="52"/>
  </w:num>
  <w:num w:numId="63">
    <w:abstractNumId w:val="47"/>
  </w:num>
  <w:num w:numId="64">
    <w:abstractNumId w:val="36"/>
  </w:num>
  <w:num w:numId="65">
    <w:abstractNumId w:val="38"/>
  </w:num>
  <w:num w:numId="66">
    <w:abstractNumId w:val="62"/>
  </w:num>
  <w:num w:numId="67">
    <w:abstractNumId w:val="63"/>
  </w:num>
  <w:num w:numId="68">
    <w:abstractNumId w:val="69"/>
  </w:num>
  <w:num w:numId="69">
    <w:abstractNumId w:val="32"/>
  </w:num>
  <w:num w:numId="70">
    <w:abstractNumId w:val="85"/>
  </w:num>
  <w:num w:numId="71">
    <w:abstractNumId w:val="34"/>
  </w:num>
  <w:num w:numId="72">
    <w:abstractNumId w:val="40"/>
  </w:num>
  <w:num w:numId="73">
    <w:abstractNumId w:val="76"/>
  </w:num>
  <w:num w:numId="74">
    <w:abstractNumId w:val="60"/>
  </w:num>
  <w:num w:numId="75">
    <w:abstractNumId w:val="75"/>
  </w:num>
  <w:num w:numId="76">
    <w:abstractNumId w:val="50"/>
  </w:num>
  <w:num w:numId="77">
    <w:abstractNumId w:val="67"/>
  </w:num>
  <w:num w:numId="78">
    <w:abstractNumId w:val="77"/>
  </w:num>
  <w:num w:numId="79">
    <w:abstractNumId w:val="61"/>
  </w:num>
  <w:num w:numId="80">
    <w:abstractNumId w:val="86"/>
  </w:num>
  <w:num w:numId="81">
    <w:abstractNumId w:val="44"/>
  </w:num>
  <w:num w:numId="82">
    <w:abstractNumId w:val="71"/>
  </w:num>
  <w:num w:numId="83">
    <w:abstractNumId w:val="11"/>
  </w:num>
  <w:num w:numId="84">
    <w:abstractNumId w:val="73"/>
  </w:num>
  <w:num w:numId="85">
    <w:abstractNumId w:val="65"/>
  </w:num>
  <w:num w:numId="86">
    <w:abstractNumId w:val="55"/>
  </w:num>
  <w:num w:numId="87">
    <w:abstractNumId w:val="54"/>
  </w:num>
  <w:num w:numId="88">
    <w:abstractNumId w:val="3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o:colormru v:ext="edit" colors="#8594c5"/>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11F8"/>
    <w:rsid w:val="00001C97"/>
    <w:rsid w:val="00001F8C"/>
    <w:rsid w:val="00002AB0"/>
    <w:rsid w:val="00002FFA"/>
    <w:rsid w:val="0000312F"/>
    <w:rsid w:val="00003AD6"/>
    <w:rsid w:val="000049DA"/>
    <w:rsid w:val="00004F54"/>
    <w:rsid w:val="00005E0C"/>
    <w:rsid w:val="00005E82"/>
    <w:rsid w:val="000060E8"/>
    <w:rsid w:val="000063B6"/>
    <w:rsid w:val="0000717D"/>
    <w:rsid w:val="00007392"/>
    <w:rsid w:val="00007AB9"/>
    <w:rsid w:val="00010D6C"/>
    <w:rsid w:val="00011986"/>
    <w:rsid w:val="00011A0A"/>
    <w:rsid w:val="00012675"/>
    <w:rsid w:val="00013578"/>
    <w:rsid w:val="00013BE8"/>
    <w:rsid w:val="0001489F"/>
    <w:rsid w:val="000152FF"/>
    <w:rsid w:val="00015760"/>
    <w:rsid w:val="000174A7"/>
    <w:rsid w:val="00017BB3"/>
    <w:rsid w:val="00017E5C"/>
    <w:rsid w:val="00022783"/>
    <w:rsid w:val="000227E0"/>
    <w:rsid w:val="00024498"/>
    <w:rsid w:val="000244D6"/>
    <w:rsid w:val="000248EA"/>
    <w:rsid w:val="00025940"/>
    <w:rsid w:val="00025A26"/>
    <w:rsid w:val="00026044"/>
    <w:rsid w:val="00026A2E"/>
    <w:rsid w:val="00026F59"/>
    <w:rsid w:val="0003038A"/>
    <w:rsid w:val="00032AAE"/>
    <w:rsid w:val="00033AEB"/>
    <w:rsid w:val="00033FE9"/>
    <w:rsid w:val="000346A7"/>
    <w:rsid w:val="00035104"/>
    <w:rsid w:val="00036192"/>
    <w:rsid w:val="000370D8"/>
    <w:rsid w:val="00037E28"/>
    <w:rsid w:val="000405BE"/>
    <w:rsid w:val="00041DD4"/>
    <w:rsid w:val="00043C51"/>
    <w:rsid w:val="000445CA"/>
    <w:rsid w:val="0004499A"/>
    <w:rsid w:val="00045D7B"/>
    <w:rsid w:val="000464E8"/>
    <w:rsid w:val="000466A1"/>
    <w:rsid w:val="00046B17"/>
    <w:rsid w:val="0004710A"/>
    <w:rsid w:val="00050838"/>
    <w:rsid w:val="000515AD"/>
    <w:rsid w:val="00052B6B"/>
    <w:rsid w:val="00053613"/>
    <w:rsid w:val="000538D9"/>
    <w:rsid w:val="00053CD2"/>
    <w:rsid w:val="00054380"/>
    <w:rsid w:val="000546FB"/>
    <w:rsid w:val="00054E7D"/>
    <w:rsid w:val="00056120"/>
    <w:rsid w:val="00056340"/>
    <w:rsid w:val="0005783E"/>
    <w:rsid w:val="00060004"/>
    <w:rsid w:val="00060ED6"/>
    <w:rsid w:val="00061164"/>
    <w:rsid w:val="0006254A"/>
    <w:rsid w:val="0006259E"/>
    <w:rsid w:val="000632ED"/>
    <w:rsid w:val="00063F99"/>
    <w:rsid w:val="00064824"/>
    <w:rsid w:val="00064D13"/>
    <w:rsid w:val="0006560C"/>
    <w:rsid w:val="000665A9"/>
    <w:rsid w:val="00066E95"/>
    <w:rsid w:val="000673AF"/>
    <w:rsid w:val="0006761C"/>
    <w:rsid w:val="000679B5"/>
    <w:rsid w:val="00070039"/>
    <w:rsid w:val="000703BE"/>
    <w:rsid w:val="0007167C"/>
    <w:rsid w:val="00071C09"/>
    <w:rsid w:val="0007390C"/>
    <w:rsid w:val="00076EB2"/>
    <w:rsid w:val="00077239"/>
    <w:rsid w:val="00077A5D"/>
    <w:rsid w:val="000817F0"/>
    <w:rsid w:val="0008189C"/>
    <w:rsid w:val="00081939"/>
    <w:rsid w:val="00081B17"/>
    <w:rsid w:val="00081E2B"/>
    <w:rsid w:val="00083D17"/>
    <w:rsid w:val="0008463C"/>
    <w:rsid w:val="00084C7A"/>
    <w:rsid w:val="00084DEF"/>
    <w:rsid w:val="0008560D"/>
    <w:rsid w:val="00086BD0"/>
    <w:rsid w:val="000914C3"/>
    <w:rsid w:val="00091829"/>
    <w:rsid w:val="0009419B"/>
    <w:rsid w:val="0009422C"/>
    <w:rsid w:val="0009490F"/>
    <w:rsid w:val="00094AB3"/>
    <w:rsid w:val="00095C34"/>
    <w:rsid w:val="000965C2"/>
    <w:rsid w:val="00096A5C"/>
    <w:rsid w:val="000A17AD"/>
    <w:rsid w:val="000A247A"/>
    <w:rsid w:val="000A360E"/>
    <w:rsid w:val="000A37AA"/>
    <w:rsid w:val="000A3A11"/>
    <w:rsid w:val="000A6AF1"/>
    <w:rsid w:val="000A7546"/>
    <w:rsid w:val="000B0E45"/>
    <w:rsid w:val="000B274D"/>
    <w:rsid w:val="000B4C5E"/>
    <w:rsid w:val="000B4CE1"/>
    <w:rsid w:val="000B5B8D"/>
    <w:rsid w:val="000B5C8A"/>
    <w:rsid w:val="000B654C"/>
    <w:rsid w:val="000B67A9"/>
    <w:rsid w:val="000B7039"/>
    <w:rsid w:val="000B70E8"/>
    <w:rsid w:val="000B7756"/>
    <w:rsid w:val="000C1222"/>
    <w:rsid w:val="000C1551"/>
    <w:rsid w:val="000C1B83"/>
    <w:rsid w:val="000C26D6"/>
    <w:rsid w:val="000C3E40"/>
    <w:rsid w:val="000C4278"/>
    <w:rsid w:val="000C4686"/>
    <w:rsid w:val="000C56CD"/>
    <w:rsid w:val="000C594B"/>
    <w:rsid w:val="000C621B"/>
    <w:rsid w:val="000C681B"/>
    <w:rsid w:val="000D0A3D"/>
    <w:rsid w:val="000D0CED"/>
    <w:rsid w:val="000D113A"/>
    <w:rsid w:val="000D1BB7"/>
    <w:rsid w:val="000D1E2E"/>
    <w:rsid w:val="000D2790"/>
    <w:rsid w:val="000D27FC"/>
    <w:rsid w:val="000D3773"/>
    <w:rsid w:val="000D46F5"/>
    <w:rsid w:val="000D4878"/>
    <w:rsid w:val="000D490D"/>
    <w:rsid w:val="000D6308"/>
    <w:rsid w:val="000D6374"/>
    <w:rsid w:val="000D6681"/>
    <w:rsid w:val="000D681F"/>
    <w:rsid w:val="000E0F64"/>
    <w:rsid w:val="000E1174"/>
    <w:rsid w:val="000E2281"/>
    <w:rsid w:val="000E249B"/>
    <w:rsid w:val="000E31AA"/>
    <w:rsid w:val="000E34EB"/>
    <w:rsid w:val="000E4FE8"/>
    <w:rsid w:val="000E6270"/>
    <w:rsid w:val="000F02C6"/>
    <w:rsid w:val="000F05F9"/>
    <w:rsid w:val="000F06F3"/>
    <w:rsid w:val="000F0714"/>
    <w:rsid w:val="000F0B8C"/>
    <w:rsid w:val="000F1F7F"/>
    <w:rsid w:val="000F260B"/>
    <w:rsid w:val="000F3260"/>
    <w:rsid w:val="000F4B30"/>
    <w:rsid w:val="000F4DA4"/>
    <w:rsid w:val="000F4E0D"/>
    <w:rsid w:val="000F5233"/>
    <w:rsid w:val="000F5943"/>
    <w:rsid w:val="000F5B9D"/>
    <w:rsid w:val="000F5D70"/>
    <w:rsid w:val="000F69CF"/>
    <w:rsid w:val="000F7345"/>
    <w:rsid w:val="000F7430"/>
    <w:rsid w:val="00100948"/>
    <w:rsid w:val="00100D97"/>
    <w:rsid w:val="001020F0"/>
    <w:rsid w:val="00102A0B"/>
    <w:rsid w:val="001037E2"/>
    <w:rsid w:val="00104711"/>
    <w:rsid w:val="001077CC"/>
    <w:rsid w:val="00107A66"/>
    <w:rsid w:val="00110F8E"/>
    <w:rsid w:val="00111D28"/>
    <w:rsid w:val="00111F04"/>
    <w:rsid w:val="00111FC4"/>
    <w:rsid w:val="00114806"/>
    <w:rsid w:val="00115D67"/>
    <w:rsid w:val="0011600E"/>
    <w:rsid w:val="00117207"/>
    <w:rsid w:val="00117478"/>
    <w:rsid w:val="00117A1F"/>
    <w:rsid w:val="00117BC4"/>
    <w:rsid w:val="00117D5C"/>
    <w:rsid w:val="00120C9D"/>
    <w:rsid w:val="00120FB9"/>
    <w:rsid w:val="00122CE6"/>
    <w:rsid w:val="0012329F"/>
    <w:rsid w:val="00124C78"/>
    <w:rsid w:val="00125086"/>
    <w:rsid w:val="0012517B"/>
    <w:rsid w:val="001255B2"/>
    <w:rsid w:val="001257DD"/>
    <w:rsid w:val="0012596E"/>
    <w:rsid w:val="001268A8"/>
    <w:rsid w:val="00127F9A"/>
    <w:rsid w:val="00127FFB"/>
    <w:rsid w:val="00130E00"/>
    <w:rsid w:val="001332B5"/>
    <w:rsid w:val="00134579"/>
    <w:rsid w:val="00134DE4"/>
    <w:rsid w:val="00135A6E"/>
    <w:rsid w:val="00135C38"/>
    <w:rsid w:val="00135C5F"/>
    <w:rsid w:val="001369FF"/>
    <w:rsid w:val="00136C18"/>
    <w:rsid w:val="00140314"/>
    <w:rsid w:val="00140693"/>
    <w:rsid w:val="00140D74"/>
    <w:rsid w:val="00141B62"/>
    <w:rsid w:val="00141C36"/>
    <w:rsid w:val="00141D31"/>
    <w:rsid w:val="00141D40"/>
    <w:rsid w:val="00141F0C"/>
    <w:rsid w:val="00142521"/>
    <w:rsid w:val="00142722"/>
    <w:rsid w:val="00143052"/>
    <w:rsid w:val="001431C5"/>
    <w:rsid w:val="00143D09"/>
    <w:rsid w:val="001443E2"/>
    <w:rsid w:val="0014511D"/>
    <w:rsid w:val="001469C3"/>
    <w:rsid w:val="00146AA2"/>
    <w:rsid w:val="001470B2"/>
    <w:rsid w:val="001474AE"/>
    <w:rsid w:val="00151587"/>
    <w:rsid w:val="00151B29"/>
    <w:rsid w:val="00151CE2"/>
    <w:rsid w:val="00151D60"/>
    <w:rsid w:val="00151E9E"/>
    <w:rsid w:val="00152E45"/>
    <w:rsid w:val="00153267"/>
    <w:rsid w:val="00153A45"/>
    <w:rsid w:val="0015426B"/>
    <w:rsid w:val="001549E3"/>
    <w:rsid w:val="001554BA"/>
    <w:rsid w:val="00155687"/>
    <w:rsid w:val="00155764"/>
    <w:rsid w:val="00156D3B"/>
    <w:rsid w:val="00156EC0"/>
    <w:rsid w:val="001575C3"/>
    <w:rsid w:val="00160327"/>
    <w:rsid w:val="001618B9"/>
    <w:rsid w:val="00161C23"/>
    <w:rsid w:val="00161FA0"/>
    <w:rsid w:val="0016260C"/>
    <w:rsid w:val="00162D71"/>
    <w:rsid w:val="00164843"/>
    <w:rsid w:val="00164C3F"/>
    <w:rsid w:val="00165275"/>
    <w:rsid w:val="00166C42"/>
    <w:rsid w:val="00166CF0"/>
    <w:rsid w:val="00167D03"/>
    <w:rsid w:val="001702E3"/>
    <w:rsid w:val="00170D62"/>
    <w:rsid w:val="00172356"/>
    <w:rsid w:val="00172D1E"/>
    <w:rsid w:val="00172FED"/>
    <w:rsid w:val="00173357"/>
    <w:rsid w:val="00173758"/>
    <w:rsid w:val="0017457E"/>
    <w:rsid w:val="00174870"/>
    <w:rsid w:val="001750A9"/>
    <w:rsid w:val="00175C3E"/>
    <w:rsid w:val="00176841"/>
    <w:rsid w:val="00176A0B"/>
    <w:rsid w:val="00180912"/>
    <w:rsid w:val="00182441"/>
    <w:rsid w:val="00182722"/>
    <w:rsid w:val="00183047"/>
    <w:rsid w:val="001835DE"/>
    <w:rsid w:val="00184274"/>
    <w:rsid w:val="00185B82"/>
    <w:rsid w:val="00186145"/>
    <w:rsid w:val="00186531"/>
    <w:rsid w:val="00186D6F"/>
    <w:rsid w:val="00187B04"/>
    <w:rsid w:val="00190155"/>
    <w:rsid w:val="00191307"/>
    <w:rsid w:val="00191675"/>
    <w:rsid w:val="0019235B"/>
    <w:rsid w:val="001929E4"/>
    <w:rsid w:val="00192D03"/>
    <w:rsid w:val="00193912"/>
    <w:rsid w:val="00194FAD"/>
    <w:rsid w:val="00195A98"/>
    <w:rsid w:val="00196CE3"/>
    <w:rsid w:val="00196FD8"/>
    <w:rsid w:val="00197344"/>
    <w:rsid w:val="001A17A3"/>
    <w:rsid w:val="001A276A"/>
    <w:rsid w:val="001A2B23"/>
    <w:rsid w:val="001A31DF"/>
    <w:rsid w:val="001A3505"/>
    <w:rsid w:val="001A371E"/>
    <w:rsid w:val="001A4356"/>
    <w:rsid w:val="001A4E48"/>
    <w:rsid w:val="001A63D6"/>
    <w:rsid w:val="001A739E"/>
    <w:rsid w:val="001B02E1"/>
    <w:rsid w:val="001B09C3"/>
    <w:rsid w:val="001B1B5D"/>
    <w:rsid w:val="001B1F38"/>
    <w:rsid w:val="001B210C"/>
    <w:rsid w:val="001B274D"/>
    <w:rsid w:val="001B2A43"/>
    <w:rsid w:val="001B2A5F"/>
    <w:rsid w:val="001B31FB"/>
    <w:rsid w:val="001B359E"/>
    <w:rsid w:val="001B4C47"/>
    <w:rsid w:val="001B5B93"/>
    <w:rsid w:val="001B647B"/>
    <w:rsid w:val="001B64CB"/>
    <w:rsid w:val="001B6699"/>
    <w:rsid w:val="001B70BC"/>
    <w:rsid w:val="001B7595"/>
    <w:rsid w:val="001B7EBD"/>
    <w:rsid w:val="001C017F"/>
    <w:rsid w:val="001C23C1"/>
    <w:rsid w:val="001C2E2E"/>
    <w:rsid w:val="001C5151"/>
    <w:rsid w:val="001C55B8"/>
    <w:rsid w:val="001C5B54"/>
    <w:rsid w:val="001C5D10"/>
    <w:rsid w:val="001C5F31"/>
    <w:rsid w:val="001C6697"/>
    <w:rsid w:val="001C7EFD"/>
    <w:rsid w:val="001D01C8"/>
    <w:rsid w:val="001D0284"/>
    <w:rsid w:val="001D0E5D"/>
    <w:rsid w:val="001D1FDC"/>
    <w:rsid w:val="001D38B5"/>
    <w:rsid w:val="001D406D"/>
    <w:rsid w:val="001D487F"/>
    <w:rsid w:val="001D54BF"/>
    <w:rsid w:val="001D5B1E"/>
    <w:rsid w:val="001D731D"/>
    <w:rsid w:val="001D7950"/>
    <w:rsid w:val="001E0197"/>
    <w:rsid w:val="001E1C90"/>
    <w:rsid w:val="001E2E7B"/>
    <w:rsid w:val="001E36A3"/>
    <w:rsid w:val="001E3E65"/>
    <w:rsid w:val="001E403E"/>
    <w:rsid w:val="001E4F13"/>
    <w:rsid w:val="001E537C"/>
    <w:rsid w:val="001E586A"/>
    <w:rsid w:val="001E5D90"/>
    <w:rsid w:val="001E724E"/>
    <w:rsid w:val="001F04AC"/>
    <w:rsid w:val="001F1440"/>
    <w:rsid w:val="001F21E6"/>
    <w:rsid w:val="001F36DA"/>
    <w:rsid w:val="001F42D7"/>
    <w:rsid w:val="001F4FBF"/>
    <w:rsid w:val="001F5794"/>
    <w:rsid w:val="001F57AC"/>
    <w:rsid w:val="001F57F2"/>
    <w:rsid w:val="001F5B6A"/>
    <w:rsid w:val="001F6186"/>
    <w:rsid w:val="001F651A"/>
    <w:rsid w:val="001F664B"/>
    <w:rsid w:val="001F66A1"/>
    <w:rsid w:val="001F6F2E"/>
    <w:rsid w:val="001F78E6"/>
    <w:rsid w:val="00200D4E"/>
    <w:rsid w:val="0020120C"/>
    <w:rsid w:val="0020192B"/>
    <w:rsid w:val="0020255A"/>
    <w:rsid w:val="00202D9A"/>
    <w:rsid w:val="0020340A"/>
    <w:rsid w:val="00205441"/>
    <w:rsid w:val="002056F6"/>
    <w:rsid w:val="00205834"/>
    <w:rsid w:val="002063B5"/>
    <w:rsid w:val="00207B03"/>
    <w:rsid w:val="00210188"/>
    <w:rsid w:val="00210591"/>
    <w:rsid w:val="00210797"/>
    <w:rsid w:val="00210BAD"/>
    <w:rsid w:val="00210D2F"/>
    <w:rsid w:val="002120D7"/>
    <w:rsid w:val="00212607"/>
    <w:rsid w:val="002128B5"/>
    <w:rsid w:val="00212BA2"/>
    <w:rsid w:val="00214BFB"/>
    <w:rsid w:val="00215102"/>
    <w:rsid w:val="002151EB"/>
    <w:rsid w:val="00215FF2"/>
    <w:rsid w:val="00216E98"/>
    <w:rsid w:val="00220103"/>
    <w:rsid w:val="00220620"/>
    <w:rsid w:val="00221043"/>
    <w:rsid w:val="00222D37"/>
    <w:rsid w:val="00222DE3"/>
    <w:rsid w:val="002236B6"/>
    <w:rsid w:val="002237B9"/>
    <w:rsid w:val="002238E7"/>
    <w:rsid w:val="00223DA7"/>
    <w:rsid w:val="00223DF4"/>
    <w:rsid w:val="00223F17"/>
    <w:rsid w:val="00224443"/>
    <w:rsid w:val="00224586"/>
    <w:rsid w:val="00224675"/>
    <w:rsid w:val="00224C05"/>
    <w:rsid w:val="002262DF"/>
    <w:rsid w:val="00227A6D"/>
    <w:rsid w:val="00227E6F"/>
    <w:rsid w:val="0023184C"/>
    <w:rsid w:val="00231F84"/>
    <w:rsid w:val="00232AA4"/>
    <w:rsid w:val="00232BE0"/>
    <w:rsid w:val="002333B9"/>
    <w:rsid w:val="0023348F"/>
    <w:rsid w:val="00233C18"/>
    <w:rsid w:val="00234E2A"/>
    <w:rsid w:val="00234EF7"/>
    <w:rsid w:val="00235595"/>
    <w:rsid w:val="0023580A"/>
    <w:rsid w:val="00240360"/>
    <w:rsid w:val="002403A1"/>
    <w:rsid w:val="002405CA"/>
    <w:rsid w:val="0024195B"/>
    <w:rsid w:val="00242202"/>
    <w:rsid w:val="002422F3"/>
    <w:rsid w:val="002426A1"/>
    <w:rsid w:val="00243E73"/>
    <w:rsid w:val="0024436E"/>
    <w:rsid w:val="00244917"/>
    <w:rsid w:val="00244951"/>
    <w:rsid w:val="00244B8A"/>
    <w:rsid w:val="00247288"/>
    <w:rsid w:val="00247B82"/>
    <w:rsid w:val="00250E9A"/>
    <w:rsid w:val="002525ED"/>
    <w:rsid w:val="00252A79"/>
    <w:rsid w:val="00252CA6"/>
    <w:rsid w:val="00252EE3"/>
    <w:rsid w:val="00253872"/>
    <w:rsid w:val="0025562E"/>
    <w:rsid w:val="00255805"/>
    <w:rsid w:val="00256676"/>
    <w:rsid w:val="0025764F"/>
    <w:rsid w:val="002576CB"/>
    <w:rsid w:val="00257789"/>
    <w:rsid w:val="00260217"/>
    <w:rsid w:val="00260582"/>
    <w:rsid w:val="00260D53"/>
    <w:rsid w:val="00261434"/>
    <w:rsid w:val="00261786"/>
    <w:rsid w:val="00262415"/>
    <w:rsid w:val="00262421"/>
    <w:rsid w:val="00263A2C"/>
    <w:rsid w:val="00263F24"/>
    <w:rsid w:val="00264114"/>
    <w:rsid w:val="002658ED"/>
    <w:rsid w:val="00270823"/>
    <w:rsid w:val="00270CFF"/>
    <w:rsid w:val="002718AA"/>
    <w:rsid w:val="00271B53"/>
    <w:rsid w:val="002725C2"/>
    <w:rsid w:val="00272705"/>
    <w:rsid w:val="00273122"/>
    <w:rsid w:val="00273389"/>
    <w:rsid w:val="00273EFE"/>
    <w:rsid w:val="00276947"/>
    <w:rsid w:val="00276EA2"/>
    <w:rsid w:val="00280631"/>
    <w:rsid w:val="0028108A"/>
    <w:rsid w:val="002817E5"/>
    <w:rsid w:val="002819DA"/>
    <w:rsid w:val="00282669"/>
    <w:rsid w:val="00282732"/>
    <w:rsid w:val="00283132"/>
    <w:rsid w:val="00283D5F"/>
    <w:rsid w:val="00284737"/>
    <w:rsid w:val="00284A1E"/>
    <w:rsid w:val="002864F8"/>
    <w:rsid w:val="002877F6"/>
    <w:rsid w:val="0028796F"/>
    <w:rsid w:val="00290512"/>
    <w:rsid w:val="002912AE"/>
    <w:rsid w:val="00291BE0"/>
    <w:rsid w:val="00292959"/>
    <w:rsid w:val="00292B29"/>
    <w:rsid w:val="00295248"/>
    <w:rsid w:val="002954D2"/>
    <w:rsid w:val="002970DB"/>
    <w:rsid w:val="00297817"/>
    <w:rsid w:val="00297933"/>
    <w:rsid w:val="002A0838"/>
    <w:rsid w:val="002A20C0"/>
    <w:rsid w:val="002A335C"/>
    <w:rsid w:val="002A42B8"/>
    <w:rsid w:val="002A4A4C"/>
    <w:rsid w:val="002A6071"/>
    <w:rsid w:val="002A62FB"/>
    <w:rsid w:val="002A708E"/>
    <w:rsid w:val="002A72F7"/>
    <w:rsid w:val="002A7D5B"/>
    <w:rsid w:val="002B0A74"/>
    <w:rsid w:val="002B3B85"/>
    <w:rsid w:val="002B3EB5"/>
    <w:rsid w:val="002B454E"/>
    <w:rsid w:val="002B60B1"/>
    <w:rsid w:val="002B704F"/>
    <w:rsid w:val="002B7B68"/>
    <w:rsid w:val="002B7C7B"/>
    <w:rsid w:val="002C0763"/>
    <w:rsid w:val="002C0812"/>
    <w:rsid w:val="002C08C1"/>
    <w:rsid w:val="002C09F2"/>
    <w:rsid w:val="002C2756"/>
    <w:rsid w:val="002C2822"/>
    <w:rsid w:val="002C3989"/>
    <w:rsid w:val="002C4C13"/>
    <w:rsid w:val="002C7D55"/>
    <w:rsid w:val="002C7F91"/>
    <w:rsid w:val="002D025D"/>
    <w:rsid w:val="002D16E7"/>
    <w:rsid w:val="002D218A"/>
    <w:rsid w:val="002D2E84"/>
    <w:rsid w:val="002D5033"/>
    <w:rsid w:val="002D56F9"/>
    <w:rsid w:val="002D5706"/>
    <w:rsid w:val="002D6B3E"/>
    <w:rsid w:val="002D7525"/>
    <w:rsid w:val="002E03C1"/>
    <w:rsid w:val="002E24C6"/>
    <w:rsid w:val="002E2899"/>
    <w:rsid w:val="002E29B8"/>
    <w:rsid w:val="002E31BE"/>
    <w:rsid w:val="002E3793"/>
    <w:rsid w:val="002E46FF"/>
    <w:rsid w:val="002E5742"/>
    <w:rsid w:val="002E5841"/>
    <w:rsid w:val="002E7EC8"/>
    <w:rsid w:val="002F0159"/>
    <w:rsid w:val="002F04FA"/>
    <w:rsid w:val="002F0DFB"/>
    <w:rsid w:val="002F13D9"/>
    <w:rsid w:val="002F1B73"/>
    <w:rsid w:val="002F20E0"/>
    <w:rsid w:val="002F2269"/>
    <w:rsid w:val="002F246F"/>
    <w:rsid w:val="002F342F"/>
    <w:rsid w:val="002F37C7"/>
    <w:rsid w:val="002F46A5"/>
    <w:rsid w:val="002F4A39"/>
    <w:rsid w:val="002F5090"/>
    <w:rsid w:val="002F5EC9"/>
    <w:rsid w:val="002F62C8"/>
    <w:rsid w:val="002F64E9"/>
    <w:rsid w:val="002F653E"/>
    <w:rsid w:val="002F67E7"/>
    <w:rsid w:val="002F6BE0"/>
    <w:rsid w:val="002F6D48"/>
    <w:rsid w:val="002F7FDF"/>
    <w:rsid w:val="003003A4"/>
    <w:rsid w:val="00300B68"/>
    <w:rsid w:val="00300CE5"/>
    <w:rsid w:val="00301A2C"/>
    <w:rsid w:val="00301E9B"/>
    <w:rsid w:val="00302CCA"/>
    <w:rsid w:val="00302D63"/>
    <w:rsid w:val="0030310A"/>
    <w:rsid w:val="00303716"/>
    <w:rsid w:val="003042A8"/>
    <w:rsid w:val="00304A8F"/>
    <w:rsid w:val="003052BB"/>
    <w:rsid w:val="00305B39"/>
    <w:rsid w:val="00306107"/>
    <w:rsid w:val="003063F0"/>
    <w:rsid w:val="00306F42"/>
    <w:rsid w:val="003108E4"/>
    <w:rsid w:val="00311B5F"/>
    <w:rsid w:val="00312018"/>
    <w:rsid w:val="00313255"/>
    <w:rsid w:val="0031392C"/>
    <w:rsid w:val="0031458D"/>
    <w:rsid w:val="00314C09"/>
    <w:rsid w:val="00315472"/>
    <w:rsid w:val="0031552D"/>
    <w:rsid w:val="003160B3"/>
    <w:rsid w:val="003165BC"/>
    <w:rsid w:val="0031681C"/>
    <w:rsid w:val="00320268"/>
    <w:rsid w:val="00322030"/>
    <w:rsid w:val="003222B1"/>
    <w:rsid w:val="00323E4B"/>
    <w:rsid w:val="00324B0E"/>
    <w:rsid w:val="00325921"/>
    <w:rsid w:val="003274BC"/>
    <w:rsid w:val="00327C7C"/>
    <w:rsid w:val="0033006F"/>
    <w:rsid w:val="00330089"/>
    <w:rsid w:val="00330131"/>
    <w:rsid w:val="00330404"/>
    <w:rsid w:val="00331265"/>
    <w:rsid w:val="00331577"/>
    <w:rsid w:val="0033233E"/>
    <w:rsid w:val="0033331C"/>
    <w:rsid w:val="00333FFE"/>
    <w:rsid w:val="00335487"/>
    <w:rsid w:val="00337934"/>
    <w:rsid w:val="00337C9E"/>
    <w:rsid w:val="00337F3B"/>
    <w:rsid w:val="003402C7"/>
    <w:rsid w:val="003436D9"/>
    <w:rsid w:val="003436F4"/>
    <w:rsid w:val="003460EA"/>
    <w:rsid w:val="00346204"/>
    <w:rsid w:val="003463D4"/>
    <w:rsid w:val="0034672A"/>
    <w:rsid w:val="00346811"/>
    <w:rsid w:val="003473F5"/>
    <w:rsid w:val="00350FCA"/>
    <w:rsid w:val="0035237B"/>
    <w:rsid w:val="003552DA"/>
    <w:rsid w:val="00355427"/>
    <w:rsid w:val="003565A3"/>
    <w:rsid w:val="00356B57"/>
    <w:rsid w:val="00357F3E"/>
    <w:rsid w:val="00360424"/>
    <w:rsid w:val="003617D6"/>
    <w:rsid w:val="003628FE"/>
    <w:rsid w:val="00362BA1"/>
    <w:rsid w:val="00362BFF"/>
    <w:rsid w:val="003647CC"/>
    <w:rsid w:val="00364AD0"/>
    <w:rsid w:val="00365085"/>
    <w:rsid w:val="0036508F"/>
    <w:rsid w:val="003667A0"/>
    <w:rsid w:val="003715EA"/>
    <w:rsid w:val="00371E6D"/>
    <w:rsid w:val="00372FD6"/>
    <w:rsid w:val="003730DF"/>
    <w:rsid w:val="003732AD"/>
    <w:rsid w:val="0037336B"/>
    <w:rsid w:val="0037408A"/>
    <w:rsid w:val="003746C6"/>
    <w:rsid w:val="00374CC7"/>
    <w:rsid w:val="00375071"/>
    <w:rsid w:val="003760B9"/>
    <w:rsid w:val="003761A8"/>
    <w:rsid w:val="0037639D"/>
    <w:rsid w:val="00376FC4"/>
    <w:rsid w:val="00381928"/>
    <w:rsid w:val="003828F6"/>
    <w:rsid w:val="00384BD0"/>
    <w:rsid w:val="003851ED"/>
    <w:rsid w:val="00386D85"/>
    <w:rsid w:val="00387765"/>
    <w:rsid w:val="00387C85"/>
    <w:rsid w:val="00391340"/>
    <w:rsid w:val="00391DE2"/>
    <w:rsid w:val="0039225A"/>
    <w:rsid w:val="00392777"/>
    <w:rsid w:val="00392FAE"/>
    <w:rsid w:val="00393AF3"/>
    <w:rsid w:val="00395AC8"/>
    <w:rsid w:val="00396916"/>
    <w:rsid w:val="003A0737"/>
    <w:rsid w:val="003A145A"/>
    <w:rsid w:val="003A2A83"/>
    <w:rsid w:val="003A2C62"/>
    <w:rsid w:val="003A3D86"/>
    <w:rsid w:val="003A441D"/>
    <w:rsid w:val="003A5646"/>
    <w:rsid w:val="003A5F2E"/>
    <w:rsid w:val="003A7F21"/>
    <w:rsid w:val="003B2D38"/>
    <w:rsid w:val="003B38F4"/>
    <w:rsid w:val="003B485F"/>
    <w:rsid w:val="003B4995"/>
    <w:rsid w:val="003B503D"/>
    <w:rsid w:val="003B55F8"/>
    <w:rsid w:val="003B5A92"/>
    <w:rsid w:val="003B63EB"/>
    <w:rsid w:val="003B6BA9"/>
    <w:rsid w:val="003C0DF2"/>
    <w:rsid w:val="003C1365"/>
    <w:rsid w:val="003C163C"/>
    <w:rsid w:val="003C1CFF"/>
    <w:rsid w:val="003C1D02"/>
    <w:rsid w:val="003C29CB"/>
    <w:rsid w:val="003C2E25"/>
    <w:rsid w:val="003C4566"/>
    <w:rsid w:val="003C503A"/>
    <w:rsid w:val="003C5F6C"/>
    <w:rsid w:val="003C7D08"/>
    <w:rsid w:val="003D06B7"/>
    <w:rsid w:val="003D1601"/>
    <w:rsid w:val="003D2072"/>
    <w:rsid w:val="003D4B2E"/>
    <w:rsid w:val="003D4D69"/>
    <w:rsid w:val="003D62A6"/>
    <w:rsid w:val="003D75EA"/>
    <w:rsid w:val="003E00F1"/>
    <w:rsid w:val="003E0983"/>
    <w:rsid w:val="003E199C"/>
    <w:rsid w:val="003E2961"/>
    <w:rsid w:val="003E482F"/>
    <w:rsid w:val="003E62E0"/>
    <w:rsid w:val="003E6D0F"/>
    <w:rsid w:val="003E7CF2"/>
    <w:rsid w:val="003F19F7"/>
    <w:rsid w:val="003F3267"/>
    <w:rsid w:val="003F3F30"/>
    <w:rsid w:val="003F42E3"/>
    <w:rsid w:val="003F4413"/>
    <w:rsid w:val="003F5760"/>
    <w:rsid w:val="003F71FE"/>
    <w:rsid w:val="003F7D7A"/>
    <w:rsid w:val="004001EB"/>
    <w:rsid w:val="00401893"/>
    <w:rsid w:val="00401B1A"/>
    <w:rsid w:val="00402A3A"/>
    <w:rsid w:val="00402A63"/>
    <w:rsid w:val="00404216"/>
    <w:rsid w:val="004043A8"/>
    <w:rsid w:val="00404515"/>
    <w:rsid w:val="00404C9B"/>
    <w:rsid w:val="00405625"/>
    <w:rsid w:val="00405765"/>
    <w:rsid w:val="0040692E"/>
    <w:rsid w:val="00406E43"/>
    <w:rsid w:val="0040738F"/>
    <w:rsid w:val="004077B8"/>
    <w:rsid w:val="0041086B"/>
    <w:rsid w:val="00411E4A"/>
    <w:rsid w:val="00411E5E"/>
    <w:rsid w:val="00412AA2"/>
    <w:rsid w:val="0041370C"/>
    <w:rsid w:val="00413C75"/>
    <w:rsid w:val="00415059"/>
    <w:rsid w:val="00415494"/>
    <w:rsid w:val="00415945"/>
    <w:rsid w:val="00416856"/>
    <w:rsid w:val="004171F4"/>
    <w:rsid w:val="00417D93"/>
    <w:rsid w:val="004201F9"/>
    <w:rsid w:val="004205B3"/>
    <w:rsid w:val="00420675"/>
    <w:rsid w:val="00420CA9"/>
    <w:rsid w:val="0042192D"/>
    <w:rsid w:val="00421C04"/>
    <w:rsid w:val="00421C15"/>
    <w:rsid w:val="00422171"/>
    <w:rsid w:val="004225FB"/>
    <w:rsid w:val="00422FAD"/>
    <w:rsid w:val="00423ACC"/>
    <w:rsid w:val="004240B9"/>
    <w:rsid w:val="00424174"/>
    <w:rsid w:val="00424321"/>
    <w:rsid w:val="00425BFB"/>
    <w:rsid w:val="00425D24"/>
    <w:rsid w:val="0042620B"/>
    <w:rsid w:val="00426CAA"/>
    <w:rsid w:val="00427F0B"/>
    <w:rsid w:val="00430455"/>
    <w:rsid w:val="004312A6"/>
    <w:rsid w:val="00431B06"/>
    <w:rsid w:val="00432B9C"/>
    <w:rsid w:val="00433055"/>
    <w:rsid w:val="004341C5"/>
    <w:rsid w:val="00434705"/>
    <w:rsid w:val="00436C48"/>
    <w:rsid w:val="00437E31"/>
    <w:rsid w:val="00440895"/>
    <w:rsid w:val="004414E0"/>
    <w:rsid w:val="0044199D"/>
    <w:rsid w:val="00442E22"/>
    <w:rsid w:val="00442F14"/>
    <w:rsid w:val="0044373C"/>
    <w:rsid w:val="00443BBB"/>
    <w:rsid w:val="00444DB6"/>
    <w:rsid w:val="00445913"/>
    <w:rsid w:val="00445B78"/>
    <w:rsid w:val="004511F1"/>
    <w:rsid w:val="004523F4"/>
    <w:rsid w:val="004537E0"/>
    <w:rsid w:val="00453AE2"/>
    <w:rsid w:val="00453DD8"/>
    <w:rsid w:val="00454DC2"/>
    <w:rsid w:val="00457C07"/>
    <w:rsid w:val="00457C0C"/>
    <w:rsid w:val="00457E8B"/>
    <w:rsid w:val="00460B9B"/>
    <w:rsid w:val="00460C3C"/>
    <w:rsid w:val="00460C86"/>
    <w:rsid w:val="00461274"/>
    <w:rsid w:val="00462299"/>
    <w:rsid w:val="00463C4F"/>
    <w:rsid w:val="00464321"/>
    <w:rsid w:val="0046451F"/>
    <w:rsid w:val="00464B8F"/>
    <w:rsid w:val="00464FC6"/>
    <w:rsid w:val="00465777"/>
    <w:rsid w:val="004657CF"/>
    <w:rsid w:val="00466212"/>
    <w:rsid w:val="00467057"/>
    <w:rsid w:val="00472DB3"/>
    <w:rsid w:val="00473153"/>
    <w:rsid w:val="004737F0"/>
    <w:rsid w:val="00473A84"/>
    <w:rsid w:val="004749DD"/>
    <w:rsid w:val="00475724"/>
    <w:rsid w:val="00475ECD"/>
    <w:rsid w:val="004823A1"/>
    <w:rsid w:val="0048373C"/>
    <w:rsid w:val="00483F42"/>
    <w:rsid w:val="0048415B"/>
    <w:rsid w:val="0048613F"/>
    <w:rsid w:val="00486198"/>
    <w:rsid w:val="0048690C"/>
    <w:rsid w:val="0048707E"/>
    <w:rsid w:val="0048733C"/>
    <w:rsid w:val="00487936"/>
    <w:rsid w:val="004901A2"/>
    <w:rsid w:val="00490217"/>
    <w:rsid w:val="00491174"/>
    <w:rsid w:val="00491292"/>
    <w:rsid w:val="004914F0"/>
    <w:rsid w:val="00492D63"/>
    <w:rsid w:val="00492FC0"/>
    <w:rsid w:val="004930EE"/>
    <w:rsid w:val="00494D10"/>
    <w:rsid w:val="00494F6A"/>
    <w:rsid w:val="00495001"/>
    <w:rsid w:val="00496B46"/>
    <w:rsid w:val="00496BC4"/>
    <w:rsid w:val="0049739E"/>
    <w:rsid w:val="004A11CD"/>
    <w:rsid w:val="004A1EC0"/>
    <w:rsid w:val="004A26A7"/>
    <w:rsid w:val="004A2B15"/>
    <w:rsid w:val="004A3582"/>
    <w:rsid w:val="004A41D0"/>
    <w:rsid w:val="004A46CB"/>
    <w:rsid w:val="004A4707"/>
    <w:rsid w:val="004A5A26"/>
    <w:rsid w:val="004A5D90"/>
    <w:rsid w:val="004A67FD"/>
    <w:rsid w:val="004A6EE9"/>
    <w:rsid w:val="004A7233"/>
    <w:rsid w:val="004A75F1"/>
    <w:rsid w:val="004B2D00"/>
    <w:rsid w:val="004B56AC"/>
    <w:rsid w:val="004B5CC0"/>
    <w:rsid w:val="004B6A6A"/>
    <w:rsid w:val="004B6AA2"/>
    <w:rsid w:val="004B7002"/>
    <w:rsid w:val="004B77BA"/>
    <w:rsid w:val="004B7F7E"/>
    <w:rsid w:val="004C11EE"/>
    <w:rsid w:val="004C141C"/>
    <w:rsid w:val="004C15DE"/>
    <w:rsid w:val="004C1732"/>
    <w:rsid w:val="004C2534"/>
    <w:rsid w:val="004C3E78"/>
    <w:rsid w:val="004C4CF4"/>
    <w:rsid w:val="004C5DBC"/>
    <w:rsid w:val="004C66CF"/>
    <w:rsid w:val="004D037F"/>
    <w:rsid w:val="004D101F"/>
    <w:rsid w:val="004D17B2"/>
    <w:rsid w:val="004D18C9"/>
    <w:rsid w:val="004D23CD"/>
    <w:rsid w:val="004D2CAF"/>
    <w:rsid w:val="004D2FB6"/>
    <w:rsid w:val="004D343B"/>
    <w:rsid w:val="004D43BF"/>
    <w:rsid w:val="004D4B6D"/>
    <w:rsid w:val="004D5128"/>
    <w:rsid w:val="004D5591"/>
    <w:rsid w:val="004D5D82"/>
    <w:rsid w:val="004D5DD1"/>
    <w:rsid w:val="004D5F56"/>
    <w:rsid w:val="004D656E"/>
    <w:rsid w:val="004D6823"/>
    <w:rsid w:val="004D7287"/>
    <w:rsid w:val="004D74FA"/>
    <w:rsid w:val="004E0774"/>
    <w:rsid w:val="004E32FE"/>
    <w:rsid w:val="004E3645"/>
    <w:rsid w:val="004E36E0"/>
    <w:rsid w:val="004E3EA7"/>
    <w:rsid w:val="004E4477"/>
    <w:rsid w:val="004E474C"/>
    <w:rsid w:val="004E625B"/>
    <w:rsid w:val="004E6808"/>
    <w:rsid w:val="004F02FB"/>
    <w:rsid w:val="004F0446"/>
    <w:rsid w:val="004F180F"/>
    <w:rsid w:val="004F1823"/>
    <w:rsid w:val="004F26B0"/>
    <w:rsid w:val="004F51C8"/>
    <w:rsid w:val="004F6416"/>
    <w:rsid w:val="004F6DFB"/>
    <w:rsid w:val="00500464"/>
    <w:rsid w:val="0050300B"/>
    <w:rsid w:val="00503E0A"/>
    <w:rsid w:val="00504D9F"/>
    <w:rsid w:val="00505689"/>
    <w:rsid w:val="00506982"/>
    <w:rsid w:val="00506BD8"/>
    <w:rsid w:val="005126FD"/>
    <w:rsid w:val="00513C4A"/>
    <w:rsid w:val="00514728"/>
    <w:rsid w:val="0051499A"/>
    <w:rsid w:val="005150F7"/>
    <w:rsid w:val="00515EEC"/>
    <w:rsid w:val="00516499"/>
    <w:rsid w:val="00516EE7"/>
    <w:rsid w:val="00520228"/>
    <w:rsid w:val="005208E5"/>
    <w:rsid w:val="0052129E"/>
    <w:rsid w:val="00521AD5"/>
    <w:rsid w:val="00523217"/>
    <w:rsid w:val="00523963"/>
    <w:rsid w:val="00523F4A"/>
    <w:rsid w:val="00524AE8"/>
    <w:rsid w:val="005254AC"/>
    <w:rsid w:val="00525653"/>
    <w:rsid w:val="00525B44"/>
    <w:rsid w:val="0052631F"/>
    <w:rsid w:val="005264D4"/>
    <w:rsid w:val="0052663B"/>
    <w:rsid w:val="00527526"/>
    <w:rsid w:val="0053013C"/>
    <w:rsid w:val="005309B7"/>
    <w:rsid w:val="00531342"/>
    <w:rsid w:val="00532CC6"/>
    <w:rsid w:val="0053455E"/>
    <w:rsid w:val="00535381"/>
    <w:rsid w:val="00535626"/>
    <w:rsid w:val="00535D82"/>
    <w:rsid w:val="005360BF"/>
    <w:rsid w:val="00537BFE"/>
    <w:rsid w:val="00540199"/>
    <w:rsid w:val="0054030E"/>
    <w:rsid w:val="00541D2F"/>
    <w:rsid w:val="00542B8A"/>
    <w:rsid w:val="00542F06"/>
    <w:rsid w:val="00543239"/>
    <w:rsid w:val="00543391"/>
    <w:rsid w:val="00543BC5"/>
    <w:rsid w:val="00543D66"/>
    <w:rsid w:val="00544DEE"/>
    <w:rsid w:val="00544FFC"/>
    <w:rsid w:val="00545876"/>
    <w:rsid w:val="00545FD1"/>
    <w:rsid w:val="005501EE"/>
    <w:rsid w:val="00551D40"/>
    <w:rsid w:val="005523ED"/>
    <w:rsid w:val="00552AB6"/>
    <w:rsid w:val="0055305C"/>
    <w:rsid w:val="005547BA"/>
    <w:rsid w:val="00554B2B"/>
    <w:rsid w:val="0055554C"/>
    <w:rsid w:val="00557375"/>
    <w:rsid w:val="005576CD"/>
    <w:rsid w:val="00561589"/>
    <w:rsid w:val="00561E93"/>
    <w:rsid w:val="0056220F"/>
    <w:rsid w:val="00562555"/>
    <w:rsid w:val="0056259A"/>
    <w:rsid w:val="0056282A"/>
    <w:rsid w:val="0056358C"/>
    <w:rsid w:val="00563AB0"/>
    <w:rsid w:val="00563E81"/>
    <w:rsid w:val="005657AA"/>
    <w:rsid w:val="00565949"/>
    <w:rsid w:val="005669A5"/>
    <w:rsid w:val="00566E12"/>
    <w:rsid w:val="00566E82"/>
    <w:rsid w:val="00567F7E"/>
    <w:rsid w:val="00570014"/>
    <w:rsid w:val="00570625"/>
    <w:rsid w:val="00571317"/>
    <w:rsid w:val="005719AA"/>
    <w:rsid w:val="00572368"/>
    <w:rsid w:val="00575241"/>
    <w:rsid w:val="00575781"/>
    <w:rsid w:val="005770AE"/>
    <w:rsid w:val="005772A2"/>
    <w:rsid w:val="00577729"/>
    <w:rsid w:val="0058014C"/>
    <w:rsid w:val="00581C1B"/>
    <w:rsid w:val="0058325D"/>
    <w:rsid w:val="005837BA"/>
    <w:rsid w:val="005837C7"/>
    <w:rsid w:val="00583B62"/>
    <w:rsid w:val="005840DC"/>
    <w:rsid w:val="00585763"/>
    <w:rsid w:val="005870D5"/>
    <w:rsid w:val="00587673"/>
    <w:rsid w:val="00590450"/>
    <w:rsid w:val="00591817"/>
    <w:rsid w:val="00591840"/>
    <w:rsid w:val="00593256"/>
    <w:rsid w:val="00594AA6"/>
    <w:rsid w:val="00595D64"/>
    <w:rsid w:val="005963FC"/>
    <w:rsid w:val="0059767E"/>
    <w:rsid w:val="00597995"/>
    <w:rsid w:val="00597CB4"/>
    <w:rsid w:val="005A0B37"/>
    <w:rsid w:val="005A0FAD"/>
    <w:rsid w:val="005A3022"/>
    <w:rsid w:val="005A3F37"/>
    <w:rsid w:val="005A51ED"/>
    <w:rsid w:val="005A6731"/>
    <w:rsid w:val="005A7196"/>
    <w:rsid w:val="005A7FB3"/>
    <w:rsid w:val="005B103F"/>
    <w:rsid w:val="005B11FE"/>
    <w:rsid w:val="005B2582"/>
    <w:rsid w:val="005B2EBB"/>
    <w:rsid w:val="005B372B"/>
    <w:rsid w:val="005B3B7C"/>
    <w:rsid w:val="005B3F4A"/>
    <w:rsid w:val="005B524F"/>
    <w:rsid w:val="005B691A"/>
    <w:rsid w:val="005B7185"/>
    <w:rsid w:val="005B76F3"/>
    <w:rsid w:val="005B770C"/>
    <w:rsid w:val="005B7B6E"/>
    <w:rsid w:val="005B7BB0"/>
    <w:rsid w:val="005C3B06"/>
    <w:rsid w:val="005C4B54"/>
    <w:rsid w:val="005C6065"/>
    <w:rsid w:val="005C77A1"/>
    <w:rsid w:val="005D154D"/>
    <w:rsid w:val="005D3906"/>
    <w:rsid w:val="005D4793"/>
    <w:rsid w:val="005D5B4D"/>
    <w:rsid w:val="005D5CB6"/>
    <w:rsid w:val="005D61D3"/>
    <w:rsid w:val="005D6C68"/>
    <w:rsid w:val="005D7331"/>
    <w:rsid w:val="005D7A9E"/>
    <w:rsid w:val="005D7B59"/>
    <w:rsid w:val="005E07C9"/>
    <w:rsid w:val="005E09FC"/>
    <w:rsid w:val="005E18AD"/>
    <w:rsid w:val="005E2C65"/>
    <w:rsid w:val="005E40B0"/>
    <w:rsid w:val="005E527F"/>
    <w:rsid w:val="005E5365"/>
    <w:rsid w:val="005E540F"/>
    <w:rsid w:val="005E6089"/>
    <w:rsid w:val="005F013E"/>
    <w:rsid w:val="005F0F15"/>
    <w:rsid w:val="005F32F2"/>
    <w:rsid w:val="005F37A4"/>
    <w:rsid w:val="005F4877"/>
    <w:rsid w:val="005F50E5"/>
    <w:rsid w:val="005F5D2E"/>
    <w:rsid w:val="005F6117"/>
    <w:rsid w:val="005F6287"/>
    <w:rsid w:val="005F6348"/>
    <w:rsid w:val="005F6C18"/>
    <w:rsid w:val="005F7A35"/>
    <w:rsid w:val="006006A0"/>
    <w:rsid w:val="0060125E"/>
    <w:rsid w:val="00601928"/>
    <w:rsid w:val="006022EC"/>
    <w:rsid w:val="0060493B"/>
    <w:rsid w:val="006077ED"/>
    <w:rsid w:val="00610F39"/>
    <w:rsid w:val="00611217"/>
    <w:rsid w:val="00611FED"/>
    <w:rsid w:val="006127C9"/>
    <w:rsid w:val="00612C7B"/>
    <w:rsid w:val="00612D6B"/>
    <w:rsid w:val="00613258"/>
    <w:rsid w:val="006141B0"/>
    <w:rsid w:val="006149FB"/>
    <w:rsid w:val="00615868"/>
    <w:rsid w:val="00616157"/>
    <w:rsid w:val="006162D6"/>
    <w:rsid w:val="00620F19"/>
    <w:rsid w:val="00621306"/>
    <w:rsid w:val="0062200F"/>
    <w:rsid w:val="00623275"/>
    <w:rsid w:val="00627594"/>
    <w:rsid w:val="00627DA7"/>
    <w:rsid w:val="00630036"/>
    <w:rsid w:val="00630DC2"/>
    <w:rsid w:val="00630EE5"/>
    <w:rsid w:val="006310EE"/>
    <w:rsid w:val="006314F5"/>
    <w:rsid w:val="0063226C"/>
    <w:rsid w:val="00633329"/>
    <w:rsid w:val="006333A2"/>
    <w:rsid w:val="00633445"/>
    <w:rsid w:val="00634D49"/>
    <w:rsid w:val="00636E34"/>
    <w:rsid w:val="00637F22"/>
    <w:rsid w:val="00640DFA"/>
    <w:rsid w:val="00641A1B"/>
    <w:rsid w:val="00642756"/>
    <w:rsid w:val="00642973"/>
    <w:rsid w:val="00642A52"/>
    <w:rsid w:val="00642C41"/>
    <w:rsid w:val="00642C95"/>
    <w:rsid w:val="00642C99"/>
    <w:rsid w:val="00642CAB"/>
    <w:rsid w:val="006441C4"/>
    <w:rsid w:val="00645031"/>
    <w:rsid w:val="00645D45"/>
    <w:rsid w:val="00647C1B"/>
    <w:rsid w:val="00651C87"/>
    <w:rsid w:val="006531A0"/>
    <w:rsid w:val="00653E20"/>
    <w:rsid w:val="00654B48"/>
    <w:rsid w:val="00656089"/>
    <w:rsid w:val="00656837"/>
    <w:rsid w:val="00657243"/>
    <w:rsid w:val="00657639"/>
    <w:rsid w:val="0065767F"/>
    <w:rsid w:val="00657939"/>
    <w:rsid w:val="00657D7E"/>
    <w:rsid w:val="006602D8"/>
    <w:rsid w:val="00660F23"/>
    <w:rsid w:val="00664E79"/>
    <w:rsid w:val="0066664B"/>
    <w:rsid w:val="00666917"/>
    <w:rsid w:val="00666996"/>
    <w:rsid w:val="00666AFB"/>
    <w:rsid w:val="00666BB1"/>
    <w:rsid w:val="00667111"/>
    <w:rsid w:val="00670A0C"/>
    <w:rsid w:val="00670D08"/>
    <w:rsid w:val="00670DA6"/>
    <w:rsid w:val="00672110"/>
    <w:rsid w:val="0067270D"/>
    <w:rsid w:val="00672FA2"/>
    <w:rsid w:val="00673770"/>
    <w:rsid w:val="0067394C"/>
    <w:rsid w:val="006745FA"/>
    <w:rsid w:val="00674A1A"/>
    <w:rsid w:val="006755F3"/>
    <w:rsid w:val="00675B5C"/>
    <w:rsid w:val="00675BA7"/>
    <w:rsid w:val="00675E0B"/>
    <w:rsid w:val="00676044"/>
    <w:rsid w:val="00676658"/>
    <w:rsid w:val="00676AD0"/>
    <w:rsid w:val="00677380"/>
    <w:rsid w:val="00677394"/>
    <w:rsid w:val="006775CD"/>
    <w:rsid w:val="00677685"/>
    <w:rsid w:val="006802FD"/>
    <w:rsid w:val="00680A90"/>
    <w:rsid w:val="0068301C"/>
    <w:rsid w:val="006831D9"/>
    <w:rsid w:val="006832EB"/>
    <w:rsid w:val="006834D5"/>
    <w:rsid w:val="00683626"/>
    <w:rsid w:val="00683B85"/>
    <w:rsid w:val="006843AE"/>
    <w:rsid w:val="006855EC"/>
    <w:rsid w:val="00686A3A"/>
    <w:rsid w:val="00690050"/>
    <w:rsid w:val="006913B7"/>
    <w:rsid w:val="00691D2A"/>
    <w:rsid w:val="00693B25"/>
    <w:rsid w:val="00693EC3"/>
    <w:rsid w:val="0069492E"/>
    <w:rsid w:val="00694C99"/>
    <w:rsid w:val="006952B4"/>
    <w:rsid w:val="0069548D"/>
    <w:rsid w:val="006958E4"/>
    <w:rsid w:val="0069660A"/>
    <w:rsid w:val="00697EA2"/>
    <w:rsid w:val="00697F08"/>
    <w:rsid w:val="006A0020"/>
    <w:rsid w:val="006A0F70"/>
    <w:rsid w:val="006A13F6"/>
    <w:rsid w:val="006A1DAA"/>
    <w:rsid w:val="006A268B"/>
    <w:rsid w:val="006A2B28"/>
    <w:rsid w:val="006A5432"/>
    <w:rsid w:val="006B0464"/>
    <w:rsid w:val="006B04E5"/>
    <w:rsid w:val="006B0ECA"/>
    <w:rsid w:val="006B1FDC"/>
    <w:rsid w:val="006B2590"/>
    <w:rsid w:val="006B2B5A"/>
    <w:rsid w:val="006B36F6"/>
    <w:rsid w:val="006B381B"/>
    <w:rsid w:val="006B45C0"/>
    <w:rsid w:val="006B4E59"/>
    <w:rsid w:val="006B5027"/>
    <w:rsid w:val="006B57B2"/>
    <w:rsid w:val="006B5BCC"/>
    <w:rsid w:val="006B5E16"/>
    <w:rsid w:val="006B7547"/>
    <w:rsid w:val="006C021F"/>
    <w:rsid w:val="006C06F4"/>
    <w:rsid w:val="006C1D2A"/>
    <w:rsid w:val="006C2142"/>
    <w:rsid w:val="006C360A"/>
    <w:rsid w:val="006C3824"/>
    <w:rsid w:val="006C4239"/>
    <w:rsid w:val="006C46D7"/>
    <w:rsid w:val="006C4805"/>
    <w:rsid w:val="006C6CF7"/>
    <w:rsid w:val="006C7794"/>
    <w:rsid w:val="006D0FB3"/>
    <w:rsid w:val="006D2864"/>
    <w:rsid w:val="006D30E0"/>
    <w:rsid w:val="006D70CD"/>
    <w:rsid w:val="006D7D63"/>
    <w:rsid w:val="006E00AC"/>
    <w:rsid w:val="006E1DA2"/>
    <w:rsid w:val="006E2964"/>
    <w:rsid w:val="006E3311"/>
    <w:rsid w:val="006E4472"/>
    <w:rsid w:val="006E4807"/>
    <w:rsid w:val="006E6E08"/>
    <w:rsid w:val="006F18B3"/>
    <w:rsid w:val="006F219B"/>
    <w:rsid w:val="006F29CC"/>
    <w:rsid w:val="006F2CD0"/>
    <w:rsid w:val="006F408D"/>
    <w:rsid w:val="006F466B"/>
    <w:rsid w:val="006F7BE2"/>
    <w:rsid w:val="00700825"/>
    <w:rsid w:val="00701CE8"/>
    <w:rsid w:val="00703140"/>
    <w:rsid w:val="007039C8"/>
    <w:rsid w:val="00703FA3"/>
    <w:rsid w:val="00704197"/>
    <w:rsid w:val="00705724"/>
    <w:rsid w:val="00705A6B"/>
    <w:rsid w:val="00705B6F"/>
    <w:rsid w:val="00705CBD"/>
    <w:rsid w:val="00706016"/>
    <w:rsid w:val="007060F7"/>
    <w:rsid w:val="00706282"/>
    <w:rsid w:val="00707276"/>
    <w:rsid w:val="0070756A"/>
    <w:rsid w:val="00712158"/>
    <w:rsid w:val="007129B8"/>
    <w:rsid w:val="00713E7A"/>
    <w:rsid w:val="007144FB"/>
    <w:rsid w:val="00714F58"/>
    <w:rsid w:val="007161BE"/>
    <w:rsid w:val="00721132"/>
    <w:rsid w:val="0072161D"/>
    <w:rsid w:val="00722429"/>
    <w:rsid w:val="007226F0"/>
    <w:rsid w:val="00723180"/>
    <w:rsid w:val="00723820"/>
    <w:rsid w:val="00724E55"/>
    <w:rsid w:val="00725EFC"/>
    <w:rsid w:val="00726E07"/>
    <w:rsid w:val="007273F3"/>
    <w:rsid w:val="0072748E"/>
    <w:rsid w:val="00730690"/>
    <w:rsid w:val="00730ACA"/>
    <w:rsid w:val="0073227E"/>
    <w:rsid w:val="0073398E"/>
    <w:rsid w:val="00733B69"/>
    <w:rsid w:val="0073448B"/>
    <w:rsid w:val="007354BD"/>
    <w:rsid w:val="00736217"/>
    <w:rsid w:val="00736888"/>
    <w:rsid w:val="00736FE1"/>
    <w:rsid w:val="00737915"/>
    <w:rsid w:val="00737EBF"/>
    <w:rsid w:val="00740025"/>
    <w:rsid w:val="0074159F"/>
    <w:rsid w:val="007420CD"/>
    <w:rsid w:val="00742101"/>
    <w:rsid w:val="00743AF8"/>
    <w:rsid w:val="00743D16"/>
    <w:rsid w:val="00744142"/>
    <w:rsid w:val="00744941"/>
    <w:rsid w:val="00747B4D"/>
    <w:rsid w:val="00747E12"/>
    <w:rsid w:val="00750532"/>
    <w:rsid w:val="00750A2B"/>
    <w:rsid w:val="00750F0E"/>
    <w:rsid w:val="00751342"/>
    <w:rsid w:val="007528C4"/>
    <w:rsid w:val="00752BA0"/>
    <w:rsid w:val="007531AE"/>
    <w:rsid w:val="007537C7"/>
    <w:rsid w:val="007538A7"/>
    <w:rsid w:val="007539FA"/>
    <w:rsid w:val="00753C70"/>
    <w:rsid w:val="007552D7"/>
    <w:rsid w:val="00755407"/>
    <w:rsid w:val="0075575A"/>
    <w:rsid w:val="007559A4"/>
    <w:rsid w:val="007563CD"/>
    <w:rsid w:val="00756CC3"/>
    <w:rsid w:val="00756D92"/>
    <w:rsid w:val="00757011"/>
    <w:rsid w:val="00757351"/>
    <w:rsid w:val="007574EF"/>
    <w:rsid w:val="00757738"/>
    <w:rsid w:val="00760188"/>
    <w:rsid w:val="007603D7"/>
    <w:rsid w:val="00760AF3"/>
    <w:rsid w:val="00761CFF"/>
    <w:rsid w:val="0076395B"/>
    <w:rsid w:val="00763962"/>
    <w:rsid w:val="00763AC8"/>
    <w:rsid w:val="007653FB"/>
    <w:rsid w:val="007654DE"/>
    <w:rsid w:val="00765AD1"/>
    <w:rsid w:val="00766BD4"/>
    <w:rsid w:val="00766D9F"/>
    <w:rsid w:val="007676DB"/>
    <w:rsid w:val="00767CC2"/>
    <w:rsid w:val="0077020D"/>
    <w:rsid w:val="007702EE"/>
    <w:rsid w:val="00771847"/>
    <w:rsid w:val="00771BE7"/>
    <w:rsid w:val="0077327E"/>
    <w:rsid w:val="00773EEE"/>
    <w:rsid w:val="00774C8C"/>
    <w:rsid w:val="00774D8E"/>
    <w:rsid w:val="00775762"/>
    <w:rsid w:val="0077598D"/>
    <w:rsid w:val="0077634E"/>
    <w:rsid w:val="00776552"/>
    <w:rsid w:val="007765A5"/>
    <w:rsid w:val="0077771C"/>
    <w:rsid w:val="0078072B"/>
    <w:rsid w:val="00780B24"/>
    <w:rsid w:val="0078119E"/>
    <w:rsid w:val="00781B6E"/>
    <w:rsid w:val="00782143"/>
    <w:rsid w:val="007822B1"/>
    <w:rsid w:val="007826E5"/>
    <w:rsid w:val="00782DDC"/>
    <w:rsid w:val="007834D2"/>
    <w:rsid w:val="007853A7"/>
    <w:rsid w:val="00785E49"/>
    <w:rsid w:val="00785F9F"/>
    <w:rsid w:val="007877B9"/>
    <w:rsid w:val="00791AD6"/>
    <w:rsid w:val="00791DD7"/>
    <w:rsid w:val="00792417"/>
    <w:rsid w:val="007946FA"/>
    <w:rsid w:val="0079581F"/>
    <w:rsid w:val="007959F8"/>
    <w:rsid w:val="00795F35"/>
    <w:rsid w:val="0079600E"/>
    <w:rsid w:val="007971E9"/>
    <w:rsid w:val="00797E45"/>
    <w:rsid w:val="007A0080"/>
    <w:rsid w:val="007A06D9"/>
    <w:rsid w:val="007A0C1F"/>
    <w:rsid w:val="007A1D64"/>
    <w:rsid w:val="007A205E"/>
    <w:rsid w:val="007A3216"/>
    <w:rsid w:val="007A51E8"/>
    <w:rsid w:val="007A565D"/>
    <w:rsid w:val="007A5A82"/>
    <w:rsid w:val="007A5F5A"/>
    <w:rsid w:val="007A675D"/>
    <w:rsid w:val="007A6CD3"/>
    <w:rsid w:val="007A7455"/>
    <w:rsid w:val="007A7DE0"/>
    <w:rsid w:val="007B071B"/>
    <w:rsid w:val="007B14E3"/>
    <w:rsid w:val="007B23AA"/>
    <w:rsid w:val="007B2D7D"/>
    <w:rsid w:val="007B3104"/>
    <w:rsid w:val="007B3474"/>
    <w:rsid w:val="007B54B8"/>
    <w:rsid w:val="007B5EAB"/>
    <w:rsid w:val="007B6610"/>
    <w:rsid w:val="007B7064"/>
    <w:rsid w:val="007B7CE2"/>
    <w:rsid w:val="007C026A"/>
    <w:rsid w:val="007C2418"/>
    <w:rsid w:val="007C3898"/>
    <w:rsid w:val="007C3907"/>
    <w:rsid w:val="007C4332"/>
    <w:rsid w:val="007C501F"/>
    <w:rsid w:val="007C57BE"/>
    <w:rsid w:val="007C57C3"/>
    <w:rsid w:val="007C61B4"/>
    <w:rsid w:val="007C6690"/>
    <w:rsid w:val="007C6CDD"/>
    <w:rsid w:val="007C753C"/>
    <w:rsid w:val="007C776D"/>
    <w:rsid w:val="007D003B"/>
    <w:rsid w:val="007D245E"/>
    <w:rsid w:val="007D2563"/>
    <w:rsid w:val="007D2A50"/>
    <w:rsid w:val="007D35F7"/>
    <w:rsid w:val="007D453B"/>
    <w:rsid w:val="007D4AF2"/>
    <w:rsid w:val="007D4BEB"/>
    <w:rsid w:val="007D52B1"/>
    <w:rsid w:val="007D5877"/>
    <w:rsid w:val="007D6DF5"/>
    <w:rsid w:val="007E23AD"/>
    <w:rsid w:val="007E2A15"/>
    <w:rsid w:val="007E2D3C"/>
    <w:rsid w:val="007E2E20"/>
    <w:rsid w:val="007E2F65"/>
    <w:rsid w:val="007E4036"/>
    <w:rsid w:val="007E41BF"/>
    <w:rsid w:val="007E440A"/>
    <w:rsid w:val="007E48EE"/>
    <w:rsid w:val="007E6C97"/>
    <w:rsid w:val="007E757B"/>
    <w:rsid w:val="007E7941"/>
    <w:rsid w:val="007F0556"/>
    <w:rsid w:val="007F068B"/>
    <w:rsid w:val="007F2765"/>
    <w:rsid w:val="007F2C26"/>
    <w:rsid w:val="007F32DE"/>
    <w:rsid w:val="007F3621"/>
    <w:rsid w:val="007F4A14"/>
    <w:rsid w:val="007F5BE5"/>
    <w:rsid w:val="007F5D96"/>
    <w:rsid w:val="007F74C2"/>
    <w:rsid w:val="007F78EA"/>
    <w:rsid w:val="007F7AA3"/>
    <w:rsid w:val="007F7F97"/>
    <w:rsid w:val="007F7FC2"/>
    <w:rsid w:val="0080029B"/>
    <w:rsid w:val="00800B97"/>
    <w:rsid w:val="00800EB0"/>
    <w:rsid w:val="0080279C"/>
    <w:rsid w:val="00802EF4"/>
    <w:rsid w:val="00806C02"/>
    <w:rsid w:val="008117BC"/>
    <w:rsid w:val="00811844"/>
    <w:rsid w:val="00811950"/>
    <w:rsid w:val="00811B06"/>
    <w:rsid w:val="00813F7D"/>
    <w:rsid w:val="00814AF0"/>
    <w:rsid w:val="00814C43"/>
    <w:rsid w:val="00815571"/>
    <w:rsid w:val="008162CB"/>
    <w:rsid w:val="008166F7"/>
    <w:rsid w:val="00816912"/>
    <w:rsid w:val="00816AE4"/>
    <w:rsid w:val="00817EBF"/>
    <w:rsid w:val="008202B0"/>
    <w:rsid w:val="00820982"/>
    <w:rsid w:val="00820CF6"/>
    <w:rsid w:val="00820E32"/>
    <w:rsid w:val="0082125C"/>
    <w:rsid w:val="0082297B"/>
    <w:rsid w:val="00823510"/>
    <w:rsid w:val="0082437C"/>
    <w:rsid w:val="00827C37"/>
    <w:rsid w:val="00831349"/>
    <w:rsid w:val="0083147B"/>
    <w:rsid w:val="00832C12"/>
    <w:rsid w:val="00832FBC"/>
    <w:rsid w:val="0083423A"/>
    <w:rsid w:val="00834754"/>
    <w:rsid w:val="00834E5C"/>
    <w:rsid w:val="00835099"/>
    <w:rsid w:val="00835EBE"/>
    <w:rsid w:val="0083675E"/>
    <w:rsid w:val="008367C9"/>
    <w:rsid w:val="0084052D"/>
    <w:rsid w:val="00840A91"/>
    <w:rsid w:val="0084155A"/>
    <w:rsid w:val="008417DC"/>
    <w:rsid w:val="00842497"/>
    <w:rsid w:val="00844C86"/>
    <w:rsid w:val="008453D0"/>
    <w:rsid w:val="008464ED"/>
    <w:rsid w:val="008467E8"/>
    <w:rsid w:val="00846A4B"/>
    <w:rsid w:val="00847873"/>
    <w:rsid w:val="0085043E"/>
    <w:rsid w:val="00850739"/>
    <w:rsid w:val="00851194"/>
    <w:rsid w:val="00851FBD"/>
    <w:rsid w:val="00852A7C"/>
    <w:rsid w:val="00852E68"/>
    <w:rsid w:val="00853DA2"/>
    <w:rsid w:val="00853FAE"/>
    <w:rsid w:val="00854722"/>
    <w:rsid w:val="008550C1"/>
    <w:rsid w:val="00855271"/>
    <w:rsid w:val="00855286"/>
    <w:rsid w:val="00856C2F"/>
    <w:rsid w:val="00857194"/>
    <w:rsid w:val="00857D09"/>
    <w:rsid w:val="008617FE"/>
    <w:rsid w:val="008635A6"/>
    <w:rsid w:val="00863692"/>
    <w:rsid w:val="008649C5"/>
    <w:rsid w:val="00866645"/>
    <w:rsid w:val="00867FD3"/>
    <w:rsid w:val="008701B0"/>
    <w:rsid w:val="00870FF6"/>
    <w:rsid w:val="008711F2"/>
    <w:rsid w:val="0087144D"/>
    <w:rsid w:val="00871532"/>
    <w:rsid w:val="008719A2"/>
    <w:rsid w:val="00872033"/>
    <w:rsid w:val="00873AA2"/>
    <w:rsid w:val="00875755"/>
    <w:rsid w:val="00876237"/>
    <w:rsid w:val="008762A1"/>
    <w:rsid w:val="0087650B"/>
    <w:rsid w:val="008767D2"/>
    <w:rsid w:val="008767F4"/>
    <w:rsid w:val="00876BE1"/>
    <w:rsid w:val="00876E9D"/>
    <w:rsid w:val="00877841"/>
    <w:rsid w:val="0088149F"/>
    <w:rsid w:val="00881BAC"/>
    <w:rsid w:val="00881DF0"/>
    <w:rsid w:val="00881EB5"/>
    <w:rsid w:val="008827D7"/>
    <w:rsid w:val="008837A9"/>
    <w:rsid w:val="00883866"/>
    <w:rsid w:val="0088389C"/>
    <w:rsid w:val="0088406F"/>
    <w:rsid w:val="00885000"/>
    <w:rsid w:val="00886233"/>
    <w:rsid w:val="0088684B"/>
    <w:rsid w:val="00887B02"/>
    <w:rsid w:val="00887B5C"/>
    <w:rsid w:val="00890190"/>
    <w:rsid w:val="0089025D"/>
    <w:rsid w:val="008902BD"/>
    <w:rsid w:val="00890D27"/>
    <w:rsid w:val="00891749"/>
    <w:rsid w:val="00891D8A"/>
    <w:rsid w:val="00891F6C"/>
    <w:rsid w:val="00892476"/>
    <w:rsid w:val="008924F5"/>
    <w:rsid w:val="00892832"/>
    <w:rsid w:val="008928AD"/>
    <w:rsid w:val="008929ED"/>
    <w:rsid w:val="008936C7"/>
    <w:rsid w:val="00893708"/>
    <w:rsid w:val="00893829"/>
    <w:rsid w:val="0089606D"/>
    <w:rsid w:val="00896BF6"/>
    <w:rsid w:val="00896DE8"/>
    <w:rsid w:val="008973C2"/>
    <w:rsid w:val="008976EF"/>
    <w:rsid w:val="00897CF1"/>
    <w:rsid w:val="008A055D"/>
    <w:rsid w:val="008A20D2"/>
    <w:rsid w:val="008A3DFA"/>
    <w:rsid w:val="008A4441"/>
    <w:rsid w:val="008A46D6"/>
    <w:rsid w:val="008A5DA5"/>
    <w:rsid w:val="008A717D"/>
    <w:rsid w:val="008A76CF"/>
    <w:rsid w:val="008A7805"/>
    <w:rsid w:val="008B005C"/>
    <w:rsid w:val="008B045E"/>
    <w:rsid w:val="008B096A"/>
    <w:rsid w:val="008B14B2"/>
    <w:rsid w:val="008B2702"/>
    <w:rsid w:val="008B2B74"/>
    <w:rsid w:val="008B2CC1"/>
    <w:rsid w:val="008B30FC"/>
    <w:rsid w:val="008B5D41"/>
    <w:rsid w:val="008B5EB1"/>
    <w:rsid w:val="008B687E"/>
    <w:rsid w:val="008B6E3D"/>
    <w:rsid w:val="008B737E"/>
    <w:rsid w:val="008B7493"/>
    <w:rsid w:val="008C01C1"/>
    <w:rsid w:val="008C03E0"/>
    <w:rsid w:val="008C105F"/>
    <w:rsid w:val="008C15A0"/>
    <w:rsid w:val="008C205D"/>
    <w:rsid w:val="008C2A2A"/>
    <w:rsid w:val="008C3F88"/>
    <w:rsid w:val="008C48A4"/>
    <w:rsid w:val="008C5BF9"/>
    <w:rsid w:val="008C63EA"/>
    <w:rsid w:val="008C717A"/>
    <w:rsid w:val="008D0291"/>
    <w:rsid w:val="008D0555"/>
    <w:rsid w:val="008D067F"/>
    <w:rsid w:val="008D17DE"/>
    <w:rsid w:val="008D1806"/>
    <w:rsid w:val="008D1835"/>
    <w:rsid w:val="008D197C"/>
    <w:rsid w:val="008D2230"/>
    <w:rsid w:val="008D239B"/>
    <w:rsid w:val="008D42D0"/>
    <w:rsid w:val="008D4D8D"/>
    <w:rsid w:val="008D5314"/>
    <w:rsid w:val="008D6349"/>
    <w:rsid w:val="008D7468"/>
    <w:rsid w:val="008E0854"/>
    <w:rsid w:val="008E0A46"/>
    <w:rsid w:val="008E0A76"/>
    <w:rsid w:val="008E0C94"/>
    <w:rsid w:val="008E317B"/>
    <w:rsid w:val="008E3408"/>
    <w:rsid w:val="008E6665"/>
    <w:rsid w:val="008E6E22"/>
    <w:rsid w:val="008F00F5"/>
    <w:rsid w:val="008F010A"/>
    <w:rsid w:val="008F016F"/>
    <w:rsid w:val="008F085C"/>
    <w:rsid w:val="008F0CC0"/>
    <w:rsid w:val="008F0DDE"/>
    <w:rsid w:val="008F15DA"/>
    <w:rsid w:val="008F1892"/>
    <w:rsid w:val="008F196A"/>
    <w:rsid w:val="008F24DB"/>
    <w:rsid w:val="008F3386"/>
    <w:rsid w:val="008F399F"/>
    <w:rsid w:val="008F3F38"/>
    <w:rsid w:val="008F452A"/>
    <w:rsid w:val="008F494C"/>
    <w:rsid w:val="008F4B1B"/>
    <w:rsid w:val="008F53CD"/>
    <w:rsid w:val="008F56A0"/>
    <w:rsid w:val="008F5D72"/>
    <w:rsid w:val="008F6BDA"/>
    <w:rsid w:val="008F6F4A"/>
    <w:rsid w:val="008F73EA"/>
    <w:rsid w:val="00900098"/>
    <w:rsid w:val="009005C1"/>
    <w:rsid w:val="00901531"/>
    <w:rsid w:val="00902062"/>
    <w:rsid w:val="00903D1A"/>
    <w:rsid w:val="00904022"/>
    <w:rsid w:val="00904835"/>
    <w:rsid w:val="00904B28"/>
    <w:rsid w:val="0090581A"/>
    <w:rsid w:val="00905C94"/>
    <w:rsid w:val="00906F9C"/>
    <w:rsid w:val="009078D8"/>
    <w:rsid w:val="00911455"/>
    <w:rsid w:val="009133BA"/>
    <w:rsid w:val="00913B90"/>
    <w:rsid w:val="00915B42"/>
    <w:rsid w:val="00917A24"/>
    <w:rsid w:val="00917DEA"/>
    <w:rsid w:val="00920B68"/>
    <w:rsid w:val="00921B7C"/>
    <w:rsid w:val="009222FA"/>
    <w:rsid w:val="00922525"/>
    <w:rsid w:val="00922DA5"/>
    <w:rsid w:val="0092398B"/>
    <w:rsid w:val="00923FF7"/>
    <w:rsid w:val="00924413"/>
    <w:rsid w:val="00925BF8"/>
    <w:rsid w:val="00926D31"/>
    <w:rsid w:val="009273EF"/>
    <w:rsid w:val="00927704"/>
    <w:rsid w:val="00931351"/>
    <w:rsid w:val="00931A3D"/>
    <w:rsid w:val="00931E84"/>
    <w:rsid w:val="0093216F"/>
    <w:rsid w:val="0093284F"/>
    <w:rsid w:val="00935063"/>
    <w:rsid w:val="00935B95"/>
    <w:rsid w:val="00936085"/>
    <w:rsid w:val="00940A1E"/>
    <w:rsid w:val="00941B1F"/>
    <w:rsid w:val="00942487"/>
    <w:rsid w:val="00942959"/>
    <w:rsid w:val="00942F2F"/>
    <w:rsid w:val="00944AEA"/>
    <w:rsid w:val="00944F06"/>
    <w:rsid w:val="009456D1"/>
    <w:rsid w:val="009464AF"/>
    <w:rsid w:val="009473E5"/>
    <w:rsid w:val="00947943"/>
    <w:rsid w:val="00947B5B"/>
    <w:rsid w:val="00947C96"/>
    <w:rsid w:val="0095017E"/>
    <w:rsid w:val="009509BD"/>
    <w:rsid w:val="00950C24"/>
    <w:rsid w:val="00951319"/>
    <w:rsid w:val="00951C32"/>
    <w:rsid w:val="00952A6B"/>
    <w:rsid w:val="00952DE8"/>
    <w:rsid w:val="00952E84"/>
    <w:rsid w:val="00954B08"/>
    <w:rsid w:val="009557E5"/>
    <w:rsid w:val="00955EE0"/>
    <w:rsid w:val="00956314"/>
    <w:rsid w:val="0095671E"/>
    <w:rsid w:val="0095719E"/>
    <w:rsid w:val="00957CFD"/>
    <w:rsid w:val="00957E15"/>
    <w:rsid w:val="009609FC"/>
    <w:rsid w:val="009611CD"/>
    <w:rsid w:val="009618C7"/>
    <w:rsid w:val="00962AD7"/>
    <w:rsid w:val="00962FFA"/>
    <w:rsid w:val="00965AD5"/>
    <w:rsid w:val="0096654D"/>
    <w:rsid w:val="0096683D"/>
    <w:rsid w:val="00966E22"/>
    <w:rsid w:val="00967FDC"/>
    <w:rsid w:val="009703CB"/>
    <w:rsid w:val="0097111C"/>
    <w:rsid w:val="00972FCB"/>
    <w:rsid w:val="009732CA"/>
    <w:rsid w:val="00973513"/>
    <w:rsid w:val="00974170"/>
    <w:rsid w:val="00974C50"/>
    <w:rsid w:val="0097583A"/>
    <w:rsid w:val="00975C90"/>
    <w:rsid w:val="0097651D"/>
    <w:rsid w:val="0098032A"/>
    <w:rsid w:val="0098180F"/>
    <w:rsid w:val="00983A13"/>
    <w:rsid w:val="0098628A"/>
    <w:rsid w:val="009863CC"/>
    <w:rsid w:val="00986740"/>
    <w:rsid w:val="0098684A"/>
    <w:rsid w:val="00986904"/>
    <w:rsid w:val="00987E4D"/>
    <w:rsid w:val="00991026"/>
    <w:rsid w:val="00991236"/>
    <w:rsid w:val="009926AC"/>
    <w:rsid w:val="00993A60"/>
    <w:rsid w:val="00993C4E"/>
    <w:rsid w:val="00993CF4"/>
    <w:rsid w:val="00993D39"/>
    <w:rsid w:val="00993E97"/>
    <w:rsid w:val="00994BE8"/>
    <w:rsid w:val="00994C9F"/>
    <w:rsid w:val="00997129"/>
    <w:rsid w:val="009A09FC"/>
    <w:rsid w:val="009A0C38"/>
    <w:rsid w:val="009A0EF9"/>
    <w:rsid w:val="009A1951"/>
    <w:rsid w:val="009A1C14"/>
    <w:rsid w:val="009A216B"/>
    <w:rsid w:val="009A264C"/>
    <w:rsid w:val="009A2809"/>
    <w:rsid w:val="009A31FF"/>
    <w:rsid w:val="009A336E"/>
    <w:rsid w:val="009A3C54"/>
    <w:rsid w:val="009A612E"/>
    <w:rsid w:val="009A6825"/>
    <w:rsid w:val="009A7586"/>
    <w:rsid w:val="009B0B14"/>
    <w:rsid w:val="009B21EC"/>
    <w:rsid w:val="009B289B"/>
    <w:rsid w:val="009B2CAF"/>
    <w:rsid w:val="009B2EA5"/>
    <w:rsid w:val="009B39DC"/>
    <w:rsid w:val="009B576B"/>
    <w:rsid w:val="009B5F9F"/>
    <w:rsid w:val="009B60EB"/>
    <w:rsid w:val="009B6653"/>
    <w:rsid w:val="009B6696"/>
    <w:rsid w:val="009B66DF"/>
    <w:rsid w:val="009B66EB"/>
    <w:rsid w:val="009B7011"/>
    <w:rsid w:val="009B7415"/>
    <w:rsid w:val="009C01B2"/>
    <w:rsid w:val="009C01EF"/>
    <w:rsid w:val="009C0919"/>
    <w:rsid w:val="009C1335"/>
    <w:rsid w:val="009C17EB"/>
    <w:rsid w:val="009C19BE"/>
    <w:rsid w:val="009C1EC0"/>
    <w:rsid w:val="009C35EB"/>
    <w:rsid w:val="009C409E"/>
    <w:rsid w:val="009C4779"/>
    <w:rsid w:val="009D36F5"/>
    <w:rsid w:val="009D46C7"/>
    <w:rsid w:val="009D4A2A"/>
    <w:rsid w:val="009D5C2D"/>
    <w:rsid w:val="009D6FE5"/>
    <w:rsid w:val="009E071B"/>
    <w:rsid w:val="009E1313"/>
    <w:rsid w:val="009E3EFF"/>
    <w:rsid w:val="009E5033"/>
    <w:rsid w:val="009E5397"/>
    <w:rsid w:val="009E60B3"/>
    <w:rsid w:val="009F086C"/>
    <w:rsid w:val="009F0DF8"/>
    <w:rsid w:val="009F14F4"/>
    <w:rsid w:val="009F1F5A"/>
    <w:rsid w:val="009F23AA"/>
    <w:rsid w:val="009F2464"/>
    <w:rsid w:val="009F3152"/>
    <w:rsid w:val="009F3C2D"/>
    <w:rsid w:val="009F4144"/>
    <w:rsid w:val="009F5473"/>
    <w:rsid w:val="009F726C"/>
    <w:rsid w:val="00A00E6F"/>
    <w:rsid w:val="00A01CCA"/>
    <w:rsid w:val="00A0308A"/>
    <w:rsid w:val="00A03271"/>
    <w:rsid w:val="00A04BB9"/>
    <w:rsid w:val="00A06586"/>
    <w:rsid w:val="00A06BA7"/>
    <w:rsid w:val="00A0716F"/>
    <w:rsid w:val="00A07D82"/>
    <w:rsid w:val="00A07EA2"/>
    <w:rsid w:val="00A10966"/>
    <w:rsid w:val="00A10DBB"/>
    <w:rsid w:val="00A11DF5"/>
    <w:rsid w:val="00A13149"/>
    <w:rsid w:val="00A132C3"/>
    <w:rsid w:val="00A1419D"/>
    <w:rsid w:val="00A17122"/>
    <w:rsid w:val="00A175D0"/>
    <w:rsid w:val="00A178EA"/>
    <w:rsid w:val="00A22274"/>
    <w:rsid w:val="00A2337F"/>
    <w:rsid w:val="00A23B22"/>
    <w:rsid w:val="00A259CA"/>
    <w:rsid w:val="00A259F0"/>
    <w:rsid w:val="00A25DDC"/>
    <w:rsid w:val="00A2655E"/>
    <w:rsid w:val="00A270E6"/>
    <w:rsid w:val="00A27BF5"/>
    <w:rsid w:val="00A30E55"/>
    <w:rsid w:val="00A30FCD"/>
    <w:rsid w:val="00A31711"/>
    <w:rsid w:val="00A32198"/>
    <w:rsid w:val="00A321EA"/>
    <w:rsid w:val="00A32B0F"/>
    <w:rsid w:val="00A33276"/>
    <w:rsid w:val="00A3375B"/>
    <w:rsid w:val="00A34D34"/>
    <w:rsid w:val="00A35874"/>
    <w:rsid w:val="00A35A74"/>
    <w:rsid w:val="00A366A8"/>
    <w:rsid w:val="00A36848"/>
    <w:rsid w:val="00A36ABE"/>
    <w:rsid w:val="00A3767C"/>
    <w:rsid w:val="00A37885"/>
    <w:rsid w:val="00A37C2D"/>
    <w:rsid w:val="00A4001C"/>
    <w:rsid w:val="00A40A98"/>
    <w:rsid w:val="00A41420"/>
    <w:rsid w:val="00A41443"/>
    <w:rsid w:val="00A43579"/>
    <w:rsid w:val="00A454D6"/>
    <w:rsid w:val="00A45BA0"/>
    <w:rsid w:val="00A467AB"/>
    <w:rsid w:val="00A47A44"/>
    <w:rsid w:val="00A517CD"/>
    <w:rsid w:val="00A53C29"/>
    <w:rsid w:val="00A540FB"/>
    <w:rsid w:val="00A54457"/>
    <w:rsid w:val="00A5505B"/>
    <w:rsid w:val="00A5597C"/>
    <w:rsid w:val="00A55AC0"/>
    <w:rsid w:val="00A55C6C"/>
    <w:rsid w:val="00A56B01"/>
    <w:rsid w:val="00A56E85"/>
    <w:rsid w:val="00A579C8"/>
    <w:rsid w:val="00A57AEC"/>
    <w:rsid w:val="00A60913"/>
    <w:rsid w:val="00A60B63"/>
    <w:rsid w:val="00A629A5"/>
    <w:rsid w:val="00A63017"/>
    <w:rsid w:val="00A63DD8"/>
    <w:rsid w:val="00A64F06"/>
    <w:rsid w:val="00A653B9"/>
    <w:rsid w:val="00A65605"/>
    <w:rsid w:val="00A66798"/>
    <w:rsid w:val="00A6751E"/>
    <w:rsid w:val="00A67EA0"/>
    <w:rsid w:val="00A70C5C"/>
    <w:rsid w:val="00A71059"/>
    <w:rsid w:val="00A722B8"/>
    <w:rsid w:val="00A726BC"/>
    <w:rsid w:val="00A72A6F"/>
    <w:rsid w:val="00A732C7"/>
    <w:rsid w:val="00A73515"/>
    <w:rsid w:val="00A736FD"/>
    <w:rsid w:val="00A73DDC"/>
    <w:rsid w:val="00A76603"/>
    <w:rsid w:val="00A76814"/>
    <w:rsid w:val="00A804AE"/>
    <w:rsid w:val="00A80864"/>
    <w:rsid w:val="00A80F0F"/>
    <w:rsid w:val="00A837F4"/>
    <w:rsid w:val="00A842B1"/>
    <w:rsid w:val="00A84AD3"/>
    <w:rsid w:val="00A8690A"/>
    <w:rsid w:val="00A86F01"/>
    <w:rsid w:val="00A909C3"/>
    <w:rsid w:val="00A91DD8"/>
    <w:rsid w:val="00A926B6"/>
    <w:rsid w:val="00A9463D"/>
    <w:rsid w:val="00A94DAC"/>
    <w:rsid w:val="00AA01E5"/>
    <w:rsid w:val="00AA0512"/>
    <w:rsid w:val="00AA0C42"/>
    <w:rsid w:val="00AA0E0E"/>
    <w:rsid w:val="00AA0F6B"/>
    <w:rsid w:val="00AA1D9F"/>
    <w:rsid w:val="00AA22D6"/>
    <w:rsid w:val="00AA3BCE"/>
    <w:rsid w:val="00AA416E"/>
    <w:rsid w:val="00AA41D1"/>
    <w:rsid w:val="00AA481F"/>
    <w:rsid w:val="00AA4E0F"/>
    <w:rsid w:val="00AA5D60"/>
    <w:rsid w:val="00AA7EF9"/>
    <w:rsid w:val="00AB32A2"/>
    <w:rsid w:val="00AB3753"/>
    <w:rsid w:val="00AB5617"/>
    <w:rsid w:val="00AB5ED0"/>
    <w:rsid w:val="00AB6E35"/>
    <w:rsid w:val="00AC015A"/>
    <w:rsid w:val="00AC157E"/>
    <w:rsid w:val="00AC1A34"/>
    <w:rsid w:val="00AC1FB6"/>
    <w:rsid w:val="00AC2BBC"/>
    <w:rsid w:val="00AC31AD"/>
    <w:rsid w:val="00AC352D"/>
    <w:rsid w:val="00AC50F7"/>
    <w:rsid w:val="00AC5C6C"/>
    <w:rsid w:val="00AC5CB9"/>
    <w:rsid w:val="00AC63A0"/>
    <w:rsid w:val="00AC6447"/>
    <w:rsid w:val="00AC7853"/>
    <w:rsid w:val="00AC78B6"/>
    <w:rsid w:val="00AC7BE5"/>
    <w:rsid w:val="00AD17BB"/>
    <w:rsid w:val="00AD3274"/>
    <w:rsid w:val="00AD381A"/>
    <w:rsid w:val="00AD38DB"/>
    <w:rsid w:val="00AD416F"/>
    <w:rsid w:val="00AD5338"/>
    <w:rsid w:val="00AD6DCF"/>
    <w:rsid w:val="00AD7A1D"/>
    <w:rsid w:val="00AE0355"/>
    <w:rsid w:val="00AE05A1"/>
    <w:rsid w:val="00AE0E89"/>
    <w:rsid w:val="00AE30A3"/>
    <w:rsid w:val="00AE3ACE"/>
    <w:rsid w:val="00AE699A"/>
    <w:rsid w:val="00AE7597"/>
    <w:rsid w:val="00AF09DD"/>
    <w:rsid w:val="00AF14F2"/>
    <w:rsid w:val="00AF24B8"/>
    <w:rsid w:val="00AF26CC"/>
    <w:rsid w:val="00AF2F54"/>
    <w:rsid w:val="00AF323A"/>
    <w:rsid w:val="00AF34DA"/>
    <w:rsid w:val="00AF490D"/>
    <w:rsid w:val="00AF52CB"/>
    <w:rsid w:val="00AF639B"/>
    <w:rsid w:val="00AF6DBD"/>
    <w:rsid w:val="00AF723D"/>
    <w:rsid w:val="00AF728B"/>
    <w:rsid w:val="00AF7AC6"/>
    <w:rsid w:val="00B00615"/>
    <w:rsid w:val="00B0084E"/>
    <w:rsid w:val="00B00B08"/>
    <w:rsid w:val="00B0128B"/>
    <w:rsid w:val="00B016B0"/>
    <w:rsid w:val="00B01895"/>
    <w:rsid w:val="00B0232E"/>
    <w:rsid w:val="00B034A7"/>
    <w:rsid w:val="00B036CC"/>
    <w:rsid w:val="00B03E5A"/>
    <w:rsid w:val="00B04590"/>
    <w:rsid w:val="00B048F3"/>
    <w:rsid w:val="00B057B6"/>
    <w:rsid w:val="00B0598A"/>
    <w:rsid w:val="00B065BE"/>
    <w:rsid w:val="00B0756C"/>
    <w:rsid w:val="00B07F7D"/>
    <w:rsid w:val="00B103AE"/>
    <w:rsid w:val="00B10E23"/>
    <w:rsid w:val="00B11FD9"/>
    <w:rsid w:val="00B12909"/>
    <w:rsid w:val="00B13017"/>
    <w:rsid w:val="00B13547"/>
    <w:rsid w:val="00B137C3"/>
    <w:rsid w:val="00B14D5D"/>
    <w:rsid w:val="00B1610C"/>
    <w:rsid w:val="00B169FE"/>
    <w:rsid w:val="00B17F44"/>
    <w:rsid w:val="00B21ED8"/>
    <w:rsid w:val="00B225A4"/>
    <w:rsid w:val="00B2280C"/>
    <w:rsid w:val="00B22A05"/>
    <w:rsid w:val="00B22D6E"/>
    <w:rsid w:val="00B24576"/>
    <w:rsid w:val="00B24CAD"/>
    <w:rsid w:val="00B256E9"/>
    <w:rsid w:val="00B27014"/>
    <w:rsid w:val="00B31F1A"/>
    <w:rsid w:val="00B3246D"/>
    <w:rsid w:val="00B33B16"/>
    <w:rsid w:val="00B33C91"/>
    <w:rsid w:val="00B33CE2"/>
    <w:rsid w:val="00B34781"/>
    <w:rsid w:val="00B34D44"/>
    <w:rsid w:val="00B3503B"/>
    <w:rsid w:val="00B3525F"/>
    <w:rsid w:val="00B36539"/>
    <w:rsid w:val="00B367EC"/>
    <w:rsid w:val="00B37560"/>
    <w:rsid w:val="00B41BBD"/>
    <w:rsid w:val="00B4201B"/>
    <w:rsid w:val="00B42987"/>
    <w:rsid w:val="00B42D1B"/>
    <w:rsid w:val="00B43D56"/>
    <w:rsid w:val="00B440F2"/>
    <w:rsid w:val="00B44131"/>
    <w:rsid w:val="00B44A91"/>
    <w:rsid w:val="00B456A9"/>
    <w:rsid w:val="00B45B32"/>
    <w:rsid w:val="00B50095"/>
    <w:rsid w:val="00B505F9"/>
    <w:rsid w:val="00B519D3"/>
    <w:rsid w:val="00B51D9A"/>
    <w:rsid w:val="00B54623"/>
    <w:rsid w:val="00B54837"/>
    <w:rsid w:val="00B55A60"/>
    <w:rsid w:val="00B55CD4"/>
    <w:rsid w:val="00B615E6"/>
    <w:rsid w:val="00B616DA"/>
    <w:rsid w:val="00B6306F"/>
    <w:rsid w:val="00B63CD3"/>
    <w:rsid w:val="00B64194"/>
    <w:rsid w:val="00B6467C"/>
    <w:rsid w:val="00B64F4F"/>
    <w:rsid w:val="00B661FF"/>
    <w:rsid w:val="00B706EA"/>
    <w:rsid w:val="00B7108C"/>
    <w:rsid w:val="00B72241"/>
    <w:rsid w:val="00B7373E"/>
    <w:rsid w:val="00B74084"/>
    <w:rsid w:val="00B75363"/>
    <w:rsid w:val="00B755C1"/>
    <w:rsid w:val="00B75DE6"/>
    <w:rsid w:val="00B77B1C"/>
    <w:rsid w:val="00B80992"/>
    <w:rsid w:val="00B81485"/>
    <w:rsid w:val="00B83497"/>
    <w:rsid w:val="00B83876"/>
    <w:rsid w:val="00B85751"/>
    <w:rsid w:val="00B85909"/>
    <w:rsid w:val="00B85F3B"/>
    <w:rsid w:val="00B86C8D"/>
    <w:rsid w:val="00B86D13"/>
    <w:rsid w:val="00B875FE"/>
    <w:rsid w:val="00B876FF"/>
    <w:rsid w:val="00B90BE5"/>
    <w:rsid w:val="00B90E9F"/>
    <w:rsid w:val="00B928D0"/>
    <w:rsid w:val="00B93114"/>
    <w:rsid w:val="00B93ADE"/>
    <w:rsid w:val="00B95F83"/>
    <w:rsid w:val="00B96090"/>
    <w:rsid w:val="00B96574"/>
    <w:rsid w:val="00B96752"/>
    <w:rsid w:val="00B97779"/>
    <w:rsid w:val="00B97B69"/>
    <w:rsid w:val="00BA1544"/>
    <w:rsid w:val="00BA1677"/>
    <w:rsid w:val="00BA1985"/>
    <w:rsid w:val="00BA2E2A"/>
    <w:rsid w:val="00BA3258"/>
    <w:rsid w:val="00BA5059"/>
    <w:rsid w:val="00BA56E3"/>
    <w:rsid w:val="00BA5F60"/>
    <w:rsid w:val="00BA705C"/>
    <w:rsid w:val="00BA7352"/>
    <w:rsid w:val="00BA7CB4"/>
    <w:rsid w:val="00BA7D06"/>
    <w:rsid w:val="00BB1698"/>
    <w:rsid w:val="00BB3CC1"/>
    <w:rsid w:val="00BB45FC"/>
    <w:rsid w:val="00BB70B8"/>
    <w:rsid w:val="00BB78C0"/>
    <w:rsid w:val="00BB7D3B"/>
    <w:rsid w:val="00BC0F49"/>
    <w:rsid w:val="00BC10DC"/>
    <w:rsid w:val="00BC2666"/>
    <w:rsid w:val="00BC40D0"/>
    <w:rsid w:val="00BC4D98"/>
    <w:rsid w:val="00BC60B8"/>
    <w:rsid w:val="00BC6D80"/>
    <w:rsid w:val="00BC7D3D"/>
    <w:rsid w:val="00BD1BA1"/>
    <w:rsid w:val="00BD24E4"/>
    <w:rsid w:val="00BD2CF2"/>
    <w:rsid w:val="00BD2E64"/>
    <w:rsid w:val="00BD2FBC"/>
    <w:rsid w:val="00BD35D5"/>
    <w:rsid w:val="00BD3862"/>
    <w:rsid w:val="00BD3E9D"/>
    <w:rsid w:val="00BD4C59"/>
    <w:rsid w:val="00BD5F23"/>
    <w:rsid w:val="00BD6CD9"/>
    <w:rsid w:val="00BD6CF4"/>
    <w:rsid w:val="00BD77B1"/>
    <w:rsid w:val="00BD7FBB"/>
    <w:rsid w:val="00BE042C"/>
    <w:rsid w:val="00BE0B8F"/>
    <w:rsid w:val="00BE0F3B"/>
    <w:rsid w:val="00BE1855"/>
    <w:rsid w:val="00BE23B2"/>
    <w:rsid w:val="00BE2742"/>
    <w:rsid w:val="00BE380C"/>
    <w:rsid w:val="00BE38FB"/>
    <w:rsid w:val="00BE3A73"/>
    <w:rsid w:val="00BE46E3"/>
    <w:rsid w:val="00BE558D"/>
    <w:rsid w:val="00BE5AD6"/>
    <w:rsid w:val="00BE75BE"/>
    <w:rsid w:val="00BE75FD"/>
    <w:rsid w:val="00BE769F"/>
    <w:rsid w:val="00BE7CA3"/>
    <w:rsid w:val="00BF106A"/>
    <w:rsid w:val="00BF111A"/>
    <w:rsid w:val="00BF1365"/>
    <w:rsid w:val="00BF1AA5"/>
    <w:rsid w:val="00BF2431"/>
    <w:rsid w:val="00BF27D0"/>
    <w:rsid w:val="00BF2ABC"/>
    <w:rsid w:val="00BF349D"/>
    <w:rsid w:val="00BF43D0"/>
    <w:rsid w:val="00BF4701"/>
    <w:rsid w:val="00BF48B0"/>
    <w:rsid w:val="00BF5D31"/>
    <w:rsid w:val="00BF6169"/>
    <w:rsid w:val="00BF6754"/>
    <w:rsid w:val="00BF7978"/>
    <w:rsid w:val="00BF7CF3"/>
    <w:rsid w:val="00C00DD6"/>
    <w:rsid w:val="00C01138"/>
    <w:rsid w:val="00C0130A"/>
    <w:rsid w:val="00C0369F"/>
    <w:rsid w:val="00C069C7"/>
    <w:rsid w:val="00C07A21"/>
    <w:rsid w:val="00C07EB1"/>
    <w:rsid w:val="00C100A5"/>
    <w:rsid w:val="00C1090B"/>
    <w:rsid w:val="00C11E5E"/>
    <w:rsid w:val="00C11F3B"/>
    <w:rsid w:val="00C12261"/>
    <w:rsid w:val="00C13C52"/>
    <w:rsid w:val="00C14BBB"/>
    <w:rsid w:val="00C14F61"/>
    <w:rsid w:val="00C16542"/>
    <w:rsid w:val="00C17180"/>
    <w:rsid w:val="00C17944"/>
    <w:rsid w:val="00C206D8"/>
    <w:rsid w:val="00C2103A"/>
    <w:rsid w:val="00C21C0D"/>
    <w:rsid w:val="00C22EEA"/>
    <w:rsid w:val="00C230F3"/>
    <w:rsid w:val="00C2351D"/>
    <w:rsid w:val="00C24072"/>
    <w:rsid w:val="00C257E1"/>
    <w:rsid w:val="00C25EE6"/>
    <w:rsid w:val="00C26981"/>
    <w:rsid w:val="00C27544"/>
    <w:rsid w:val="00C3220E"/>
    <w:rsid w:val="00C345AA"/>
    <w:rsid w:val="00C35147"/>
    <w:rsid w:val="00C37019"/>
    <w:rsid w:val="00C37377"/>
    <w:rsid w:val="00C4096B"/>
    <w:rsid w:val="00C4114B"/>
    <w:rsid w:val="00C41335"/>
    <w:rsid w:val="00C4162B"/>
    <w:rsid w:val="00C417E5"/>
    <w:rsid w:val="00C41B8F"/>
    <w:rsid w:val="00C45DFD"/>
    <w:rsid w:val="00C45FD6"/>
    <w:rsid w:val="00C4615E"/>
    <w:rsid w:val="00C46713"/>
    <w:rsid w:val="00C46AD3"/>
    <w:rsid w:val="00C47640"/>
    <w:rsid w:val="00C47734"/>
    <w:rsid w:val="00C506BC"/>
    <w:rsid w:val="00C5072B"/>
    <w:rsid w:val="00C50E2E"/>
    <w:rsid w:val="00C522D0"/>
    <w:rsid w:val="00C52B55"/>
    <w:rsid w:val="00C542E4"/>
    <w:rsid w:val="00C55414"/>
    <w:rsid w:val="00C5796B"/>
    <w:rsid w:val="00C57C2C"/>
    <w:rsid w:val="00C60F73"/>
    <w:rsid w:val="00C617E4"/>
    <w:rsid w:val="00C61C7A"/>
    <w:rsid w:val="00C61F4D"/>
    <w:rsid w:val="00C62E16"/>
    <w:rsid w:val="00C6371D"/>
    <w:rsid w:val="00C639AD"/>
    <w:rsid w:val="00C64026"/>
    <w:rsid w:val="00C6445D"/>
    <w:rsid w:val="00C64FEC"/>
    <w:rsid w:val="00C66A9D"/>
    <w:rsid w:val="00C6727E"/>
    <w:rsid w:val="00C70077"/>
    <w:rsid w:val="00C7013A"/>
    <w:rsid w:val="00C71413"/>
    <w:rsid w:val="00C72AE3"/>
    <w:rsid w:val="00C737D2"/>
    <w:rsid w:val="00C74A99"/>
    <w:rsid w:val="00C74CE8"/>
    <w:rsid w:val="00C75658"/>
    <w:rsid w:val="00C76664"/>
    <w:rsid w:val="00C77825"/>
    <w:rsid w:val="00C80078"/>
    <w:rsid w:val="00C8084E"/>
    <w:rsid w:val="00C8237B"/>
    <w:rsid w:val="00C83794"/>
    <w:rsid w:val="00C83B40"/>
    <w:rsid w:val="00C83ECB"/>
    <w:rsid w:val="00C84108"/>
    <w:rsid w:val="00C85E9D"/>
    <w:rsid w:val="00C8665F"/>
    <w:rsid w:val="00C8794F"/>
    <w:rsid w:val="00C911CB"/>
    <w:rsid w:val="00C913DE"/>
    <w:rsid w:val="00C916CD"/>
    <w:rsid w:val="00C92545"/>
    <w:rsid w:val="00C9317E"/>
    <w:rsid w:val="00C9535F"/>
    <w:rsid w:val="00C965B8"/>
    <w:rsid w:val="00C965C3"/>
    <w:rsid w:val="00CA0C80"/>
    <w:rsid w:val="00CA11A8"/>
    <w:rsid w:val="00CA12A1"/>
    <w:rsid w:val="00CA13F2"/>
    <w:rsid w:val="00CA151A"/>
    <w:rsid w:val="00CA246B"/>
    <w:rsid w:val="00CA34C1"/>
    <w:rsid w:val="00CA454B"/>
    <w:rsid w:val="00CA5EF2"/>
    <w:rsid w:val="00CA5F13"/>
    <w:rsid w:val="00CA7AF8"/>
    <w:rsid w:val="00CB0963"/>
    <w:rsid w:val="00CB1833"/>
    <w:rsid w:val="00CB1C7A"/>
    <w:rsid w:val="00CB2619"/>
    <w:rsid w:val="00CB49D0"/>
    <w:rsid w:val="00CB51B9"/>
    <w:rsid w:val="00CB5D03"/>
    <w:rsid w:val="00CB7285"/>
    <w:rsid w:val="00CB7BF3"/>
    <w:rsid w:val="00CB7D93"/>
    <w:rsid w:val="00CC0DA9"/>
    <w:rsid w:val="00CC10E4"/>
    <w:rsid w:val="00CC172C"/>
    <w:rsid w:val="00CC1A41"/>
    <w:rsid w:val="00CC26F3"/>
    <w:rsid w:val="00CC491D"/>
    <w:rsid w:val="00CC4BED"/>
    <w:rsid w:val="00CC4FBF"/>
    <w:rsid w:val="00CC541D"/>
    <w:rsid w:val="00CC557E"/>
    <w:rsid w:val="00CC7E6E"/>
    <w:rsid w:val="00CD063D"/>
    <w:rsid w:val="00CD09C2"/>
    <w:rsid w:val="00CD0AD5"/>
    <w:rsid w:val="00CD1559"/>
    <w:rsid w:val="00CD1C81"/>
    <w:rsid w:val="00CD1E77"/>
    <w:rsid w:val="00CD3F15"/>
    <w:rsid w:val="00CD4C81"/>
    <w:rsid w:val="00CD4F53"/>
    <w:rsid w:val="00CD6096"/>
    <w:rsid w:val="00CD62EA"/>
    <w:rsid w:val="00CD6494"/>
    <w:rsid w:val="00CD691C"/>
    <w:rsid w:val="00CD694F"/>
    <w:rsid w:val="00CD6EBB"/>
    <w:rsid w:val="00CD74B6"/>
    <w:rsid w:val="00CD76D4"/>
    <w:rsid w:val="00CD7BB6"/>
    <w:rsid w:val="00CE0165"/>
    <w:rsid w:val="00CE1A85"/>
    <w:rsid w:val="00CE1BBE"/>
    <w:rsid w:val="00CE2040"/>
    <w:rsid w:val="00CE2B75"/>
    <w:rsid w:val="00CE45D3"/>
    <w:rsid w:val="00CE492C"/>
    <w:rsid w:val="00CE4E64"/>
    <w:rsid w:val="00CE5215"/>
    <w:rsid w:val="00CE586C"/>
    <w:rsid w:val="00CE5C6B"/>
    <w:rsid w:val="00CE62B7"/>
    <w:rsid w:val="00CE72A8"/>
    <w:rsid w:val="00CF005F"/>
    <w:rsid w:val="00CF076A"/>
    <w:rsid w:val="00CF17DE"/>
    <w:rsid w:val="00CF3F1D"/>
    <w:rsid w:val="00CF3F2E"/>
    <w:rsid w:val="00CF65D4"/>
    <w:rsid w:val="00CF6E95"/>
    <w:rsid w:val="00CF71C8"/>
    <w:rsid w:val="00D004E1"/>
    <w:rsid w:val="00D0083C"/>
    <w:rsid w:val="00D01A2F"/>
    <w:rsid w:val="00D0272A"/>
    <w:rsid w:val="00D02A62"/>
    <w:rsid w:val="00D02A97"/>
    <w:rsid w:val="00D02D0C"/>
    <w:rsid w:val="00D0349C"/>
    <w:rsid w:val="00D04040"/>
    <w:rsid w:val="00D04973"/>
    <w:rsid w:val="00D05094"/>
    <w:rsid w:val="00D053D8"/>
    <w:rsid w:val="00D0611C"/>
    <w:rsid w:val="00D0661A"/>
    <w:rsid w:val="00D07463"/>
    <w:rsid w:val="00D10F62"/>
    <w:rsid w:val="00D11773"/>
    <w:rsid w:val="00D12DC8"/>
    <w:rsid w:val="00D13C59"/>
    <w:rsid w:val="00D15299"/>
    <w:rsid w:val="00D163D3"/>
    <w:rsid w:val="00D16B0D"/>
    <w:rsid w:val="00D211F7"/>
    <w:rsid w:val="00D2148F"/>
    <w:rsid w:val="00D21DF0"/>
    <w:rsid w:val="00D2200F"/>
    <w:rsid w:val="00D22525"/>
    <w:rsid w:val="00D2333E"/>
    <w:rsid w:val="00D26513"/>
    <w:rsid w:val="00D27203"/>
    <w:rsid w:val="00D273EA"/>
    <w:rsid w:val="00D275A5"/>
    <w:rsid w:val="00D27921"/>
    <w:rsid w:val="00D27B0C"/>
    <w:rsid w:val="00D27BA7"/>
    <w:rsid w:val="00D31B4A"/>
    <w:rsid w:val="00D3244D"/>
    <w:rsid w:val="00D3248A"/>
    <w:rsid w:val="00D32BA0"/>
    <w:rsid w:val="00D332E3"/>
    <w:rsid w:val="00D34419"/>
    <w:rsid w:val="00D35640"/>
    <w:rsid w:val="00D37EC0"/>
    <w:rsid w:val="00D40E30"/>
    <w:rsid w:val="00D40E63"/>
    <w:rsid w:val="00D43A06"/>
    <w:rsid w:val="00D44282"/>
    <w:rsid w:val="00D44C10"/>
    <w:rsid w:val="00D44E70"/>
    <w:rsid w:val="00D45529"/>
    <w:rsid w:val="00D4581C"/>
    <w:rsid w:val="00D45BA5"/>
    <w:rsid w:val="00D46206"/>
    <w:rsid w:val="00D466E5"/>
    <w:rsid w:val="00D470BE"/>
    <w:rsid w:val="00D47114"/>
    <w:rsid w:val="00D508C6"/>
    <w:rsid w:val="00D50E16"/>
    <w:rsid w:val="00D51330"/>
    <w:rsid w:val="00D51A0F"/>
    <w:rsid w:val="00D51AC6"/>
    <w:rsid w:val="00D5317D"/>
    <w:rsid w:val="00D53BC5"/>
    <w:rsid w:val="00D54910"/>
    <w:rsid w:val="00D54946"/>
    <w:rsid w:val="00D54C67"/>
    <w:rsid w:val="00D555B9"/>
    <w:rsid w:val="00D5627C"/>
    <w:rsid w:val="00D56844"/>
    <w:rsid w:val="00D56B15"/>
    <w:rsid w:val="00D57802"/>
    <w:rsid w:val="00D60694"/>
    <w:rsid w:val="00D6088A"/>
    <w:rsid w:val="00D6089C"/>
    <w:rsid w:val="00D61703"/>
    <w:rsid w:val="00D618D4"/>
    <w:rsid w:val="00D628F3"/>
    <w:rsid w:val="00D62F4E"/>
    <w:rsid w:val="00D62FB1"/>
    <w:rsid w:val="00D64F97"/>
    <w:rsid w:val="00D6513B"/>
    <w:rsid w:val="00D658F0"/>
    <w:rsid w:val="00D65D48"/>
    <w:rsid w:val="00D662ED"/>
    <w:rsid w:val="00D663B9"/>
    <w:rsid w:val="00D66813"/>
    <w:rsid w:val="00D67AF1"/>
    <w:rsid w:val="00D70041"/>
    <w:rsid w:val="00D70391"/>
    <w:rsid w:val="00D706C2"/>
    <w:rsid w:val="00D70835"/>
    <w:rsid w:val="00D7098A"/>
    <w:rsid w:val="00D70A2D"/>
    <w:rsid w:val="00D71B37"/>
    <w:rsid w:val="00D7201B"/>
    <w:rsid w:val="00D729F9"/>
    <w:rsid w:val="00D74DD1"/>
    <w:rsid w:val="00D7527A"/>
    <w:rsid w:val="00D76388"/>
    <w:rsid w:val="00D768FC"/>
    <w:rsid w:val="00D77A70"/>
    <w:rsid w:val="00D81246"/>
    <w:rsid w:val="00D812DC"/>
    <w:rsid w:val="00D81C64"/>
    <w:rsid w:val="00D831C5"/>
    <w:rsid w:val="00D83619"/>
    <w:rsid w:val="00D83FDF"/>
    <w:rsid w:val="00D842EA"/>
    <w:rsid w:val="00D85672"/>
    <w:rsid w:val="00D86CB6"/>
    <w:rsid w:val="00D86DB0"/>
    <w:rsid w:val="00D876AD"/>
    <w:rsid w:val="00D87EE6"/>
    <w:rsid w:val="00D90BC6"/>
    <w:rsid w:val="00D90DAC"/>
    <w:rsid w:val="00D923B5"/>
    <w:rsid w:val="00D9361D"/>
    <w:rsid w:val="00D93A3A"/>
    <w:rsid w:val="00D942C1"/>
    <w:rsid w:val="00D94730"/>
    <w:rsid w:val="00D947B1"/>
    <w:rsid w:val="00D97490"/>
    <w:rsid w:val="00DA16B6"/>
    <w:rsid w:val="00DA45C1"/>
    <w:rsid w:val="00DA496F"/>
    <w:rsid w:val="00DA4C58"/>
    <w:rsid w:val="00DA51DF"/>
    <w:rsid w:val="00DA5E00"/>
    <w:rsid w:val="00DA764E"/>
    <w:rsid w:val="00DA7E61"/>
    <w:rsid w:val="00DB0200"/>
    <w:rsid w:val="00DB0B58"/>
    <w:rsid w:val="00DB0EDB"/>
    <w:rsid w:val="00DB11B1"/>
    <w:rsid w:val="00DB1745"/>
    <w:rsid w:val="00DB1988"/>
    <w:rsid w:val="00DB308D"/>
    <w:rsid w:val="00DB3195"/>
    <w:rsid w:val="00DB3AFD"/>
    <w:rsid w:val="00DB3EC0"/>
    <w:rsid w:val="00DB5B81"/>
    <w:rsid w:val="00DB75DA"/>
    <w:rsid w:val="00DB7C3D"/>
    <w:rsid w:val="00DB7F11"/>
    <w:rsid w:val="00DC0F07"/>
    <w:rsid w:val="00DC0F10"/>
    <w:rsid w:val="00DC10AF"/>
    <w:rsid w:val="00DC179C"/>
    <w:rsid w:val="00DC1AFF"/>
    <w:rsid w:val="00DC212E"/>
    <w:rsid w:val="00DC3ECD"/>
    <w:rsid w:val="00DC4FDC"/>
    <w:rsid w:val="00DC53CD"/>
    <w:rsid w:val="00DC5A6C"/>
    <w:rsid w:val="00DC5CE2"/>
    <w:rsid w:val="00DC5D90"/>
    <w:rsid w:val="00DC653C"/>
    <w:rsid w:val="00DC7526"/>
    <w:rsid w:val="00DC7719"/>
    <w:rsid w:val="00DD04D8"/>
    <w:rsid w:val="00DD1F0C"/>
    <w:rsid w:val="00DD2B91"/>
    <w:rsid w:val="00DD3FED"/>
    <w:rsid w:val="00DD4FBD"/>
    <w:rsid w:val="00DD60C3"/>
    <w:rsid w:val="00DD61EB"/>
    <w:rsid w:val="00DD6947"/>
    <w:rsid w:val="00DE09CB"/>
    <w:rsid w:val="00DE13F1"/>
    <w:rsid w:val="00DE362C"/>
    <w:rsid w:val="00DE3CDE"/>
    <w:rsid w:val="00DE41E3"/>
    <w:rsid w:val="00DE4400"/>
    <w:rsid w:val="00DE4A60"/>
    <w:rsid w:val="00DE4B51"/>
    <w:rsid w:val="00DE6613"/>
    <w:rsid w:val="00DE74C8"/>
    <w:rsid w:val="00DE7566"/>
    <w:rsid w:val="00DE7C41"/>
    <w:rsid w:val="00DF06A2"/>
    <w:rsid w:val="00DF1BD7"/>
    <w:rsid w:val="00DF2728"/>
    <w:rsid w:val="00DF2DF4"/>
    <w:rsid w:val="00DF45FC"/>
    <w:rsid w:val="00DF4B01"/>
    <w:rsid w:val="00DF57CC"/>
    <w:rsid w:val="00DF633C"/>
    <w:rsid w:val="00DF6971"/>
    <w:rsid w:val="00E01180"/>
    <w:rsid w:val="00E01F0C"/>
    <w:rsid w:val="00E02DB6"/>
    <w:rsid w:val="00E031BC"/>
    <w:rsid w:val="00E03258"/>
    <w:rsid w:val="00E045DA"/>
    <w:rsid w:val="00E046EA"/>
    <w:rsid w:val="00E05804"/>
    <w:rsid w:val="00E05FF6"/>
    <w:rsid w:val="00E061BD"/>
    <w:rsid w:val="00E06203"/>
    <w:rsid w:val="00E1188B"/>
    <w:rsid w:val="00E120A1"/>
    <w:rsid w:val="00E122E8"/>
    <w:rsid w:val="00E12E8D"/>
    <w:rsid w:val="00E13080"/>
    <w:rsid w:val="00E13C75"/>
    <w:rsid w:val="00E14242"/>
    <w:rsid w:val="00E145D9"/>
    <w:rsid w:val="00E14BAC"/>
    <w:rsid w:val="00E1628D"/>
    <w:rsid w:val="00E17F8F"/>
    <w:rsid w:val="00E227E9"/>
    <w:rsid w:val="00E23536"/>
    <w:rsid w:val="00E248C6"/>
    <w:rsid w:val="00E2511A"/>
    <w:rsid w:val="00E2590C"/>
    <w:rsid w:val="00E266EA"/>
    <w:rsid w:val="00E27EEA"/>
    <w:rsid w:val="00E301A9"/>
    <w:rsid w:val="00E306DA"/>
    <w:rsid w:val="00E321EB"/>
    <w:rsid w:val="00E35AAF"/>
    <w:rsid w:val="00E35E79"/>
    <w:rsid w:val="00E36070"/>
    <w:rsid w:val="00E37E66"/>
    <w:rsid w:val="00E403A8"/>
    <w:rsid w:val="00E4077C"/>
    <w:rsid w:val="00E41947"/>
    <w:rsid w:val="00E41985"/>
    <w:rsid w:val="00E41F49"/>
    <w:rsid w:val="00E44DBC"/>
    <w:rsid w:val="00E4514B"/>
    <w:rsid w:val="00E4527B"/>
    <w:rsid w:val="00E462EF"/>
    <w:rsid w:val="00E500A9"/>
    <w:rsid w:val="00E51F0F"/>
    <w:rsid w:val="00E51F30"/>
    <w:rsid w:val="00E525C9"/>
    <w:rsid w:val="00E5283B"/>
    <w:rsid w:val="00E539FA"/>
    <w:rsid w:val="00E53A1B"/>
    <w:rsid w:val="00E54028"/>
    <w:rsid w:val="00E54A43"/>
    <w:rsid w:val="00E55B4C"/>
    <w:rsid w:val="00E57A40"/>
    <w:rsid w:val="00E618A3"/>
    <w:rsid w:val="00E6337A"/>
    <w:rsid w:val="00E63BB1"/>
    <w:rsid w:val="00E64984"/>
    <w:rsid w:val="00E65ECF"/>
    <w:rsid w:val="00E7038C"/>
    <w:rsid w:val="00E70658"/>
    <w:rsid w:val="00E75C57"/>
    <w:rsid w:val="00E75CEE"/>
    <w:rsid w:val="00E7633B"/>
    <w:rsid w:val="00E770AE"/>
    <w:rsid w:val="00E776C5"/>
    <w:rsid w:val="00E80C9D"/>
    <w:rsid w:val="00E818B1"/>
    <w:rsid w:val="00E81B26"/>
    <w:rsid w:val="00E82DCD"/>
    <w:rsid w:val="00E8376E"/>
    <w:rsid w:val="00E8391B"/>
    <w:rsid w:val="00E83B7B"/>
    <w:rsid w:val="00E842A6"/>
    <w:rsid w:val="00E8581A"/>
    <w:rsid w:val="00E85A4C"/>
    <w:rsid w:val="00E94242"/>
    <w:rsid w:val="00E9436D"/>
    <w:rsid w:val="00E94452"/>
    <w:rsid w:val="00E94670"/>
    <w:rsid w:val="00E955E6"/>
    <w:rsid w:val="00E96D19"/>
    <w:rsid w:val="00E979BE"/>
    <w:rsid w:val="00EA0DB2"/>
    <w:rsid w:val="00EA0E86"/>
    <w:rsid w:val="00EA2C5B"/>
    <w:rsid w:val="00EA36EE"/>
    <w:rsid w:val="00EA40FF"/>
    <w:rsid w:val="00EA435C"/>
    <w:rsid w:val="00EA4450"/>
    <w:rsid w:val="00EA4B39"/>
    <w:rsid w:val="00EA61F6"/>
    <w:rsid w:val="00EB286A"/>
    <w:rsid w:val="00EB2B9A"/>
    <w:rsid w:val="00EB38A6"/>
    <w:rsid w:val="00EB58BA"/>
    <w:rsid w:val="00EB5D50"/>
    <w:rsid w:val="00EB688F"/>
    <w:rsid w:val="00EC08D1"/>
    <w:rsid w:val="00EC109F"/>
    <w:rsid w:val="00EC16B3"/>
    <w:rsid w:val="00EC214C"/>
    <w:rsid w:val="00EC24FC"/>
    <w:rsid w:val="00EC29F8"/>
    <w:rsid w:val="00EC2BF4"/>
    <w:rsid w:val="00EC36D4"/>
    <w:rsid w:val="00EC401B"/>
    <w:rsid w:val="00EC411B"/>
    <w:rsid w:val="00EC490C"/>
    <w:rsid w:val="00EC56A7"/>
    <w:rsid w:val="00EC5E13"/>
    <w:rsid w:val="00EC74F0"/>
    <w:rsid w:val="00EC7ADD"/>
    <w:rsid w:val="00ED0769"/>
    <w:rsid w:val="00ED0D0F"/>
    <w:rsid w:val="00ED1F1C"/>
    <w:rsid w:val="00ED2316"/>
    <w:rsid w:val="00ED2C30"/>
    <w:rsid w:val="00ED2C80"/>
    <w:rsid w:val="00ED35E2"/>
    <w:rsid w:val="00ED3A5F"/>
    <w:rsid w:val="00ED4506"/>
    <w:rsid w:val="00ED4D47"/>
    <w:rsid w:val="00ED5C34"/>
    <w:rsid w:val="00ED65A4"/>
    <w:rsid w:val="00ED7CFE"/>
    <w:rsid w:val="00EE0C8D"/>
    <w:rsid w:val="00EE1C21"/>
    <w:rsid w:val="00EE1CE6"/>
    <w:rsid w:val="00EE2880"/>
    <w:rsid w:val="00EE2A14"/>
    <w:rsid w:val="00EE37A4"/>
    <w:rsid w:val="00EE42C8"/>
    <w:rsid w:val="00EE5007"/>
    <w:rsid w:val="00EE52DE"/>
    <w:rsid w:val="00EE5612"/>
    <w:rsid w:val="00EE647C"/>
    <w:rsid w:val="00EE688A"/>
    <w:rsid w:val="00EE6EC1"/>
    <w:rsid w:val="00EF100D"/>
    <w:rsid w:val="00EF2BA2"/>
    <w:rsid w:val="00EF2F71"/>
    <w:rsid w:val="00EF3728"/>
    <w:rsid w:val="00EF5CD4"/>
    <w:rsid w:val="00EF6969"/>
    <w:rsid w:val="00EF71C7"/>
    <w:rsid w:val="00EF7238"/>
    <w:rsid w:val="00EF7A34"/>
    <w:rsid w:val="00EF7CD0"/>
    <w:rsid w:val="00F020E9"/>
    <w:rsid w:val="00F0278E"/>
    <w:rsid w:val="00F0409E"/>
    <w:rsid w:val="00F04CEF"/>
    <w:rsid w:val="00F04FCB"/>
    <w:rsid w:val="00F06B6F"/>
    <w:rsid w:val="00F06F45"/>
    <w:rsid w:val="00F116DF"/>
    <w:rsid w:val="00F1197B"/>
    <w:rsid w:val="00F12A14"/>
    <w:rsid w:val="00F1340B"/>
    <w:rsid w:val="00F13767"/>
    <w:rsid w:val="00F14CCA"/>
    <w:rsid w:val="00F15919"/>
    <w:rsid w:val="00F15D71"/>
    <w:rsid w:val="00F1625E"/>
    <w:rsid w:val="00F16606"/>
    <w:rsid w:val="00F16910"/>
    <w:rsid w:val="00F16FCA"/>
    <w:rsid w:val="00F2056B"/>
    <w:rsid w:val="00F2170E"/>
    <w:rsid w:val="00F23027"/>
    <w:rsid w:val="00F232C4"/>
    <w:rsid w:val="00F2385C"/>
    <w:rsid w:val="00F251C8"/>
    <w:rsid w:val="00F25EAF"/>
    <w:rsid w:val="00F30F93"/>
    <w:rsid w:val="00F31E18"/>
    <w:rsid w:val="00F32D60"/>
    <w:rsid w:val="00F33128"/>
    <w:rsid w:val="00F336AC"/>
    <w:rsid w:val="00F33C33"/>
    <w:rsid w:val="00F34033"/>
    <w:rsid w:val="00F348FB"/>
    <w:rsid w:val="00F34BC0"/>
    <w:rsid w:val="00F35B47"/>
    <w:rsid w:val="00F3631F"/>
    <w:rsid w:val="00F36436"/>
    <w:rsid w:val="00F36809"/>
    <w:rsid w:val="00F4019E"/>
    <w:rsid w:val="00F40636"/>
    <w:rsid w:val="00F42F24"/>
    <w:rsid w:val="00F43091"/>
    <w:rsid w:val="00F441C3"/>
    <w:rsid w:val="00F44B33"/>
    <w:rsid w:val="00F44F8B"/>
    <w:rsid w:val="00F450CC"/>
    <w:rsid w:val="00F4560B"/>
    <w:rsid w:val="00F46B22"/>
    <w:rsid w:val="00F46C02"/>
    <w:rsid w:val="00F46DEF"/>
    <w:rsid w:val="00F47899"/>
    <w:rsid w:val="00F50221"/>
    <w:rsid w:val="00F51C75"/>
    <w:rsid w:val="00F53005"/>
    <w:rsid w:val="00F53679"/>
    <w:rsid w:val="00F53816"/>
    <w:rsid w:val="00F54163"/>
    <w:rsid w:val="00F54A01"/>
    <w:rsid w:val="00F555FE"/>
    <w:rsid w:val="00F55DE6"/>
    <w:rsid w:val="00F57208"/>
    <w:rsid w:val="00F57A56"/>
    <w:rsid w:val="00F57C55"/>
    <w:rsid w:val="00F60B0F"/>
    <w:rsid w:val="00F61142"/>
    <w:rsid w:val="00F614CB"/>
    <w:rsid w:val="00F6271F"/>
    <w:rsid w:val="00F6329B"/>
    <w:rsid w:val="00F63597"/>
    <w:rsid w:val="00F64ACC"/>
    <w:rsid w:val="00F64D62"/>
    <w:rsid w:val="00F706E9"/>
    <w:rsid w:val="00F7090C"/>
    <w:rsid w:val="00F70D4F"/>
    <w:rsid w:val="00F7182E"/>
    <w:rsid w:val="00F71BEF"/>
    <w:rsid w:val="00F71EC9"/>
    <w:rsid w:val="00F726E4"/>
    <w:rsid w:val="00F73868"/>
    <w:rsid w:val="00F73F01"/>
    <w:rsid w:val="00F741E3"/>
    <w:rsid w:val="00F743AE"/>
    <w:rsid w:val="00F74F48"/>
    <w:rsid w:val="00F75C65"/>
    <w:rsid w:val="00F762DE"/>
    <w:rsid w:val="00F7643F"/>
    <w:rsid w:val="00F768D3"/>
    <w:rsid w:val="00F77190"/>
    <w:rsid w:val="00F775A0"/>
    <w:rsid w:val="00F7784C"/>
    <w:rsid w:val="00F8108E"/>
    <w:rsid w:val="00F811E8"/>
    <w:rsid w:val="00F81F97"/>
    <w:rsid w:val="00F82772"/>
    <w:rsid w:val="00F8285D"/>
    <w:rsid w:val="00F8312C"/>
    <w:rsid w:val="00F83619"/>
    <w:rsid w:val="00F85BAD"/>
    <w:rsid w:val="00F86168"/>
    <w:rsid w:val="00F86204"/>
    <w:rsid w:val="00F866A6"/>
    <w:rsid w:val="00F87385"/>
    <w:rsid w:val="00F87925"/>
    <w:rsid w:val="00F879EB"/>
    <w:rsid w:val="00F87BA7"/>
    <w:rsid w:val="00F87C19"/>
    <w:rsid w:val="00F90687"/>
    <w:rsid w:val="00F912D2"/>
    <w:rsid w:val="00F921DA"/>
    <w:rsid w:val="00F93121"/>
    <w:rsid w:val="00F93EBC"/>
    <w:rsid w:val="00F942B5"/>
    <w:rsid w:val="00F95507"/>
    <w:rsid w:val="00F95A04"/>
    <w:rsid w:val="00F9640A"/>
    <w:rsid w:val="00FA0A50"/>
    <w:rsid w:val="00FA0AAE"/>
    <w:rsid w:val="00FA0C0C"/>
    <w:rsid w:val="00FA166A"/>
    <w:rsid w:val="00FA1C7E"/>
    <w:rsid w:val="00FA2361"/>
    <w:rsid w:val="00FA2C0C"/>
    <w:rsid w:val="00FA4701"/>
    <w:rsid w:val="00FA5034"/>
    <w:rsid w:val="00FA5A45"/>
    <w:rsid w:val="00FB0D0E"/>
    <w:rsid w:val="00FB1659"/>
    <w:rsid w:val="00FB1CDF"/>
    <w:rsid w:val="00FB4434"/>
    <w:rsid w:val="00FB498B"/>
    <w:rsid w:val="00FB6833"/>
    <w:rsid w:val="00FB7B63"/>
    <w:rsid w:val="00FC012F"/>
    <w:rsid w:val="00FC043B"/>
    <w:rsid w:val="00FC14D7"/>
    <w:rsid w:val="00FC262A"/>
    <w:rsid w:val="00FC2B3E"/>
    <w:rsid w:val="00FC37CE"/>
    <w:rsid w:val="00FC381F"/>
    <w:rsid w:val="00FC5CDD"/>
    <w:rsid w:val="00FC6E89"/>
    <w:rsid w:val="00FC73CB"/>
    <w:rsid w:val="00FC73E6"/>
    <w:rsid w:val="00FC78CB"/>
    <w:rsid w:val="00FC7CED"/>
    <w:rsid w:val="00FD1546"/>
    <w:rsid w:val="00FD2557"/>
    <w:rsid w:val="00FD286B"/>
    <w:rsid w:val="00FD34F0"/>
    <w:rsid w:val="00FD40C5"/>
    <w:rsid w:val="00FD4A3A"/>
    <w:rsid w:val="00FD56E5"/>
    <w:rsid w:val="00FE03CD"/>
    <w:rsid w:val="00FE0E21"/>
    <w:rsid w:val="00FE184B"/>
    <w:rsid w:val="00FE2644"/>
    <w:rsid w:val="00FE2C1B"/>
    <w:rsid w:val="00FE3168"/>
    <w:rsid w:val="00FE352A"/>
    <w:rsid w:val="00FE394A"/>
    <w:rsid w:val="00FE3B37"/>
    <w:rsid w:val="00FE409F"/>
    <w:rsid w:val="00FE4514"/>
    <w:rsid w:val="00FE4D60"/>
    <w:rsid w:val="00FE5A22"/>
    <w:rsid w:val="00FE60AF"/>
    <w:rsid w:val="00FE6D87"/>
    <w:rsid w:val="00FF0109"/>
    <w:rsid w:val="00FF0886"/>
    <w:rsid w:val="00FF159E"/>
    <w:rsid w:val="00FF250F"/>
    <w:rsid w:val="00FF3A23"/>
    <w:rsid w:val="00FF4121"/>
    <w:rsid w:val="00FF468E"/>
    <w:rsid w:val="00FF65FC"/>
    <w:rsid w:val="00FF7176"/>
    <w:rsid w:val="00FF78E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594c5"/>
    </o:shapedefaults>
    <o:shapelayout v:ext="edit">
      <o:idmap v:ext="edit" data="1"/>
    </o:shapelayout>
  </w:shapeDefaults>
  <w:decimalSymbol w:val=","/>
  <w:listSeparator w:val=";"/>
  <w14:docId w14:val="6B607549"/>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lang w:val="en-GB" w:eastAsia="en-GB"/>
    </w:rPr>
  </w:style>
  <w:style w:type="paragraph" w:styleId="Heading1">
    <w:name w:val="heading 1"/>
    <w:basedOn w:val="Normal"/>
    <w:next w:val="Normal"/>
    <w:link w:val="Heading1Char"/>
    <w:qFormat/>
    <w:rsid w:val="001A4E48"/>
    <w:pPr>
      <w:keepNext/>
      <w:spacing w:before="240" w:after="60"/>
      <w:outlineLvl w:val="0"/>
    </w:pPr>
    <w:rPr>
      <w:rFonts w:cs="Arial"/>
      <w:b/>
      <w:bCs/>
      <w:color w:val="auto"/>
      <w:kern w:val="32"/>
      <w:sz w:val="32"/>
      <w:szCs w:val="32"/>
    </w:rPr>
  </w:style>
  <w:style w:type="paragraph" w:styleId="Heading2">
    <w:name w:val="heading 2"/>
    <w:basedOn w:val="Normal"/>
    <w:next w:val="BodyText"/>
    <w:link w:val="Heading2Char"/>
    <w:qFormat/>
    <w:rsid w:val="001A4E48"/>
    <w:pPr>
      <w:keepNext/>
      <w:spacing w:before="240" w:after="60"/>
      <w:outlineLvl w:val="1"/>
    </w:pPr>
    <w:rPr>
      <w:rFonts w:cs="Arial"/>
      <w:bCs/>
      <w:iCs/>
      <w:color w:val="0070C0"/>
      <w:sz w:val="28"/>
      <w:szCs w:val="28"/>
    </w:rPr>
  </w:style>
  <w:style w:type="paragraph" w:styleId="Heading3">
    <w:name w:val="heading 3"/>
    <w:basedOn w:val="Normal"/>
    <w:next w:val="BodyText"/>
    <w:qFormat/>
    <w:rsid w:val="001A4E48"/>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6"/>
      </w:numPr>
    </w:pPr>
  </w:style>
  <w:style w:type="paragraph" w:styleId="ListBullet2">
    <w:name w:val="List Bullet 2"/>
    <w:basedOn w:val="Normal"/>
    <w:link w:val="ListBullet2Char"/>
    <w:rsid w:val="00EB58BA"/>
    <w:pPr>
      <w:numPr>
        <w:numId w:val="17"/>
      </w:numPr>
      <w:spacing w:before="60" w:after="60"/>
      <w:jc w:val="left"/>
    </w:pPr>
  </w:style>
  <w:style w:type="paragraph" w:styleId="ListNumber2">
    <w:name w:val="List Number 2"/>
    <w:basedOn w:val="Normal"/>
    <w:rsid w:val="00A579C8"/>
    <w:pPr>
      <w:numPr>
        <w:numId w:val="7"/>
      </w:numPr>
      <w:spacing w:before="80" w:after="80"/>
    </w:pPr>
  </w:style>
  <w:style w:type="paragraph" w:styleId="ListNumber4">
    <w:name w:val="List Number 4"/>
    <w:basedOn w:val="Normal"/>
    <w:rsid w:val="00A579C8"/>
    <w:pPr>
      <w:numPr>
        <w:numId w:val="9"/>
      </w:numPr>
    </w:pPr>
  </w:style>
  <w:style w:type="paragraph" w:styleId="ListNumber3">
    <w:name w:val="List Number 3"/>
    <w:basedOn w:val="Normal"/>
    <w:rsid w:val="00A579C8"/>
    <w:pPr>
      <w:numPr>
        <w:numId w:val="8"/>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10"/>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1A4E48"/>
    <w:rPr>
      <w:rFonts w:ascii="Verdana" w:hAnsi="Verdana" w:cs="Arial"/>
      <w:bCs/>
      <w:iCs/>
      <w:color w:val="0070C0"/>
      <w:sz w:val="28"/>
      <w:szCs w:val="28"/>
      <w:lang w:val="en-GB" w:eastAsia="en-GB"/>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13"/>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14"/>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bidi="ar-SA"/>
    </w:rPr>
  </w:style>
  <w:style w:type="character" w:customStyle="1" w:styleId="StyleListBullet2Char">
    <w:name w:val="Style List Bullet 2 + Char"/>
    <w:link w:val="StyleListBullet2"/>
    <w:rsid w:val="00A579C8"/>
    <w:rPr>
      <w:rFonts w:ascii="Verdana" w:hAnsi="Verdana"/>
      <w:color w:val="333333"/>
      <w:szCs w:val="24"/>
      <w:lang w:val="en-GB" w:eastAsia="en-GB" w:bidi="ar-SA"/>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1A4E48"/>
    <w:rPr>
      <w:rFonts w:ascii="Verdana" w:hAnsi="Verdana" w:cs="Arial"/>
      <w:b/>
      <w:bCs/>
      <w:kern w:val="32"/>
      <w:sz w:val="32"/>
      <w:szCs w:val="32"/>
      <w:lang w:val="en-GB" w:eastAsia="en-GB"/>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3730DF"/>
    <w:pPr>
      <w:numPr>
        <w:numId w:val="24"/>
      </w:num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3730DF"/>
    <w:rPr>
      <w:rFonts w:ascii="Arial" w:eastAsia="Arial" w:hAnsi="Arial"/>
      <w:sz w:val="19"/>
      <w:szCs w:val="22"/>
      <w:lang w:val="en-GB"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autoRedefine/>
    <w:semiHidden/>
    <w:rsid w:val="00282669"/>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1A4E48"/>
    <w:pPr>
      <w:spacing w:before="120" w:after="180"/>
      <w:jc w:val="left"/>
    </w:pPr>
    <w:rPr>
      <w:color w:val="00B0F0"/>
      <w:sz w:val="22"/>
    </w:rPr>
  </w:style>
  <w:style w:type="character" w:customStyle="1" w:styleId="SubtitleChar">
    <w:name w:val="Subtitle Char"/>
    <w:link w:val="Subtitle"/>
    <w:rsid w:val="001A4E48"/>
    <w:rPr>
      <w:rFonts w:ascii="Verdana" w:hAnsi="Verdana"/>
      <w:color w:val="00B0F0"/>
      <w:sz w:val="22"/>
      <w:szCs w:val="24"/>
      <w:lang w:val="en-GB" w:eastAsia="en-GB"/>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paragraph" w:customStyle="1" w:styleId="HEAD1">
    <w:name w:val="HEAD 1"/>
    <w:basedOn w:val="Heading3"/>
    <w:next w:val="Normal"/>
    <w:link w:val="HEAD1Char"/>
    <w:autoRedefine/>
    <w:rsid w:val="00D61703"/>
    <w:pPr>
      <w:spacing w:before="360" w:after="360"/>
    </w:pPr>
    <w:rPr>
      <w:rFonts w:cs="Times New Roman"/>
      <w:b/>
      <w:bCs w:val="0"/>
      <w:i w:val="0"/>
      <w:iCs/>
      <w:color w:val="E0AD2C"/>
      <w:szCs w:val="24"/>
      <w:lang w:val="fr-FR" w:eastAsia="en-US"/>
    </w:rPr>
  </w:style>
  <w:style w:type="character" w:customStyle="1" w:styleId="HEAD1Char">
    <w:name w:val="HEAD 1 Char"/>
    <w:link w:val="HEAD1"/>
    <w:rsid w:val="00D61703"/>
    <w:rPr>
      <w:rFonts w:ascii="Verdana" w:hAnsi="Verdana"/>
      <w:b/>
      <w:iCs/>
      <w:color w:val="E0AD2C"/>
      <w:sz w:val="24"/>
      <w:szCs w:val="24"/>
      <w:lang w:eastAsia="en-US"/>
    </w:rPr>
  </w:style>
  <w:style w:type="paragraph" w:styleId="NormalWeb">
    <w:name w:val="Normal (Web)"/>
    <w:basedOn w:val="Normal"/>
    <w:uiPriority w:val="99"/>
    <w:rsid w:val="00424174"/>
    <w:pPr>
      <w:spacing w:before="100" w:beforeAutospacing="1" w:after="100" w:afterAutospacing="1"/>
      <w:jc w:val="left"/>
    </w:pPr>
    <w:rPr>
      <w:rFonts w:ascii="Times New Roman" w:hAnsi="Times New Roman"/>
      <w:color w:val="auto"/>
      <w:sz w:val="24"/>
      <w:lang w:val="en-IE" w:eastAsia="en-US"/>
    </w:rPr>
  </w:style>
  <w:style w:type="paragraph" w:styleId="ListBullet5">
    <w:name w:val="List Bullet 5"/>
    <w:basedOn w:val="Normal"/>
    <w:rsid w:val="00424174"/>
    <w:pPr>
      <w:tabs>
        <w:tab w:val="num" w:pos="1492"/>
      </w:tabs>
      <w:spacing w:after="120"/>
      <w:ind w:left="1492" w:hanging="360"/>
    </w:pPr>
    <w:rPr>
      <w:color w:val="auto"/>
      <w:lang w:val="en-IE" w:eastAsia="en-US"/>
    </w:rPr>
  </w:style>
  <w:style w:type="numbering" w:customStyle="1" w:styleId="BulletedListFirstLevel">
    <w:name w:val="Bulleted List First Level"/>
    <w:rsid w:val="00424174"/>
    <w:pPr>
      <w:numPr>
        <w:numId w:val="28"/>
      </w:numPr>
    </w:pPr>
  </w:style>
  <w:style w:type="character" w:customStyle="1" w:styleId="apple-converted-space">
    <w:name w:val="apple-converted-space"/>
    <w:rsid w:val="00675B5C"/>
  </w:style>
  <w:style w:type="character" w:customStyle="1" w:styleId="HyperlinkBold">
    <w:name w:val="Hyperlink Bold"/>
    <w:rsid w:val="00ED5C34"/>
    <w:rPr>
      <w:b/>
      <w:bCs w:val="0"/>
      <w:color w:val="0000FF"/>
      <w:u w:val="single"/>
    </w:rPr>
  </w:style>
  <w:style w:type="character" w:styleId="FollowedHyperlink">
    <w:name w:val="FollowedHyperlink"/>
    <w:rsid w:val="000D27FC"/>
    <w:rPr>
      <w:color w:val="954F72"/>
      <w:u w:val="single"/>
    </w:rPr>
  </w:style>
  <w:style w:type="character" w:customStyle="1" w:styleId="BulletPointsChar">
    <w:name w:val="Bullet Points Char"/>
    <w:link w:val="BulletPoints"/>
    <w:locked/>
    <w:rsid w:val="00C21C0D"/>
    <w:rPr>
      <w:rFonts w:ascii="Verdana" w:hAnsi="Verdana"/>
      <w:color w:val="333333"/>
      <w:szCs w:val="24"/>
    </w:rPr>
  </w:style>
  <w:style w:type="paragraph" w:customStyle="1" w:styleId="BulletPoints">
    <w:name w:val="Bullet Points"/>
    <w:basedOn w:val="Normal"/>
    <w:link w:val="BulletPointsChar"/>
    <w:qFormat/>
    <w:rsid w:val="00C21C0D"/>
    <w:pPr>
      <w:ind w:left="720" w:hanging="360"/>
    </w:pPr>
    <w:rPr>
      <w:lang w:val="fr-FR" w:eastAsia="fr-FR"/>
    </w:rPr>
  </w:style>
  <w:style w:type="paragraph" w:styleId="Revision">
    <w:name w:val="Revision"/>
    <w:hidden/>
    <w:uiPriority w:val="99"/>
    <w:semiHidden/>
    <w:rsid w:val="00791DD7"/>
    <w:rPr>
      <w:rFonts w:ascii="Verdana" w:hAnsi="Verdana"/>
      <w:color w:val="333333"/>
      <w:szCs w:val="24"/>
      <w:lang w:val="en-GB" w:eastAsia="en-GB"/>
    </w:rPr>
  </w:style>
  <w:style w:type="character" w:customStyle="1" w:styleId="breadcrumbseparator">
    <w:name w:val="breadcrumbseparator"/>
    <w:rsid w:val="00491174"/>
  </w:style>
  <w:style w:type="character" w:customStyle="1" w:styleId="UnresolvedMention2">
    <w:name w:val="Unresolved Mention2"/>
    <w:basedOn w:val="DefaultParagraphFont"/>
    <w:uiPriority w:val="99"/>
    <w:semiHidden/>
    <w:unhideWhenUsed/>
    <w:rsid w:val="00855286"/>
    <w:rPr>
      <w:color w:val="605E5C"/>
      <w:shd w:val="clear" w:color="auto" w:fill="E1DFDD"/>
    </w:rPr>
  </w:style>
  <w:style w:type="character" w:customStyle="1" w:styleId="normaltextrun">
    <w:name w:val="normaltextrun"/>
    <w:basedOn w:val="DefaultParagraphFont"/>
    <w:rsid w:val="00DC7719"/>
  </w:style>
  <w:style w:type="character" w:customStyle="1" w:styleId="advancedproofingissue">
    <w:name w:val="advancedproofingissue"/>
    <w:basedOn w:val="DefaultParagraphFont"/>
    <w:rsid w:val="00DC7719"/>
  </w:style>
  <w:style w:type="character" w:customStyle="1" w:styleId="eop">
    <w:name w:val="eop"/>
    <w:basedOn w:val="DefaultParagraphFont"/>
    <w:rsid w:val="00DC7719"/>
  </w:style>
  <w:style w:type="paragraph" w:customStyle="1" w:styleId="paragraph">
    <w:name w:val="paragraph"/>
    <w:basedOn w:val="Normal"/>
    <w:rsid w:val="00993E97"/>
    <w:pPr>
      <w:spacing w:before="100" w:beforeAutospacing="1" w:after="100" w:afterAutospacing="1"/>
      <w:jc w:val="left"/>
    </w:pPr>
    <w:rPr>
      <w:rFonts w:ascii="Times New Roman" w:hAnsi="Times New Roman"/>
      <w:color w:val="auto"/>
      <w:sz w:val="24"/>
      <w:lang w:val="fr-FR" w:eastAsia="fr-FR"/>
    </w:rPr>
  </w:style>
  <w:style w:type="character" w:styleId="UnresolvedMention">
    <w:name w:val="Unresolved Mention"/>
    <w:basedOn w:val="DefaultParagraphFont"/>
    <w:uiPriority w:val="99"/>
    <w:semiHidden/>
    <w:unhideWhenUsed/>
    <w:rsid w:val="00DC4FD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7106">
      <w:bodyDiv w:val="1"/>
      <w:marLeft w:val="0"/>
      <w:marRight w:val="0"/>
      <w:marTop w:val="0"/>
      <w:marBottom w:val="0"/>
      <w:divBdr>
        <w:top w:val="none" w:sz="0" w:space="0" w:color="auto"/>
        <w:left w:val="none" w:sz="0" w:space="0" w:color="auto"/>
        <w:bottom w:val="none" w:sz="0" w:space="0" w:color="auto"/>
        <w:right w:val="none" w:sz="0" w:space="0" w:color="auto"/>
      </w:divBdr>
    </w:div>
    <w:div w:id="57752243">
      <w:bodyDiv w:val="1"/>
      <w:marLeft w:val="0"/>
      <w:marRight w:val="0"/>
      <w:marTop w:val="0"/>
      <w:marBottom w:val="0"/>
      <w:divBdr>
        <w:top w:val="none" w:sz="0" w:space="0" w:color="auto"/>
        <w:left w:val="none" w:sz="0" w:space="0" w:color="auto"/>
        <w:bottom w:val="none" w:sz="0" w:space="0" w:color="auto"/>
        <w:right w:val="none" w:sz="0" w:space="0" w:color="auto"/>
      </w:divBdr>
      <w:divsChild>
        <w:div w:id="1074663642">
          <w:marLeft w:val="-225"/>
          <w:marRight w:val="-225"/>
          <w:marTop w:val="0"/>
          <w:marBottom w:val="450"/>
          <w:divBdr>
            <w:top w:val="none" w:sz="0" w:space="0" w:color="auto"/>
            <w:left w:val="none" w:sz="0" w:space="0" w:color="auto"/>
            <w:bottom w:val="none" w:sz="0" w:space="0" w:color="auto"/>
            <w:right w:val="none" w:sz="0" w:space="0" w:color="auto"/>
          </w:divBdr>
          <w:divsChild>
            <w:div w:id="53099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2955">
      <w:bodyDiv w:val="1"/>
      <w:marLeft w:val="0"/>
      <w:marRight w:val="0"/>
      <w:marTop w:val="0"/>
      <w:marBottom w:val="0"/>
      <w:divBdr>
        <w:top w:val="none" w:sz="0" w:space="0" w:color="auto"/>
        <w:left w:val="none" w:sz="0" w:space="0" w:color="auto"/>
        <w:bottom w:val="none" w:sz="0" w:space="0" w:color="auto"/>
        <w:right w:val="none" w:sz="0" w:space="0" w:color="auto"/>
      </w:divBdr>
    </w:div>
    <w:div w:id="159077017">
      <w:bodyDiv w:val="1"/>
      <w:marLeft w:val="0"/>
      <w:marRight w:val="0"/>
      <w:marTop w:val="0"/>
      <w:marBottom w:val="0"/>
      <w:divBdr>
        <w:top w:val="none" w:sz="0" w:space="0" w:color="auto"/>
        <w:left w:val="none" w:sz="0" w:space="0" w:color="auto"/>
        <w:bottom w:val="none" w:sz="0" w:space="0" w:color="auto"/>
        <w:right w:val="none" w:sz="0" w:space="0" w:color="auto"/>
      </w:divBdr>
      <w:divsChild>
        <w:div w:id="1162357881">
          <w:marLeft w:val="0"/>
          <w:marRight w:val="0"/>
          <w:marTop w:val="0"/>
          <w:marBottom w:val="0"/>
          <w:divBdr>
            <w:top w:val="none" w:sz="0" w:space="0" w:color="auto"/>
            <w:left w:val="none" w:sz="0" w:space="0" w:color="auto"/>
            <w:bottom w:val="none" w:sz="0" w:space="0" w:color="auto"/>
            <w:right w:val="none" w:sz="0" w:space="0" w:color="auto"/>
          </w:divBdr>
        </w:div>
        <w:div w:id="365912560">
          <w:marLeft w:val="0"/>
          <w:marRight w:val="0"/>
          <w:marTop w:val="0"/>
          <w:marBottom w:val="0"/>
          <w:divBdr>
            <w:top w:val="none" w:sz="0" w:space="0" w:color="auto"/>
            <w:left w:val="none" w:sz="0" w:space="0" w:color="auto"/>
            <w:bottom w:val="none" w:sz="0" w:space="0" w:color="auto"/>
            <w:right w:val="none" w:sz="0" w:space="0" w:color="auto"/>
          </w:divBdr>
          <w:divsChild>
            <w:div w:id="931085329">
              <w:marLeft w:val="0"/>
              <w:marRight w:val="0"/>
              <w:marTop w:val="0"/>
              <w:marBottom w:val="0"/>
              <w:divBdr>
                <w:top w:val="none" w:sz="0" w:space="0" w:color="auto"/>
                <w:left w:val="none" w:sz="0" w:space="0" w:color="auto"/>
                <w:bottom w:val="none" w:sz="0" w:space="0" w:color="auto"/>
                <w:right w:val="none" w:sz="0" w:space="0" w:color="auto"/>
              </w:divBdr>
            </w:div>
            <w:div w:id="983654307">
              <w:marLeft w:val="0"/>
              <w:marRight w:val="0"/>
              <w:marTop w:val="0"/>
              <w:marBottom w:val="0"/>
              <w:divBdr>
                <w:top w:val="none" w:sz="0" w:space="0" w:color="auto"/>
                <w:left w:val="none" w:sz="0" w:space="0" w:color="auto"/>
                <w:bottom w:val="none" w:sz="0" w:space="0" w:color="auto"/>
                <w:right w:val="none" w:sz="0" w:space="0" w:color="auto"/>
              </w:divBdr>
            </w:div>
          </w:divsChild>
        </w:div>
        <w:div w:id="503474811">
          <w:marLeft w:val="0"/>
          <w:marRight w:val="0"/>
          <w:marTop w:val="0"/>
          <w:marBottom w:val="0"/>
          <w:divBdr>
            <w:top w:val="none" w:sz="0" w:space="0" w:color="auto"/>
            <w:left w:val="none" w:sz="0" w:space="0" w:color="auto"/>
            <w:bottom w:val="none" w:sz="0" w:space="0" w:color="auto"/>
            <w:right w:val="none" w:sz="0" w:space="0" w:color="auto"/>
          </w:divBdr>
          <w:divsChild>
            <w:div w:id="166412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3763">
      <w:bodyDiv w:val="1"/>
      <w:marLeft w:val="0"/>
      <w:marRight w:val="0"/>
      <w:marTop w:val="0"/>
      <w:marBottom w:val="0"/>
      <w:divBdr>
        <w:top w:val="none" w:sz="0" w:space="0" w:color="auto"/>
        <w:left w:val="none" w:sz="0" w:space="0" w:color="auto"/>
        <w:bottom w:val="none" w:sz="0" w:space="0" w:color="auto"/>
        <w:right w:val="none" w:sz="0" w:space="0" w:color="auto"/>
      </w:divBdr>
      <w:divsChild>
        <w:div w:id="234366423">
          <w:marLeft w:val="0"/>
          <w:marRight w:val="0"/>
          <w:marTop w:val="0"/>
          <w:marBottom w:val="0"/>
          <w:divBdr>
            <w:top w:val="none" w:sz="0" w:space="0" w:color="auto"/>
            <w:left w:val="none" w:sz="0" w:space="0" w:color="auto"/>
            <w:bottom w:val="none" w:sz="0" w:space="0" w:color="auto"/>
            <w:right w:val="none" w:sz="0" w:space="0" w:color="auto"/>
          </w:divBdr>
        </w:div>
        <w:div w:id="579367912">
          <w:marLeft w:val="0"/>
          <w:marRight w:val="0"/>
          <w:marTop w:val="0"/>
          <w:marBottom w:val="0"/>
          <w:divBdr>
            <w:top w:val="none" w:sz="0" w:space="0" w:color="auto"/>
            <w:left w:val="none" w:sz="0" w:space="0" w:color="auto"/>
            <w:bottom w:val="none" w:sz="0" w:space="0" w:color="auto"/>
            <w:right w:val="none" w:sz="0" w:space="0" w:color="auto"/>
          </w:divBdr>
          <w:divsChild>
            <w:div w:id="734083626">
              <w:marLeft w:val="0"/>
              <w:marRight w:val="0"/>
              <w:marTop w:val="0"/>
              <w:marBottom w:val="0"/>
              <w:divBdr>
                <w:top w:val="none" w:sz="0" w:space="0" w:color="auto"/>
                <w:left w:val="none" w:sz="0" w:space="0" w:color="auto"/>
                <w:bottom w:val="none" w:sz="0" w:space="0" w:color="auto"/>
                <w:right w:val="none" w:sz="0" w:space="0" w:color="auto"/>
              </w:divBdr>
            </w:div>
            <w:div w:id="30887796">
              <w:marLeft w:val="0"/>
              <w:marRight w:val="0"/>
              <w:marTop w:val="0"/>
              <w:marBottom w:val="0"/>
              <w:divBdr>
                <w:top w:val="none" w:sz="0" w:space="0" w:color="auto"/>
                <w:left w:val="none" w:sz="0" w:space="0" w:color="auto"/>
                <w:bottom w:val="none" w:sz="0" w:space="0" w:color="auto"/>
                <w:right w:val="none" w:sz="0" w:space="0" w:color="auto"/>
              </w:divBdr>
            </w:div>
          </w:divsChild>
        </w:div>
        <w:div w:id="53700959">
          <w:marLeft w:val="0"/>
          <w:marRight w:val="0"/>
          <w:marTop w:val="0"/>
          <w:marBottom w:val="0"/>
          <w:divBdr>
            <w:top w:val="none" w:sz="0" w:space="0" w:color="auto"/>
            <w:left w:val="none" w:sz="0" w:space="0" w:color="auto"/>
            <w:bottom w:val="none" w:sz="0" w:space="0" w:color="auto"/>
            <w:right w:val="none" w:sz="0" w:space="0" w:color="auto"/>
          </w:divBdr>
          <w:divsChild>
            <w:div w:id="74495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2878">
      <w:bodyDiv w:val="1"/>
      <w:marLeft w:val="0"/>
      <w:marRight w:val="0"/>
      <w:marTop w:val="0"/>
      <w:marBottom w:val="0"/>
      <w:divBdr>
        <w:top w:val="none" w:sz="0" w:space="0" w:color="auto"/>
        <w:left w:val="none" w:sz="0" w:space="0" w:color="auto"/>
        <w:bottom w:val="none" w:sz="0" w:space="0" w:color="auto"/>
        <w:right w:val="none" w:sz="0" w:space="0" w:color="auto"/>
      </w:divBdr>
    </w:div>
    <w:div w:id="297809348">
      <w:bodyDiv w:val="1"/>
      <w:marLeft w:val="0"/>
      <w:marRight w:val="0"/>
      <w:marTop w:val="0"/>
      <w:marBottom w:val="0"/>
      <w:divBdr>
        <w:top w:val="none" w:sz="0" w:space="0" w:color="auto"/>
        <w:left w:val="none" w:sz="0" w:space="0" w:color="auto"/>
        <w:bottom w:val="none" w:sz="0" w:space="0" w:color="auto"/>
        <w:right w:val="none" w:sz="0" w:space="0" w:color="auto"/>
      </w:divBdr>
    </w:div>
    <w:div w:id="305202000">
      <w:bodyDiv w:val="1"/>
      <w:marLeft w:val="0"/>
      <w:marRight w:val="0"/>
      <w:marTop w:val="0"/>
      <w:marBottom w:val="0"/>
      <w:divBdr>
        <w:top w:val="none" w:sz="0" w:space="0" w:color="auto"/>
        <w:left w:val="none" w:sz="0" w:space="0" w:color="auto"/>
        <w:bottom w:val="none" w:sz="0" w:space="0" w:color="auto"/>
        <w:right w:val="none" w:sz="0" w:space="0" w:color="auto"/>
      </w:divBdr>
    </w:div>
    <w:div w:id="362943657">
      <w:bodyDiv w:val="1"/>
      <w:marLeft w:val="0"/>
      <w:marRight w:val="0"/>
      <w:marTop w:val="0"/>
      <w:marBottom w:val="0"/>
      <w:divBdr>
        <w:top w:val="none" w:sz="0" w:space="0" w:color="auto"/>
        <w:left w:val="none" w:sz="0" w:space="0" w:color="auto"/>
        <w:bottom w:val="none" w:sz="0" w:space="0" w:color="auto"/>
        <w:right w:val="none" w:sz="0" w:space="0" w:color="auto"/>
      </w:divBdr>
    </w:div>
    <w:div w:id="392313195">
      <w:bodyDiv w:val="1"/>
      <w:marLeft w:val="0"/>
      <w:marRight w:val="0"/>
      <w:marTop w:val="0"/>
      <w:marBottom w:val="0"/>
      <w:divBdr>
        <w:top w:val="none" w:sz="0" w:space="0" w:color="auto"/>
        <w:left w:val="none" w:sz="0" w:space="0" w:color="auto"/>
        <w:bottom w:val="none" w:sz="0" w:space="0" w:color="auto"/>
        <w:right w:val="none" w:sz="0" w:space="0" w:color="auto"/>
      </w:divBdr>
    </w:div>
    <w:div w:id="411242954">
      <w:bodyDiv w:val="1"/>
      <w:marLeft w:val="0"/>
      <w:marRight w:val="0"/>
      <w:marTop w:val="0"/>
      <w:marBottom w:val="0"/>
      <w:divBdr>
        <w:top w:val="none" w:sz="0" w:space="0" w:color="auto"/>
        <w:left w:val="none" w:sz="0" w:space="0" w:color="auto"/>
        <w:bottom w:val="none" w:sz="0" w:space="0" w:color="auto"/>
        <w:right w:val="none" w:sz="0" w:space="0" w:color="auto"/>
      </w:divBdr>
    </w:div>
    <w:div w:id="414789242">
      <w:bodyDiv w:val="1"/>
      <w:marLeft w:val="0"/>
      <w:marRight w:val="0"/>
      <w:marTop w:val="0"/>
      <w:marBottom w:val="0"/>
      <w:divBdr>
        <w:top w:val="none" w:sz="0" w:space="0" w:color="auto"/>
        <w:left w:val="none" w:sz="0" w:space="0" w:color="auto"/>
        <w:bottom w:val="none" w:sz="0" w:space="0" w:color="auto"/>
        <w:right w:val="none" w:sz="0" w:space="0" w:color="auto"/>
      </w:divBdr>
    </w:div>
    <w:div w:id="426312251">
      <w:bodyDiv w:val="1"/>
      <w:marLeft w:val="0"/>
      <w:marRight w:val="0"/>
      <w:marTop w:val="0"/>
      <w:marBottom w:val="0"/>
      <w:divBdr>
        <w:top w:val="none" w:sz="0" w:space="0" w:color="auto"/>
        <w:left w:val="none" w:sz="0" w:space="0" w:color="auto"/>
        <w:bottom w:val="none" w:sz="0" w:space="0" w:color="auto"/>
        <w:right w:val="none" w:sz="0" w:space="0" w:color="auto"/>
      </w:divBdr>
      <w:divsChild>
        <w:div w:id="533466021">
          <w:marLeft w:val="0"/>
          <w:marRight w:val="0"/>
          <w:marTop w:val="0"/>
          <w:marBottom w:val="0"/>
          <w:divBdr>
            <w:top w:val="none" w:sz="0" w:space="0" w:color="auto"/>
            <w:left w:val="none" w:sz="0" w:space="0" w:color="auto"/>
            <w:bottom w:val="none" w:sz="0" w:space="0" w:color="auto"/>
            <w:right w:val="none" w:sz="0" w:space="0" w:color="auto"/>
          </w:divBdr>
        </w:div>
        <w:div w:id="829755331">
          <w:marLeft w:val="0"/>
          <w:marRight w:val="0"/>
          <w:marTop w:val="0"/>
          <w:marBottom w:val="0"/>
          <w:divBdr>
            <w:top w:val="none" w:sz="0" w:space="0" w:color="auto"/>
            <w:left w:val="none" w:sz="0" w:space="0" w:color="auto"/>
            <w:bottom w:val="none" w:sz="0" w:space="0" w:color="auto"/>
            <w:right w:val="none" w:sz="0" w:space="0" w:color="auto"/>
          </w:divBdr>
        </w:div>
        <w:div w:id="1820800143">
          <w:marLeft w:val="0"/>
          <w:marRight w:val="0"/>
          <w:marTop w:val="0"/>
          <w:marBottom w:val="0"/>
          <w:divBdr>
            <w:top w:val="none" w:sz="0" w:space="0" w:color="auto"/>
            <w:left w:val="none" w:sz="0" w:space="0" w:color="auto"/>
            <w:bottom w:val="none" w:sz="0" w:space="0" w:color="auto"/>
            <w:right w:val="none" w:sz="0" w:space="0" w:color="auto"/>
          </w:divBdr>
        </w:div>
        <w:div w:id="1866092904">
          <w:marLeft w:val="0"/>
          <w:marRight w:val="0"/>
          <w:marTop w:val="0"/>
          <w:marBottom w:val="0"/>
          <w:divBdr>
            <w:top w:val="none" w:sz="0" w:space="0" w:color="auto"/>
            <w:left w:val="none" w:sz="0" w:space="0" w:color="auto"/>
            <w:bottom w:val="none" w:sz="0" w:space="0" w:color="auto"/>
            <w:right w:val="none" w:sz="0" w:space="0" w:color="auto"/>
          </w:divBdr>
        </w:div>
      </w:divsChild>
    </w:div>
    <w:div w:id="732703561">
      <w:bodyDiv w:val="1"/>
      <w:marLeft w:val="0"/>
      <w:marRight w:val="0"/>
      <w:marTop w:val="0"/>
      <w:marBottom w:val="0"/>
      <w:divBdr>
        <w:top w:val="none" w:sz="0" w:space="0" w:color="auto"/>
        <w:left w:val="none" w:sz="0" w:space="0" w:color="auto"/>
        <w:bottom w:val="none" w:sz="0" w:space="0" w:color="auto"/>
        <w:right w:val="none" w:sz="0" w:space="0" w:color="auto"/>
      </w:divBdr>
    </w:div>
    <w:div w:id="764301345">
      <w:bodyDiv w:val="1"/>
      <w:marLeft w:val="0"/>
      <w:marRight w:val="0"/>
      <w:marTop w:val="0"/>
      <w:marBottom w:val="0"/>
      <w:divBdr>
        <w:top w:val="none" w:sz="0" w:space="0" w:color="auto"/>
        <w:left w:val="none" w:sz="0" w:space="0" w:color="auto"/>
        <w:bottom w:val="none" w:sz="0" w:space="0" w:color="auto"/>
        <w:right w:val="none" w:sz="0" w:space="0" w:color="auto"/>
      </w:divBdr>
    </w:div>
    <w:div w:id="781461752">
      <w:bodyDiv w:val="1"/>
      <w:marLeft w:val="0"/>
      <w:marRight w:val="0"/>
      <w:marTop w:val="0"/>
      <w:marBottom w:val="0"/>
      <w:divBdr>
        <w:top w:val="none" w:sz="0" w:space="0" w:color="auto"/>
        <w:left w:val="none" w:sz="0" w:space="0" w:color="auto"/>
        <w:bottom w:val="none" w:sz="0" w:space="0" w:color="auto"/>
        <w:right w:val="none" w:sz="0" w:space="0" w:color="auto"/>
      </w:divBdr>
    </w:div>
    <w:div w:id="813453699">
      <w:bodyDiv w:val="1"/>
      <w:marLeft w:val="0"/>
      <w:marRight w:val="0"/>
      <w:marTop w:val="0"/>
      <w:marBottom w:val="0"/>
      <w:divBdr>
        <w:top w:val="none" w:sz="0" w:space="0" w:color="auto"/>
        <w:left w:val="none" w:sz="0" w:space="0" w:color="auto"/>
        <w:bottom w:val="none" w:sz="0" w:space="0" w:color="auto"/>
        <w:right w:val="none" w:sz="0" w:space="0" w:color="auto"/>
      </w:divBdr>
      <w:divsChild>
        <w:div w:id="1881085958">
          <w:marLeft w:val="-225"/>
          <w:marRight w:val="-225"/>
          <w:marTop w:val="0"/>
          <w:marBottom w:val="450"/>
          <w:divBdr>
            <w:top w:val="none" w:sz="0" w:space="0" w:color="auto"/>
            <w:left w:val="none" w:sz="0" w:space="0" w:color="auto"/>
            <w:bottom w:val="none" w:sz="0" w:space="0" w:color="auto"/>
            <w:right w:val="none" w:sz="0" w:space="0" w:color="auto"/>
          </w:divBdr>
          <w:divsChild>
            <w:div w:id="169222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8824">
      <w:bodyDiv w:val="1"/>
      <w:marLeft w:val="0"/>
      <w:marRight w:val="0"/>
      <w:marTop w:val="0"/>
      <w:marBottom w:val="0"/>
      <w:divBdr>
        <w:top w:val="none" w:sz="0" w:space="0" w:color="auto"/>
        <w:left w:val="none" w:sz="0" w:space="0" w:color="auto"/>
        <w:bottom w:val="none" w:sz="0" w:space="0" w:color="auto"/>
        <w:right w:val="none" w:sz="0" w:space="0" w:color="auto"/>
      </w:divBdr>
      <w:divsChild>
        <w:div w:id="320275638">
          <w:marLeft w:val="-225"/>
          <w:marRight w:val="-225"/>
          <w:marTop w:val="0"/>
          <w:marBottom w:val="450"/>
          <w:divBdr>
            <w:top w:val="none" w:sz="0" w:space="0" w:color="auto"/>
            <w:left w:val="none" w:sz="0" w:space="0" w:color="auto"/>
            <w:bottom w:val="none" w:sz="0" w:space="0" w:color="auto"/>
            <w:right w:val="none" w:sz="0" w:space="0" w:color="auto"/>
          </w:divBdr>
          <w:divsChild>
            <w:div w:id="198292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15331">
      <w:bodyDiv w:val="1"/>
      <w:marLeft w:val="0"/>
      <w:marRight w:val="0"/>
      <w:marTop w:val="0"/>
      <w:marBottom w:val="0"/>
      <w:divBdr>
        <w:top w:val="none" w:sz="0" w:space="0" w:color="auto"/>
        <w:left w:val="none" w:sz="0" w:space="0" w:color="auto"/>
        <w:bottom w:val="none" w:sz="0" w:space="0" w:color="auto"/>
        <w:right w:val="none" w:sz="0" w:space="0" w:color="auto"/>
      </w:divBdr>
    </w:div>
    <w:div w:id="1023017964">
      <w:bodyDiv w:val="1"/>
      <w:marLeft w:val="0"/>
      <w:marRight w:val="0"/>
      <w:marTop w:val="0"/>
      <w:marBottom w:val="0"/>
      <w:divBdr>
        <w:top w:val="none" w:sz="0" w:space="0" w:color="auto"/>
        <w:left w:val="none" w:sz="0" w:space="0" w:color="auto"/>
        <w:bottom w:val="none" w:sz="0" w:space="0" w:color="auto"/>
        <w:right w:val="none" w:sz="0" w:space="0" w:color="auto"/>
      </w:divBdr>
    </w:div>
    <w:div w:id="1149899819">
      <w:bodyDiv w:val="1"/>
      <w:marLeft w:val="0"/>
      <w:marRight w:val="0"/>
      <w:marTop w:val="0"/>
      <w:marBottom w:val="0"/>
      <w:divBdr>
        <w:top w:val="none" w:sz="0" w:space="0" w:color="auto"/>
        <w:left w:val="none" w:sz="0" w:space="0" w:color="auto"/>
        <w:bottom w:val="none" w:sz="0" w:space="0" w:color="auto"/>
        <w:right w:val="none" w:sz="0" w:space="0" w:color="auto"/>
      </w:divBdr>
    </w:div>
    <w:div w:id="1250968172">
      <w:bodyDiv w:val="1"/>
      <w:marLeft w:val="0"/>
      <w:marRight w:val="0"/>
      <w:marTop w:val="0"/>
      <w:marBottom w:val="0"/>
      <w:divBdr>
        <w:top w:val="none" w:sz="0" w:space="0" w:color="auto"/>
        <w:left w:val="none" w:sz="0" w:space="0" w:color="auto"/>
        <w:bottom w:val="none" w:sz="0" w:space="0" w:color="auto"/>
        <w:right w:val="none" w:sz="0" w:space="0" w:color="auto"/>
      </w:divBdr>
    </w:div>
    <w:div w:id="1306818231">
      <w:bodyDiv w:val="1"/>
      <w:marLeft w:val="0"/>
      <w:marRight w:val="0"/>
      <w:marTop w:val="0"/>
      <w:marBottom w:val="0"/>
      <w:divBdr>
        <w:top w:val="none" w:sz="0" w:space="0" w:color="auto"/>
        <w:left w:val="none" w:sz="0" w:space="0" w:color="auto"/>
        <w:bottom w:val="none" w:sz="0" w:space="0" w:color="auto"/>
        <w:right w:val="none" w:sz="0" w:space="0" w:color="auto"/>
      </w:divBdr>
    </w:div>
    <w:div w:id="1427774517">
      <w:bodyDiv w:val="1"/>
      <w:marLeft w:val="0"/>
      <w:marRight w:val="0"/>
      <w:marTop w:val="0"/>
      <w:marBottom w:val="0"/>
      <w:divBdr>
        <w:top w:val="none" w:sz="0" w:space="0" w:color="auto"/>
        <w:left w:val="none" w:sz="0" w:space="0" w:color="auto"/>
        <w:bottom w:val="none" w:sz="0" w:space="0" w:color="auto"/>
        <w:right w:val="none" w:sz="0" w:space="0" w:color="auto"/>
      </w:divBdr>
    </w:div>
    <w:div w:id="1475484387">
      <w:bodyDiv w:val="1"/>
      <w:marLeft w:val="0"/>
      <w:marRight w:val="0"/>
      <w:marTop w:val="0"/>
      <w:marBottom w:val="0"/>
      <w:divBdr>
        <w:top w:val="none" w:sz="0" w:space="0" w:color="auto"/>
        <w:left w:val="none" w:sz="0" w:space="0" w:color="auto"/>
        <w:bottom w:val="none" w:sz="0" w:space="0" w:color="auto"/>
        <w:right w:val="none" w:sz="0" w:space="0" w:color="auto"/>
      </w:divBdr>
    </w:div>
    <w:div w:id="1529683075">
      <w:bodyDiv w:val="1"/>
      <w:marLeft w:val="0"/>
      <w:marRight w:val="0"/>
      <w:marTop w:val="0"/>
      <w:marBottom w:val="0"/>
      <w:divBdr>
        <w:top w:val="none" w:sz="0" w:space="0" w:color="auto"/>
        <w:left w:val="none" w:sz="0" w:space="0" w:color="auto"/>
        <w:bottom w:val="none" w:sz="0" w:space="0" w:color="auto"/>
        <w:right w:val="none" w:sz="0" w:space="0" w:color="auto"/>
      </w:divBdr>
    </w:div>
    <w:div w:id="1833330985">
      <w:bodyDiv w:val="1"/>
      <w:marLeft w:val="0"/>
      <w:marRight w:val="0"/>
      <w:marTop w:val="0"/>
      <w:marBottom w:val="0"/>
      <w:divBdr>
        <w:top w:val="none" w:sz="0" w:space="0" w:color="auto"/>
        <w:left w:val="none" w:sz="0" w:space="0" w:color="auto"/>
        <w:bottom w:val="none" w:sz="0" w:space="0" w:color="auto"/>
        <w:right w:val="none" w:sz="0" w:space="0" w:color="auto"/>
      </w:divBdr>
    </w:div>
    <w:div w:id="1865973632">
      <w:bodyDiv w:val="1"/>
      <w:marLeft w:val="0"/>
      <w:marRight w:val="0"/>
      <w:marTop w:val="0"/>
      <w:marBottom w:val="0"/>
      <w:divBdr>
        <w:top w:val="none" w:sz="0" w:space="0" w:color="auto"/>
        <w:left w:val="none" w:sz="0" w:space="0" w:color="auto"/>
        <w:bottom w:val="none" w:sz="0" w:space="0" w:color="auto"/>
        <w:right w:val="none" w:sz="0" w:space="0" w:color="auto"/>
      </w:divBdr>
      <w:divsChild>
        <w:div w:id="298414608">
          <w:marLeft w:val="0"/>
          <w:marRight w:val="0"/>
          <w:marTop w:val="0"/>
          <w:marBottom w:val="0"/>
          <w:divBdr>
            <w:top w:val="none" w:sz="0" w:space="0" w:color="auto"/>
            <w:left w:val="none" w:sz="0" w:space="0" w:color="auto"/>
            <w:bottom w:val="none" w:sz="0" w:space="0" w:color="auto"/>
            <w:right w:val="none" w:sz="0" w:space="0" w:color="auto"/>
          </w:divBdr>
        </w:div>
        <w:div w:id="1948461240">
          <w:marLeft w:val="0"/>
          <w:marRight w:val="0"/>
          <w:marTop w:val="0"/>
          <w:marBottom w:val="0"/>
          <w:divBdr>
            <w:top w:val="none" w:sz="0" w:space="0" w:color="auto"/>
            <w:left w:val="none" w:sz="0" w:space="0" w:color="auto"/>
            <w:bottom w:val="none" w:sz="0" w:space="0" w:color="auto"/>
            <w:right w:val="none" w:sz="0" w:space="0" w:color="auto"/>
          </w:divBdr>
        </w:div>
        <w:div w:id="1012145013">
          <w:marLeft w:val="0"/>
          <w:marRight w:val="0"/>
          <w:marTop w:val="0"/>
          <w:marBottom w:val="0"/>
          <w:divBdr>
            <w:top w:val="none" w:sz="0" w:space="0" w:color="auto"/>
            <w:left w:val="none" w:sz="0" w:space="0" w:color="auto"/>
            <w:bottom w:val="none" w:sz="0" w:space="0" w:color="auto"/>
            <w:right w:val="none" w:sz="0" w:space="0" w:color="auto"/>
          </w:divBdr>
        </w:div>
        <w:div w:id="1634679623">
          <w:marLeft w:val="0"/>
          <w:marRight w:val="0"/>
          <w:marTop w:val="0"/>
          <w:marBottom w:val="0"/>
          <w:divBdr>
            <w:top w:val="none" w:sz="0" w:space="0" w:color="auto"/>
            <w:left w:val="none" w:sz="0" w:space="0" w:color="auto"/>
            <w:bottom w:val="none" w:sz="0" w:space="0" w:color="auto"/>
            <w:right w:val="none" w:sz="0" w:space="0" w:color="auto"/>
          </w:divBdr>
        </w:div>
        <w:div w:id="434711762">
          <w:marLeft w:val="0"/>
          <w:marRight w:val="0"/>
          <w:marTop w:val="0"/>
          <w:marBottom w:val="0"/>
          <w:divBdr>
            <w:top w:val="none" w:sz="0" w:space="0" w:color="auto"/>
            <w:left w:val="none" w:sz="0" w:space="0" w:color="auto"/>
            <w:bottom w:val="none" w:sz="0" w:space="0" w:color="auto"/>
            <w:right w:val="none" w:sz="0" w:space="0" w:color="auto"/>
          </w:divBdr>
        </w:div>
        <w:div w:id="290483367">
          <w:marLeft w:val="0"/>
          <w:marRight w:val="0"/>
          <w:marTop w:val="0"/>
          <w:marBottom w:val="0"/>
          <w:divBdr>
            <w:top w:val="none" w:sz="0" w:space="0" w:color="auto"/>
            <w:left w:val="none" w:sz="0" w:space="0" w:color="auto"/>
            <w:bottom w:val="none" w:sz="0" w:space="0" w:color="auto"/>
            <w:right w:val="none" w:sz="0" w:space="0" w:color="auto"/>
          </w:divBdr>
        </w:div>
      </w:divsChild>
    </w:div>
    <w:div w:id="1925456490">
      <w:bodyDiv w:val="1"/>
      <w:marLeft w:val="0"/>
      <w:marRight w:val="0"/>
      <w:marTop w:val="0"/>
      <w:marBottom w:val="0"/>
      <w:divBdr>
        <w:top w:val="none" w:sz="0" w:space="0" w:color="auto"/>
        <w:left w:val="none" w:sz="0" w:space="0" w:color="auto"/>
        <w:bottom w:val="none" w:sz="0" w:space="0" w:color="auto"/>
        <w:right w:val="none" w:sz="0" w:space="0" w:color="auto"/>
      </w:divBdr>
    </w:div>
    <w:div w:id="1960329718">
      <w:bodyDiv w:val="1"/>
      <w:marLeft w:val="0"/>
      <w:marRight w:val="0"/>
      <w:marTop w:val="0"/>
      <w:marBottom w:val="0"/>
      <w:divBdr>
        <w:top w:val="none" w:sz="0" w:space="0" w:color="auto"/>
        <w:left w:val="none" w:sz="0" w:space="0" w:color="auto"/>
        <w:bottom w:val="none" w:sz="0" w:space="0" w:color="auto"/>
        <w:right w:val="none" w:sz="0" w:space="0" w:color="auto"/>
      </w:divBdr>
    </w:div>
    <w:div w:id="2010132531">
      <w:bodyDiv w:val="1"/>
      <w:marLeft w:val="0"/>
      <w:marRight w:val="0"/>
      <w:marTop w:val="0"/>
      <w:marBottom w:val="0"/>
      <w:divBdr>
        <w:top w:val="none" w:sz="0" w:space="0" w:color="auto"/>
        <w:left w:val="none" w:sz="0" w:space="0" w:color="auto"/>
        <w:bottom w:val="none" w:sz="0" w:space="0" w:color="auto"/>
        <w:right w:val="none" w:sz="0" w:space="0" w:color="auto"/>
      </w:divBdr>
      <w:divsChild>
        <w:div w:id="1191647323">
          <w:marLeft w:val="-225"/>
          <w:marRight w:val="-225"/>
          <w:marTop w:val="0"/>
          <w:marBottom w:val="450"/>
          <w:divBdr>
            <w:top w:val="none" w:sz="0" w:space="0" w:color="auto"/>
            <w:left w:val="none" w:sz="0" w:space="0" w:color="auto"/>
            <w:bottom w:val="none" w:sz="0" w:space="0" w:color="auto"/>
            <w:right w:val="none" w:sz="0" w:space="0" w:color="auto"/>
          </w:divBdr>
          <w:divsChild>
            <w:div w:id="154182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5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per.gov.ie/" TargetMode="External"/><Relationship Id="rId299" Type="http://schemas.openxmlformats.org/officeDocument/2006/relationships/hyperlink" Target="https://www.centralbank.ie/regulation" TargetMode="External"/><Relationship Id="rId303" Type="http://schemas.openxmlformats.org/officeDocument/2006/relationships/hyperlink" Target="https://www.ccpc.ie/" TargetMode="External"/><Relationship Id="rId21" Type="http://schemas.openxmlformats.org/officeDocument/2006/relationships/hyperlink" Target="http://appsso.eurostat.ec.europa.eu/nui/show.do?dataset=isoc_bde15ei&amp;lang=en" TargetMode="External"/><Relationship Id="rId42" Type="http://schemas.openxmlformats.org/officeDocument/2006/relationships/hyperlink" Target="http://reformplan.per.gov.ie/" TargetMode="External"/><Relationship Id="rId63" Type="http://schemas.openxmlformats.org/officeDocument/2006/relationships/hyperlink" Target="https://www.ehealthireland.ie/Knowledge-Information-Plan/Knowledge-and-Information-Plan.pdf" TargetMode="External"/><Relationship Id="rId84" Type="http://schemas.openxmlformats.org/officeDocument/2006/relationships/hyperlink" Target="http://www.dataprotection.ie/documents/legal/CompendiumAct.pdf" TargetMode="External"/><Relationship Id="rId138" Type="http://schemas.openxmlformats.org/officeDocument/2006/relationships/hyperlink" Target="http://lgma.ie/" TargetMode="External"/><Relationship Id="rId159" Type="http://schemas.openxmlformats.org/officeDocument/2006/relationships/hyperlink" Target="http://www.citizensinformation.ie/en/health/children_s_health/immunisations_for_children.html" TargetMode="External"/><Relationship Id="rId170" Type="http://schemas.openxmlformats.org/officeDocument/2006/relationships/hyperlink" Target="https://www.dfa.ie/passportonline/" TargetMode="External"/><Relationship Id="rId191" Type="http://schemas.openxmlformats.org/officeDocument/2006/relationships/hyperlink" Target="https://www.dfa.ie/passportonline/" TargetMode="External"/><Relationship Id="rId205" Type="http://schemas.openxmlformats.org/officeDocument/2006/relationships/hyperlink" Target="http://www.flightrights.ie" TargetMode="External"/><Relationship Id="rId226" Type="http://schemas.openxmlformats.org/officeDocument/2006/relationships/hyperlink" Target="http://www.welfare.ie/en/Pages/General-Register-Office.aspx/" TargetMode="External"/><Relationship Id="rId247" Type="http://schemas.openxmlformats.org/officeDocument/2006/relationships/hyperlink" Target="http://www.ehealthireland.ie/Strategic-Programmes/eReferral/" TargetMode="External"/><Relationship Id="rId107" Type="http://schemas.openxmlformats.org/officeDocument/2006/relationships/hyperlink" Target="https://digiplace.sharepoint.com/sites/WAB-EUROPEANCOMMISSION-ABCIVNIFOFOLLOWUP-OFR17-59354/Documents%20partages/D05.03%20Digital%20government%20factsheets%202019/Country%20Progress/Ireland/The%20Data%20Sharing%20and%20Governance%20Act%202019%20(the%20" TargetMode="External"/><Relationship Id="rId268" Type="http://schemas.openxmlformats.org/officeDocument/2006/relationships/hyperlink" Target="https://www.licences.ie/ILAS" TargetMode="External"/><Relationship Id="rId289" Type="http://schemas.openxmlformats.org/officeDocument/2006/relationships/hyperlink" Target="https://www.workplacerelations.ie/en/" TargetMode="External"/><Relationship Id="rId11" Type="http://schemas.openxmlformats.org/officeDocument/2006/relationships/image" Target="media/image1.jpeg"/><Relationship Id="rId32" Type="http://schemas.openxmlformats.org/officeDocument/2006/relationships/hyperlink" Target="http://www.irishstatutebook.ie/eli/2019/act/5/enacted/en/html" TargetMode="External"/><Relationship Id="rId53" Type="http://schemas.openxmlformats.org/officeDocument/2006/relationships/hyperlink" Target="https://www.opengovpartnership.org/sites/default/files/Ireland_NAP_2016-2018.pdf" TargetMode="External"/><Relationship Id="rId74" Type="http://schemas.openxmlformats.org/officeDocument/2006/relationships/hyperlink" Target="http://eur-lex.europa.eu/LexUriServ/LexUriServ.do?uri=OJ:L:2013:175:0001:0008:EN:PDF" TargetMode="External"/><Relationship Id="rId128" Type="http://schemas.openxmlformats.org/officeDocument/2006/relationships/hyperlink" Target="https://core.cro.ie/" TargetMode="External"/><Relationship Id="rId149" Type="http://schemas.openxmlformats.org/officeDocument/2006/relationships/hyperlink" Target="http://www.merrionstreet.ie/" TargetMode="External"/><Relationship Id="rId314" Type="http://schemas.openxmlformats.org/officeDocument/2006/relationships/hyperlink" Target="https://ec.europa.eu/isa2/home_en" TargetMode="External"/><Relationship Id="rId5" Type="http://schemas.openxmlformats.org/officeDocument/2006/relationships/numbering" Target="numbering.xml"/><Relationship Id="rId95" Type="http://schemas.openxmlformats.org/officeDocument/2006/relationships/hyperlink" Target="https://eur-lex.europa.eu/legal-content/EN/TXT/?uri=CELEX%3A32014L0055" TargetMode="External"/><Relationship Id="rId160" Type="http://schemas.openxmlformats.org/officeDocument/2006/relationships/hyperlink" Target="http://www.citizensinformation.ie/en/housing/owning_a_home/buying_a_home/mortgage_interest_relief.html" TargetMode="External"/><Relationship Id="rId181" Type="http://schemas.openxmlformats.org/officeDocument/2006/relationships/hyperlink" Target="http://www.geohive.ie/" TargetMode="External"/><Relationship Id="rId216" Type="http://schemas.openxmlformats.org/officeDocument/2006/relationships/hyperlink" Target="http://www.revenue.ie" TargetMode="External"/><Relationship Id="rId237" Type="http://schemas.openxmlformats.org/officeDocument/2006/relationships/hyperlink" Target="http://www.solas.ie/" TargetMode="External"/><Relationship Id="rId258" Type="http://schemas.openxmlformats.org/officeDocument/2006/relationships/hyperlink" Target="https://www.ombudsman.ie/" TargetMode="External"/><Relationship Id="rId279" Type="http://schemas.openxmlformats.org/officeDocument/2006/relationships/hyperlink" Target="https://www.procurement.ie/" TargetMode="External"/><Relationship Id="rId22" Type="http://schemas.openxmlformats.org/officeDocument/2006/relationships/hyperlink" Target="http://appsso.eurostat.ec.europa.eu/nui/show.do?dataset=isoc_bde15ei&amp;lang=en" TargetMode="External"/><Relationship Id="rId43" Type="http://schemas.openxmlformats.org/officeDocument/2006/relationships/hyperlink" Target="http://per.gov.ie/wp-content/uploads/The-Civil-Service-Renewal-Plan-October-2014.pdf" TargetMode="External"/><Relationship Id="rId64" Type="http://schemas.openxmlformats.org/officeDocument/2006/relationships/hyperlink" Target="https://www.education.ie/en/Publications/Policy-Reports/technology-skills-2022.pdf" TargetMode="External"/><Relationship Id="rId118" Type="http://schemas.openxmlformats.org/officeDocument/2006/relationships/hyperlink" Target="https://www.welfare.ie/en/pages/general-register-office.aspx" TargetMode="External"/><Relationship Id="rId139" Type="http://schemas.openxmlformats.org/officeDocument/2006/relationships/hyperlink" Target="http://www.lgma.ie/" TargetMode="External"/><Relationship Id="rId290" Type="http://schemas.openxmlformats.org/officeDocument/2006/relationships/hyperlink" Target="https://www.nsai.ie/" TargetMode="External"/><Relationship Id="rId304" Type="http://schemas.openxmlformats.org/officeDocument/2006/relationships/hyperlink" Target="https://www.ccpc.ie/business/help-for-business/alternative-dispute-resolution/" TargetMode="External"/><Relationship Id="rId85" Type="http://schemas.openxmlformats.org/officeDocument/2006/relationships/hyperlink" Target="http://www.dataprotection.ie/" TargetMode="External"/><Relationship Id="rId150" Type="http://schemas.openxmlformats.org/officeDocument/2006/relationships/hyperlink" Target="http://ictprocurement.gov.ie/government-networks/" TargetMode="External"/><Relationship Id="rId171" Type="http://schemas.openxmlformats.org/officeDocument/2006/relationships/hyperlink" Target="https://www.dfa.ie/passportcard/" TargetMode="External"/><Relationship Id="rId192" Type="http://schemas.openxmlformats.org/officeDocument/2006/relationships/hyperlink" Target="https://www.dfa.ie/passportcard/" TargetMode="External"/><Relationship Id="rId206" Type="http://schemas.openxmlformats.org/officeDocument/2006/relationships/hyperlink" Target="https://www.revenue.ie/" TargetMode="External"/><Relationship Id="rId227" Type="http://schemas.openxmlformats.org/officeDocument/2006/relationships/hyperlink" Target="http://www.citizensinformation.ie/en/moving_country/moving_abroad/leaving_ireland/police_certificate.html" TargetMode="External"/><Relationship Id="rId248" Type="http://schemas.openxmlformats.org/officeDocument/2006/relationships/hyperlink" Target="http://www.hse.ie" TargetMode="External"/><Relationship Id="rId269" Type="http://schemas.openxmlformats.org/officeDocument/2006/relationships/hyperlink" Target="http://www.cso.ie/" TargetMode="External"/><Relationship Id="rId12" Type="http://schemas.openxmlformats.org/officeDocument/2006/relationships/image" Target="media/image2.png"/><Relationship Id="rId33" Type="http://schemas.openxmlformats.org/officeDocument/2006/relationships/hyperlink" Target="http://www.irishstatutebook.ie/eli/2018/act/7/enacted/en/index.html" TargetMode="External"/><Relationship Id="rId108" Type="http://schemas.openxmlformats.org/officeDocument/2006/relationships/hyperlink" Target="http://per.gov.ie/" TargetMode="External"/><Relationship Id="rId129" Type="http://schemas.openxmlformats.org/officeDocument/2006/relationships/hyperlink" Target="https://www.landdirect.ie/index.html" TargetMode="External"/><Relationship Id="rId280" Type="http://schemas.openxmlformats.org/officeDocument/2006/relationships/hyperlink" Target="http://www.enterprise-ireland.com/en/Export-Assistance/" TargetMode="External"/><Relationship Id="rId315" Type="http://schemas.openxmlformats.org/officeDocument/2006/relationships/hyperlink" Target="mailto:isa2@ec.europa.eu" TargetMode="External"/><Relationship Id="rId54" Type="http://schemas.openxmlformats.org/officeDocument/2006/relationships/hyperlink" Target="http://www.ogpireland.ie/" TargetMode="External"/><Relationship Id="rId75" Type="http://schemas.openxmlformats.org/officeDocument/2006/relationships/hyperlink" Target="https://eur-lex.europa.eu/legal-content/en/ALL/?uri=CELEX%3A32003L0098" TargetMode="External"/><Relationship Id="rId96" Type="http://schemas.openxmlformats.org/officeDocument/2006/relationships/hyperlink" Target="https://ogp.gov.ie/einvoicing/" TargetMode="External"/><Relationship Id="rId140" Type="http://schemas.openxmlformats.org/officeDocument/2006/relationships/hyperlink" Target="http://www.housing.gov.ie/" TargetMode="External"/><Relationship Id="rId161" Type="http://schemas.openxmlformats.org/officeDocument/2006/relationships/hyperlink" Target="http://www.citizensinformation.ie/en/housing/housing_grants_and_schemes/" TargetMode="External"/><Relationship Id="rId182" Type="http://schemas.openxmlformats.org/officeDocument/2006/relationships/hyperlink" Target="https://www.osi.ie/services/mapgenie/" TargetMode="External"/><Relationship Id="rId217" Type="http://schemas.openxmlformats.org/officeDocument/2006/relationships/hyperlink" Target="http://www.rsa.ie/" TargetMode="External"/><Relationship Id="rId6" Type="http://schemas.openxmlformats.org/officeDocument/2006/relationships/styles" Target="styles.xml"/><Relationship Id="rId238" Type="http://schemas.openxmlformats.org/officeDocument/2006/relationships/hyperlink" Target="https://www.citizensinformation.ie/en/education/" TargetMode="External"/><Relationship Id="rId259" Type="http://schemas.openxmlformats.org/officeDocument/2006/relationships/hyperlink" Target="https://www.ombudsman.ie/making-a-complaint/if-we-cant-help/Ombudsman-Offices-in-Ireland-(Web-Eng-A4).pdf" TargetMode="External"/><Relationship Id="rId23" Type="http://schemas.openxmlformats.org/officeDocument/2006/relationships/hyperlink" Target="https://ec.europa.eu/digital-single-market/en/news/egovernment-benchmark-2018-digital-efforts-european-countries-are-visibly-paying" TargetMode="External"/><Relationship Id="rId119" Type="http://schemas.openxmlformats.org/officeDocument/2006/relationships/hyperlink" Target="http://www.welfare.ie/en/Pages/home.aspx" TargetMode="External"/><Relationship Id="rId270" Type="http://schemas.openxmlformats.org/officeDocument/2006/relationships/hyperlink" Target="https://www.localenterprise.ie/" TargetMode="External"/><Relationship Id="rId291" Type="http://schemas.openxmlformats.org/officeDocument/2006/relationships/hyperlink" Target="http://www.nsainep.ie/" TargetMode="External"/><Relationship Id="rId305" Type="http://schemas.openxmlformats.org/officeDocument/2006/relationships/header" Target="header1.xml"/><Relationship Id="rId44" Type="http://schemas.openxmlformats.org/officeDocument/2006/relationships/hyperlink" Target="http://ictstrategy.per.gov.ie/index.html" TargetMode="External"/><Relationship Id="rId65" Type="http://schemas.openxmlformats.org/officeDocument/2006/relationships/hyperlink" Target="https://www.gov.ie/en/publication/1d6bc7-public-service-data-strategy-2019-2023/" TargetMode="External"/><Relationship Id="rId86" Type="http://schemas.openxmlformats.org/officeDocument/2006/relationships/hyperlink" Target="https://eur-lex.europa.eu/legal-content/EN/TXT/?uri=celex:32016L0680" TargetMode="External"/><Relationship Id="rId130" Type="http://schemas.openxmlformats.org/officeDocument/2006/relationships/hyperlink" Target="http://www.prai.ie/" TargetMode="External"/><Relationship Id="rId151" Type="http://schemas.openxmlformats.org/officeDocument/2006/relationships/hyperlink" Target="https://deathevents.gov.ie/" TargetMode="External"/><Relationship Id="rId172" Type="http://schemas.openxmlformats.org/officeDocument/2006/relationships/hyperlink" Target="https://passportcard.dfa.ie/" TargetMode="External"/><Relationship Id="rId193" Type="http://schemas.openxmlformats.org/officeDocument/2006/relationships/hyperlink" Target="https://www.dfa.ie/passportonline/" TargetMode="External"/><Relationship Id="rId207" Type="http://schemas.openxmlformats.org/officeDocument/2006/relationships/hyperlink" Target="https://services.mywelfare.ie/" TargetMode="External"/><Relationship Id="rId228" Type="http://schemas.openxmlformats.org/officeDocument/2006/relationships/hyperlink" Target="http://www.garda.ie/" TargetMode="External"/><Relationship Id="rId249" Type="http://schemas.openxmlformats.org/officeDocument/2006/relationships/hyperlink" Target="https://www.citizensinformation.ie/en/health/eu_healthcare/treatment_abroad_scheme.en.html" TargetMode="External"/><Relationship Id="rId13" Type="http://schemas.openxmlformats.org/officeDocument/2006/relationships/hyperlink" Target="https://ec.europa.eu/eurostat/data/database" TargetMode="External"/><Relationship Id="rId109" Type="http://schemas.openxmlformats.org/officeDocument/2006/relationships/image" Target="media/image8.png"/><Relationship Id="rId260" Type="http://schemas.openxmlformats.org/officeDocument/2006/relationships/hyperlink" Target="https://www.cru.ie/" TargetMode="External"/><Relationship Id="rId281" Type="http://schemas.openxmlformats.org/officeDocument/2006/relationships/hyperlink" Target="http://www.irishstatutebook.ie/" TargetMode="External"/><Relationship Id="rId316" Type="http://schemas.openxmlformats.org/officeDocument/2006/relationships/image" Target="media/image15.png"/><Relationship Id="rId34" Type="http://schemas.openxmlformats.org/officeDocument/2006/relationships/hyperlink" Target="http://www.gov.ie" TargetMode="External"/><Relationship Id="rId55" Type="http://schemas.openxmlformats.org/officeDocument/2006/relationships/hyperlink" Target="https://www.dccae.gov.ie/en-ie/communications/topics/Internet-Policy/cyber-security/national-cyber-security-centre/Pages/National-Cyber-Security-Centre.aspx" TargetMode="External"/><Relationship Id="rId76" Type="http://schemas.openxmlformats.org/officeDocument/2006/relationships/hyperlink" Target="https://eur-lex.europa.eu/resource.html?uri=cellar:4e790e4c-4969-11e8-be1d-01aa75ed71a1.0001.02/DOC_1&amp;format=PDF" TargetMode="External"/><Relationship Id="rId97" Type="http://schemas.openxmlformats.org/officeDocument/2006/relationships/hyperlink" Target="http://www.irishstatutebook.ie/eli/2014/act/38/enacted/en/print" TargetMode="External"/><Relationship Id="rId120" Type="http://schemas.openxmlformats.org/officeDocument/2006/relationships/hyperlink" Target="http://www.hse.ie/eng/services/list/1/bdm/contactus/" TargetMode="External"/><Relationship Id="rId141" Type="http://schemas.openxmlformats.org/officeDocument/2006/relationships/hyperlink" Target="http://www.environ.ie/en/LocalGovernment/LocalGovernmentAuditService/" TargetMode="External"/><Relationship Id="rId7" Type="http://schemas.openxmlformats.org/officeDocument/2006/relationships/settings" Target="settings.xml"/><Relationship Id="rId162" Type="http://schemas.openxmlformats.org/officeDocument/2006/relationships/hyperlink" Target="http://www.citizensinformation.ie/en/travel_and_recreation/motoring_1/driving_tests/driver_theory_test.html" TargetMode="External"/><Relationship Id="rId183" Type="http://schemas.openxmlformats.org/officeDocument/2006/relationships/hyperlink" Target="https://www.cro.ie/" TargetMode="External"/><Relationship Id="rId218" Type="http://schemas.openxmlformats.org/officeDocument/2006/relationships/hyperlink" Target="https://eforms.gov.ie/en/" TargetMode="External"/><Relationship Id="rId239" Type="http://schemas.openxmlformats.org/officeDocument/2006/relationships/hyperlink" Target="https://www.susi.ie/" TargetMode="External"/><Relationship Id="rId250" Type="http://schemas.openxmlformats.org/officeDocument/2006/relationships/hyperlink" Target="https://www.citizensinformation.ie/en/health/eu_healthcare/cross_border_directive.en.html" TargetMode="External"/><Relationship Id="rId271" Type="http://schemas.openxmlformats.org/officeDocument/2006/relationships/hyperlink" Target="https://www.localenterprise.ie/" TargetMode="External"/><Relationship Id="rId292" Type="http://schemas.openxmlformats.org/officeDocument/2006/relationships/hyperlink" Target="https://www.nsai.ie/" TargetMode="External"/><Relationship Id="rId306" Type="http://schemas.openxmlformats.org/officeDocument/2006/relationships/header" Target="header2.xml"/><Relationship Id="rId24" Type="http://schemas.openxmlformats.org/officeDocument/2006/relationships/image" Target="media/image7.png"/><Relationship Id="rId45" Type="http://schemas.openxmlformats.org/officeDocument/2006/relationships/hyperlink" Target="https://www.gov.ie/en/publication/1d6bc7-public-service-data-strategy-2019-2023/" TargetMode="External"/><Relationship Id="rId66" Type="http://schemas.openxmlformats.org/officeDocument/2006/relationships/hyperlink" Target="https://dbei.gov.ie/en/News-And-Events/Department-News/2018/March/14032018b.html" TargetMode="External"/><Relationship Id="rId87" Type="http://schemas.openxmlformats.org/officeDocument/2006/relationships/hyperlink" Target="https://eur-lex.europa.eu/legal-content/EN/TXT/?uri=CELEX%3A32016R0679" TargetMode="External"/><Relationship Id="rId110" Type="http://schemas.openxmlformats.org/officeDocument/2006/relationships/image" Target="media/image9.jpeg"/><Relationship Id="rId131" Type="http://schemas.openxmlformats.org/officeDocument/2006/relationships/hyperlink" Target="http://www.prai.ie/acts-of-the-oireachtas/" TargetMode="External"/><Relationship Id="rId152" Type="http://schemas.openxmlformats.org/officeDocument/2006/relationships/hyperlink" Target="https://ec.europa.eu/social/main.jsp?catId=869" TargetMode="External"/><Relationship Id="rId173" Type="http://schemas.openxmlformats.org/officeDocument/2006/relationships/hyperlink" Target="https://passportonline.dfa.ie/" TargetMode="External"/><Relationship Id="rId194" Type="http://schemas.openxmlformats.org/officeDocument/2006/relationships/hyperlink" Target="http://www.dfa.ie/travelwise/" TargetMode="External"/><Relationship Id="rId208" Type="http://schemas.openxmlformats.org/officeDocument/2006/relationships/hyperlink" Target="http://www.welfare.ie/en/Pages/Intreo_home.aspx" TargetMode="External"/><Relationship Id="rId229" Type="http://schemas.openxmlformats.org/officeDocument/2006/relationships/hyperlink" Target="https://vetting.garda.ie/Application/About" TargetMode="External"/><Relationship Id="rId19" Type="http://schemas.openxmlformats.org/officeDocument/2006/relationships/image" Target="media/image5.emf"/><Relationship Id="rId224" Type="http://schemas.openxmlformats.org/officeDocument/2006/relationships/hyperlink" Target="http://www.checktheregister.ie" TargetMode="External"/><Relationship Id="rId240" Type="http://schemas.openxmlformats.org/officeDocument/2006/relationships/hyperlink" Target="http://librariesireland.iii.com/iii/encore/?lang=eng" TargetMode="External"/><Relationship Id="rId245" Type="http://schemas.openxmlformats.org/officeDocument/2006/relationships/hyperlink" Target="http://www.ehealthireland.ie/Strategic-Programmes/MNCMS/" TargetMode="External"/><Relationship Id="rId261" Type="http://schemas.openxmlformats.org/officeDocument/2006/relationships/hyperlink" Target="https://www.ccpc.ie/" TargetMode="External"/><Relationship Id="rId266" Type="http://schemas.openxmlformats.org/officeDocument/2006/relationships/hyperlink" Target="http://www.cro.ie/" TargetMode="External"/><Relationship Id="rId287" Type="http://schemas.openxmlformats.org/officeDocument/2006/relationships/hyperlink" Target="http://www.welfare.ie" TargetMode="External"/><Relationship Id="rId14" Type="http://schemas.openxmlformats.org/officeDocument/2006/relationships/hyperlink" Target="http://ec.europa.eu/eurostat/data/database" TargetMode="External"/><Relationship Id="rId30" Type="http://schemas.openxmlformats.org/officeDocument/2006/relationships/hyperlink" Target="https://www.gov.ie/en/publication/67039d-b/" TargetMode="External"/><Relationship Id="rId35" Type="http://schemas.openxmlformats.org/officeDocument/2006/relationships/hyperlink" Target="http://ictprocurement.gov.ie/government-networks/" TargetMode="External"/><Relationship Id="rId56" Type="http://schemas.openxmlformats.org/officeDocument/2006/relationships/hyperlink" Target="https://www.gov.ie/en/publication/1d6bc7-public-service-data-strategy-2019-2023/" TargetMode="External"/><Relationship Id="rId77" Type="http://schemas.openxmlformats.org/officeDocument/2006/relationships/hyperlink" Target="http://eur-lex.europa.eu/LexUriServ/LexUriServ.do?uri=OJ:L:2013:175:0001:0008:EN:PDF" TargetMode="External"/><Relationship Id="rId100" Type="http://schemas.openxmlformats.org/officeDocument/2006/relationships/hyperlink" Target="https://www.prai.ie/land-registry-services/" TargetMode="External"/><Relationship Id="rId105" Type="http://schemas.openxmlformats.org/officeDocument/2006/relationships/hyperlink" Target="http://www.irishstatutebook.ie/2003/en/si/0068.html" TargetMode="External"/><Relationship Id="rId126" Type="http://schemas.openxmlformats.org/officeDocument/2006/relationships/hyperlink" Target="https://www.cro.ie/" TargetMode="External"/><Relationship Id="rId147" Type="http://schemas.openxmlformats.org/officeDocument/2006/relationships/hyperlink" Target="http://www.citizensinformation.ie/en/" TargetMode="External"/><Relationship Id="rId168" Type="http://schemas.openxmlformats.org/officeDocument/2006/relationships/hyperlink" Target="https://www.mygovid.ie/" TargetMode="External"/><Relationship Id="rId282" Type="http://schemas.openxmlformats.org/officeDocument/2006/relationships/hyperlink" Target="https://www.workplacerelations.ie/en/" TargetMode="External"/><Relationship Id="rId312" Type="http://schemas.openxmlformats.org/officeDocument/2006/relationships/image" Target="media/image14.png"/><Relationship Id="rId317" Type="http://schemas.openxmlformats.org/officeDocument/2006/relationships/hyperlink" Target="https://twitter.com/EU_ISA2" TargetMode="External"/><Relationship Id="rId8" Type="http://schemas.openxmlformats.org/officeDocument/2006/relationships/webSettings" Target="webSettings.xml"/><Relationship Id="rId51" Type="http://schemas.openxmlformats.org/officeDocument/2006/relationships/hyperlink" Target="http://www.per.gov.ie/en/open-data/" TargetMode="External"/><Relationship Id="rId72" Type="http://schemas.openxmlformats.org/officeDocument/2006/relationships/hyperlink" Target="http://www.per.gov.ie/en/minister-howlin-signs-regulations-to-enhance-the-rights-of-citizens-and-businesses-to-re-use-public-sector-information/" TargetMode="External"/><Relationship Id="rId93" Type="http://schemas.openxmlformats.org/officeDocument/2006/relationships/hyperlink" Target="https://ogp.gov.ie/" TargetMode="External"/><Relationship Id="rId98" Type="http://schemas.openxmlformats.org/officeDocument/2006/relationships/hyperlink" Target="https://search.cro.ie/company/CompanySearch.aspx" TargetMode="External"/><Relationship Id="rId121" Type="http://schemas.openxmlformats.org/officeDocument/2006/relationships/hyperlink" Target="http://www.rsa.ie/en/RSA/Your-Vehicle/About-your-Vehicle/Tetests/" TargetMode="External"/><Relationship Id="rId142" Type="http://schemas.openxmlformats.org/officeDocument/2006/relationships/hyperlink" Target="http://www.gov.ie/" TargetMode="External"/><Relationship Id="rId163" Type="http://schemas.openxmlformats.org/officeDocument/2006/relationships/hyperlink" Target="http://www.citizensinformation.ie/en/travel_and_recreation/motoring_1/driver_licensing/full_driving_licence.html" TargetMode="External"/><Relationship Id="rId184" Type="http://schemas.openxmlformats.org/officeDocument/2006/relationships/hyperlink" Target="https://www.prai.ie/" TargetMode="External"/><Relationship Id="rId189" Type="http://schemas.openxmlformats.org/officeDocument/2006/relationships/hyperlink" Target="https://www.dfa.ie/passportonline" TargetMode="External"/><Relationship Id="rId219" Type="http://schemas.openxmlformats.org/officeDocument/2006/relationships/hyperlink" Target="https://ndls.rsa.ie/" TargetMode="External"/><Relationship Id="rId3" Type="http://schemas.openxmlformats.org/officeDocument/2006/relationships/customXml" Target="../customXml/item3.xml"/><Relationship Id="rId214" Type="http://schemas.openxmlformats.org/officeDocument/2006/relationships/hyperlink" Target="https://www.welfare.ie/" TargetMode="External"/><Relationship Id="rId230" Type="http://schemas.openxmlformats.org/officeDocument/2006/relationships/hyperlink" Target="http://www.environ.ie/en/LocalGovernment/LocalGovernmentAdministration/LocalAuthorities/" TargetMode="External"/><Relationship Id="rId235" Type="http://schemas.openxmlformats.org/officeDocument/2006/relationships/hyperlink" Target="https://www.grantsonline.ie/" TargetMode="External"/><Relationship Id="rId251" Type="http://schemas.openxmlformats.org/officeDocument/2006/relationships/hyperlink" Target="http://www.hse.ie" TargetMode="External"/><Relationship Id="rId256" Type="http://schemas.openxmlformats.org/officeDocument/2006/relationships/hyperlink" Target="https://revenue.ie/en/Home.aspx" TargetMode="External"/><Relationship Id="rId277" Type="http://schemas.openxmlformats.org/officeDocument/2006/relationships/hyperlink" Target="https://www.revenue.ie/en/employing-people/paye-modernisation/what-is-paye-modernisation/index.aspx" TargetMode="External"/><Relationship Id="rId298" Type="http://schemas.openxmlformats.org/officeDocument/2006/relationships/image" Target="media/image11.emf"/><Relationship Id="rId25" Type="http://schemas.openxmlformats.org/officeDocument/2006/relationships/hyperlink" Target="https://ec.europa.eu/digital-single-market/en/news/egovernment-benchmark-2018-digital-efforts-european-countries-are-visibly-paying" TargetMode="External"/><Relationship Id="rId46" Type="http://schemas.openxmlformats.org/officeDocument/2006/relationships/hyperlink" Target="http://www.irishstatutebook.ie/eli/2019/act/5/enacted/en/html" TargetMode="External"/><Relationship Id="rId67" Type="http://schemas.openxmlformats.org/officeDocument/2006/relationships/hyperlink" Target="https://dbei.gov.ie/en/Publications/Publication-files/Research-Priority-Areas-2018-to-2023.pdf" TargetMode="External"/><Relationship Id="rId116" Type="http://schemas.openxmlformats.org/officeDocument/2006/relationships/hyperlink" Target="http://per.gov.ie/" TargetMode="External"/><Relationship Id="rId137" Type="http://schemas.openxmlformats.org/officeDocument/2006/relationships/hyperlink" Target="http://www.irishstatutebook.ie/eli/2014/act/30/enacted/en/html" TargetMode="External"/><Relationship Id="rId158" Type="http://schemas.openxmlformats.org/officeDocument/2006/relationships/hyperlink" Target="http://www.citizensinformation.ie/en/health/entitlement_to_health_services/medical_card.html" TargetMode="External"/><Relationship Id="rId272" Type="http://schemas.openxmlformats.org/officeDocument/2006/relationships/hyperlink" Target="http://www.revenue.ie/" TargetMode="External"/><Relationship Id="rId293" Type="http://schemas.openxmlformats.org/officeDocument/2006/relationships/hyperlink" Target="http://www.hsa.ie/eng/Chemicals/REACH/" TargetMode="External"/><Relationship Id="rId302" Type="http://schemas.openxmlformats.org/officeDocument/2006/relationships/hyperlink" Target="https://www.ccpc.ie/consumers/contracts-and-services/contracts-and-services/" TargetMode="External"/><Relationship Id="rId307" Type="http://schemas.openxmlformats.org/officeDocument/2006/relationships/footer" Target="footer1.xml"/><Relationship Id="rId323"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hyperlink" Target="http://ictstrategy.per.gov.ie/index.html" TargetMode="External"/><Relationship Id="rId62" Type="http://schemas.openxmlformats.org/officeDocument/2006/relationships/hyperlink" Target="https://www.hse.ie/eng/" TargetMode="External"/><Relationship Id="rId83" Type="http://schemas.openxmlformats.org/officeDocument/2006/relationships/hyperlink" Target="http://www.irishstatutebook.ie/eli/2018/act/7/enacted/en/html" TargetMode="External"/><Relationship Id="rId88" Type="http://schemas.openxmlformats.org/officeDocument/2006/relationships/hyperlink" Target="http://www.irishstatutebook.ie/eli/2011/si/336/" TargetMode="External"/><Relationship Id="rId111" Type="http://schemas.openxmlformats.org/officeDocument/2006/relationships/hyperlink" Target="mailto:patrick.odonovan@oir.ie" TargetMode="External"/><Relationship Id="rId132" Type="http://schemas.openxmlformats.org/officeDocument/2006/relationships/hyperlink" Target="https://www.cro.ie/" TargetMode="External"/><Relationship Id="rId153" Type="http://schemas.openxmlformats.org/officeDocument/2006/relationships/hyperlink" Target="http://www.citizensinformation.ie/en/social_welfare/irish_social_welfare_system/personal_public_service_number.html" TargetMode="External"/><Relationship Id="rId174" Type="http://schemas.openxmlformats.org/officeDocument/2006/relationships/hyperlink" Target="https://www.dfa.ie/about-us/contact-us/contact-passport-office/" TargetMode="External"/><Relationship Id="rId179" Type="http://schemas.openxmlformats.org/officeDocument/2006/relationships/hyperlink" Target="https://www.gov.ie/en/publication/65eb49-public-service-ict-strategy/" TargetMode="External"/><Relationship Id="rId195" Type="http://schemas.openxmlformats.org/officeDocument/2006/relationships/hyperlink" Target="https://burghquayregistrationoffice.inis.gov.ie" TargetMode="External"/><Relationship Id="rId209" Type="http://schemas.openxmlformats.org/officeDocument/2006/relationships/hyperlink" Target="http://www.irishstatutebook.ie/" TargetMode="External"/><Relationship Id="rId190" Type="http://schemas.openxmlformats.org/officeDocument/2006/relationships/hyperlink" Target="https://www.eforms.gov.ie/en/" TargetMode="External"/><Relationship Id="rId204" Type="http://schemas.openxmlformats.org/officeDocument/2006/relationships/hyperlink" Target="http://www.ccpc.ie/" TargetMode="External"/><Relationship Id="rId220" Type="http://schemas.openxmlformats.org/officeDocument/2006/relationships/hyperlink" Target="http://www.theorytest.ie/driver-theory-test/" TargetMode="External"/><Relationship Id="rId225" Type="http://schemas.openxmlformats.org/officeDocument/2006/relationships/hyperlink" Target="http://www.certificates.ie" TargetMode="External"/><Relationship Id="rId241" Type="http://schemas.openxmlformats.org/officeDocument/2006/relationships/hyperlink" Target="http://www.research.ie/" TargetMode="External"/><Relationship Id="rId246" Type="http://schemas.openxmlformats.org/officeDocument/2006/relationships/hyperlink" Target="http://www.ehealthireland.ie/Case-Studies-/Electronic-Blood-Tracking/" TargetMode="External"/><Relationship Id="rId267" Type="http://schemas.openxmlformats.org/officeDocument/2006/relationships/hyperlink" Target="http://www.businessregulation.ie/" TargetMode="External"/><Relationship Id="rId288" Type="http://schemas.openxmlformats.org/officeDocument/2006/relationships/hyperlink" Target="https://www.ihrec.ie/" TargetMode="External"/><Relationship Id="rId15" Type="http://schemas.openxmlformats.org/officeDocument/2006/relationships/image" Target="media/image3.emf"/><Relationship Id="rId36" Type="http://schemas.openxmlformats.org/officeDocument/2006/relationships/hyperlink" Target="https://ndls.rsa.ie/" TargetMode="External"/><Relationship Id="rId57" Type="http://schemas.openxmlformats.org/officeDocument/2006/relationships/hyperlink" Target="http://www.irishstatutebook.ie/eli/2019/act/5/enacted/en/html" TargetMode="External"/><Relationship Id="rId106" Type="http://schemas.openxmlformats.org/officeDocument/2006/relationships/hyperlink" Target="http://eur-lex.europa.eu/LexUriServ/LexUriServ.do?uri=CELEX:32000L0031:EN:HTML" TargetMode="External"/><Relationship Id="rId127" Type="http://schemas.openxmlformats.org/officeDocument/2006/relationships/hyperlink" Target="https://www.cro.ie/" TargetMode="External"/><Relationship Id="rId262" Type="http://schemas.openxmlformats.org/officeDocument/2006/relationships/hyperlink" Target="https://europa.eu/youreurope/business/index_en.htm" TargetMode="External"/><Relationship Id="rId283" Type="http://schemas.openxmlformats.org/officeDocument/2006/relationships/hyperlink" Target="https://www.workplacerelations.ie/en/" TargetMode="External"/><Relationship Id="rId313" Type="http://schemas.openxmlformats.org/officeDocument/2006/relationships/hyperlink" Target="https://lu.wavestone.com/en/" TargetMode="External"/><Relationship Id="rId318" Type="http://schemas.openxmlformats.org/officeDocument/2006/relationships/hyperlink" Target="https://twitter.com/Joinup_eu" TargetMode="External"/><Relationship Id="rId10" Type="http://schemas.openxmlformats.org/officeDocument/2006/relationships/endnotes" Target="endnotes.xml"/><Relationship Id="rId31" Type="http://schemas.openxmlformats.org/officeDocument/2006/relationships/hyperlink" Target="https://eur-lex.europa.eu/resource.html?uri=cellar:4e790e4c-4969-11e8-be1d-01aa75ed71a1.0001.02/DOC_1&amp;format=PDF" TargetMode="External"/><Relationship Id="rId52" Type="http://schemas.openxmlformats.org/officeDocument/2006/relationships/hyperlink" Target="https://data.gov.ie/data" TargetMode="External"/><Relationship Id="rId73" Type="http://schemas.openxmlformats.org/officeDocument/2006/relationships/hyperlink" Target="http://www.irishstatutebook.ie/2015/en/si/0525.html" TargetMode="External"/><Relationship Id="rId78" Type="http://schemas.openxmlformats.org/officeDocument/2006/relationships/hyperlink" Target="http://eur-lex.europa.eu/LexUriServ/LexUriServ.do?uri=OJ:L:2003:345:0090:0096:en:PDF" TargetMode="External"/><Relationship Id="rId94" Type="http://schemas.openxmlformats.org/officeDocument/2006/relationships/hyperlink" Target="http://eur-lex.europa.eu/legal-content/EN/TXT/HTML/?uri=CELEX:32010L0045&amp;from=EN" TargetMode="External"/><Relationship Id="rId99" Type="http://schemas.openxmlformats.org/officeDocument/2006/relationships/hyperlink" Target="http://www.prai.ie/acts-of-the-oireachtas/" TargetMode="External"/><Relationship Id="rId101" Type="http://schemas.openxmlformats.org/officeDocument/2006/relationships/hyperlink" Target="http://www.irishstatutebook.ie/eli/2014/act/34/enacted/en/html" TargetMode="External"/><Relationship Id="rId122" Type="http://schemas.openxmlformats.org/officeDocument/2006/relationships/hyperlink" Target="http://www.dttas.ie/roads/english/motor-taxvehicle-registration-&#8211;-national-vehicle-and-driver-file-nvdf" TargetMode="External"/><Relationship Id="rId143" Type="http://schemas.openxmlformats.org/officeDocument/2006/relationships/hyperlink" Target="http://www.gov.ie/" TargetMode="External"/><Relationship Id="rId148" Type="http://schemas.openxmlformats.org/officeDocument/2006/relationships/hyperlink" Target="http://www.citizensinformationboard.ie/" TargetMode="External"/><Relationship Id="rId164" Type="http://schemas.openxmlformats.org/officeDocument/2006/relationships/hyperlink" Target="https://psc.gov.ie/" TargetMode="External"/><Relationship Id="rId169" Type="http://schemas.openxmlformats.org/officeDocument/2006/relationships/hyperlink" Target="https://www.ros.ie/myaccount-web/home.html" TargetMode="External"/><Relationship Id="rId185" Type="http://schemas.openxmlformats.org/officeDocument/2006/relationships/hyperlink" Target="https://psc.gov.ie/faqwd/what-is-the-single-customer-view/"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www.osi.ie/" TargetMode="External"/><Relationship Id="rId210" Type="http://schemas.openxmlformats.org/officeDocument/2006/relationships/hyperlink" Target="https://www.jobsireland.ie/" TargetMode="External"/><Relationship Id="rId215" Type="http://schemas.openxmlformats.org/officeDocument/2006/relationships/hyperlink" Target="http://www.revenue.ie" TargetMode="External"/><Relationship Id="rId236" Type="http://schemas.openxmlformats.org/officeDocument/2006/relationships/hyperlink" Target="http://www.etbi.ie/etbs/directory-of-etbs/" TargetMode="External"/><Relationship Id="rId257" Type="http://schemas.openxmlformats.org/officeDocument/2006/relationships/hyperlink" Target="https://www.ombudsman.ie/news/which-ombudsman-deals-wit/" TargetMode="External"/><Relationship Id="rId278" Type="http://schemas.openxmlformats.org/officeDocument/2006/relationships/hyperlink" Target="http://www.etenders.gov.ie/" TargetMode="External"/><Relationship Id="rId26" Type="http://schemas.openxmlformats.org/officeDocument/2006/relationships/hyperlink" Target="https://ogp.gov.ie/wp-content/uploads/National-Public-Procurement-Policy-Framework-June-2018.pdf" TargetMode="External"/><Relationship Id="rId231" Type="http://schemas.openxmlformats.org/officeDocument/2006/relationships/hyperlink" Target="https://www.eregistration.ie/" TargetMode="External"/><Relationship Id="rId252" Type="http://schemas.openxmlformats.org/officeDocument/2006/relationships/hyperlink" Target="http://www.welfare.ie/" TargetMode="External"/><Relationship Id="rId273" Type="http://schemas.openxmlformats.org/officeDocument/2006/relationships/hyperlink" Target="https://www.revenue.ie/" TargetMode="External"/><Relationship Id="rId294" Type="http://schemas.openxmlformats.org/officeDocument/2006/relationships/hyperlink" Target="https://www.nsai.ie/" TargetMode="External"/><Relationship Id="rId308" Type="http://schemas.openxmlformats.org/officeDocument/2006/relationships/footer" Target="footer2.xml"/><Relationship Id="rId47" Type="http://schemas.openxmlformats.org/officeDocument/2006/relationships/hyperlink" Target="http://ictstrategy.per.gov.ie/ictstrategy/files/Public%20Service%20ICT%20Strategy%2018%20Step%20Action%20Plan.pdf" TargetMode="External"/><Relationship Id="rId68" Type="http://schemas.openxmlformats.org/officeDocument/2006/relationships/hyperlink" Target="https://dbei.gov.ie/en/News-And-Events/Department-News/2018/April/10042018.html" TargetMode="External"/><Relationship Id="rId89" Type="http://schemas.openxmlformats.org/officeDocument/2006/relationships/hyperlink" Target="http://www.irishstatutebook.ie/eli/2000/act/28/enacted/en/html?q=Copyright+and+Related+Rights+Act+&amp;years=2000" TargetMode="External"/><Relationship Id="rId112" Type="http://schemas.openxmlformats.org/officeDocument/2006/relationships/image" Target="media/image10.png"/><Relationship Id="rId133" Type="http://schemas.openxmlformats.org/officeDocument/2006/relationships/hyperlink" Target="http://www.audgen.gov.ie/" TargetMode="External"/><Relationship Id="rId154" Type="http://schemas.openxmlformats.org/officeDocument/2006/relationships/hyperlink" Target="http://www.welfare.ie/" TargetMode="External"/><Relationship Id="rId175" Type="http://schemas.openxmlformats.org/officeDocument/2006/relationships/hyperlink" Target="http://www.etenders.gov.ie/" TargetMode="External"/><Relationship Id="rId196" Type="http://schemas.openxmlformats.org/officeDocument/2006/relationships/hyperlink" Target="https://burghquayregistrationoffice.inis.gov.ie/" TargetMode="External"/><Relationship Id="rId200" Type="http://schemas.openxmlformats.org/officeDocument/2006/relationships/hyperlink" Target="http://www.theaa.ie/AA/Motoring-advice/Driving-in-Europe/International-driving-permit.aspx" TargetMode="External"/><Relationship Id="rId16" Type="http://schemas.openxmlformats.org/officeDocument/2006/relationships/image" Target="media/image4.emf"/><Relationship Id="rId221" Type="http://schemas.openxmlformats.org/officeDocument/2006/relationships/hyperlink" Target="https://www.revenue.ie/" TargetMode="External"/><Relationship Id="rId242" Type="http://schemas.openxmlformats.org/officeDocument/2006/relationships/hyperlink" Target="http://www.welfare.ie" TargetMode="External"/><Relationship Id="rId263" Type="http://schemas.openxmlformats.org/officeDocument/2006/relationships/hyperlink" Target="https://www.patentsoffice.ie/en/" TargetMode="External"/><Relationship Id="rId284" Type="http://schemas.openxmlformats.org/officeDocument/2006/relationships/hyperlink" Target="https://www.workplacerelations.ie/en/" TargetMode="External"/><Relationship Id="rId319" Type="http://schemas.openxmlformats.org/officeDocument/2006/relationships/image" Target="media/image16.emf"/><Relationship Id="rId37" Type="http://schemas.openxmlformats.org/officeDocument/2006/relationships/hyperlink" Target="https://www.dfa.ie/passportonline" TargetMode="External"/><Relationship Id="rId58" Type="http://schemas.openxmlformats.org/officeDocument/2006/relationships/hyperlink" Target="https://ogp.gov.ie/wp-content/uploads/National-Public-Procurement-Policy-Framework-June-2018.pdf" TargetMode="External"/><Relationship Id="rId79" Type="http://schemas.openxmlformats.org/officeDocument/2006/relationships/hyperlink" Target="https://data.gov.ie/psi" TargetMode="External"/><Relationship Id="rId102" Type="http://schemas.openxmlformats.org/officeDocument/2006/relationships/hyperlink" Target="http://www.irishstatutebook.ie/2000/en/act/pub/0027/index.html" TargetMode="External"/><Relationship Id="rId123" Type="http://schemas.openxmlformats.org/officeDocument/2006/relationships/hyperlink" Target="http://www.rsa.ie/Documents/Learner%20Drivers/mto_contacts.pdf" TargetMode="External"/><Relationship Id="rId144" Type="http://schemas.openxmlformats.org/officeDocument/2006/relationships/hyperlink" Target="https://data.gov.ie/" TargetMode="External"/><Relationship Id="rId90" Type="http://schemas.openxmlformats.org/officeDocument/2006/relationships/hyperlink" Target="https://ogp.gov.ie/" TargetMode="External"/><Relationship Id="rId165" Type="http://schemas.openxmlformats.org/officeDocument/2006/relationships/hyperlink" Target="https://www.mywelfare.ie/" TargetMode="External"/><Relationship Id="rId186" Type="http://schemas.openxmlformats.org/officeDocument/2006/relationships/hyperlink" Target="http://www.prai.ie/" TargetMode="External"/><Relationship Id="rId211" Type="http://schemas.openxmlformats.org/officeDocument/2006/relationships/hyperlink" Target="https://epos.djei.ie/" TargetMode="External"/><Relationship Id="rId232" Type="http://schemas.openxmlformats.org/officeDocument/2006/relationships/hyperlink" Target="http://www.cao.ie/" TargetMode="External"/><Relationship Id="rId253" Type="http://schemas.openxmlformats.org/officeDocument/2006/relationships/hyperlink" Target="http://www.certificates.ie" TargetMode="External"/><Relationship Id="rId274" Type="http://schemas.openxmlformats.org/officeDocument/2006/relationships/hyperlink" Target="https://www.revenue.ie/" TargetMode="External"/><Relationship Id="rId295" Type="http://schemas.openxmlformats.org/officeDocument/2006/relationships/hyperlink" Target="http://www.epa.ie/" TargetMode="External"/><Relationship Id="rId309" Type="http://schemas.openxmlformats.org/officeDocument/2006/relationships/header" Target="header3.xml"/><Relationship Id="rId27" Type="http://schemas.openxmlformats.org/officeDocument/2006/relationships/hyperlink" Target="https://www.gov.ie/en/publication/1d6bc7-public-service-data-strategy-2019-2023/" TargetMode="External"/><Relationship Id="rId48" Type="http://schemas.openxmlformats.org/officeDocument/2006/relationships/hyperlink" Target="https://www.gov.ie/en/organisation-information/6ee40f-office-of-the-government-chief-information-officer-ogcio/" TargetMode="External"/><Relationship Id="rId69" Type="http://schemas.openxmlformats.org/officeDocument/2006/relationships/hyperlink" Target="https://www.gov.ie/en/campaigns/disruptive-technologies-innovation-fund/" TargetMode="External"/><Relationship Id="rId113" Type="http://schemas.openxmlformats.org/officeDocument/2006/relationships/hyperlink" Target="mailto:barry.lowry@per.gov.ie" TargetMode="External"/><Relationship Id="rId134" Type="http://schemas.openxmlformats.org/officeDocument/2006/relationships/hyperlink" Target="https://www.dataprotection.ie/" TargetMode="External"/><Relationship Id="rId320" Type="http://schemas.openxmlformats.org/officeDocument/2006/relationships/hyperlink" Target="https://www.linkedin.com/in/isa2programme" TargetMode="External"/><Relationship Id="rId80" Type="http://schemas.openxmlformats.org/officeDocument/2006/relationships/hyperlink" Target="https://ec.europa.eu/growth/single-market/single-digital-gateway_en" TargetMode="External"/><Relationship Id="rId155" Type="http://schemas.openxmlformats.org/officeDocument/2006/relationships/hyperlink" Target="http://www.revenue.ie/" TargetMode="External"/><Relationship Id="rId176" Type="http://schemas.openxmlformats.org/officeDocument/2006/relationships/hyperlink" Target="http://ogp.gov.ie/" TargetMode="External"/><Relationship Id="rId197" Type="http://schemas.openxmlformats.org/officeDocument/2006/relationships/hyperlink" Target="http://www.revenue.ie" TargetMode="External"/><Relationship Id="rId201" Type="http://schemas.openxmlformats.org/officeDocument/2006/relationships/hyperlink" Target="https://www.dfa.ie/home/index.aspx?id=276" TargetMode="External"/><Relationship Id="rId222" Type="http://schemas.openxmlformats.org/officeDocument/2006/relationships/hyperlink" Target="http://www.dublincity.ie/" TargetMode="External"/><Relationship Id="rId243" Type="http://schemas.openxmlformats.org/officeDocument/2006/relationships/hyperlink" Target="https://www.volunteer.ie/" TargetMode="External"/><Relationship Id="rId264" Type="http://schemas.openxmlformats.org/officeDocument/2006/relationships/hyperlink" Target="http://www.businessregulation.ie/" TargetMode="External"/><Relationship Id="rId285" Type="http://schemas.openxmlformats.org/officeDocument/2006/relationships/hyperlink" Target="https://www.citizensinformation.ie/en/employment/enforcement_and_redress/national_employment_rights_authority.html" TargetMode="External"/><Relationship Id="rId17" Type="http://schemas.openxmlformats.org/officeDocument/2006/relationships/hyperlink" Target="http://appsso.eurostat.ec.europa.eu/nui/show.do?dataset=isoc_bde15ei&amp;lang=en" TargetMode="External"/><Relationship Id="rId38" Type="http://schemas.openxmlformats.org/officeDocument/2006/relationships/hyperlink" Target="http://egovstrategy.gov.ie/" TargetMode="External"/><Relationship Id="rId59" Type="http://schemas.openxmlformats.org/officeDocument/2006/relationships/hyperlink" Target="https://ogp.gov.ie/" TargetMode="External"/><Relationship Id="rId103" Type="http://schemas.openxmlformats.org/officeDocument/2006/relationships/hyperlink" Target="http://eur-lex.europa.eu/LexUriServ/LexUriServ.do?uri=CELEX:31999L0093:EN:HTML" TargetMode="External"/><Relationship Id="rId124" Type="http://schemas.openxmlformats.org/officeDocument/2006/relationships/hyperlink" Target="http://www.dttas.ie/roads/english/motor-taxvehicle-registration-&#8211;-national-vehicle-and-driver-file-nvdf" TargetMode="External"/><Relationship Id="rId310" Type="http://schemas.openxmlformats.org/officeDocument/2006/relationships/footer" Target="footer3.xml"/><Relationship Id="rId70" Type="http://schemas.openxmlformats.org/officeDocument/2006/relationships/hyperlink" Target="http://www.irishstatutebook.ie/2014/en/act/pub/0030/index.html" TargetMode="External"/><Relationship Id="rId91" Type="http://schemas.openxmlformats.org/officeDocument/2006/relationships/hyperlink" Target="http://etenders.gov.ie/Media/Default/SiteContent/LegislationGuides/National%20Public%20Procurement%20Policy%20Framework.pdf" TargetMode="External"/><Relationship Id="rId145" Type="http://schemas.openxmlformats.org/officeDocument/2006/relationships/hyperlink" Target="https://www.europeandataportal.eu/sites/default/files/edp_landscaping_insight_report_n4_2018.pdf" TargetMode="External"/><Relationship Id="rId166" Type="http://schemas.openxmlformats.org/officeDocument/2006/relationships/hyperlink" Target="https://psc.gov.ie/" TargetMode="External"/><Relationship Id="rId187" Type="http://schemas.openxmlformats.org/officeDocument/2006/relationships/hyperlink" Target="https://www.landdirect.ie/" TargetMode="External"/><Relationship Id="rId1" Type="http://schemas.openxmlformats.org/officeDocument/2006/relationships/customXml" Target="../customXml/item1.xml"/><Relationship Id="rId212" Type="http://schemas.openxmlformats.org/officeDocument/2006/relationships/hyperlink" Target="http://www.citizensinformation.ie/en/socialwelfare/irish:social%20welfare%20system/personal%20public%20service%20number.html" TargetMode="External"/><Relationship Id="rId233" Type="http://schemas.openxmlformats.org/officeDocument/2006/relationships/hyperlink" Target="http://www.library.ie/" TargetMode="External"/><Relationship Id="rId254" Type="http://schemas.openxmlformats.org/officeDocument/2006/relationships/hyperlink" Target="http://www.citizensinformation.ie/en/" TargetMode="External"/><Relationship Id="rId28" Type="http://schemas.openxmlformats.org/officeDocument/2006/relationships/hyperlink" Target="https://dbei.gov.ie/en/News-And-Events/Department-News/2018/April/10042018.html" TargetMode="External"/><Relationship Id="rId49" Type="http://schemas.openxmlformats.org/officeDocument/2006/relationships/hyperlink" Target="https://www.gov.ie/en/" TargetMode="External"/><Relationship Id="rId114" Type="http://schemas.openxmlformats.org/officeDocument/2006/relationships/hyperlink" Target="http://www.per.gov.ie/management-chart-2/" TargetMode="External"/><Relationship Id="rId275" Type="http://schemas.openxmlformats.org/officeDocument/2006/relationships/hyperlink" Target="https://www.revenue.ie/" TargetMode="External"/><Relationship Id="rId296" Type="http://schemas.openxmlformats.org/officeDocument/2006/relationships/hyperlink" Target="http://www.epa.ie/licensing/licques/article11declarations/" TargetMode="External"/><Relationship Id="rId300" Type="http://schemas.openxmlformats.org/officeDocument/2006/relationships/hyperlink" Target="https://www.ccpc.ie/business/credit-intermediaries/" TargetMode="External"/><Relationship Id="rId60" Type="http://schemas.openxmlformats.org/officeDocument/2006/relationships/hyperlink" Target="https://www.ehealthireland.ie/Knowledge-Information-Plan/eHealth-Strategy-for-Ireland.pdf" TargetMode="External"/><Relationship Id="rId81" Type="http://schemas.openxmlformats.org/officeDocument/2006/relationships/hyperlink" Target="https://www.mygovid.ie/" TargetMode="External"/><Relationship Id="rId135" Type="http://schemas.openxmlformats.org/officeDocument/2006/relationships/hyperlink" Target="https://www.dataprotection.ie/" TargetMode="External"/><Relationship Id="rId156" Type="http://schemas.openxmlformats.org/officeDocument/2006/relationships/hyperlink" Target="http://www.hse.ie/" TargetMode="External"/><Relationship Id="rId177" Type="http://schemas.openxmlformats.org/officeDocument/2006/relationships/hyperlink" Target="https://ogp.gov.ie/einvoicing/" TargetMode="External"/><Relationship Id="rId198" Type="http://schemas.openxmlformats.org/officeDocument/2006/relationships/hyperlink" Target="http://www.ncbi.ie/" TargetMode="External"/><Relationship Id="rId321" Type="http://schemas.openxmlformats.org/officeDocument/2006/relationships/header" Target="header4.xml"/><Relationship Id="rId202" Type="http://schemas.openxmlformats.org/officeDocument/2006/relationships/hyperlink" Target="https://www.dfa.ie/home/index.aspx?id=276" TargetMode="External"/><Relationship Id="rId223" Type="http://schemas.openxmlformats.org/officeDocument/2006/relationships/hyperlink" Target="http://www.checktheregister.ie/PublicPages/AppForms.aspx" TargetMode="External"/><Relationship Id="rId244" Type="http://schemas.openxmlformats.org/officeDocument/2006/relationships/hyperlink" Target="https://www2.hse.ie/births-deaths-and-marriages/" TargetMode="External"/><Relationship Id="rId18" Type="http://schemas.openxmlformats.org/officeDocument/2006/relationships/hyperlink" Target="http://appsso.eurostat.ec.europa.eu/nui/show.do?dataset=isoc_bde15ei&amp;lang=en" TargetMode="External"/><Relationship Id="rId39" Type="http://schemas.openxmlformats.org/officeDocument/2006/relationships/hyperlink" Target="https://ec.europa.eu/digital-single-market/en/european-egovernment-action-plan-2016-2020" TargetMode="External"/><Relationship Id="rId265" Type="http://schemas.openxmlformats.org/officeDocument/2006/relationships/hyperlink" Target="https://www.localenterprise.ie/" TargetMode="External"/><Relationship Id="rId286" Type="http://schemas.openxmlformats.org/officeDocument/2006/relationships/hyperlink" Target="https://www.revenue.ie/" TargetMode="External"/><Relationship Id="rId50" Type="http://schemas.openxmlformats.org/officeDocument/2006/relationships/hyperlink" Target="http://www.per.gov.ie/en/strategy-aims-to-make-ireland-a-leader-in-open-data-odonovan/" TargetMode="External"/><Relationship Id="rId104" Type="http://schemas.openxmlformats.org/officeDocument/2006/relationships/hyperlink" Target="http://eur-lex.europa.eu/LexUriServ/LexUriServ.do?uri=CELEX:32000L0031:EN:HTML" TargetMode="External"/><Relationship Id="rId125" Type="http://schemas.openxmlformats.org/officeDocument/2006/relationships/hyperlink" Target="http://www.irishstatutebook.ie/eli/1993/act/13/enacted/en/print" TargetMode="External"/><Relationship Id="rId146" Type="http://schemas.openxmlformats.org/officeDocument/2006/relationships/hyperlink" Target="https://geohive.ie/" TargetMode="External"/><Relationship Id="rId167" Type="http://schemas.openxmlformats.org/officeDocument/2006/relationships/hyperlink" Target="https://psc.gov.ie/services/" TargetMode="External"/><Relationship Id="rId188" Type="http://schemas.openxmlformats.org/officeDocument/2006/relationships/hyperlink" Target="https://europa.eu/youreurope/citizens/index_en.htm" TargetMode="External"/><Relationship Id="rId311" Type="http://schemas.openxmlformats.org/officeDocument/2006/relationships/hyperlink" Target="https://lu.wavestone.com/en/" TargetMode="External"/><Relationship Id="rId71" Type="http://schemas.openxmlformats.org/officeDocument/2006/relationships/hyperlink" Target="http://www.per.gov.ie/minister-howlins-freedom-of-information-bill-clears-all-stages-in-the-oireachtas/" TargetMode="External"/><Relationship Id="rId92" Type="http://schemas.openxmlformats.org/officeDocument/2006/relationships/hyperlink" Target="https://ogp.gov.ie/guidelines-sub-menu-procurement-legislation/" TargetMode="External"/><Relationship Id="rId213" Type="http://schemas.openxmlformats.org/officeDocument/2006/relationships/hyperlink" Target="https://www.revenue.ie/" TargetMode="External"/><Relationship Id="rId234" Type="http://schemas.openxmlformats.org/officeDocument/2006/relationships/hyperlink" Target="http://www.borrowbooks.ie" TargetMode="External"/><Relationship Id="rId2" Type="http://schemas.openxmlformats.org/officeDocument/2006/relationships/customXml" Target="../customXml/item2.xml"/><Relationship Id="rId29" Type="http://schemas.openxmlformats.org/officeDocument/2006/relationships/hyperlink" Target="https://www.gov.ie/en/organisation/department-of-public-expenditure-and-reform/?referrer=/en/our-ministers" TargetMode="External"/><Relationship Id="rId255" Type="http://schemas.openxmlformats.org/officeDocument/2006/relationships/hyperlink" Target="https://www.comreg.ie/" TargetMode="External"/><Relationship Id="rId276" Type="http://schemas.openxmlformats.org/officeDocument/2006/relationships/hyperlink" Target="https://www.revenue.ie/" TargetMode="External"/><Relationship Id="rId297" Type="http://schemas.openxmlformats.org/officeDocument/2006/relationships/hyperlink" Target="https://www.iaasa.ie/" TargetMode="External"/><Relationship Id="rId40" Type="http://schemas.openxmlformats.org/officeDocument/2006/relationships/hyperlink" Target="http://ops2020.gov.ie/" TargetMode="External"/><Relationship Id="rId115" Type="http://schemas.openxmlformats.org/officeDocument/2006/relationships/hyperlink" Target="https://www.gov.ie/en/organisation-information/6ee40f-office-of-the-government-chief-information-officer-ogcio/" TargetMode="External"/><Relationship Id="rId136" Type="http://schemas.openxmlformats.org/officeDocument/2006/relationships/hyperlink" Target="http://www.oic.gov.ie/" TargetMode="External"/><Relationship Id="rId157" Type="http://schemas.openxmlformats.org/officeDocument/2006/relationships/hyperlink" Target="http://www.citizensinformation.ie/en/social_welfare/payments/extra_social_welfare_benefits/free_travel.html" TargetMode="External"/><Relationship Id="rId178" Type="http://schemas.openxmlformats.org/officeDocument/2006/relationships/hyperlink" Target="https://www.gov.ie/en/organisation-information/6ee40f-office-of-the-government-chief-information-officer-ogcio/" TargetMode="External"/><Relationship Id="rId301" Type="http://schemas.openxmlformats.org/officeDocument/2006/relationships/hyperlink" Target="http://www.enterprise-ireland.com/en/funding-supports/" TargetMode="External"/><Relationship Id="rId322" Type="http://schemas.openxmlformats.org/officeDocument/2006/relationships/fontTable" Target="fontTable.xml"/><Relationship Id="rId61" Type="http://schemas.openxmlformats.org/officeDocument/2006/relationships/hyperlink" Target="https://www.hse.ie/eng/about/who/oocio/" TargetMode="External"/><Relationship Id="rId82" Type="http://schemas.openxmlformats.org/officeDocument/2006/relationships/hyperlink" Target="http://www.irishstatutebook.ie/eli/2019/act/5/enacted/en/html" TargetMode="External"/><Relationship Id="rId199" Type="http://schemas.openxmlformats.org/officeDocument/2006/relationships/hyperlink" Target="https://www.citizensinformation.ie/en/travel_and_recreation/motoring_1/driver_licensing/international_driving_permit.html" TargetMode="External"/><Relationship Id="rId203" Type="http://schemas.openxmlformats.org/officeDocument/2006/relationships/hyperlink" Target="http://www.eccireland.i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1.emf"/></Relationships>
</file>

<file path=word/_rels/footer3.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6B00D1B-C42F-4C11-8D01-A510B5DF97DF}"/>
</file>

<file path=customXml/itemProps3.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4.xml><?xml version="1.0" encoding="utf-8"?>
<ds:datastoreItem xmlns:ds="http://schemas.openxmlformats.org/officeDocument/2006/customXml" ds:itemID="{0E6C5DEB-25EF-4CB1-9AD7-1A7281021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80</TotalTime>
  <Pages>51</Pages>
  <Words>20052</Words>
  <Characters>114301</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Digital Government Factsheet Ireland</vt:lpstr>
    </vt:vector>
  </TitlesOfParts>
  <Company>European Commission</Company>
  <LinksUpToDate>false</LinksUpToDate>
  <CharactersWithSpaces>134085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Ireland</dc:title>
  <dc:subject/>
  <dc:creator>VOSSOT Solène</dc:creator>
  <cp:keywords/>
  <cp:lastModifiedBy>DEVENYI Vivien</cp:lastModifiedBy>
  <cp:revision>83</cp:revision>
  <cp:lastPrinted>2019-07-08T14:11:00Z</cp:lastPrinted>
  <dcterms:created xsi:type="dcterms:W3CDTF">2019-06-20T07:55:00Z</dcterms:created>
  <dcterms:modified xsi:type="dcterms:W3CDTF">2019-07-08T14:12:00Z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10240">
    <vt:lpwstr>25</vt:lpwstr>
  </property>
  <property fmtid="{D5CDD505-2E9C-101B-9397-08002B2CF9AE}" pid="7" name="AuthorIds_UIVersion_1024">
    <vt:lpwstr>377</vt:lpwstr>
  </property>
  <property fmtid="{D5CDD505-2E9C-101B-9397-08002B2CF9AE}" pid="8" name="eDocs_FileTopics">
    <vt:lpwstr>212;#eGovernment Policy|0cd2b3a1-44a7-40a3-bd75-e08190e9a248;#125;#Public Service ICT Strategy|38542e7d-6f51-46bc-9088-7685cd77618f;#124;#Digital First - PSICT|a63894ce-2899-44f8-a1f5-46e4a902798a</vt:lpwstr>
  </property>
  <property fmtid="{D5CDD505-2E9C-101B-9397-08002B2CF9AE}" pid="9" name="eDocs_SeriesSubSeries">
    <vt:lpwstr>1;#035|12b7f573-7eb6-4d1b-891b-ca8d57285618</vt:lpwstr>
  </property>
  <property fmtid="{D5CDD505-2E9C-101B-9397-08002B2CF9AE}" pid="10" name="eDocs_Year">
    <vt:lpwstr>367;#2019|51a8ae8d-390f-42d9-8d51-fd376a685e3b</vt:lpwstr>
  </property>
  <property fmtid="{D5CDD505-2E9C-101B-9397-08002B2CF9AE}" pid="11" name="_dlc_policyId">
    <vt:lpwstr>0x0101000BC94875665D404BB1351B53C41FD2C0|151133126</vt:lpwstr>
  </property>
  <property fmtid="{D5CDD505-2E9C-101B-9397-08002B2CF9AE}" pid="12" name="ItemRetentionFormula">
    <vt:lpwstr>&lt;formula id="Microsoft.Office.RecordsManagement.PolicyFeatures.Expiration.Formula.BuiltIn"&gt;&lt;number&gt;3&lt;/number&gt;&lt;property&gt;Modified&lt;/property&gt;&lt;period&gt;months&lt;/period&gt;&lt;/formula&gt;</vt:lpwstr>
  </property>
  <property fmtid="{D5CDD505-2E9C-101B-9397-08002B2CF9AE}" pid="13" name="eDocs_DocumentTopics">
    <vt:lpwstr/>
  </property>
</Properties>
</file>