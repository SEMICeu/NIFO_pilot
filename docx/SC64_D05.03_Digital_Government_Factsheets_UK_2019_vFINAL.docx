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4A0B2959" w:rsidR="000B0E45" w:rsidRDefault="00396F00">
      <w:r>
        <w:rPr>
          <w:noProof/>
        </w:rPr>
        <w:drawing>
          <wp:anchor distT="0" distB="0" distL="114300" distR="114300" simplePos="0" relativeHeight="251658249" behindDoc="1" locked="0" layoutInCell="1" allowOverlap="1" wp14:anchorId="78BE0FF8" wp14:editId="3F37C35F">
            <wp:simplePos x="0" y="0"/>
            <wp:positionH relativeFrom="column">
              <wp:posOffset>-1069975</wp:posOffset>
            </wp:positionH>
            <wp:positionV relativeFrom="paragraph">
              <wp:posOffset>232410</wp:posOffset>
            </wp:positionV>
            <wp:extent cx="7560310" cy="5539740"/>
            <wp:effectExtent l="0" t="0" r="0" b="0"/>
            <wp:wrapNone/>
            <wp:docPr id="33" name="Picture 33" descr="st-pauls-cathedral-768778_19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st-pauls-cathedral-768778_1920"/>
                    <pic:cNvPicPr>
                      <a:picLocks/>
                    </pic:cNvPicPr>
                  </pic:nvPicPr>
                  <pic:blipFill>
                    <a:blip r:embed="rId11">
                      <a:extLst>
                        <a:ext uri="{28A0092B-C50C-407E-A947-70E740481C1C}">
                          <a14:useLocalDpi xmlns:a14="http://schemas.microsoft.com/office/drawing/2010/main" val="0"/>
                        </a:ext>
                      </a:extLst>
                    </a:blip>
                    <a:srcRect r="10115" b="1682"/>
                    <a:stretch>
                      <a:fillRect/>
                    </a:stretch>
                  </pic:blipFill>
                  <pic:spPr bwMode="auto">
                    <a:xfrm>
                      <a:off x="0" y="0"/>
                      <a:ext cx="7560310" cy="55397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0" locked="0" layoutInCell="1" allowOverlap="1" wp14:anchorId="669B1A4F" wp14:editId="594EEA81">
            <wp:simplePos x="0" y="0"/>
            <wp:positionH relativeFrom="column">
              <wp:posOffset>1788160</wp:posOffset>
            </wp:positionH>
            <wp:positionV relativeFrom="paragraph">
              <wp:posOffset>-764540</wp:posOffset>
            </wp:positionV>
            <wp:extent cx="2019935" cy="1406525"/>
            <wp:effectExtent l="0" t="0" r="0" b="0"/>
            <wp:wrapNone/>
            <wp:docPr id="9" name="Picture 9" descr="LOGO CE_Vertical_EN_quadri_H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CFE3C7A" w14:textId="4789FA70" w:rsidR="00CD6EBB" w:rsidRDefault="00CD6EBB"/>
    <w:p w14:paraId="6062DE46" w14:textId="6BCC2C06" w:rsidR="00CD6EBB" w:rsidRDefault="00CD6EBB"/>
    <w:p w14:paraId="4BF607FC" w14:textId="5C215F69" w:rsidR="00CD6EBB" w:rsidRDefault="00CD6EBB"/>
    <w:p w14:paraId="389D1F3F" w14:textId="34A6937D" w:rsidR="00CD6EBB" w:rsidRDefault="00CD6EBB"/>
    <w:p w14:paraId="7EC47F69" w14:textId="77777777" w:rsidR="00CD6EBB" w:rsidRDefault="00CD6EBB"/>
    <w:p w14:paraId="5358E2F1" w14:textId="77777777" w:rsidR="00CD6EBB" w:rsidRDefault="00CD6EBB"/>
    <w:p w14:paraId="140724E0" w14:textId="77777777" w:rsidR="00CD6EBB" w:rsidRDefault="00CD6EBB"/>
    <w:p w14:paraId="711E595F" w14:textId="77777777" w:rsidR="00CD6EBB" w:rsidRDefault="00CD6EBB"/>
    <w:p w14:paraId="1C819E45" w14:textId="1BC43B5E" w:rsidR="00BE75BE" w:rsidRPr="006A1DAA" w:rsidRDefault="00BE75BE"/>
    <w:p w14:paraId="33A16B60" w14:textId="77777777" w:rsidR="00B41BBD" w:rsidRPr="006A1DAA" w:rsidRDefault="00B41BBD"/>
    <w:p w14:paraId="52A0FF17" w14:textId="77777777" w:rsidR="00B41BBD" w:rsidRPr="006A1DAA" w:rsidRDefault="00B41BBD"/>
    <w:p w14:paraId="0566FE8F" w14:textId="77777777" w:rsidR="00B41BBD" w:rsidRPr="006A1DAA" w:rsidRDefault="00B41BBD"/>
    <w:p w14:paraId="5B406853" w14:textId="77777777" w:rsidR="00B41BBD" w:rsidRPr="006A1DAA" w:rsidRDefault="00B41BBD"/>
    <w:p w14:paraId="50EF10B8" w14:textId="7B74C735" w:rsidR="00B41BBD" w:rsidRPr="006A1DAA" w:rsidRDefault="00B41BBD"/>
    <w:p w14:paraId="7E613124" w14:textId="28D6F9A6" w:rsidR="00B41BBD" w:rsidRPr="006A1DAA" w:rsidRDefault="00B41BBD"/>
    <w:p w14:paraId="71A72B29" w14:textId="77777777" w:rsidR="00B41BBD" w:rsidRPr="006A1DAA" w:rsidRDefault="00B41BBD"/>
    <w:p w14:paraId="352FB21D" w14:textId="77777777" w:rsidR="00B41BBD" w:rsidRPr="006A1DAA" w:rsidRDefault="00B41BBD"/>
    <w:p w14:paraId="01D0E3DF" w14:textId="77777777" w:rsidR="00B41BBD" w:rsidRPr="006A1DAA" w:rsidRDefault="00B41BBD"/>
    <w:p w14:paraId="45C2939D" w14:textId="76A88E87" w:rsidR="00B41BBD" w:rsidRDefault="00B41BBD"/>
    <w:p w14:paraId="54A5D151" w14:textId="1F1D4D5D" w:rsidR="00CD6EBB" w:rsidRDefault="00CD6EBB"/>
    <w:p w14:paraId="785BF4C0" w14:textId="77777777" w:rsidR="00CD6EBB" w:rsidRDefault="00CD6EBB"/>
    <w:p w14:paraId="7AC97244" w14:textId="22DAD4E1" w:rsidR="00CD6EBB" w:rsidRDefault="00CD6EBB"/>
    <w:p w14:paraId="1D31991C" w14:textId="77777777" w:rsidR="00CD6EBB" w:rsidRDefault="00CD6EBB"/>
    <w:p w14:paraId="12CB8B23" w14:textId="0F7C8576" w:rsidR="00CD6EBB" w:rsidRDefault="00396F00">
      <w:r>
        <w:rPr>
          <w:noProof/>
        </w:rPr>
        <mc:AlternateContent>
          <mc:Choice Requires="wps">
            <w:drawing>
              <wp:anchor distT="0" distB="0" distL="114300" distR="114300" simplePos="0" relativeHeight="251658240" behindDoc="0" locked="0" layoutInCell="1" allowOverlap="1" wp14:anchorId="452AA158" wp14:editId="43872C48">
                <wp:simplePos x="0" y="0"/>
                <wp:positionH relativeFrom="column">
                  <wp:posOffset>3432175</wp:posOffset>
                </wp:positionH>
                <wp:positionV relativeFrom="margin">
                  <wp:posOffset>10238105</wp:posOffset>
                </wp:positionV>
                <wp:extent cx="884555" cy="486410"/>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3EA6026" w14:textId="77777777" w:rsidR="00984710" w:rsidRPr="007C077A" w:rsidRDefault="0098471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43EA6026" w14:textId="77777777" w:rsidR="00984710" w:rsidRPr="007C077A" w:rsidRDefault="0098471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Default="00CD6EBB"/>
    <w:p w14:paraId="55816728" w14:textId="246083CB" w:rsidR="00CD6EBB" w:rsidRDefault="00CD6EBB"/>
    <w:p w14:paraId="605F3D73" w14:textId="7B56B0B4" w:rsidR="00CD6EBB" w:rsidRDefault="00CD6EBB"/>
    <w:p w14:paraId="40C54F67" w14:textId="0E94CE55" w:rsidR="00CD6EBB" w:rsidRDefault="00CD6EBB"/>
    <w:p w14:paraId="6C83E819" w14:textId="3B576D26" w:rsidR="00CD6EBB" w:rsidRDefault="00CD6EBB"/>
    <w:p w14:paraId="1B6C0471" w14:textId="47141620" w:rsidR="00CD6EBB" w:rsidRDefault="00CD6EBB"/>
    <w:p w14:paraId="19F3122F" w14:textId="51F3EB03" w:rsidR="00CD6EBB" w:rsidRPr="006A1DAA" w:rsidRDefault="00CD6EBB"/>
    <w:p w14:paraId="1D0D5238" w14:textId="5CE79B19" w:rsidR="00B41BBD" w:rsidRPr="006A1DAA" w:rsidRDefault="00B41BBD"/>
    <w:p w14:paraId="2317EA37" w14:textId="5751AA28" w:rsidR="00B41BBD" w:rsidRPr="006A1DAA" w:rsidRDefault="00B41BBD"/>
    <w:p w14:paraId="6780F879" w14:textId="5F18AB80" w:rsidR="00B41BBD" w:rsidRPr="006A1DAA" w:rsidRDefault="00B41BBD"/>
    <w:p w14:paraId="59C93882" w14:textId="6EFA2DEE" w:rsidR="00B41BBD" w:rsidRPr="006A1DAA" w:rsidRDefault="00B41BBD"/>
    <w:p w14:paraId="07C59DD3" w14:textId="11BE850B" w:rsidR="00726E07" w:rsidRPr="00E025C2" w:rsidRDefault="00396F00" w:rsidP="00726E07">
      <w:pPr>
        <w:pStyle w:val="Caption"/>
        <w:rPr>
          <w:color w:val="000000"/>
        </w:rPr>
      </w:pPr>
      <w:r>
        <w:rPr>
          <w:noProof/>
        </w:rPr>
        <w:drawing>
          <wp:anchor distT="0" distB="0" distL="114300" distR="114300" simplePos="0" relativeHeight="251658247" behindDoc="1" locked="0" layoutInCell="1" allowOverlap="1" wp14:anchorId="0D9B64EF" wp14:editId="33BAA2B2">
            <wp:simplePos x="0" y="0"/>
            <wp:positionH relativeFrom="column">
              <wp:posOffset>-612140</wp:posOffset>
            </wp:positionH>
            <wp:positionV relativeFrom="paragraph">
              <wp:posOffset>2187575</wp:posOffset>
            </wp:positionV>
            <wp:extent cx="7101840" cy="2120265"/>
            <wp:effectExtent l="0" t="0" r="0" b="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01840" cy="212026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58246" behindDoc="0" locked="0" layoutInCell="1" allowOverlap="1" wp14:anchorId="3BE9DEFF" wp14:editId="1A0046A8">
                <wp:simplePos x="0" y="0"/>
                <wp:positionH relativeFrom="column">
                  <wp:posOffset>2646045</wp:posOffset>
                </wp:positionH>
                <wp:positionV relativeFrom="paragraph">
                  <wp:posOffset>276225</wp:posOffset>
                </wp:positionV>
                <wp:extent cx="3347720" cy="256095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7720" cy="2560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14614" w14:textId="77777777" w:rsidR="00984710" w:rsidRPr="004C169C" w:rsidRDefault="00984710" w:rsidP="003455A3">
                            <w:pPr>
                              <w:jc w:val="right"/>
                              <w:rPr>
                                <w:color w:val="0070C0"/>
                                <w:sz w:val="56"/>
                                <w:szCs w:val="40"/>
                              </w:rPr>
                            </w:pPr>
                            <w:r w:rsidRPr="004C169C">
                              <w:rPr>
                                <w:color w:val="0070C0"/>
                                <w:sz w:val="56"/>
                                <w:szCs w:val="40"/>
                              </w:rPr>
                              <w:t>Digital Government Factsheet 2019</w:t>
                            </w:r>
                          </w:p>
                          <w:p w14:paraId="243A3413" w14:textId="77777777" w:rsidR="00984710" w:rsidRPr="004C169C" w:rsidRDefault="00984710" w:rsidP="003455A3">
                            <w:pPr>
                              <w:jc w:val="right"/>
                              <w:rPr>
                                <w:color w:val="0070C0"/>
                                <w:sz w:val="56"/>
                                <w:szCs w:val="40"/>
                              </w:rPr>
                            </w:pPr>
                          </w:p>
                          <w:p w14:paraId="67EC8954" w14:textId="0F6A2AA2" w:rsidR="00984710" w:rsidRPr="004C169C" w:rsidRDefault="00984710" w:rsidP="003455A3">
                            <w:pPr>
                              <w:jc w:val="right"/>
                              <w:rPr>
                                <w:color w:val="0070C0"/>
                                <w:sz w:val="48"/>
                                <w:szCs w:val="40"/>
                              </w:rPr>
                            </w:pPr>
                            <w:r w:rsidRPr="004C169C">
                              <w:rPr>
                                <w:color w:val="0070C0"/>
                                <w:sz w:val="48"/>
                                <w:szCs w:val="40"/>
                              </w:rPr>
                              <w:t>The United Kingdom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7" type="#_x0000_t202" style="position:absolute;left:0;text-align:left;margin-left:208.35pt;margin-top:21.75pt;width:263.6pt;height:201.65pt;z-index:25165824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" filled="f" stroked="f">
                <v:path arrowok="t"/>
                <v:textbox style="mso-fit-shape-to-text:t">
                  <w:txbxContent>
                    <w:p w14:paraId="14914614" w14:textId="77777777" w:rsidR="00984710" w:rsidRPr="004C169C" w:rsidRDefault="00984710" w:rsidP="003455A3">
                      <w:pPr>
                        <w:jc w:val="right"/>
                        <w:rPr>
                          <w:color w:val="0070C0"/>
                          <w:sz w:val="56"/>
                          <w:szCs w:val="40"/>
                        </w:rPr>
                      </w:pPr>
                      <w:r w:rsidRPr="004C169C">
                        <w:rPr>
                          <w:color w:val="0070C0"/>
                          <w:sz w:val="56"/>
                          <w:szCs w:val="40"/>
                        </w:rPr>
                        <w:t>Digital Government Factsheet 2019</w:t>
                      </w:r>
                    </w:p>
                    <w:p w14:paraId="243A3413" w14:textId="77777777" w:rsidR="00984710" w:rsidRPr="004C169C" w:rsidRDefault="00984710" w:rsidP="003455A3">
                      <w:pPr>
                        <w:jc w:val="right"/>
                        <w:rPr>
                          <w:color w:val="0070C0"/>
                          <w:sz w:val="56"/>
                          <w:szCs w:val="40"/>
                        </w:rPr>
                      </w:pPr>
                    </w:p>
                    <w:p w14:paraId="67EC8954" w14:textId="0F6A2AA2" w:rsidR="00984710" w:rsidRPr="004C169C" w:rsidRDefault="00984710" w:rsidP="003455A3">
                      <w:pPr>
                        <w:jc w:val="right"/>
                        <w:rPr>
                          <w:color w:val="0070C0"/>
                          <w:sz w:val="48"/>
                          <w:szCs w:val="40"/>
                        </w:rPr>
                      </w:pPr>
                      <w:r w:rsidRPr="004C169C">
                        <w:rPr>
                          <w:color w:val="0070C0"/>
                          <w:sz w:val="48"/>
                          <w:szCs w:val="40"/>
                        </w:rPr>
                        <w:t>The United Kingdom</w:t>
                      </w:r>
                    </w:p>
                  </w:txbxContent>
                </v:textbox>
                <w10:wrap type="square"/>
              </v:shape>
            </w:pict>
          </mc:Fallback>
        </mc:AlternateContent>
      </w:r>
      <w:r>
        <w:rPr>
          <w:noProof/>
        </w:rPr>
        <mc:AlternateContent>
          <mc:Choice Requires="wps">
            <w:drawing>
              <wp:anchor distT="0" distB="0" distL="114300" distR="114300" simplePos="0" relativeHeight="251658248" behindDoc="1" locked="0" layoutInCell="1" allowOverlap="1" wp14:anchorId="1F095166" wp14:editId="17A35328">
                <wp:simplePos x="0" y="0"/>
                <wp:positionH relativeFrom="margin">
                  <wp:posOffset>2337435</wp:posOffset>
                </wp:positionH>
                <wp:positionV relativeFrom="margin">
                  <wp:posOffset>9206230</wp:posOffset>
                </wp:positionV>
                <wp:extent cx="884555" cy="486410"/>
                <wp:effectExtent l="0" t="0" r="0"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984710" w:rsidRPr="007C077A" w:rsidRDefault="0098471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8" type="#_x0000_t202" style="position:absolute;left:0;text-align:left;margin-left:184.05pt;margin-top:724.9pt;width:69.65pt;height:38.3pt;z-index:-2516582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" fillcolor="#039" stroked="f" strokeweight=".5pt">
                <v:path arrowok="t"/>
                <v:textbox>
                  <w:txbxContent>
                    <w:p w14:paraId="534E737A" w14:textId="77777777" w:rsidR="00984710" w:rsidRPr="007C077A" w:rsidRDefault="0098471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br w:type="page"/>
      </w:r>
      <w:r w:rsidR="00726E07" w:rsidRPr="00E025C2">
        <w:rPr>
          <w:color w:val="000000"/>
          <w:sz w:val="32"/>
        </w:rPr>
        <w:lastRenderedPageBreak/>
        <w:t>Table of Contents</w:t>
      </w:r>
    </w:p>
    <w:p w14:paraId="5FC781F0" w14:textId="77777777" w:rsidR="00D2200F" w:rsidRPr="006A1DAA" w:rsidRDefault="00D2200F"/>
    <w:p w14:paraId="73EA68A2" w14:textId="5CCA2DA4" w:rsidR="00444E00" w:rsidRDefault="0044639B">
      <w:pPr>
        <w:pStyle w:val="TOC1"/>
        <w:tabs>
          <w:tab w:val="right" w:leader="dot" w:pos="8777"/>
        </w:tabs>
        <w:rPr>
          <w:rFonts w:asciiTheme="minorHAnsi" w:eastAsiaTheme="minorEastAsia" w:hAnsiTheme="minorHAnsi" w:cstheme="minorBidi"/>
          <w:noProof/>
          <w:color w:val="auto"/>
          <w:sz w:val="22"/>
          <w:szCs w:val="22"/>
          <w:lang w:val="fr-FR" w:eastAsia="fr-FR"/>
        </w:rPr>
      </w:pPr>
      <w:r>
        <w:fldChar w:fldCharType="begin"/>
      </w:r>
      <w:r>
        <w:instrText xml:space="preserve"> TOC \o "1-1" \h \z \u </w:instrText>
      </w:r>
      <w:r>
        <w:fldChar w:fldCharType="separate"/>
      </w:r>
      <w:hyperlink w:anchor="_Toc11945552" w:history="1">
        <w:r w:rsidR="00444E00" w:rsidRPr="001C35E0">
          <w:rPr>
            <w:rStyle w:val="Hyperlink"/>
            <w:noProof/>
          </w:rPr>
          <w:t>Country Profile</w:t>
        </w:r>
        <w:r w:rsidR="00444E00">
          <w:rPr>
            <w:noProof/>
            <w:webHidden/>
          </w:rPr>
          <w:tab/>
        </w:r>
        <w:r w:rsidR="00444E00">
          <w:rPr>
            <w:noProof/>
            <w:webHidden/>
          </w:rPr>
          <w:fldChar w:fldCharType="begin"/>
        </w:r>
        <w:r w:rsidR="00444E00">
          <w:rPr>
            <w:noProof/>
            <w:webHidden/>
          </w:rPr>
          <w:instrText xml:space="preserve"> PAGEREF _Toc11945552 \h </w:instrText>
        </w:r>
        <w:r w:rsidR="00444E00">
          <w:rPr>
            <w:noProof/>
            <w:webHidden/>
          </w:rPr>
        </w:r>
        <w:r w:rsidR="00444E00">
          <w:rPr>
            <w:noProof/>
            <w:webHidden/>
          </w:rPr>
          <w:fldChar w:fldCharType="separate"/>
        </w:r>
        <w:r w:rsidR="0087437A">
          <w:rPr>
            <w:noProof/>
            <w:webHidden/>
          </w:rPr>
          <w:t>3</w:t>
        </w:r>
        <w:r w:rsidR="00444E00">
          <w:rPr>
            <w:noProof/>
            <w:webHidden/>
          </w:rPr>
          <w:fldChar w:fldCharType="end"/>
        </w:r>
      </w:hyperlink>
    </w:p>
    <w:p w14:paraId="02BD022C" w14:textId="03CF21F5" w:rsidR="00444E00" w:rsidRDefault="00E605F9">
      <w:pPr>
        <w:pStyle w:val="TOC1"/>
        <w:tabs>
          <w:tab w:val="right" w:leader="dot" w:pos="8777"/>
        </w:tabs>
        <w:rPr>
          <w:rFonts w:asciiTheme="minorHAnsi" w:eastAsiaTheme="minorEastAsia" w:hAnsiTheme="minorHAnsi" w:cstheme="minorBidi"/>
          <w:noProof/>
          <w:color w:val="auto"/>
          <w:sz w:val="22"/>
          <w:szCs w:val="22"/>
          <w:lang w:val="fr-FR" w:eastAsia="fr-FR"/>
        </w:rPr>
      </w:pPr>
      <w:hyperlink w:anchor="_Toc11945553" w:history="1">
        <w:r w:rsidR="00444E00" w:rsidRPr="001C35E0">
          <w:rPr>
            <w:rStyle w:val="Hyperlink"/>
            <w:noProof/>
          </w:rPr>
          <w:t>Digital Government Highlights</w:t>
        </w:r>
        <w:r w:rsidR="00444E00">
          <w:rPr>
            <w:noProof/>
            <w:webHidden/>
          </w:rPr>
          <w:tab/>
        </w:r>
        <w:r w:rsidR="00444E00">
          <w:rPr>
            <w:noProof/>
            <w:webHidden/>
          </w:rPr>
          <w:fldChar w:fldCharType="begin"/>
        </w:r>
        <w:r w:rsidR="00444E00">
          <w:rPr>
            <w:noProof/>
            <w:webHidden/>
          </w:rPr>
          <w:instrText xml:space="preserve"> PAGEREF _Toc11945553 \h </w:instrText>
        </w:r>
        <w:r w:rsidR="00444E00">
          <w:rPr>
            <w:noProof/>
            <w:webHidden/>
          </w:rPr>
        </w:r>
        <w:r w:rsidR="00444E00">
          <w:rPr>
            <w:noProof/>
            <w:webHidden/>
          </w:rPr>
          <w:fldChar w:fldCharType="separate"/>
        </w:r>
        <w:r w:rsidR="0087437A">
          <w:rPr>
            <w:noProof/>
            <w:webHidden/>
          </w:rPr>
          <w:t>6</w:t>
        </w:r>
        <w:r w:rsidR="00444E00">
          <w:rPr>
            <w:noProof/>
            <w:webHidden/>
          </w:rPr>
          <w:fldChar w:fldCharType="end"/>
        </w:r>
      </w:hyperlink>
    </w:p>
    <w:p w14:paraId="2808F414" w14:textId="5ABB409F" w:rsidR="00444E00" w:rsidRDefault="00E605F9">
      <w:pPr>
        <w:pStyle w:val="TOC1"/>
        <w:tabs>
          <w:tab w:val="right" w:leader="dot" w:pos="8777"/>
        </w:tabs>
        <w:rPr>
          <w:rFonts w:asciiTheme="minorHAnsi" w:eastAsiaTheme="minorEastAsia" w:hAnsiTheme="minorHAnsi" w:cstheme="minorBidi"/>
          <w:noProof/>
          <w:color w:val="auto"/>
          <w:sz w:val="22"/>
          <w:szCs w:val="22"/>
          <w:lang w:val="fr-FR" w:eastAsia="fr-FR"/>
        </w:rPr>
      </w:pPr>
      <w:hyperlink w:anchor="_Toc11945554" w:history="1">
        <w:r w:rsidR="00444E00" w:rsidRPr="001C35E0">
          <w:rPr>
            <w:rStyle w:val="Hyperlink"/>
            <w:noProof/>
          </w:rPr>
          <w:t>Digital Government Political Communications</w:t>
        </w:r>
        <w:r w:rsidR="00444E00">
          <w:rPr>
            <w:noProof/>
            <w:webHidden/>
          </w:rPr>
          <w:tab/>
        </w:r>
        <w:r w:rsidR="00444E00">
          <w:rPr>
            <w:noProof/>
            <w:webHidden/>
          </w:rPr>
          <w:fldChar w:fldCharType="begin"/>
        </w:r>
        <w:r w:rsidR="00444E00">
          <w:rPr>
            <w:noProof/>
            <w:webHidden/>
          </w:rPr>
          <w:instrText xml:space="preserve"> PAGEREF _Toc11945554 \h </w:instrText>
        </w:r>
        <w:r w:rsidR="00444E00">
          <w:rPr>
            <w:noProof/>
            <w:webHidden/>
          </w:rPr>
        </w:r>
        <w:r w:rsidR="00444E00">
          <w:rPr>
            <w:noProof/>
            <w:webHidden/>
          </w:rPr>
          <w:fldChar w:fldCharType="separate"/>
        </w:r>
        <w:r w:rsidR="0087437A">
          <w:rPr>
            <w:noProof/>
            <w:webHidden/>
          </w:rPr>
          <w:t>7</w:t>
        </w:r>
        <w:r w:rsidR="00444E00">
          <w:rPr>
            <w:noProof/>
            <w:webHidden/>
          </w:rPr>
          <w:fldChar w:fldCharType="end"/>
        </w:r>
      </w:hyperlink>
    </w:p>
    <w:p w14:paraId="7A886F8B" w14:textId="24D459D6" w:rsidR="00444E00" w:rsidRDefault="00E605F9">
      <w:pPr>
        <w:pStyle w:val="TOC1"/>
        <w:tabs>
          <w:tab w:val="right" w:leader="dot" w:pos="8777"/>
        </w:tabs>
        <w:rPr>
          <w:rFonts w:asciiTheme="minorHAnsi" w:eastAsiaTheme="minorEastAsia" w:hAnsiTheme="minorHAnsi" w:cstheme="minorBidi"/>
          <w:noProof/>
          <w:color w:val="auto"/>
          <w:sz w:val="22"/>
          <w:szCs w:val="22"/>
          <w:lang w:val="fr-FR" w:eastAsia="fr-FR"/>
        </w:rPr>
      </w:pPr>
      <w:hyperlink w:anchor="_Toc11945555" w:history="1">
        <w:r w:rsidR="00444E00" w:rsidRPr="001C35E0">
          <w:rPr>
            <w:rStyle w:val="Hyperlink"/>
            <w:noProof/>
          </w:rPr>
          <w:t>Digital Government Legislation</w:t>
        </w:r>
        <w:r w:rsidR="00444E00">
          <w:rPr>
            <w:noProof/>
            <w:webHidden/>
          </w:rPr>
          <w:tab/>
        </w:r>
        <w:r w:rsidR="00444E00">
          <w:rPr>
            <w:noProof/>
            <w:webHidden/>
          </w:rPr>
          <w:fldChar w:fldCharType="begin"/>
        </w:r>
        <w:r w:rsidR="00444E00">
          <w:rPr>
            <w:noProof/>
            <w:webHidden/>
          </w:rPr>
          <w:instrText xml:space="preserve"> PAGEREF _Toc11945555 \h </w:instrText>
        </w:r>
        <w:r w:rsidR="00444E00">
          <w:rPr>
            <w:noProof/>
            <w:webHidden/>
          </w:rPr>
        </w:r>
        <w:r w:rsidR="00444E00">
          <w:rPr>
            <w:noProof/>
            <w:webHidden/>
          </w:rPr>
          <w:fldChar w:fldCharType="separate"/>
        </w:r>
        <w:r w:rsidR="0087437A">
          <w:rPr>
            <w:noProof/>
            <w:webHidden/>
          </w:rPr>
          <w:t>17</w:t>
        </w:r>
        <w:r w:rsidR="00444E00">
          <w:rPr>
            <w:noProof/>
            <w:webHidden/>
          </w:rPr>
          <w:fldChar w:fldCharType="end"/>
        </w:r>
      </w:hyperlink>
    </w:p>
    <w:p w14:paraId="5F2C14E4" w14:textId="3719C71C" w:rsidR="00444E00" w:rsidRDefault="00E605F9">
      <w:pPr>
        <w:pStyle w:val="TOC1"/>
        <w:tabs>
          <w:tab w:val="right" w:leader="dot" w:pos="8777"/>
        </w:tabs>
        <w:rPr>
          <w:rFonts w:asciiTheme="minorHAnsi" w:eastAsiaTheme="minorEastAsia" w:hAnsiTheme="minorHAnsi" w:cstheme="minorBidi"/>
          <w:noProof/>
          <w:color w:val="auto"/>
          <w:sz w:val="22"/>
          <w:szCs w:val="22"/>
          <w:lang w:val="fr-FR" w:eastAsia="fr-FR"/>
        </w:rPr>
      </w:pPr>
      <w:hyperlink w:anchor="_Toc11945556" w:history="1">
        <w:r w:rsidR="00444E00" w:rsidRPr="001C35E0">
          <w:rPr>
            <w:rStyle w:val="Hyperlink"/>
            <w:noProof/>
          </w:rPr>
          <w:t>Digital Government Governance</w:t>
        </w:r>
        <w:r w:rsidR="00444E00">
          <w:rPr>
            <w:noProof/>
            <w:webHidden/>
          </w:rPr>
          <w:tab/>
        </w:r>
        <w:r w:rsidR="00444E00">
          <w:rPr>
            <w:noProof/>
            <w:webHidden/>
          </w:rPr>
          <w:fldChar w:fldCharType="begin"/>
        </w:r>
        <w:r w:rsidR="00444E00">
          <w:rPr>
            <w:noProof/>
            <w:webHidden/>
          </w:rPr>
          <w:instrText xml:space="preserve"> PAGEREF _Toc11945556 \h </w:instrText>
        </w:r>
        <w:r w:rsidR="00444E00">
          <w:rPr>
            <w:noProof/>
            <w:webHidden/>
          </w:rPr>
        </w:r>
        <w:r w:rsidR="00444E00">
          <w:rPr>
            <w:noProof/>
            <w:webHidden/>
          </w:rPr>
          <w:fldChar w:fldCharType="separate"/>
        </w:r>
        <w:r w:rsidR="0087437A">
          <w:rPr>
            <w:noProof/>
            <w:webHidden/>
          </w:rPr>
          <w:t>20</w:t>
        </w:r>
        <w:r w:rsidR="00444E00">
          <w:rPr>
            <w:noProof/>
            <w:webHidden/>
          </w:rPr>
          <w:fldChar w:fldCharType="end"/>
        </w:r>
      </w:hyperlink>
    </w:p>
    <w:p w14:paraId="392A5029" w14:textId="3D8ABB94" w:rsidR="00444E00" w:rsidRDefault="00E605F9">
      <w:pPr>
        <w:pStyle w:val="TOC1"/>
        <w:tabs>
          <w:tab w:val="right" w:leader="dot" w:pos="8777"/>
        </w:tabs>
        <w:rPr>
          <w:rFonts w:asciiTheme="minorHAnsi" w:eastAsiaTheme="minorEastAsia" w:hAnsiTheme="minorHAnsi" w:cstheme="minorBidi"/>
          <w:noProof/>
          <w:color w:val="auto"/>
          <w:sz w:val="22"/>
          <w:szCs w:val="22"/>
          <w:lang w:val="fr-FR" w:eastAsia="fr-FR"/>
        </w:rPr>
      </w:pPr>
      <w:hyperlink w:anchor="_Toc11945557" w:history="1">
        <w:r w:rsidR="00444E00" w:rsidRPr="001C35E0">
          <w:rPr>
            <w:rStyle w:val="Hyperlink"/>
            <w:noProof/>
          </w:rPr>
          <w:t>Digital Government Infrastructure</w:t>
        </w:r>
        <w:r w:rsidR="00444E00">
          <w:rPr>
            <w:noProof/>
            <w:webHidden/>
          </w:rPr>
          <w:tab/>
        </w:r>
        <w:r w:rsidR="00444E00">
          <w:rPr>
            <w:noProof/>
            <w:webHidden/>
          </w:rPr>
          <w:fldChar w:fldCharType="begin"/>
        </w:r>
        <w:r w:rsidR="00444E00">
          <w:rPr>
            <w:noProof/>
            <w:webHidden/>
          </w:rPr>
          <w:instrText xml:space="preserve"> PAGEREF _Toc11945557 \h </w:instrText>
        </w:r>
        <w:r w:rsidR="00444E00">
          <w:rPr>
            <w:noProof/>
            <w:webHidden/>
          </w:rPr>
        </w:r>
        <w:r w:rsidR="00444E00">
          <w:rPr>
            <w:noProof/>
            <w:webHidden/>
          </w:rPr>
          <w:fldChar w:fldCharType="separate"/>
        </w:r>
        <w:r w:rsidR="0087437A">
          <w:rPr>
            <w:noProof/>
            <w:webHidden/>
          </w:rPr>
          <w:t>27</w:t>
        </w:r>
        <w:r w:rsidR="00444E00">
          <w:rPr>
            <w:noProof/>
            <w:webHidden/>
          </w:rPr>
          <w:fldChar w:fldCharType="end"/>
        </w:r>
      </w:hyperlink>
    </w:p>
    <w:p w14:paraId="27520CDD" w14:textId="6BA17876" w:rsidR="00444E00" w:rsidRDefault="00E605F9">
      <w:pPr>
        <w:pStyle w:val="TOC1"/>
        <w:tabs>
          <w:tab w:val="right" w:leader="dot" w:pos="8777"/>
        </w:tabs>
        <w:rPr>
          <w:rFonts w:asciiTheme="minorHAnsi" w:eastAsiaTheme="minorEastAsia" w:hAnsiTheme="minorHAnsi" w:cstheme="minorBidi"/>
          <w:noProof/>
          <w:color w:val="auto"/>
          <w:sz w:val="22"/>
          <w:szCs w:val="22"/>
          <w:lang w:val="fr-FR" w:eastAsia="fr-FR"/>
        </w:rPr>
      </w:pPr>
      <w:hyperlink w:anchor="_Toc11945558" w:history="1">
        <w:r w:rsidR="00444E00" w:rsidRPr="001C35E0">
          <w:rPr>
            <w:rStyle w:val="Hyperlink"/>
            <w:rFonts w:eastAsia="Arial"/>
            <w:noProof/>
          </w:rPr>
          <w:t>Digital Government Services for Citizens</w:t>
        </w:r>
        <w:r w:rsidR="00444E00">
          <w:rPr>
            <w:noProof/>
            <w:webHidden/>
          </w:rPr>
          <w:tab/>
        </w:r>
        <w:r w:rsidR="00444E00">
          <w:rPr>
            <w:noProof/>
            <w:webHidden/>
          </w:rPr>
          <w:fldChar w:fldCharType="begin"/>
        </w:r>
        <w:r w:rsidR="00444E00">
          <w:rPr>
            <w:noProof/>
            <w:webHidden/>
          </w:rPr>
          <w:instrText xml:space="preserve"> PAGEREF _Toc11945558 \h </w:instrText>
        </w:r>
        <w:r w:rsidR="00444E00">
          <w:rPr>
            <w:noProof/>
            <w:webHidden/>
          </w:rPr>
        </w:r>
        <w:r w:rsidR="00444E00">
          <w:rPr>
            <w:noProof/>
            <w:webHidden/>
          </w:rPr>
          <w:fldChar w:fldCharType="separate"/>
        </w:r>
        <w:r w:rsidR="0087437A">
          <w:rPr>
            <w:noProof/>
            <w:webHidden/>
          </w:rPr>
          <w:t>34</w:t>
        </w:r>
        <w:r w:rsidR="00444E00">
          <w:rPr>
            <w:noProof/>
            <w:webHidden/>
          </w:rPr>
          <w:fldChar w:fldCharType="end"/>
        </w:r>
      </w:hyperlink>
    </w:p>
    <w:p w14:paraId="11C43734" w14:textId="42AB0DFE" w:rsidR="00444E00" w:rsidRDefault="00E605F9">
      <w:pPr>
        <w:pStyle w:val="TOC1"/>
        <w:tabs>
          <w:tab w:val="right" w:leader="dot" w:pos="8777"/>
        </w:tabs>
        <w:rPr>
          <w:rFonts w:asciiTheme="minorHAnsi" w:eastAsiaTheme="minorEastAsia" w:hAnsiTheme="minorHAnsi" w:cstheme="minorBidi"/>
          <w:noProof/>
          <w:color w:val="auto"/>
          <w:sz w:val="22"/>
          <w:szCs w:val="22"/>
          <w:lang w:val="fr-FR" w:eastAsia="fr-FR"/>
        </w:rPr>
      </w:pPr>
      <w:hyperlink w:anchor="_Toc11945559" w:history="1">
        <w:r w:rsidR="00444E00" w:rsidRPr="001C35E0">
          <w:rPr>
            <w:rStyle w:val="Hyperlink"/>
            <w:noProof/>
          </w:rPr>
          <w:t>Digital Government Services for Businesses</w:t>
        </w:r>
        <w:r w:rsidR="00444E00">
          <w:rPr>
            <w:noProof/>
            <w:webHidden/>
          </w:rPr>
          <w:tab/>
        </w:r>
        <w:r w:rsidR="00444E00">
          <w:rPr>
            <w:noProof/>
            <w:webHidden/>
          </w:rPr>
          <w:fldChar w:fldCharType="begin"/>
        </w:r>
        <w:r w:rsidR="00444E00">
          <w:rPr>
            <w:noProof/>
            <w:webHidden/>
          </w:rPr>
          <w:instrText xml:space="preserve"> PAGEREF _Toc11945559 \h </w:instrText>
        </w:r>
        <w:r w:rsidR="00444E00">
          <w:rPr>
            <w:noProof/>
            <w:webHidden/>
          </w:rPr>
        </w:r>
        <w:r w:rsidR="00444E00">
          <w:rPr>
            <w:noProof/>
            <w:webHidden/>
          </w:rPr>
          <w:fldChar w:fldCharType="separate"/>
        </w:r>
        <w:r w:rsidR="0087437A">
          <w:rPr>
            <w:noProof/>
            <w:webHidden/>
          </w:rPr>
          <w:t>45</w:t>
        </w:r>
        <w:r w:rsidR="00444E00">
          <w:rPr>
            <w:noProof/>
            <w:webHidden/>
          </w:rPr>
          <w:fldChar w:fldCharType="end"/>
        </w:r>
      </w:hyperlink>
    </w:p>
    <w:p w14:paraId="28EB92B4" w14:textId="4E497A6C" w:rsidR="00B41BBD" w:rsidRPr="006A1DAA" w:rsidRDefault="0044639B">
      <w:r>
        <w:fldChar w:fldCharType="end"/>
      </w:r>
    </w:p>
    <w:p w14:paraId="7067BF41" w14:textId="77777777" w:rsidR="00D2200F" w:rsidRPr="006A1DAA" w:rsidRDefault="00D2200F"/>
    <w:p w14:paraId="572125D6" w14:textId="77777777" w:rsidR="00B41BBD" w:rsidRPr="006A1DAA" w:rsidRDefault="00B41BBD"/>
    <w:p w14:paraId="2DB55B16" w14:textId="77777777" w:rsidR="00B41BBD" w:rsidRPr="006A1DAA" w:rsidRDefault="00B41BBD"/>
    <w:p w14:paraId="21741464" w14:textId="77777777" w:rsidR="00B41BBD" w:rsidRPr="006A1DAA" w:rsidRDefault="00B41BBD"/>
    <w:p w14:paraId="7D3EF90C" w14:textId="77777777" w:rsidR="00B41BBD" w:rsidRPr="006A1DAA" w:rsidRDefault="00B41BBD"/>
    <w:p w14:paraId="73E52E74" w14:textId="77777777" w:rsidR="00B41BBD" w:rsidRPr="006A1DAA" w:rsidRDefault="00B41BBD"/>
    <w:p w14:paraId="3A3403F7" w14:textId="77777777" w:rsidR="00B41BBD" w:rsidRPr="006A1DAA" w:rsidRDefault="00B41BBD"/>
    <w:p w14:paraId="7888DCE4" w14:textId="77777777" w:rsidR="00B41BBD" w:rsidRPr="006A1DAA" w:rsidRDefault="00B41BBD"/>
    <w:p w14:paraId="358EFF94" w14:textId="77777777" w:rsidR="00B41BBD" w:rsidRPr="006A1DAA" w:rsidRDefault="00B41BBD"/>
    <w:p w14:paraId="49EFA835" w14:textId="77777777" w:rsidR="00B41BBD" w:rsidRPr="006A1DAA" w:rsidRDefault="00B41BBD"/>
    <w:p w14:paraId="0A14D21F" w14:textId="77777777" w:rsidR="002F4A39" w:rsidRPr="006A1DAA" w:rsidRDefault="002F4A39"/>
    <w:p w14:paraId="5BCDB312" w14:textId="77777777" w:rsidR="002F4A39" w:rsidRPr="006A1DAA" w:rsidRDefault="002F4A39"/>
    <w:p w14:paraId="7D5BA223" w14:textId="77777777" w:rsidR="002F4A39" w:rsidRPr="006A1DAA" w:rsidRDefault="002F4A39"/>
    <w:p w14:paraId="3F68086F" w14:textId="77777777" w:rsidR="002F4A39" w:rsidRPr="006A1DAA" w:rsidRDefault="00B41BBD" w:rsidP="00B41BBD">
      <w:pPr>
        <w:tabs>
          <w:tab w:val="left" w:pos="7500"/>
        </w:tabs>
      </w:pPr>
      <w:r w:rsidRPr="006A1DAA">
        <w:tab/>
      </w:r>
    </w:p>
    <w:p w14:paraId="15185D93" w14:textId="77777777" w:rsidR="00B41BBD" w:rsidRPr="006A1DAA" w:rsidRDefault="00B41BBD" w:rsidP="00B41BBD">
      <w:pPr>
        <w:tabs>
          <w:tab w:val="left" w:pos="7500"/>
        </w:tabs>
      </w:pPr>
    </w:p>
    <w:p w14:paraId="62CA7C4F" w14:textId="77777777" w:rsidR="00B41BBD" w:rsidRPr="006A1DAA" w:rsidRDefault="00B41BBD" w:rsidP="00B41BBD">
      <w:pPr>
        <w:tabs>
          <w:tab w:val="left" w:pos="7500"/>
        </w:tabs>
      </w:pPr>
    </w:p>
    <w:p w14:paraId="0D0FCD7A" w14:textId="77777777" w:rsidR="00B41BBD" w:rsidRPr="006A1DAA" w:rsidRDefault="00B41BBD" w:rsidP="00B41BBD">
      <w:pPr>
        <w:tabs>
          <w:tab w:val="left" w:pos="7500"/>
        </w:tabs>
      </w:pPr>
    </w:p>
    <w:p w14:paraId="324A6E94" w14:textId="77777777" w:rsidR="00B41BBD" w:rsidRPr="006A1DAA" w:rsidRDefault="00B41BBD" w:rsidP="00B41BBD">
      <w:pPr>
        <w:tabs>
          <w:tab w:val="left" w:pos="7500"/>
        </w:tabs>
      </w:pPr>
    </w:p>
    <w:p w14:paraId="6C80F283" w14:textId="12082C76" w:rsidR="00B41BBD" w:rsidRPr="006A1DAA" w:rsidRDefault="00B41BBD" w:rsidP="00B41BBD">
      <w:pPr>
        <w:tabs>
          <w:tab w:val="left" w:pos="7500"/>
        </w:tabs>
      </w:pPr>
    </w:p>
    <w:p w14:paraId="29E4881F" w14:textId="77777777" w:rsidR="00B41BBD" w:rsidRPr="006A1DAA" w:rsidRDefault="00B41BBD" w:rsidP="00B41BBD">
      <w:pPr>
        <w:tabs>
          <w:tab w:val="left" w:pos="7500"/>
        </w:tabs>
      </w:pPr>
    </w:p>
    <w:p w14:paraId="3F46E2E8" w14:textId="77777777" w:rsidR="00B41BBD" w:rsidRPr="006A1DAA" w:rsidRDefault="00B41BBD" w:rsidP="00B41BBD">
      <w:pPr>
        <w:tabs>
          <w:tab w:val="left" w:pos="7500"/>
        </w:tabs>
      </w:pPr>
    </w:p>
    <w:p w14:paraId="1D7BA95D" w14:textId="77777777" w:rsidR="00B41BBD" w:rsidRPr="006A1DAA" w:rsidRDefault="00B41BBD" w:rsidP="00B41BBD">
      <w:pPr>
        <w:tabs>
          <w:tab w:val="left" w:pos="7500"/>
        </w:tabs>
      </w:pPr>
    </w:p>
    <w:p w14:paraId="2C1D086A" w14:textId="77777777" w:rsidR="00B41BBD" w:rsidRPr="006A1DAA" w:rsidRDefault="00B41BBD" w:rsidP="00B41BBD">
      <w:pPr>
        <w:tabs>
          <w:tab w:val="left" w:pos="7500"/>
        </w:tabs>
      </w:pPr>
    </w:p>
    <w:p w14:paraId="70D883C0" w14:textId="77777777" w:rsidR="00B41BBD" w:rsidRPr="006A1DAA" w:rsidRDefault="00B41BBD" w:rsidP="00B41BBD">
      <w:pPr>
        <w:tabs>
          <w:tab w:val="left" w:pos="7500"/>
        </w:tabs>
      </w:pPr>
    </w:p>
    <w:p w14:paraId="3D435443" w14:textId="77777777" w:rsidR="00B41BBD" w:rsidRPr="006A1DAA" w:rsidRDefault="00B41BBD" w:rsidP="00B41BBD">
      <w:pPr>
        <w:tabs>
          <w:tab w:val="left" w:pos="7500"/>
        </w:tabs>
      </w:pPr>
    </w:p>
    <w:p w14:paraId="5B045D63" w14:textId="77777777" w:rsidR="00B41BBD" w:rsidRPr="006A1DAA" w:rsidRDefault="00B41BBD" w:rsidP="00B41BBD">
      <w:pPr>
        <w:tabs>
          <w:tab w:val="left" w:pos="7500"/>
        </w:tabs>
      </w:pPr>
    </w:p>
    <w:p w14:paraId="517F9101" w14:textId="77777777" w:rsidR="00B41BBD" w:rsidRPr="006A1DAA" w:rsidRDefault="00B41BBD" w:rsidP="00B41BBD">
      <w:pPr>
        <w:tabs>
          <w:tab w:val="left" w:pos="7500"/>
        </w:tabs>
      </w:pPr>
    </w:p>
    <w:p w14:paraId="0CA8AED3" w14:textId="77777777" w:rsidR="00892832" w:rsidRDefault="003730DF" w:rsidP="00892832">
      <w:pPr>
        <w:pStyle w:val="Heading1"/>
        <w:jc w:val="left"/>
      </w:pPr>
      <w:r>
        <w:br w:type="page"/>
      </w:r>
      <w:bookmarkStart w:id="0" w:name="_Toc1035574"/>
      <w:bookmarkStart w:id="1" w:name="_Toc11945552"/>
      <w:r w:rsidR="00892832">
        <w:lastRenderedPageBreak/>
        <w:t>Country Profile</w:t>
      </w:r>
      <w:bookmarkEnd w:id="0"/>
      <w:bookmarkEnd w:id="1"/>
      <w:r w:rsidR="00892832">
        <w:t xml:space="preserve"> </w:t>
      </w:r>
    </w:p>
    <w:p w14:paraId="3E479D09" w14:textId="77777777" w:rsidR="00892832" w:rsidRDefault="00892832" w:rsidP="00892832">
      <w:pPr>
        <w:pStyle w:val="Heading2"/>
      </w:pPr>
      <w:bookmarkStart w:id="2" w:name="_Toc1035575"/>
      <w:bookmarkStart w:id="3" w:name="_Toc1474946"/>
      <w:r>
        <w:t>Basic data</w:t>
      </w:r>
      <w:bookmarkEnd w:id="2"/>
      <w:bookmarkEnd w:id="3"/>
    </w:p>
    <w:p w14:paraId="5C602794" w14:textId="0AB0ABAB" w:rsidR="00892832" w:rsidRDefault="62B26A07" w:rsidP="00892832">
      <w:r w:rsidRPr="62B26A07">
        <w:rPr>
          <w:b/>
          <w:bCs/>
        </w:rPr>
        <w:t>Population</w:t>
      </w:r>
      <w:r>
        <w:t xml:space="preserve">: </w:t>
      </w:r>
      <w:r w:rsidR="009A618E" w:rsidRPr="009A618E">
        <w:t>66</w:t>
      </w:r>
      <w:r w:rsidR="006F2ABC">
        <w:t xml:space="preserve"> </w:t>
      </w:r>
      <w:r w:rsidR="009A618E" w:rsidRPr="009A618E">
        <w:t>273</w:t>
      </w:r>
      <w:r w:rsidR="006F2ABC">
        <w:t xml:space="preserve"> </w:t>
      </w:r>
      <w:r w:rsidR="009A618E" w:rsidRPr="009A618E">
        <w:t>576</w:t>
      </w:r>
      <w:r w:rsidR="009A618E">
        <w:t xml:space="preserve"> (2018)</w:t>
      </w:r>
    </w:p>
    <w:p w14:paraId="6FDB3347" w14:textId="11554E82" w:rsidR="00892832" w:rsidRDefault="62B26A07" w:rsidP="00892832">
      <w:r w:rsidRPr="62B26A07">
        <w:rPr>
          <w:b/>
          <w:bCs/>
        </w:rPr>
        <w:t>GDP at market prices</w:t>
      </w:r>
      <w:r>
        <w:t xml:space="preserve">: </w:t>
      </w:r>
      <w:r w:rsidR="00D329E8" w:rsidRPr="00D329E8">
        <w:t>2</w:t>
      </w:r>
      <w:r w:rsidR="00D329E8">
        <w:t xml:space="preserve"> </w:t>
      </w:r>
      <w:r w:rsidR="00D329E8" w:rsidRPr="00D329E8">
        <w:t>393</w:t>
      </w:r>
      <w:r w:rsidR="00D329E8">
        <w:t xml:space="preserve"> </w:t>
      </w:r>
      <w:r w:rsidR="00D329E8" w:rsidRPr="00D329E8">
        <w:t xml:space="preserve">692.8 </w:t>
      </w:r>
      <w:r w:rsidR="00D329E8">
        <w:t>million euro</w:t>
      </w:r>
    </w:p>
    <w:p w14:paraId="474B14D1" w14:textId="318AF411" w:rsidR="00892832" w:rsidRDefault="00892832" w:rsidP="00892832">
      <w:r w:rsidRPr="00490B70">
        <w:rPr>
          <w:b/>
        </w:rPr>
        <w:t>GDP per inhabitant in PPS (Purchasing Power Standard EU 28=100)</w:t>
      </w:r>
      <w:r>
        <w:t xml:space="preserve">: </w:t>
      </w:r>
      <w:r w:rsidR="00AE7D66">
        <w:t>105 (2017)</w:t>
      </w:r>
    </w:p>
    <w:p w14:paraId="266A70AA" w14:textId="6AA9B63A" w:rsidR="00892832" w:rsidRDefault="00892832" w:rsidP="00892832">
      <w:r w:rsidRPr="00490B70">
        <w:rPr>
          <w:b/>
        </w:rPr>
        <w:t>GDP growth rate</w:t>
      </w:r>
      <w:r>
        <w:t xml:space="preserve">: </w:t>
      </w:r>
      <w:r w:rsidR="0047247F">
        <w:t>1</w:t>
      </w:r>
      <w:r w:rsidR="00874639">
        <w:t>.</w:t>
      </w:r>
      <w:r w:rsidR="0047247F">
        <w:t>4% (2018)</w:t>
      </w:r>
    </w:p>
    <w:p w14:paraId="5C710252" w14:textId="7ED3E27C" w:rsidR="00892832" w:rsidRDefault="62B26A07" w:rsidP="00892832">
      <w:r w:rsidRPr="62B26A07">
        <w:rPr>
          <w:b/>
          <w:bCs/>
        </w:rPr>
        <w:t>Inflation rate</w:t>
      </w:r>
      <w:r>
        <w:t xml:space="preserve">: </w:t>
      </w:r>
      <w:r w:rsidR="002C3CDF">
        <w:t>1</w:t>
      </w:r>
      <w:r w:rsidR="00874639">
        <w:t>.</w:t>
      </w:r>
      <w:r w:rsidR="002C3CDF">
        <w:t>9% (2019)</w:t>
      </w:r>
    </w:p>
    <w:p w14:paraId="7672F873" w14:textId="3673A54E" w:rsidR="00892832" w:rsidRDefault="62B26A07" w:rsidP="00892832">
      <w:r w:rsidRPr="62B26A07">
        <w:rPr>
          <w:b/>
          <w:bCs/>
        </w:rPr>
        <w:t>Unemployment rate</w:t>
      </w:r>
      <w:r>
        <w:t xml:space="preserve">: </w:t>
      </w:r>
      <w:r w:rsidR="00C20CD7">
        <w:t>4% (2018)</w:t>
      </w:r>
    </w:p>
    <w:p w14:paraId="33B24CDD" w14:textId="5252FD18" w:rsidR="00892832" w:rsidRDefault="62B26A07" w:rsidP="00892832">
      <w:r w:rsidRPr="62B26A07">
        <w:rPr>
          <w:b/>
          <w:bCs/>
        </w:rPr>
        <w:t>General government gross debt (Percentage of GDP)</w:t>
      </w:r>
      <w:r>
        <w:t xml:space="preserve">: </w:t>
      </w:r>
      <w:r w:rsidR="0090016B" w:rsidRPr="0090016B">
        <w:t>86.3</w:t>
      </w:r>
      <w:r w:rsidR="0090016B">
        <w:t>% (2018)</w:t>
      </w:r>
    </w:p>
    <w:p w14:paraId="5A3B8224" w14:textId="47AD0782" w:rsidR="00892832" w:rsidRDefault="00892832" w:rsidP="00892832">
      <w:r w:rsidRPr="00490B70">
        <w:rPr>
          <w:b/>
        </w:rPr>
        <w:t>General government deficit/surplus (Percentage of GDP)</w:t>
      </w:r>
      <w:r>
        <w:t xml:space="preserve">: </w:t>
      </w:r>
      <w:r w:rsidR="005D1C96">
        <w:t>-1</w:t>
      </w:r>
      <w:r w:rsidR="00874639">
        <w:t>.</w:t>
      </w:r>
      <w:r w:rsidR="005D1C96">
        <w:t>8% (2018)</w:t>
      </w:r>
    </w:p>
    <w:p w14:paraId="37FC8056" w14:textId="03A8222D" w:rsidR="00892832" w:rsidRDefault="62B26A07" w:rsidP="62B26A07">
      <w:pPr>
        <w:rPr>
          <w:vertAlign w:val="superscript"/>
        </w:rPr>
      </w:pPr>
      <w:r w:rsidRPr="62B26A07">
        <w:rPr>
          <w:b/>
          <w:bCs/>
        </w:rPr>
        <w:t>Area</w:t>
      </w:r>
      <w:r>
        <w:t xml:space="preserve">: </w:t>
      </w:r>
      <w:r w:rsidR="008F50DC" w:rsidRPr="008F50DC">
        <w:t>247</w:t>
      </w:r>
      <w:r w:rsidR="00771388">
        <w:t xml:space="preserve"> </w:t>
      </w:r>
      <w:r w:rsidR="008F50DC" w:rsidRPr="008F50DC">
        <w:t>763 km</w:t>
      </w:r>
      <w:r w:rsidR="008F50DC">
        <w:t>²</w:t>
      </w:r>
    </w:p>
    <w:p w14:paraId="6CD4343D" w14:textId="628E1EAB" w:rsidR="00892832" w:rsidRDefault="62B26A07" w:rsidP="00892832">
      <w:r w:rsidRPr="62B26A07">
        <w:rPr>
          <w:b/>
          <w:bCs/>
        </w:rPr>
        <w:t>Capital city</w:t>
      </w:r>
      <w:r>
        <w:t xml:space="preserve">: </w:t>
      </w:r>
      <w:r w:rsidR="00A916C8">
        <w:t>London</w:t>
      </w:r>
    </w:p>
    <w:p w14:paraId="23E4EF90" w14:textId="132DA0FE" w:rsidR="00892832" w:rsidRPr="00A916C8" w:rsidRDefault="62B26A07" w:rsidP="00892832">
      <w:pPr>
        <w:rPr>
          <w:lang w:val="en-US"/>
        </w:rPr>
      </w:pPr>
      <w:r w:rsidRPr="00A916C8">
        <w:rPr>
          <w:b/>
          <w:bCs/>
          <w:lang w:val="en-US"/>
        </w:rPr>
        <w:t>Official EU language</w:t>
      </w:r>
      <w:r w:rsidRPr="00A916C8">
        <w:rPr>
          <w:lang w:val="en-US"/>
        </w:rPr>
        <w:t xml:space="preserve">: </w:t>
      </w:r>
      <w:r w:rsidR="00A916C8" w:rsidRPr="00A916C8">
        <w:rPr>
          <w:lang w:val="en-US"/>
        </w:rPr>
        <w:t>English</w:t>
      </w:r>
    </w:p>
    <w:p w14:paraId="20C73444" w14:textId="09563713" w:rsidR="00892832" w:rsidRDefault="62B26A07" w:rsidP="00892832">
      <w:pPr>
        <w:rPr>
          <w:lang w:val="en-US"/>
        </w:rPr>
      </w:pPr>
      <w:r w:rsidRPr="00A916C8">
        <w:rPr>
          <w:b/>
          <w:bCs/>
          <w:lang w:val="en-US"/>
        </w:rPr>
        <w:t>Currency</w:t>
      </w:r>
      <w:r w:rsidRPr="00A916C8">
        <w:rPr>
          <w:lang w:val="en-US"/>
        </w:rPr>
        <w:t xml:space="preserve">: </w:t>
      </w:r>
      <w:r w:rsidR="00A916C8" w:rsidRPr="00A916C8">
        <w:rPr>
          <w:lang w:val="en-US"/>
        </w:rPr>
        <w:t>GBP</w:t>
      </w:r>
    </w:p>
    <w:p w14:paraId="4B8B971D" w14:textId="77777777" w:rsidR="004714EA" w:rsidRPr="00A916C8" w:rsidRDefault="004714EA" w:rsidP="00892832">
      <w:pPr>
        <w:rPr>
          <w:lang w:val="en-US"/>
        </w:rPr>
      </w:pPr>
    </w:p>
    <w:p w14:paraId="152CDD16" w14:textId="378A0D6F" w:rsidR="00892832" w:rsidRPr="00E025C2" w:rsidRDefault="62B26A07" w:rsidP="00892832">
      <w:pPr>
        <w:rPr>
          <w:sz w:val="18"/>
          <w:szCs w:val="18"/>
        </w:rPr>
      </w:pPr>
      <w:r w:rsidRPr="62B26A07">
        <w:rPr>
          <w:b/>
          <w:bCs/>
        </w:rPr>
        <w:t>Source</w:t>
      </w:r>
      <w:r>
        <w:t xml:space="preserve">: </w:t>
      </w:r>
      <w:hyperlink r:id="rId14" w:history="1">
        <w:r w:rsidR="00C722CB" w:rsidRPr="00E025C2">
          <w:rPr>
            <w:rStyle w:val="Hyperlink"/>
            <w:sz w:val="18"/>
            <w:szCs w:val="18"/>
          </w:rPr>
          <w:t>Eurostat</w:t>
        </w:r>
      </w:hyperlink>
      <w:r w:rsidR="00C722CB" w:rsidRPr="00E025C2">
        <w:rPr>
          <w:sz w:val="18"/>
          <w:szCs w:val="18"/>
        </w:rPr>
        <w:t xml:space="preserve"> (last update: 1</w:t>
      </w:r>
      <w:r w:rsidR="00723EA3" w:rsidRPr="00E025C2">
        <w:rPr>
          <w:sz w:val="18"/>
          <w:szCs w:val="18"/>
        </w:rPr>
        <w:t>5</w:t>
      </w:r>
      <w:r w:rsidR="00C722CB" w:rsidRPr="00E025C2">
        <w:rPr>
          <w:sz w:val="18"/>
          <w:szCs w:val="18"/>
        </w:rPr>
        <w:t xml:space="preserve"> March 2019)</w:t>
      </w:r>
    </w:p>
    <w:p w14:paraId="752A5A4C" w14:textId="4321F091" w:rsidR="00892832" w:rsidRPr="00D77283" w:rsidRDefault="00892832" w:rsidP="00892832">
      <w:pPr>
        <w:pStyle w:val="Heading2"/>
      </w:pPr>
      <w:r>
        <w:br w:type="page"/>
      </w:r>
      <w:bookmarkStart w:id="4" w:name="_Toc1035576"/>
      <w:bookmarkStart w:id="5" w:name="_Toc1474947"/>
      <w:r w:rsidR="00E75C57">
        <w:lastRenderedPageBreak/>
        <w:t xml:space="preserve">Digital Government </w:t>
      </w:r>
      <w:r w:rsidRPr="00D77283">
        <w:t>Indicators</w:t>
      </w:r>
      <w:bookmarkEnd w:id="4"/>
      <w:bookmarkEnd w:id="5"/>
    </w:p>
    <w:p w14:paraId="36A156E8" w14:textId="78E19296" w:rsidR="002F693F" w:rsidRDefault="002F693F" w:rsidP="002F693F">
      <w:r w:rsidRPr="00563D5A">
        <w:t xml:space="preserve">The following graphs present data for the latest Generic Information Society Indicators for </w:t>
      </w:r>
      <w:r>
        <w:t xml:space="preserve">the UK </w:t>
      </w:r>
      <w:r w:rsidRPr="00563D5A">
        <w:t xml:space="preserve">compared to the EU average. Statistical indicators in this section reflect those of </w:t>
      </w:r>
      <w:hyperlink r:id="rId15" w:history="1">
        <w:r w:rsidRPr="008D4AC1">
          <w:rPr>
            <w:rStyle w:val="Hyperlink"/>
            <w:szCs w:val="20"/>
          </w:rPr>
          <w:t>Eurostat</w:t>
        </w:r>
      </w:hyperlink>
      <w:r w:rsidRPr="00563D5A">
        <w:t xml:space="preserve"> at the time the Edition is being prepared.</w:t>
      </w:r>
    </w:p>
    <w:p w14:paraId="668FE46F" w14:textId="77777777" w:rsidR="002F693F" w:rsidRPr="00452C91" w:rsidRDefault="002F693F" w:rsidP="002F693F">
      <w:pPr>
        <w:jc w:val="center"/>
      </w:pPr>
    </w:p>
    <w:tbl>
      <w:tblPr>
        <w:tblW w:w="9298" w:type="dxa"/>
        <w:tblLayout w:type="fixed"/>
        <w:tblLook w:val="04A0" w:firstRow="1" w:lastRow="0" w:firstColumn="1" w:lastColumn="0" w:noHBand="0" w:noVBand="1"/>
      </w:tblPr>
      <w:tblGrid>
        <w:gridCol w:w="4649"/>
        <w:gridCol w:w="4649"/>
      </w:tblGrid>
      <w:tr w:rsidR="002F693F" w:rsidRPr="00452C91" w14:paraId="0A9886B7" w14:textId="77777777" w:rsidTr="00545580">
        <w:tc>
          <w:tcPr>
            <w:tcW w:w="4649" w:type="dxa"/>
            <w:shd w:val="clear" w:color="auto" w:fill="auto"/>
          </w:tcPr>
          <w:p w14:paraId="393B7494" w14:textId="00DF8F57" w:rsidR="002F693F" w:rsidRPr="008D4AC1" w:rsidRDefault="002F693F" w:rsidP="00545580">
            <w:pPr>
              <w:jc w:val="center"/>
            </w:pPr>
            <w:r w:rsidRPr="008D4AC1">
              <w:t xml:space="preserve">Percentage of individuals using the Internet for interacting with public authorities in </w:t>
            </w:r>
            <w:r>
              <w:t>the UK</w:t>
            </w:r>
          </w:p>
        </w:tc>
        <w:tc>
          <w:tcPr>
            <w:tcW w:w="4649" w:type="dxa"/>
            <w:shd w:val="clear" w:color="auto" w:fill="auto"/>
          </w:tcPr>
          <w:p w14:paraId="38F42E14" w14:textId="7347EA35" w:rsidR="002F693F" w:rsidRPr="008D4AC1" w:rsidRDefault="002F693F" w:rsidP="00545580">
            <w:pPr>
              <w:jc w:val="center"/>
            </w:pPr>
            <w:r w:rsidRPr="008D4AC1">
              <w:t xml:space="preserve">Percentage of individuals using the Internet for obtaining information from public authorities in </w:t>
            </w:r>
            <w:r>
              <w:t>the UK</w:t>
            </w:r>
          </w:p>
        </w:tc>
      </w:tr>
      <w:tr w:rsidR="002F693F" w:rsidRPr="00452C91" w14:paraId="00D3086C" w14:textId="77777777" w:rsidTr="00545580">
        <w:tc>
          <w:tcPr>
            <w:tcW w:w="4649" w:type="dxa"/>
            <w:shd w:val="clear" w:color="auto" w:fill="auto"/>
            <w:vAlign w:val="center"/>
          </w:tcPr>
          <w:p w14:paraId="1874DEF8" w14:textId="6C6833E3" w:rsidR="002F693F" w:rsidRPr="00396CFD" w:rsidRDefault="00396F00" w:rsidP="00545580">
            <w:pPr>
              <w:jc w:val="center"/>
            </w:pPr>
            <w:r>
              <w:rPr>
                <w:noProof/>
              </w:rPr>
              <w:drawing>
                <wp:inline distT="0" distB="0" distL="0" distR="0" wp14:anchorId="58575EF5" wp14:editId="6FB9DAE1">
                  <wp:extent cx="2806700" cy="18415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6700" cy="1841500"/>
                          </a:xfrm>
                          <a:prstGeom prst="rect">
                            <a:avLst/>
                          </a:prstGeom>
                          <a:noFill/>
                          <a:ln>
                            <a:noFill/>
                          </a:ln>
                        </pic:spPr>
                      </pic:pic>
                    </a:graphicData>
                  </a:graphic>
                </wp:inline>
              </w:drawing>
            </w:r>
          </w:p>
        </w:tc>
        <w:tc>
          <w:tcPr>
            <w:tcW w:w="4649" w:type="dxa"/>
            <w:shd w:val="clear" w:color="auto" w:fill="auto"/>
            <w:vAlign w:val="center"/>
          </w:tcPr>
          <w:p w14:paraId="569A8451" w14:textId="7EB6E1F4" w:rsidR="002F693F" w:rsidRPr="00396CFD" w:rsidRDefault="00396F00" w:rsidP="00545580">
            <w:pPr>
              <w:rPr>
                <w:lang w:val="fr-FR"/>
              </w:rPr>
            </w:pPr>
            <w:r>
              <w:rPr>
                <w:noProof/>
                <w:lang w:val="fr-FR"/>
              </w:rPr>
              <w:drawing>
                <wp:inline distT="0" distB="0" distL="0" distR="0" wp14:anchorId="5B41DBCB" wp14:editId="480ED02A">
                  <wp:extent cx="2806700" cy="18415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6700" cy="1841500"/>
                          </a:xfrm>
                          <a:prstGeom prst="rect">
                            <a:avLst/>
                          </a:prstGeom>
                          <a:noFill/>
                          <a:ln>
                            <a:noFill/>
                          </a:ln>
                        </pic:spPr>
                      </pic:pic>
                    </a:graphicData>
                  </a:graphic>
                </wp:inline>
              </w:drawing>
            </w:r>
          </w:p>
        </w:tc>
      </w:tr>
      <w:tr w:rsidR="002F693F" w:rsidRPr="00452C91" w14:paraId="2CF1EC0C" w14:textId="77777777" w:rsidTr="00545580">
        <w:trPr>
          <w:trHeight w:val="768"/>
        </w:trPr>
        <w:tc>
          <w:tcPr>
            <w:tcW w:w="4649" w:type="dxa"/>
            <w:shd w:val="clear" w:color="auto" w:fill="auto"/>
          </w:tcPr>
          <w:p w14:paraId="3AF6C76A" w14:textId="77777777" w:rsidR="002F693F" w:rsidRPr="00396CFD" w:rsidRDefault="002F693F" w:rsidP="00545580">
            <w:pPr>
              <w:jc w:val="center"/>
              <w:rPr>
                <w:sz w:val="16"/>
                <w:szCs w:val="16"/>
                <w:lang w:val="fr-FR"/>
              </w:rPr>
            </w:pPr>
            <w:r w:rsidRPr="00EB0C29">
              <w:rPr>
                <w:sz w:val="16"/>
                <w:szCs w:val="16"/>
                <w:lang w:val="fr-FR"/>
              </w:rPr>
              <w:t xml:space="preserve">Source: </w:t>
            </w:r>
            <w:hyperlink r:id="rId18" w:history="1">
              <w:r w:rsidRPr="00396CFD">
                <w:rPr>
                  <w:rStyle w:val="Hyperlink"/>
                  <w:sz w:val="16"/>
                  <w:szCs w:val="16"/>
                  <w:lang w:val="fr-FR"/>
                </w:rPr>
                <w:t>Eurostat Information Society Indicators</w:t>
              </w:r>
            </w:hyperlink>
          </w:p>
        </w:tc>
        <w:tc>
          <w:tcPr>
            <w:tcW w:w="4649" w:type="dxa"/>
            <w:shd w:val="clear" w:color="auto" w:fill="auto"/>
          </w:tcPr>
          <w:p w14:paraId="284CFF7B" w14:textId="77777777" w:rsidR="002F693F" w:rsidRPr="00396CFD" w:rsidRDefault="002F693F" w:rsidP="00545580">
            <w:pPr>
              <w:jc w:val="center"/>
              <w:rPr>
                <w:sz w:val="16"/>
                <w:szCs w:val="16"/>
                <w:lang w:val="fr-FR"/>
              </w:rPr>
            </w:pPr>
            <w:r w:rsidRPr="00396CFD">
              <w:rPr>
                <w:sz w:val="16"/>
                <w:szCs w:val="16"/>
                <w:lang w:val="fr-FR"/>
              </w:rPr>
              <w:t xml:space="preserve">Source: </w:t>
            </w:r>
            <w:hyperlink r:id="rId19" w:history="1">
              <w:r w:rsidRPr="00396CFD">
                <w:rPr>
                  <w:rStyle w:val="Hyperlink"/>
                  <w:sz w:val="16"/>
                  <w:szCs w:val="16"/>
                  <w:lang w:val="fr-FR"/>
                </w:rPr>
                <w:t>Eurostat Informat</w:t>
              </w:r>
              <w:r w:rsidRPr="00EB0C29">
                <w:rPr>
                  <w:rStyle w:val="Hyperlink"/>
                  <w:sz w:val="16"/>
                  <w:szCs w:val="16"/>
                  <w:lang w:val="fr-FR"/>
                </w:rPr>
                <w:t>ion Society Indicators</w:t>
              </w:r>
            </w:hyperlink>
          </w:p>
        </w:tc>
      </w:tr>
    </w:tbl>
    <w:p w14:paraId="57F96472" w14:textId="77777777" w:rsidR="002F693F" w:rsidRPr="00452C91" w:rsidRDefault="002F693F" w:rsidP="002F693F">
      <w:pPr>
        <w:jc w:val="center"/>
      </w:pPr>
    </w:p>
    <w:tbl>
      <w:tblPr>
        <w:tblW w:w="9298" w:type="dxa"/>
        <w:tblLayout w:type="fixed"/>
        <w:tblLook w:val="04A0" w:firstRow="1" w:lastRow="0" w:firstColumn="1" w:lastColumn="0" w:noHBand="0" w:noVBand="1"/>
      </w:tblPr>
      <w:tblGrid>
        <w:gridCol w:w="4649"/>
        <w:gridCol w:w="4649"/>
      </w:tblGrid>
      <w:tr w:rsidR="002F693F" w:rsidRPr="00452C91" w14:paraId="19BE64AF" w14:textId="77777777" w:rsidTr="00545580">
        <w:trPr>
          <w:trHeight w:val="640"/>
        </w:trPr>
        <w:tc>
          <w:tcPr>
            <w:tcW w:w="4649" w:type="dxa"/>
            <w:shd w:val="clear" w:color="auto" w:fill="auto"/>
          </w:tcPr>
          <w:p w14:paraId="158F4C53" w14:textId="6A0B3CBD" w:rsidR="002F693F" w:rsidRPr="008D4AC1" w:rsidRDefault="002F693F" w:rsidP="00545580">
            <w:pPr>
              <w:jc w:val="center"/>
            </w:pPr>
            <w:r w:rsidRPr="00F21B0E">
              <w:br w:type="page"/>
            </w:r>
            <w:r w:rsidRPr="008D4AC1">
              <w:t xml:space="preserve">Percentage of individuals using the Internet for downloading official forms from public authorities in </w:t>
            </w:r>
            <w:r>
              <w:t>the UK</w:t>
            </w:r>
          </w:p>
        </w:tc>
        <w:tc>
          <w:tcPr>
            <w:tcW w:w="4649" w:type="dxa"/>
            <w:shd w:val="clear" w:color="auto" w:fill="auto"/>
          </w:tcPr>
          <w:p w14:paraId="356FB6A3" w14:textId="0F13A8B0" w:rsidR="002F693F" w:rsidRPr="008D4AC1" w:rsidRDefault="002F693F" w:rsidP="00545580">
            <w:pPr>
              <w:jc w:val="center"/>
            </w:pPr>
            <w:r w:rsidRPr="008D4AC1">
              <w:t xml:space="preserve">Percentage of individuals using the Internet for sending filled forms to public authorities in </w:t>
            </w:r>
            <w:r>
              <w:t>the UK</w:t>
            </w:r>
          </w:p>
        </w:tc>
      </w:tr>
      <w:tr w:rsidR="002F693F" w:rsidRPr="00452C91" w14:paraId="77E493DB" w14:textId="77777777" w:rsidTr="00545580">
        <w:trPr>
          <w:trHeight w:val="3315"/>
        </w:trPr>
        <w:tc>
          <w:tcPr>
            <w:tcW w:w="4649" w:type="dxa"/>
            <w:shd w:val="clear" w:color="auto" w:fill="auto"/>
            <w:vAlign w:val="center"/>
          </w:tcPr>
          <w:p w14:paraId="38293C68" w14:textId="40A729A2" w:rsidR="002F693F" w:rsidRPr="00396CFD" w:rsidRDefault="00396F00" w:rsidP="00545580">
            <w:pPr>
              <w:jc w:val="center"/>
            </w:pPr>
            <w:r>
              <w:rPr>
                <w:noProof/>
              </w:rPr>
              <w:drawing>
                <wp:inline distT="0" distB="0" distL="0" distR="0" wp14:anchorId="640348C0" wp14:editId="7B54C0C8">
                  <wp:extent cx="2806700" cy="18415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6700" cy="1841500"/>
                          </a:xfrm>
                          <a:prstGeom prst="rect">
                            <a:avLst/>
                          </a:prstGeom>
                          <a:noFill/>
                          <a:ln>
                            <a:noFill/>
                          </a:ln>
                        </pic:spPr>
                      </pic:pic>
                    </a:graphicData>
                  </a:graphic>
                </wp:inline>
              </w:drawing>
            </w:r>
          </w:p>
        </w:tc>
        <w:tc>
          <w:tcPr>
            <w:tcW w:w="4649" w:type="dxa"/>
            <w:shd w:val="clear" w:color="auto" w:fill="auto"/>
            <w:vAlign w:val="center"/>
          </w:tcPr>
          <w:p w14:paraId="20FF296A" w14:textId="75AD4055" w:rsidR="002F693F" w:rsidRPr="00396CFD" w:rsidRDefault="00396F00" w:rsidP="00545580">
            <w:pPr>
              <w:jc w:val="center"/>
              <w:rPr>
                <w:lang w:val="fr-FR"/>
              </w:rPr>
            </w:pPr>
            <w:r>
              <w:rPr>
                <w:noProof/>
                <w:lang w:val="fr-FR"/>
              </w:rPr>
              <w:drawing>
                <wp:inline distT="0" distB="0" distL="0" distR="0" wp14:anchorId="08117367" wp14:editId="7D74BD93">
                  <wp:extent cx="2806700" cy="18415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6700" cy="1841500"/>
                          </a:xfrm>
                          <a:prstGeom prst="rect">
                            <a:avLst/>
                          </a:prstGeom>
                          <a:noFill/>
                          <a:ln>
                            <a:noFill/>
                          </a:ln>
                        </pic:spPr>
                      </pic:pic>
                    </a:graphicData>
                  </a:graphic>
                </wp:inline>
              </w:drawing>
            </w:r>
          </w:p>
        </w:tc>
      </w:tr>
      <w:tr w:rsidR="002F693F" w:rsidRPr="00452C91" w14:paraId="226A4595" w14:textId="77777777" w:rsidTr="00545580">
        <w:tc>
          <w:tcPr>
            <w:tcW w:w="4649" w:type="dxa"/>
            <w:shd w:val="clear" w:color="auto" w:fill="auto"/>
          </w:tcPr>
          <w:p w14:paraId="17093C49" w14:textId="77777777" w:rsidR="002F693F" w:rsidRPr="00396CFD" w:rsidRDefault="002F693F" w:rsidP="00545580">
            <w:pPr>
              <w:jc w:val="center"/>
              <w:rPr>
                <w:sz w:val="16"/>
                <w:szCs w:val="16"/>
                <w:lang w:val="fr-FR"/>
              </w:rPr>
            </w:pPr>
            <w:r w:rsidRPr="00452C91">
              <w:rPr>
                <w:sz w:val="16"/>
                <w:szCs w:val="16"/>
                <w:lang w:val="fr-FR"/>
              </w:rPr>
              <w:t xml:space="preserve">Source: </w:t>
            </w:r>
            <w:hyperlink r:id="rId22" w:history="1">
              <w:r w:rsidRPr="00396CFD">
                <w:rPr>
                  <w:rStyle w:val="Hyperlink"/>
                  <w:sz w:val="16"/>
                  <w:szCs w:val="16"/>
                  <w:lang w:val="fr-FR"/>
                </w:rPr>
                <w:t>Eurostat Information Society Indicators</w:t>
              </w:r>
            </w:hyperlink>
          </w:p>
        </w:tc>
        <w:tc>
          <w:tcPr>
            <w:tcW w:w="4649" w:type="dxa"/>
            <w:shd w:val="clear" w:color="auto" w:fill="auto"/>
          </w:tcPr>
          <w:p w14:paraId="585A7C95" w14:textId="77777777" w:rsidR="002F693F" w:rsidRPr="00396CFD" w:rsidRDefault="002F693F" w:rsidP="00545580">
            <w:pPr>
              <w:jc w:val="center"/>
              <w:rPr>
                <w:sz w:val="16"/>
                <w:szCs w:val="16"/>
                <w:lang w:val="fr-FR"/>
              </w:rPr>
            </w:pPr>
            <w:r w:rsidRPr="00396CFD">
              <w:rPr>
                <w:sz w:val="16"/>
                <w:szCs w:val="16"/>
                <w:lang w:val="fr-FR"/>
              </w:rPr>
              <w:t xml:space="preserve">Source: </w:t>
            </w:r>
            <w:hyperlink r:id="rId23" w:history="1">
              <w:r w:rsidRPr="00396CFD">
                <w:rPr>
                  <w:rStyle w:val="Hyperlink"/>
                  <w:sz w:val="16"/>
                  <w:szCs w:val="16"/>
                  <w:lang w:val="fr-FR"/>
                </w:rPr>
                <w:t>Eurostat</w:t>
              </w:r>
              <w:r w:rsidRPr="00EB0C29">
                <w:rPr>
                  <w:rStyle w:val="Hyperlink"/>
                  <w:sz w:val="16"/>
                  <w:szCs w:val="16"/>
                  <w:lang w:val="fr-FR"/>
                </w:rPr>
                <w:t xml:space="preserve"> Information Society Indicators</w:t>
              </w:r>
            </w:hyperlink>
          </w:p>
        </w:tc>
      </w:tr>
      <w:tr w:rsidR="002F693F" w:rsidRPr="00452C91" w14:paraId="6626ACDF" w14:textId="77777777" w:rsidTr="00545580">
        <w:trPr>
          <w:trHeight w:val="748"/>
        </w:trPr>
        <w:tc>
          <w:tcPr>
            <w:tcW w:w="4649" w:type="dxa"/>
            <w:shd w:val="clear" w:color="auto" w:fill="auto"/>
          </w:tcPr>
          <w:p w14:paraId="61FC3CB8" w14:textId="77777777" w:rsidR="002F693F" w:rsidRPr="00452C91" w:rsidRDefault="002F693F" w:rsidP="00545580">
            <w:pPr>
              <w:jc w:val="center"/>
              <w:rPr>
                <w:lang w:val="fr-FR"/>
              </w:rPr>
            </w:pPr>
          </w:p>
        </w:tc>
        <w:tc>
          <w:tcPr>
            <w:tcW w:w="4649" w:type="dxa"/>
            <w:shd w:val="clear" w:color="auto" w:fill="auto"/>
          </w:tcPr>
          <w:p w14:paraId="24B245A6" w14:textId="77777777" w:rsidR="002F693F" w:rsidRPr="00452C91" w:rsidRDefault="002F693F" w:rsidP="00545580">
            <w:pPr>
              <w:jc w:val="center"/>
              <w:rPr>
                <w:sz w:val="14"/>
                <w:lang w:val="fr-FR"/>
              </w:rPr>
            </w:pPr>
          </w:p>
        </w:tc>
      </w:tr>
    </w:tbl>
    <w:p w14:paraId="2D420C64" w14:textId="6B6419FD" w:rsidR="00892832" w:rsidRPr="002F693F" w:rsidRDefault="00892832" w:rsidP="00031611">
      <w:pPr>
        <w:pStyle w:val="Heading2"/>
        <w:rPr>
          <w:i/>
        </w:rPr>
      </w:pPr>
      <w:r w:rsidRPr="00D77283">
        <w:br w:type="page"/>
      </w:r>
      <w:bookmarkStart w:id="6" w:name="_Toc1035577"/>
      <w:bookmarkStart w:id="7" w:name="_Toc1474948"/>
      <w:r w:rsidR="00E75C57">
        <w:lastRenderedPageBreak/>
        <w:t>Digital Government</w:t>
      </w:r>
      <w:r w:rsidRPr="00D77283">
        <w:t xml:space="preserve"> State of Play</w:t>
      </w:r>
      <w:bookmarkEnd w:id="6"/>
      <w:bookmarkEnd w:id="7"/>
      <w:r w:rsidRPr="00D77283">
        <w:t xml:space="preserve"> </w:t>
      </w:r>
    </w:p>
    <w:p w14:paraId="4F12F387" w14:textId="77777777" w:rsidR="004B4642" w:rsidRPr="00835378" w:rsidRDefault="004B4642" w:rsidP="004B4642">
      <w:r w:rsidRPr="00835378">
        <w:t xml:space="preserve">The graph below is the result of the latest </w:t>
      </w:r>
      <w:hyperlink r:id="rId24" w:history="1">
        <w:r w:rsidRPr="008D4AC1">
          <w:rPr>
            <w:rStyle w:val="Hyperlink"/>
          </w:rPr>
          <w:t>eGovernment Benchmark report</w:t>
        </w:r>
      </w:hyperlink>
      <w:r w:rsidRPr="00835378">
        <w:t>, which monitors the development of eGovernment in Europe, based on specific indicators. These indicators are clustered within four main top-level benchmarks:</w:t>
      </w:r>
    </w:p>
    <w:p w14:paraId="25156B78" w14:textId="77777777" w:rsidR="004B4642" w:rsidRPr="00835378" w:rsidRDefault="004B4642" w:rsidP="004B4642">
      <w:pPr>
        <w:pStyle w:val="BulletPoints"/>
      </w:pPr>
      <w:r w:rsidRPr="00835378">
        <w:rPr>
          <w:b/>
        </w:rPr>
        <w:t>User Centricity</w:t>
      </w:r>
      <w:r w:rsidRPr="00835378">
        <w:t xml:space="preserve"> – indicates to what extent (information about) a service is provided online and how this is perceived.</w:t>
      </w:r>
    </w:p>
    <w:p w14:paraId="41C8A3E0" w14:textId="77777777" w:rsidR="004B4642" w:rsidRPr="00835378" w:rsidRDefault="004B4642" w:rsidP="004B4642">
      <w:pPr>
        <w:pStyle w:val="BulletPoints"/>
      </w:pPr>
      <w:r w:rsidRPr="00835378">
        <w:rPr>
          <w:b/>
        </w:rPr>
        <w:t>Transparen</w:t>
      </w:r>
      <w:r>
        <w:rPr>
          <w:b/>
        </w:rPr>
        <w:t>cy</w:t>
      </w:r>
      <w:r w:rsidRPr="00835378">
        <w:t xml:space="preserve"> – indicates to what extent governments are transparent regarding: i) their own responsibilities and performance, ii) the process of service delivery and iii) personal data involved.</w:t>
      </w:r>
    </w:p>
    <w:p w14:paraId="49439494" w14:textId="77777777" w:rsidR="004B4642" w:rsidRPr="00835378" w:rsidRDefault="004B4642" w:rsidP="004B4642">
      <w:pPr>
        <w:pStyle w:val="BulletPoints"/>
      </w:pPr>
      <w:r w:rsidRPr="00835378">
        <w:rPr>
          <w:b/>
        </w:rPr>
        <w:t>Cross</w:t>
      </w:r>
      <w:r>
        <w:rPr>
          <w:b/>
        </w:rPr>
        <w:t>-</w:t>
      </w:r>
      <w:r w:rsidRPr="00835378">
        <w:rPr>
          <w:b/>
        </w:rPr>
        <w:t>Border Mobility</w:t>
      </w:r>
      <w:r w:rsidRPr="00835378">
        <w:t xml:space="preserve"> – indicates to what extent EU citizens and businesses can use online services in another country.</w:t>
      </w:r>
    </w:p>
    <w:p w14:paraId="40A7C131" w14:textId="77777777" w:rsidR="004B4642" w:rsidRPr="00835378" w:rsidRDefault="004B4642" w:rsidP="004B4642">
      <w:pPr>
        <w:pStyle w:val="BulletPoints"/>
      </w:pPr>
      <w:r w:rsidRPr="00835378">
        <w:rPr>
          <w:b/>
        </w:rPr>
        <w:t>Key Enablers</w:t>
      </w:r>
      <w:r w:rsidRPr="00835378">
        <w:t xml:space="preserve"> – indicates the extent to which 5 technical pre-conditions are available online. There are: Electronic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49677CD8" w14:textId="45963E97" w:rsidR="000658A2" w:rsidRDefault="0062741B" w:rsidP="00E025C2">
      <w:pPr>
        <w:pStyle w:val="BodyText"/>
      </w:pPr>
      <w:r w:rsidRPr="0062741B">
        <w:rPr>
          <w:bCs/>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r w:rsidR="000658A2" w:rsidRPr="00243C17">
        <w:rPr>
          <w:bCs/>
        </w:rPr>
        <w:t>.</w:t>
      </w:r>
    </w:p>
    <w:p w14:paraId="041635E0" w14:textId="58EABAFE" w:rsidR="007817C5" w:rsidRDefault="00396F00" w:rsidP="004B4642">
      <w:r>
        <w:rPr>
          <w:noProof/>
        </w:rPr>
        <w:drawing>
          <wp:inline distT="0" distB="0" distL="0" distR="0" wp14:anchorId="3E161C22" wp14:editId="0299B99A">
            <wp:extent cx="5429250" cy="445135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4451350"/>
                    </a:xfrm>
                    <a:prstGeom prst="rect">
                      <a:avLst/>
                    </a:prstGeom>
                    <a:noFill/>
                    <a:ln>
                      <a:noFill/>
                    </a:ln>
                  </pic:spPr>
                </pic:pic>
              </a:graphicData>
            </a:graphic>
          </wp:inline>
        </w:drawing>
      </w:r>
    </w:p>
    <w:p w14:paraId="0BB6236E" w14:textId="3E9FE046" w:rsidR="00BB5490" w:rsidRPr="00E025C2" w:rsidRDefault="00BB5490" w:rsidP="000C5252">
      <w:pPr>
        <w:jc w:val="center"/>
        <w:rPr>
          <w:rStyle w:val="BodyTextChar"/>
          <w:sz w:val="18"/>
          <w:szCs w:val="18"/>
        </w:rPr>
      </w:pPr>
      <w:r w:rsidRPr="00E025C2">
        <w:rPr>
          <w:sz w:val="18"/>
          <w:szCs w:val="18"/>
        </w:rPr>
        <w:t xml:space="preserve">Source: </w:t>
      </w:r>
      <w:hyperlink r:id="rId26" w:history="1">
        <w:r w:rsidRPr="00E025C2">
          <w:rPr>
            <w:rStyle w:val="Hyperlink"/>
            <w:sz w:val="18"/>
            <w:szCs w:val="18"/>
          </w:rPr>
          <w:t>eGovernment Benchmark Report 2018 Country Factsheets</w:t>
        </w:r>
      </w:hyperlink>
    </w:p>
    <w:p w14:paraId="25EABEBD" w14:textId="33BB814D" w:rsidR="003730DF" w:rsidRDefault="00892832">
      <w:pPr>
        <w:pStyle w:val="Heading1"/>
      </w:pPr>
      <w:r>
        <w:br w:type="page"/>
      </w:r>
      <w:bookmarkStart w:id="8" w:name="_Toc11945553"/>
      <w:r w:rsidR="00E75C57">
        <w:lastRenderedPageBreak/>
        <w:t xml:space="preserve">Digital </w:t>
      </w:r>
      <w:r w:rsidR="003730DF">
        <w:t>Government Highlights</w:t>
      </w:r>
      <w:bookmarkEnd w:id="8"/>
    </w:p>
    <w:p w14:paraId="31ECF74C" w14:textId="77777777" w:rsidR="002B5DC2" w:rsidRDefault="002B5DC2" w:rsidP="000223AB">
      <w:pPr>
        <w:pStyle w:val="Subtitle"/>
      </w:pPr>
      <w:r>
        <w:t>Digital Government Political Communications</w:t>
      </w:r>
    </w:p>
    <w:p w14:paraId="44215381" w14:textId="6DEDECCC" w:rsidR="003038F5" w:rsidRDefault="00D158FC" w:rsidP="003038F5">
      <w:pPr>
        <w:pStyle w:val="BulletPoints"/>
      </w:pPr>
      <w:r w:rsidRPr="00F0224E">
        <w:t xml:space="preserve">In March 2017, the </w:t>
      </w:r>
      <w:r w:rsidRPr="00CD51DB">
        <w:t xml:space="preserve">Department for Digital, Culture, Media and Sport published the </w:t>
      </w:r>
      <w:hyperlink r:id="rId27" w:history="1">
        <w:r w:rsidRPr="0086696A">
          <w:rPr>
            <w:color w:val="1A3F7C"/>
          </w:rPr>
          <w:t>UK Digital Strategy</w:t>
        </w:r>
      </w:hyperlink>
      <w:r w:rsidRPr="00F0224E">
        <w:t xml:space="preserve"> which set out how </w:t>
      </w:r>
      <w:r w:rsidR="0042556D" w:rsidRPr="00CD51DB">
        <w:t xml:space="preserve">to build on </w:t>
      </w:r>
      <w:r w:rsidR="00F86721">
        <w:t>their</w:t>
      </w:r>
      <w:r w:rsidR="0042556D" w:rsidRPr="00CD51DB">
        <w:t xml:space="preserve"> success to date to develop a world-class digital economy that works for </w:t>
      </w:r>
      <w:r w:rsidR="001D04B1" w:rsidRPr="00D03809">
        <w:t>everyone. This</w:t>
      </w:r>
      <w:r w:rsidR="00BF2200" w:rsidRPr="00D03809">
        <w:t xml:space="preserve"> strategy </w:t>
      </w:r>
      <w:r w:rsidR="00984710">
        <w:t>was</w:t>
      </w:r>
      <w:r w:rsidR="00984710" w:rsidRPr="00D03809">
        <w:t xml:space="preserve"> </w:t>
      </w:r>
      <w:r w:rsidR="00BF2200" w:rsidRPr="00D03809">
        <w:t xml:space="preserve">aligned with </w:t>
      </w:r>
      <w:r w:rsidR="003300EE" w:rsidRPr="00D03809">
        <w:t xml:space="preserve">the </w:t>
      </w:r>
      <w:hyperlink r:id="rId28" w:history="1">
        <w:r w:rsidR="003300EE" w:rsidRPr="00E025C2">
          <w:t>Transformation Strategy</w:t>
        </w:r>
      </w:hyperlink>
      <w:r w:rsidR="003300EE" w:rsidRPr="00F0224E">
        <w:t xml:space="preserve"> published in February 2017</w:t>
      </w:r>
      <w:r w:rsidR="00984710">
        <w:t>, and</w:t>
      </w:r>
      <w:r w:rsidR="001D04B1" w:rsidRPr="00CD51DB">
        <w:t xml:space="preserve"> which explain</w:t>
      </w:r>
      <w:r w:rsidR="00984710">
        <w:t>ed</w:t>
      </w:r>
      <w:r w:rsidR="001D04B1" w:rsidRPr="00CD51DB">
        <w:t xml:space="preserve"> how the UK Government will use digital </w:t>
      </w:r>
      <w:r w:rsidR="00984710">
        <w:t xml:space="preserve">tools </w:t>
      </w:r>
      <w:r w:rsidR="001D04B1" w:rsidRPr="00CD51DB">
        <w:t xml:space="preserve">to transform the relationship </w:t>
      </w:r>
      <w:r w:rsidR="001D04B1" w:rsidRPr="00D03809">
        <w:t>between the citizen and state</w:t>
      </w:r>
      <w:r w:rsidR="001D04B1">
        <w:t>.</w:t>
      </w:r>
    </w:p>
    <w:p w14:paraId="791813A5" w14:textId="00109E49" w:rsidR="003038F5" w:rsidRDefault="00401541" w:rsidP="003038F5">
      <w:pPr>
        <w:pStyle w:val="BulletPoints"/>
      </w:pPr>
      <w:r>
        <w:t xml:space="preserve">Regarding political communications on emerging technologies, </w:t>
      </w:r>
      <w:r w:rsidR="00560C7B">
        <w:t xml:space="preserve">the </w:t>
      </w:r>
      <w:r w:rsidR="003F25DA">
        <w:t xml:space="preserve">Government Digital Service (GDS) </w:t>
      </w:r>
      <w:r w:rsidR="008D1F0A">
        <w:t>is conducting a new Artificial Intelligence review in collaboration with the Office of Artificial Intelligence</w:t>
      </w:r>
      <w:r w:rsidR="00984710">
        <w:t xml:space="preserve">. The review will </w:t>
      </w:r>
      <w:r w:rsidR="00FE4009">
        <w:t xml:space="preserve">look at how government can use Artificial Intelligence, automation and data in new ways to drive public sector productivity and </w:t>
      </w:r>
      <w:r w:rsidR="00984710">
        <w:t xml:space="preserve">produce </w:t>
      </w:r>
      <w:r w:rsidR="00FE4009">
        <w:t>wider economic benefits.</w:t>
      </w:r>
    </w:p>
    <w:p w14:paraId="0771A0C6" w14:textId="46425087" w:rsidR="00E55E80" w:rsidRDefault="0021625A" w:rsidP="00F0224E">
      <w:pPr>
        <w:pStyle w:val="BulletPoints"/>
      </w:pPr>
      <w:r>
        <w:t xml:space="preserve">A collaboration between GDS, the </w:t>
      </w:r>
      <w:hyperlink r:id="rId29" w:history="1">
        <w:r w:rsidRPr="00344BC0">
          <w:rPr>
            <w:rStyle w:val="Hyperlink"/>
          </w:rPr>
          <w:t>Office for National Statistics</w:t>
        </w:r>
      </w:hyperlink>
      <w:r>
        <w:t xml:space="preserve"> and the </w:t>
      </w:r>
      <w:hyperlink r:id="rId30" w:history="1">
        <w:r w:rsidRPr="00856674">
          <w:rPr>
            <w:rStyle w:val="Hyperlink"/>
          </w:rPr>
          <w:t>Government Office for Science</w:t>
        </w:r>
      </w:hyperlink>
      <w:r>
        <w:t xml:space="preserve"> was established to form the </w:t>
      </w:r>
      <w:hyperlink r:id="rId31" w:history="1">
        <w:r w:rsidRPr="007D0AD5">
          <w:rPr>
            <w:rStyle w:val="Hyperlink"/>
          </w:rPr>
          <w:t>Government Data Science Partnership</w:t>
        </w:r>
      </w:hyperlink>
      <w:r>
        <w:t xml:space="preserve">. </w:t>
      </w:r>
    </w:p>
    <w:p w14:paraId="08A1BB25" w14:textId="0962AFF2" w:rsidR="00856674" w:rsidRDefault="00856A6F" w:rsidP="002B5DC2">
      <w:pPr>
        <w:pStyle w:val="BulletPoints"/>
      </w:pPr>
      <w:r>
        <w:t xml:space="preserve">An Innovation Strategy </w:t>
      </w:r>
      <w:r w:rsidR="00984710">
        <w:t>was</w:t>
      </w:r>
      <w:r>
        <w:t xml:space="preserve"> published in Spring 2019 that focuse</w:t>
      </w:r>
      <w:r w:rsidR="00984710">
        <w:t>d</w:t>
      </w:r>
      <w:r>
        <w:t xml:space="preserve"> on the potential of emerging technologies to deliver public sector transformation.</w:t>
      </w:r>
    </w:p>
    <w:p w14:paraId="14D9212A" w14:textId="2A04934F" w:rsidR="00856A6F" w:rsidRPr="007D66EE" w:rsidRDefault="0022034F" w:rsidP="002B5DC2">
      <w:pPr>
        <w:pStyle w:val="BulletPoints"/>
      </w:pPr>
      <w:r>
        <w:t>In May 2018, t</w:t>
      </w:r>
      <w:r w:rsidR="00856A6F">
        <w:t xml:space="preserve">he </w:t>
      </w:r>
      <w:r>
        <w:t xml:space="preserve">GDS published the </w:t>
      </w:r>
      <w:hyperlink r:id="rId32" w:history="1">
        <w:r w:rsidRPr="003B131C">
          <w:rPr>
            <w:rStyle w:val="Hyperlink"/>
          </w:rPr>
          <w:t>G</w:t>
        </w:r>
        <w:r w:rsidR="00856A6F" w:rsidRPr="003B131C">
          <w:rPr>
            <w:rStyle w:val="Hyperlink"/>
          </w:rPr>
          <w:t>ovTech Catalyst</w:t>
        </w:r>
      </w:hyperlink>
      <w:r w:rsidR="003B131C">
        <w:t xml:space="preserve"> which aim</w:t>
      </w:r>
      <w:r w:rsidR="00984710">
        <w:t>ed</w:t>
      </w:r>
      <w:r w:rsidR="003B131C">
        <w:t xml:space="preserve"> </w:t>
      </w:r>
      <w:r w:rsidR="005A79F9">
        <w:t>to</w:t>
      </w:r>
      <w:r w:rsidR="003B131C">
        <w:t xml:space="preserve"> support public sector organisations to find innovative solutions to operational service and policy delivery challenges.</w:t>
      </w:r>
    </w:p>
    <w:p w14:paraId="3EFEF4D1" w14:textId="77777777" w:rsidR="002B5DC2" w:rsidRDefault="002B5DC2" w:rsidP="000223AB">
      <w:pPr>
        <w:pStyle w:val="Subtitle"/>
      </w:pPr>
      <w:r>
        <w:t>Digital Government Legislation</w:t>
      </w:r>
    </w:p>
    <w:p w14:paraId="5602C679" w14:textId="0C94009D" w:rsidR="002B5DC2" w:rsidRPr="00F0224E" w:rsidRDefault="00984710" w:rsidP="00F0224E">
      <w:r>
        <w:t>No</w:t>
      </w:r>
      <w:r w:rsidR="002B5DC2" w:rsidRPr="00F0224E">
        <w:t xml:space="preserve"> new digital government legislation </w:t>
      </w:r>
      <w:r>
        <w:t xml:space="preserve">was </w:t>
      </w:r>
      <w:r w:rsidR="002B5DC2" w:rsidRPr="00F0224E">
        <w:t>adopted in the UK in the reporting year.</w:t>
      </w:r>
    </w:p>
    <w:p w14:paraId="64169BE6" w14:textId="1F86A991" w:rsidR="003A27E6" w:rsidRDefault="002B5DC2" w:rsidP="000223AB">
      <w:pPr>
        <w:pStyle w:val="Subtitle"/>
      </w:pPr>
      <w:r>
        <w:t>Digital Government Governance</w:t>
      </w:r>
    </w:p>
    <w:p w14:paraId="165CC0AB" w14:textId="03BD3F97" w:rsidR="005A77F9" w:rsidRDefault="00CA3774" w:rsidP="003A27E6">
      <w:r>
        <w:t>On 19 February</w:t>
      </w:r>
      <w:r w:rsidR="00EC4262">
        <w:t xml:space="preserve"> 2019</w:t>
      </w:r>
      <w:r>
        <w:t xml:space="preserve">, the Department of Health and Social Care (DHSC) announced the creation of </w:t>
      </w:r>
      <w:hyperlink r:id="rId33" w:history="1">
        <w:r w:rsidRPr="00C27836">
          <w:rPr>
            <w:rStyle w:val="Hyperlink"/>
          </w:rPr>
          <w:t>NHSX</w:t>
        </w:r>
      </w:hyperlink>
      <w:r>
        <w:t>, a joint unit between DHSC</w:t>
      </w:r>
      <w:r w:rsidR="00221E4C">
        <w:t>,</w:t>
      </w:r>
      <w:r>
        <w:t xml:space="preserve"> NHS England and NHS Improvement</w:t>
      </w:r>
      <w:r w:rsidR="005F41EA">
        <w:t>, for digital, data and technology.</w:t>
      </w:r>
      <w:r w:rsidR="00C27836">
        <w:t xml:space="preserve"> </w:t>
      </w:r>
    </w:p>
    <w:p w14:paraId="7ECF77F4" w14:textId="1378A4F3" w:rsidR="002B5DC2" w:rsidRDefault="002B5DC2" w:rsidP="000223AB">
      <w:pPr>
        <w:pStyle w:val="Subtitle"/>
      </w:pPr>
      <w:r>
        <w:t>Digital Government Infrastructure</w:t>
      </w:r>
    </w:p>
    <w:p w14:paraId="53AE26B9" w14:textId="7D2D3987" w:rsidR="002B5DC2" w:rsidRDefault="00B76742" w:rsidP="002B5DC2">
      <w:pPr>
        <w:pStyle w:val="BulletPoints"/>
      </w:pPr>
      <w:r>
        <w:t xml:space="preserve">In March 2018, the </w:t>
      </w:r>
      <w:hyperlink r:id="rId34" w:history="1">
        <w:r w:rsidRPr="00DA49FF">
          <w:rPr>
            <w:rStyle w:val="Hyperlink"/>
          </w:rPr>
          <w:t>data.gov.uk</w:t>
        </w:r>
      </w:hyperlink>
      <w:r>
        <w:t xml:space="preserve"> site was re-designed and the </w:t>
      </w:r>
      <w:hyperlink r:id="rId35" w:history="1">
        <w:r w:rsidRPr="000B3469">
          <w:rPr>
            <w:rStyle w:val="Hyperlink"/>
          </w:rPr>
          <w:t>Find open data service</w:t>
        </w:r>
      </w:hyperlink>
      <w:r>
        <w:t xml:space="preserve"> was launched</w:t>
      </w:r>
      <w:r w:rsidR="00073DA6">
        <w:t>. It aim</w:t>
      </w:r>
      <w:r w:rsidR="00984710">
        <w:t>ed</w:t>
      </w:r>
      <w:r w:rsidR="00073DA6">
        <w:t xml:space="preserve"> to help people to find and use open government </w:t>
      </w:r>
      <w:r w:rsidR="00B30F9C">
        <w:t>data and</w:t>
      </w:r>
      <w:r w:rsidR="00073DA6">
        <w:t xml:space="preserve"> supporting government publishers to maintain data.</w:t>
      </w:r>
    </w:p>
    <w:p w14:paraId="347CC095" w14:textId="7D4757AE" w:rsidR="00A00D69" w:rsidRDefault="0090626B" w:rsidP="002B5DC2">
      <w:pPr>
        <w:pStyle w:val="BulletPoints"/>
      </w:pPr>
      <w:r>
        <w:t xml:space="preserve">In April 2018, the GDS team revised the </w:t>
      </w:r>
      <w:hyperlink r:id="rId36" w:history="1">
        <w:r w:rsidRPr="009F567C">
          <w:rPr>
            <w:rStyle w:val="Hyperlink"/>
          </w:rPr>
          <w:t>Open Standards Principles</w:t>
        </w:r>
      </w:hyperlink>
      <w:r>
        <w:t xml:space="preserve"> to make it easier for departments to adopt open standards.</w:t>
      </w:r>
      <w:r w:rsidR="001D3166">
        <w:t xml:space="preserve"> The updated version of the principles clarifie</w:t>
      </w:r>
      <w:r w:rsidR="00984710">
        <w:t>d</w:t>
      </w:r>
      <w:r w:rsidR="001D3166">
        <w:t xml:space="preserve"> several important points and uses clearer language.</w:t>
      </w:r>
    </w:p>
    <w:p w14:paraId="5B10707B" w14:textId="77777777" w:rsidR="002B5DC2" w:rsidRDefault="002B5DC2" w:rsidP="000223AB">
      <w:pPr>
        <w:pStyle w:val="Subtitle"/>
      </w:pPr>
      <w:r>
        <w:t>Digital Government Services for Citizens and Businesses</w:t>
      </w:r>
    </w:p>
    <w:p w14:paraId="0415C59B" w14:textId="42359FAA" w:rsidR="00B15B8A" w:rsidRDefault="00B56E1B" w:rsidP="00B15B8A">
      <w:pPr>
        <w:pStyle w:val="BulletPoints"/>
      </w:pPr>
      <w:r>
        <w:t xml:space="preserve">In 2018, </w:t>
      </w:r>
      <w:r w:rsidR="00A75918">
        <w:t xml:space="preserve">HM Revenue &amp; Customs </w:t>
      </w:r>
      <w:r w:rsidR="00984710">
        <w:t>took</w:t>
      </w:r>
      <w:r w:rsidR="00A75918">
        <w:t xml:space="preserve"> a major </w:t>
      </w:r>
      <w:r w:rsidR="00076533">
        <w:t xml:space="preserve">step forward </w:t>
      </w:r>
      <w:r w:rsidR="00984710">
        <w:t>toward the eventual goal of introducing</w:t>
      </w:r>
      <w:r w:rsidR="00076533">
        <w:t xml:space="preserve"> the </w:t>
      </w:r>
      <w:hyperlink r:id="rId37" w:history="1">
        <w:r w:rsidR="00076533" w:rsidRPr="00B15B8A">
          <w:rPr>
            <w:rStyle w:val="Hyperlink"/>
          </w:rPr>
          <w:t>Making Tax Digital</w:t>
        </w:r>
      </w:hyperlink>
      <w:r w:rsidR="00076533">
        <w:t xml:space="preserve"> for VAT.</w:t>
      </w:r>
      <w:r w:rsidR="00F178DC" w:rsidRPr="00F178DC">
        <w:t xml:space="preserve"> </w:t>
      </w:r>
      <w:r w:rsidR="00F178DC">
        <w:t xml:space="preserve">This digital service </w:t>
      </w:r>
      <w:r w:rsidR="00F178DC" w:rsidRPr="00F178DC">
        <w:t>is a key part of the government’s plans to make it easier for individuals and businesses to get their tax</w:t>
      </w:r>
      <w:r w:rsidR="00984710">
        <w:t>es</w:t>
      </w:r>
      <w:r w:rsidR="00F178DC" w:rsidRPr="00F178DC">
        <w:t xml:space="preserve"> right and </w:t>
      </w:r>
      <w:r w:rsidR="00984710">
        <w:t>stay</w:t>
      </w:r>
      <w:r w:rsidR="00984710" w:rsidRPr="00F178DC">
        <w:t xml:space="preserve"> </w:t>
      </w:r>
      <w:r w:rsidR="00F178DC" w:rsidRPr="00F178DC">
        <w:t xml:space="preserve">on top of their </w:t>
      </w:r>
      <w:r w:rsidR="00984710">
        <w:t xml:space="preserve">financial </w:t>
      </w:r>
      <w:r w:rsidR="00F178DC" w:rsidRPr="00F178DC">
        <w:t>affairs</w:t>
      </w:r>
      <w:r w:rsidR="00984710">
        <w:t>.</w:t>
      </w:r>
    </w:p>
    <w:p w14:paraId="1EC28B25" w14:textId="31F64EDE" w:rsidR="00F178DC" w:rsidRDefault="00F178DC" w:rsidP="00F0224E">
      <w:pPr>
        <w:pStyle w:val="BulletPoints"/>
      </w:pPr>
      <w:r>
        <w:t xml:space="preserve">The </w:t>
      </w:r>
      <w:r w:rsidRPr="00F0224E">
        <w:t xml:space="preserve">Government implemented the </w:t>
      </w:r>
      <w:hyperlink r:id="rId38" w:history="1">
        <w:r w:rsidR="003803C7" w:rsidRPr="00E025C2">
          <w:t>Set up a business service</w:t>
        </w:r>
      </w:hyperlink>
      <w:r w:rsidR="003803C7" w:rsidRPr="00F0224E">
        <w:t xml:space="preserve"> </w:t>
      </w:r>
      <w:r w:rsidR="003803C7" w:rsidRPr="00CD51DB">
        <w:t>which aims to register a business online.</w:t>
      </w:r>
      <w:r w:rsidR="003803C7">
        <w:t xml:space="preserve"> The setting up depends on the type of business</w:t>
      </w:r>
      <w:r w:rsidR="00984710">
        <w:t>.</w:t>
      </w:r>
      <w:r w:rsidR="003803C7">
        <w:t xml:space="preserve"> </w:t>
      </w:r>
    </w:p>
    <w:p w14:paraId="1D9D0A9B" w14:textId="77777777" w:rsidR="002B5DC2" w:rsidRDefault="002B5DC2" w:rsidP="002B5DC2"/>
    <w:p w14:paraId="20B08D11" w14:textId="77777777" w:rsidR="008F3F38" w:rsidRPr="003730DF" w:rsidRDefault="008F3F38" w:rsidP="003730DF"/>
    <w:p w14:paraId="7973D677" w14:textId="7F260CC3" w:rsidR="008F3F38" w:rsidRPr="008F3F38" w:rsidRDefault="000A7546" w:rsidP="004A41D0">
      <w:pPr>
        <w:pStyle w:val="Heading1"/>
      </w:pPr>
      <w:r>
        <w:br w:type="page"/>
      </w:r>
      <w:bookmarkStart w:id="9" w:name="_Toc11945554"/>
      <w:r w:rsidR="003730DF">
        <w:lastRenderedPageBreak/>
        <w:t>Digital Government Political Communications</w:t>
      </w:r>
      <w:bookmarkEnd w:id="9"/>
    </w:p>
    <w:p w14:paraId="6BF77EAD" w14:textId="77777777" w:rsidR="003730DF" w:rsidRPr="00247288" w:rsidRDefault="003730DF" w:rsidP="00FE4D60">
      <w:pPr>
        <w:pStyle w:val="Heading2"/>
      </w:pPr>
      <w:bookmarkStart w:id="10" w:name="_Toc1474951"/>
      <w:r w:rsidRPr="00247288">
        <w:t xml:space="preserve">Specific political </w:t>
      </w:r>
      <w:r w:rsidRPr="00FE4D60">
        <w:t>communications</w:t>
      </w:r>
      <w:r w:rsidRPr="00247288">
        <w:t xml:space="preserve"> on digital government</w:t>
      </w:r>
      <w:bookmarkEnd w:id="10"/>
    </w:p>
    <w:p w14:paraId="7D9706C5" w14:textId="35E8CFA4" w:rsidR="0008475E" w:rsidRPr="0008475E" w:rsidRDefault="0008475E" w:rsidP="0008475E">
      <w:pPr>
        <w:pStyle w:val="Subtitle"/>
        <w:rPr>
          <w:lang w:val="en-US"/>
        </w:rPr>
      </w:pPr>
      <w:r w:rsidRPr="001165E6">
        <w:rPr>
          <w:lang w:val="en-US"/>
        </w:rPr>
        <w:t>New Government Transformation Strategy</w:t>
      </w:r>
    </w:p>
    <w:p w14:paraId="25EBC0F5" w14:textId="1E3B02D1" w:rsidR="0008475E" w:rsidRPr="00C21C82" w:rsidRDefault="0008475E" w:rsidP="0008475E">
      <w:r w:rsidRPr="00C21C82">
        <w:t xml:space="preserve">In February 2017, the UK government launched a new </w:t>
      </w:r>
      <w:hyperlink r:id="rId39" w:history="1">
        <w:r w:rsidRPr="00450805">
          <w:rPr>
            <w:rStyle w:val="Hyperlink"/>
          </w:rPr>
          <w:t>Government Transformation Strategy 2017 to 2020</w:t>
        </w:r>
      </w:hyperlink>
      <w:r w:rsidRPr="00C21C82">
        <w:t>. The government strategy aim</w:t>
      </w:r>
      <w:r w:rsidR="00984710">
        <w:t xml:space="preserve">ed to strengthen </w:t>
      </w:r>
      <w:r w:rsidRPr="00C21C82">
        <w:t xml:space="preserve">the UK’s digital capabilities and building upon the successes of the </w:t>
      </w:r>
      <w:hyperlink r:id="rId40" w:history="1">
        <w:r w:rsidRPr="00450805">
          <w:rPr>
            <w:rStyle w:val="Hyperlink"/>
          </w:rPr>
          <w:t>2012 Government Digital Strategy</w:t>
        </w:r>
      </w:hyperlink>
      <w:r w:rsidRPr="00C21C82">
        <w:t>.</w:t>
      </w:r>
    </w:p>
    <w:p w14:paraId="6056478D" w14:textId="77777777" w:rsidR="0008475E" w:rsidRDefault="0008475E" w:rsidP="0008475E"/>
    <w:p w14:paraId="6903D02D" w14:textId="77777777" w:rsidR="0008475E" w:rsidRPr="00C21C82" w:rsidRDefault="0008475E" w:rsidP="0008475E">
      <w:r w:rsidRPr="00C21C82">
        <w:t>This new stage in the UK’s government digital strategy rests on three main components:</w:t>
      </w:r>
    </w:p>
    <w:p w14:paraId="52563406" w14:textId="58E7DF65" w:rsidR="0008475E" w:rsidRPr="00C21C82" w:rsidRDefault="0008475E" w:rsidP="0008475E">
      <w:pPr>
        <w:numPr>
          <w:ilvl w:val="0"/>
          <w:numId w:val="11"/>
        </w:numPr>
      </w:pPr>
      <w:r w:rsidRPr="00E6343D">
        <w:rPr>
          <w:b/>
        </w:rPr>
        <w:t xml:space="preserve">Transforming </w:t>
      </w:r>
      <w:r w:rsidR="00984710">
        <w:rPr>
          <w:b/>
        </w:rPr>
        <w:t>W</w:t>
      </w:r>
      <w:r w:rsidRPr="00E6343D">
        <w:rPr>
          <w:b/>
        </w:rPr>
        <w:t xml:space="preserve">hole </w:t>
      </w:r>
      <w:r w:rsidRPr="00F56C89">
        <w:rPr>
          <w:b/>
        </w:rPr>
        <w:t>Citizen-Facing Services</w:t>
      </w:r>
      <w:r w:rsidRPr="00C21C82">
        <w:t xml:space="preserve"> - to continue to improve the experience for citizens, businesses and users within the public sector;</w:t>
      </w:r>
    </w:p>
    <w:p w14:paraId="5016B6AD" w14:textId="77777777" w:rsidR="0008475E" w:rsidRPr="00C21C82" w:rsidRDefault="0008475E" w:rsidP="0008475E">
      <w:pPr>
        <w:numPr>
          <w:ilvl w:val="0"/>
          <w:numId w:val="11"/>
        </w:numPr>
      </w:pPr>
      <w:r w:rsidRPr="00E6343D">
        <w:rPr>
          <w:b/>
        </w:rPr>
        <w:t>Full Department Transformation</w:t>
      </w:r>
      <w:r w:rsidRPr="00C21C82">
        <w:t xml:space="preserve"> - affecting complete government organisations to deliver policy objectives in a flexible way, improve citizen service across channels and improve efficiency;</w:t>
      </w:r>
    </w:p>
    <w:p w14:paraId="60E323E4" w14:textId="187AB78C" w:rsidR="0008475E" w:rsidRDefault="0008475E" w:rsidP="00E025C2">
      <w:pPr>
        <w:numPr>
          <w:ilvl w:val="0"/>
          <w:numId w:val="11"/>
        </w:numPr>
      </w:pPr>
      <w:r w:rsidRPr="00E6343D">
        <w:rPr>
          <w:b/>
        </w:rPr>
        <w:t>Internal Government Transformation</w:t>
      </w:r>
      <w:r w:rsidRPr="00C21C82">
        <w:t xml:space="preserve"> - which might not directly change citizen-facing services, but which is vital for government to collaborate better and deliver digitally-enabled change more effectively.</w:t>
      </w:r>
    </w:p>
    <w:p w14:paraId="29EB0494" w14:textId="52720CDE" w:rsidR="0008475E" w:rsidRDefault="0008475E" w:rsidP="0008475E">
      <w:r w:rsidRPr="00C21C82">
        <w:t xml:space="preserve">The aim of this strategy is to transform the relationship between citizens and the state - putting more power in the hands of citizens and being more responsive to their needs. </w:t>
      </w:r>
      <w:r>
        <w:t>It is structured around five objectives:</w:t>
      </w:r>
    </w:p>
    <w:p w14:paraId="381B5A30" w14:textId="77777777" w:rsidR="0008475E" w:rsidRDefault="0008475E" w:rsidP="0008475E">
      <w:pPr>
        <w:numPr>
          <w:ilvl w:val="0"/>
          <w:numId w:val="12"/>
        </w:numPr>
      </w:pPr>
      <w:r>
        <w:t>D</w:t>
      </w:r>
      <w:r w:rsidRPr="003D1598">
        <w:t>eliver</w:t>
      </w:r>
      <w:r>
        <w:t>ing</w:t>
      </w:r>
      <w:r w:rsidRPr="003D1598">
        <w:t xml:space="preserve"> world-class digital services and transform</w:t>
      </w:r>
      <w:r>
        <w:t>ing</w:t>
      </w:r>
      <w:r w:rsidRPr="003D1598">
        <w:t xml:space="preserve"> the way government operates</w:t>
      </w:r>
      <w:r>
        <w:t xml:space="preserve"> </w:t>
      </w:r>
      <w:r w:rsidRPr="003D1598">
        <w:t>in a modern and efficient way</w:t>
      </w:r>
      <w:r>
        <w:t>;</w:t>
      </w:r>
    </w:p>
    <w:p w14:paraId="0C5FB4AA" w14:textId="77777777" w:rsidR="0008475E" w:rsidRDefault="0008475E" w:rsidP="0008475E">
      <w:pPr>
        <w:numPr>
          <w:ilvl w:val="0"/>
          <w:numId w:val="12"/>
        </w:numPr>
      </w:pPr>
      <w:r>
        <w:t>Growing the right people, skills and culture;</w:t>
      </w:r>
    </w:p>
    <w:p w14:paraId="4EA28D56" w14:textId="77777777" w:rsidR="0008475E" w:rsidRDefault="0008475E" w:rsidP="0008475E">
      <w:pPr>
        <w:numPr>
          <w:ilvl w:val="0"/>
          <w:numId w:val="12"/>
        </w:numPr>
      </w:pPr>
      <w:r>
        <w:t>Building better workplace tools, processes and governance;</w:t>
      </w:r>
    </w:p>
    <w:p w14:paraId="6A355D63" w14:textId="77777777" w:rsidR="00DA49FF" w:rsidRDefault="0008475E" w:rsidP="00F0224E">
      <w:pPr>
        <w:numPr>
          <w:ilvl w:val="0"/>
          <w:numId w:val="12"/>
        </w:numPr>
      </w:pPr>
      <w:r>
        <w:t>Making better use of data;</w:t>
      </w:r>
    </w:p>
    <w:p w14:paraId="0F2F0083" w14:textId="39F0E95D" w:rsidR="0008475E" w:rsidRDefault="0008475E" w:rsidP="00F0224E">
      <w:pPr>
        <w:numPr>
          <w:ilvl w:val="0"/>
          <w:numId w:val="12"/>
        </w:numPr>
      </w:pPr>
      <w:r>
        <w:t>Creating shared platforms to speed up transformation.</w:t>
      </w:r>
    </w:p>
    <w:p w14:paraId="39C4A73B" w14:textId="4A313D6C" w:rsidR="0008475E" w:rsidRDefault="0008475E" w:rsidP="0008475E">
      <w:pPr>
        <w:rPr>
          <w:rStyle w:val="Hyperlink"/>
        </w:rPr>
      </w:pPr>
      <w:r>
        <w:t>The strategy state</w:t>
      </w:r>
      <w:r w:rsidR="00984710">
        <w:t>d</w:t>
      </w:r>
      <w:r>
        <w:t xml:space="preserve"> clear priorities up to 2020 for each of the five objectives, </w:t>
      </w:r>
      <w:r w:rsidR="00984710">
        <w:t xml:space="preserve">and in addition </w:t>
      </w:r>
      <w:r>
        <w:t xml:space="preserve">includes </w:t>
      </w:r>
      <w:hyperlink r:id="rId41" w:anchor="contents" w:history="1">
        <w:r w:rsidRPr="00D76982">
          <w:rPr>
            <w:rStyle w:val="Hyperlink"/>
          </w:rPr>
          <w:t>expectations</w:t>
        </w:r>
        <w:r>
          <w:rPr>
            <w:rStyle w:val="Hyperlink"/>
          </w:rPr>
          <w:t xml:space="preserve"> for government</w:t>
        </w:r>
        <w:r w:rsidRPr="00D76982">
          <w:rPr>
            <w:rStyle w:val="Hyperlink"/>
          </w:rPr>
          <w:t xml:space="preserve"> beyond 2020</w:t>
        </w:r>
      </w:hyperlink>
      <w:r>
        <w:t>.</w:t>
      </w:r>
      <w:r w:rsidRPr="00861E5C">
        <w:rPr>
          <w:rStyle w:val="Hyperlink"/>
        </w:rPr>
        <w:t xml:space="preserve"> </w:t>
      </w:r>
    </w:p>
    <w:p w14:paraId="4850457F" w14:textId="645E5525" w:rsidR="0008475E" w:rsidRDefault="0008475E" w:rsidP="0008475E">
      <w:r>
        <w:t xml:space="preserve">The </w:t>
      </w:r>
      <w:r w:rsidR="00984710">
        <w:t>s</w:t>
      </w:r>
      <w:r>
        <w:t xml:space="preserve">trategy is supported by the </w:t>
      </w:r>
      <w:hyperlink r:id="rId42" w:history="1">
        <w:r w:rsidRPr="008B33E9">
          <w:rPr>
            <w:rStyle w:val="Hyperlink"/>
          </w:rPr>
          <w:t>Government Digital Service (GDS)</w:t>
        </w:r>
      </w:hyperlink>
      <w:r w:rsidR="00984710">
        <w:t xml:space="preserve"> which</w:t>
      </w:r>
      <w:r>
        <w:t xml:space="preserve"> enables and assures government digital initiatives. The GDS’s role is to:</w:t>
      </w:r>
    </w:p>
    <w:p w14:paraId="4A86E26B" w14:textId="11F5683A" w:rsidR="0008475E" w:rsidRPr="003F3B17" w:rsidRDefault="0008475E" w:rsidP="0008475E">
      <w:pPr>
        <w:numPr>
          <w:ilvl w:val="0"/>
          <w:numId w:val="13"/>
        </w:numPr>
      </w:pPr>
      <w:r>
        <w:t>S</w:t>
      </w:r>
      <w:r w:rsidRPr="003F3B17">
        <w:t xml:space="preserve">et </w:t>
      </w:r>
      <w:r w:rsidR="00984710">
        <w:t xml:space="preserve">the </w:t>
      </w:r>
      <w:r w:rsidRPr="003F3B17">
        <w:t>appropriate challenging standards for government digital technology and support the increased digital capability of government by identifying, curating and sharing best practice</w:t>
      </w:r>
      <w:r w:rsidR="00984710">
        <w:t>s</w:t>
      </w:r>
      <w:r>
        <w:t>.</w:t>
      </w:r>
    </w:p>
    <w:p w14:paraId="33A8EF13" w14:textId="77777777" w:rsidR="0008475E" w:rsidRPr="003F3B17" w:rsidRDefault="0008475E" w:rsidP="0008475E">
      <w:pPr>
        <w:numPr>
          <w:ilvl w:val="0"/>
          <w:numId w:val="13"/>
        </w:numPr>
      </w:pPr>
      <w:r w:rsidRPr="008B33E9">
        <w:t xml:space="preserve">Strengthen </w:t>
      </w:r>
      <w:r w:rsidRPr="003F3B17">
        <w:t>the digital, data and technology communities across government - setting professional standards and standardising approaches to recruitment, retention, pay and career development</w:t>
      </w:r>
      <w:r>
        <w:t>.</w:t>
      </w:r>
    </w:p>
    <w:p w14:paraId="72E87B53" w14:textId="77777777" w:rsidR="0008475E" w:rsidRPr="003F3B17" w:rsidRDefault="0008475E" w:rsidP="0008475E">
      <w:pPr>
        <w:numPr>
          <w:ilvl w:val="0"/>
          <w:numId w:val="13"/>
        </w:numPr>
      </w:pPr>
      <w:r w:rsidRPr="008B33E9">
        <w:t xml:space="preserve">Act </w:t>
      </w:r>
      <w:r w:rsidRPr="003F3B17">
        <w:t>as a centre of digital expertise (including exploring new ideas and developing prototypes) and make sure this expertise is deployed effectively</w:t>
      </w:r>
      <w:r>
        <w:t>.</w:t>
      </w:r>
    </w:p>
    <w:p w14:paraId="5BD00DAC" w14:textId="77777777" w:rsidR="0008475E" w:rsidRPr="003F3B17" w:rsidRDefault="0008475E" w:rsidP="0008475E">
      <w:pPr>
        <w:numPr>
          <w:ilvl w:val="0"/>
          <w:numId w:val="13"/>
        </w:numPr>
      </w:pPr>
      <w:r w:rsidRPr="008B33E9">
        <w:t>Build</w:t>
      </w:r>
      <w:r w:rsidRPr="003F3B17">
        <w:t>, continually improve and operate products and services that the rest of government can rely on</w:t>
      </w:r>
      <w:r>
        <w:t>.</w:t>
      </w:r>
    </w:p>
    <w:p w14:paraId="57A95653" w14:textId="4C109675" w:rsidR="0008475E" w:rsidRPr="003F3B17" w:rsidRDefault="0008475E" w:rsidP="0008475E">
      <w:pPr>
        <w:numPr>
          <w:ilvl w:val="0"/>
          <w:numId w:val="13"/>
        </w:numPr>
      </w:pPr>
      <w:r w:rsidRPr="008B33E9">
        <w:t xml:space="preserve">Provide </w:t>
      </w:r>
      <w:r w:rsidRPr="003F3B17">
        <w:t>targeted digital, data and technology expertise (from GDS, departments or external sources) to other government organisations as support for critical projects</w:t>
      </w:r>
      <w:r w:rsidR="002C5D97">
        <w:t>.</w:t>
      </w:r>
    </w:p>
    <w:p w14:paraId="549FE0E2" w14:textId="6D1093BB" w:rsidR="0008475E" w:rsidRDefault="0008475E" w:rsidP="0008475E">
      <w:pPr>
        <w:numPr>
          <w:ilvl w:val="0"/>
          <w:numId w:val="13"/>
        </w:numPr>
      </w:pPr>
      <w:r w:rsidRPr="008B33E9">
        <w:t xml:space="preserve">Provide </w:t>
      </w:r>
      <w:r w:rsidRPr="003F3B17">
        <w:t>assurance for digital projects through spend</w:t>
      </w:r>
      <w:r w:rsidR="00984710">
        <w:t>ing</w:t>
      </w:r>
      <w:r w:rsidRPr="003F3B17">
        <w:t xml:space="preserve"> controls, service assessments and in collaboration with the Infrastructure and Projects Authority (IPA)</w:t>
      </w:r>
      <w:r>
        <w:t>.</w:t>
      </w:r>
    </w:p>
    <w:p w14:paraId="39AA6A6A" w14:textId="4D0EB746" w:rsidR="0008475E" w:rsidRPr="00861E5C" w:rsidRDefault="0008475E" w:rsidP="0008475E">
      <w:pPr>
        <w:pStyle w:val="Subtitle"/>
        <w:rPr>
          <w:b/>
          <w:iCs/>
        </w:rPr>
      </w:pPr>
      <w:r w:rsidRPr="00AB3DC5">
        <w:t>UK Digital Strategy</w:t>
      </w:r>
    </w:p>
    <w:p w14:paraId="72F7542C" w14:textId="01409F52" w:rsidR="00033075" w:rsidRDefault="0008475E" w:rsidP="0008475E">
      <w:r>
        <w:t xml:space="preserve">In March 2017, the </w:t>
      </w:r>
      <w:hyperlink r:id="rId43" w:history="1">
        <w:r w:rsidRPr="003B4E2E">
          <w:rPr>
            <w:rStyle w:val="Hyperlink"/>
          </w:rPr>
          <w:t>UK Digital Strategy 2017</w:t>
        </w:r>
      </w:hyperlink>
      <w:r>
        <w:t xml:space="preserve"> was launched</w:t>
      </w:r>
      <w:r w:rsidR="001631AC">
        <w:t xml:space="preserve"> and published by the Department for Digital, Culture, Media and Sport. The strategy focuse</w:t>
      </w:r>
      <w:r w:rsidR="00984710">
        <w:t>d</w:t>
      </w:r>
      <w:r w:rsidR="001631AC">
        <w:t xml:space="preserve"> on building an economy that works for everyone</w:t>
      </w:r>
      <w:r w:rsidR="00193DF6">
        <w:t xml:space="preserve"> </w:t>
      </w:r>
      <w:r w:rsidR="00033075">
        <w:t>and making sure that wealth and opportunity are spread across the country. It means bui</w:t>
      </w:r>
      <w:r w:rsidR="001952BF">
        <w:t xml:space="preserve">lding a nation that stands tall in the world and is set up to succeed in the long term. </w:t>
      </w:r>
    </w:p>
    <w:p w14:paraId="59C14A1C" w14:textId="7E9D43DF" w:rsidR="0008475E" w:rsidRDefault="0008475E" w:rsidP="0008475E">
      <w:r>
        <w:lastRenderedPageBreak/>
        <w:t xml:space="preserve">As suggested by the name, this digital strategy is for the whole of the UK and </w:t>
      </w:r>
      <w:r w:rsidRPr="002D2BF9">
        <w:t xml:space="preserve">is </w:t>
      </w:r>
      <w:r w:rsidR="00984710">
        <w:t>comprised</w:t>
      </w:r>
      <w:r w:rsidR="00984710" w:rsidRPr="002D2BF9">
        <w:t xml:space="preserve"> </w:t>
      </w:r>
      <w:r w:rsidRPr="002D2BF9">
        <w:t>of seven strands</w:t>
      </w:r>
      <w:r>
        <w:t>:</w:t>
      </w:r>
    </w:p>
    <w:p w14:paraId="6744F9B3" w14:textId="77777777" w:rsidR="0008475E" w:rsidRDefault="0008475E" w:rsidP="0008475E">
      <w:pPr>
        <w:numPr>
          <w:ilvl w:val="0"/>
          <w:numId w:val="14"/>
        </w:numPr>
      </w:pPr>
      <w:r w:rsidRPr="00861E5C">
        <w:rPr>
          <w:b/>
          <w:bCs/>
        </w:rPr>
        <w:t>Connectivity</w:t>
      </w:r>
      <w:r>
        <w:t xml:space="preserve"> - </w:t>
      </w:r>
      <w:r w:rsidRPr="004B446D">
        <w:t>Building world-class digital infrastructure for the UK</w:t>
      </w:r>
      <w:r>
        <w:t>;</w:t>
      </w:r>
    </w:p>
    <w:p w14:paraId="5C2C2696" w14:textId="77777777" w:rsidR="0008475E" w:rsidRDefault="0008475E" w:rsidP="0008475E">
      <w:pPr>
        <w:numPr>
          <w:ilvl w:val="0"/>
          <w:numId w:val="14"/>
        </w:numPr>
      </w:pPr>
      <w:r w:rsidRPr="00861E5C">
        <w:rPr>
          <w:b/>
          <w:bCs/>
        </w:rPr>
        <w:t>Digital skills and inclusion</w:t>
      </w:r>
      <w:r>
        <w:t xml:space="preserve"> - </w:t>
      </w:r>
      <w:r w:rsidRPr="004B446D">
        <w:t>Giving everyone access to the digital skills they need</w:t>
      </w:r>
      <w:r>
        <w:t>;</w:t>
      </w:r>
    </w:p>
    <w:p w14:paraId="24D12B2D" w14:textId="77777777" w:rsidR="0008475E" w:rsidRDefault="0008475E" w:rsidP="0008475E">
      <w:pPr>
        <w:numPr>
          <w:ilvl w:val="0"/>
          <w:numId w:val="14"/>
        </w:numPr>
      </w:pPr>
      <w:r w:rsidRPr="00861E5C">
        <w:rPr>
          <w:b/>
          <w:bCs/>
        </w:rPr>
        <w:t>The digital sectors</w:t>
      </w:r>
      <w:r>
        <w:t xml:space="preserve"> - </w:t>
      </w:r>
      <w:r w:rsidRPr="008E37A8">
        <w:t>Making the UK the best place to start and grow a digital business</w:t>
      </w:r>
      <w:r>
        <w:t>;</w:t>
      </w:r>
    </w:p>
    <w:p w14:paraId="0772194B" w14:textId="77777777" w:rsidR="0008475E" w:rsidRDefault="0008475E" w:rsidP="0008475E">
      <w:pPr>
        <w:numPr>
          <w:ilvl w:val="0"/>
          <w:numId w:val="14"/>
        </w:numPr>
      </w:pPr>
      <w:r w:rsidRPr="00861E5C">
        <w:rPr>
          <w:b/>
          <w:bCs/>
        </w:rPr>
        <w:t>The wider economy</w:t>
      </w:r>
      <w:r>
        <w:t xml:space="preserve"> - </w:t>
      </w:r>
      <w:r w:rsidRPr="008E37A8">
        <w:t>Helping every British business become a digital business</w:t>
      </w:r>
      <w:r>
        <w:t>;</w:t>
      </w:r>
    </w:p>
    <w:p w14:paraId="3F4111B6" w14:textId="77777777" w:rsidR="0008475E" w:rsidRDefault="0008475E" w:rsidP="0008475E">
      <w:pPr>
        <w:numPr>
          <w:ilvl w:val="0"/>
          <w:numId w:val="14"/>
        </w:numPr>
      </w:pPr>
      <w:r w:rsidRPr="00861E5C">
        <w:rPr>
          <w:b/>
          <w:bCs/>
        </w:rPr>
        <w:t>A safe and secure cyberspace</w:t>
      </w:r>
      <w:r>
        <w:t xml:space="preserve"> - </w:t>
      </w:r>
      <w:r w:rsidRPr="00132DF6">
        <w:t>Making the UK the safest place in the world to live and work online</w:t>
      </w:r>
      <w:r>
        <w:t>;</w:t>
      </w:r>
    </w:p>
    <w:p w14:paraId="3E514730" w14:textId="77BC3638" w:rsidR="0008475E" w:rsidRDefault="0008475E" w:rsidP="0008475E">
      <w:pPr>
        <w:numPr>
          <w:ilvl w:val="0"/>
          <w:numId w:val="14"/>
        </w:numPr>
      </w:pPr>
      <w:r w:rsidRPr="00861E5C">
        <w:rPr>
          <w:b/>
          <w:bCs/>
        </w:rPr>
        <w:t>Digital Government</w:t>
      </w:r>
      <w:r>
        <w:t xml:space="preserve"> - </w:t>
      </w:r>
      <w:r w:rsidRPr="00132DF6">
        <w:t xml:space="preserve">Maintaining the UK </w:t>
      </w:r>
      <w:r w:rsidR="006D7035">
        <w:t>G</w:t>
      </w:r>
      <w:r w:rsidRPr="00132DF6">
        <w:t>overnment as a world leader in serving its citizens online</w:t>
      </w:r>
      <w:r>
        <w:t>;</w:t>
      </w:r>
    </w:p>
    <w:p w14:paraId="468F96B7" w14:textId="54880727" w:rsidR="002C5D97" w:rsidRDefault="0008475E" w:rsidP="00E025C2">
      <w:pPr>
        <w:numPr>
          <w:ilvl w:val="0"/>
          <w:numId w:val="14"/>
        </w:numPr>
      </w:pPr>
      <w:r w:rsidRPr="00861E5C">
        <w:rPr>
          <w:b/>
          <w:bCs/>
        </w:rPr>
        <w:t>Data</w:t>
      </w:r>
      <w:r>
        <w:t xml:space="preserve"> - </w:t>
      </w:r>
      <w:r w:rsidRPr="00B33AB0">
        <w:t>Unlocking the power of data in the UK economy and improving public confidence in its use</w:t>
      </w:r>
      <w:r>
        <w:t>.</w:t>
      </w:r>
    </w:p>
    <w:p w14:paraId="521800A8" w14:textId="740EE192" w:rsidR="0008475E" w:rsidRDefault="00984710" w:rsidP="0008475E">
      <w:r>
        <w:t>The strategy</w:t>
      </w:r>
      <w:r w:rsidR="0008475E">
        <w:t xml:space="preserve"> is a framework developed in </w:t>
      </w:r>
      <w:r>
        <w:t>partnership</w:t>
      </w:r>
      <w:r w:rsidR="0008475E">
        <w:t xml:space="preserve"> with industry to deliver successful sectorial policies. </w:t>
      </w:r>
      <w:r w:rsidR="0008475E" w:rsidRPr="006A712F">
        <w:t xml:space="preserve">This digital strategy is therefore a first statement in an ongoing conversation between digital businesses and government: as </w:t>
      </w:r>
      <w:r w:rsidR="0062353A">
        <w:t>the UK Government</w:t>
      </w:r>
      <w:r w:rsidR="0008475E" w:rsidRPr="006A712F">
        <w:t xml:space="preserve"> develop</w:t>
      </w:r>
      <w:r w:rsidR="0062353A">
        <w:t>s</w:t>
      </w:r>
      <w:r w:rsidR="0008475E" w:rsidRPr="006A712F">
        <w:t xml:space="preserve"> </w:t>
      </w:r>
      <w:r w:rsidR="0062353A">
        <w:t>its</w:t>
      </w:r>
      <w:r w:rsidR="0008475E" w:rsidRPr="006A712F">
        <w:t xml:space="preserve"> industrial and digital strategies, </w:t>
      </w:r>
      <w:r w:rsidR="0062353A">
        <w:t>they</w:t>
      </w:r>
      <w:r w:rsidR="0008475E" w:rsidRPr="006A712F">
        <w:t xml:space="preserve"> will continue to build on that conversation and to strengthen </w:t>
      </w:r>
      <w:r w:rsidR="0062353A">
        <w:t>their</w:t>
      </w:r>
      <w:r w:rsidR="0008475E" w:rsidRPr="006A712F">
        <w:t xml:space="preserve"> support. To facilitate this, the Secretary of State for Culture, Media and Sport will convene a forum for government and the tech community to work together to support the growth of the UK digital economy.</w:t>
      </w:r>
    </w:p>
    <w:p w14:paraId="22EAA948" w14:textId="294B0AA0" w:rsidR="00EC7770" w:rsidRDefault="00EC7770" w:rsidP="00EC7770">
      <w:r>
        <w:t>The strategy for delivery of the Digital Strategy is via the following pillars:</w:t>
      </w:r>
    </w:p>
    <w:p w14:paraId="1F6CE4A8" w14:textId="4366AEB6" w:rsidR="00EC7770" w:rsidRDefault="00EC7770" w:rsidP="00E025C2">
      <w:pPr>
        <w:numPr>
          <w:ilvl w:val="0"/>
          <w:numId w:val="14"/>
        </w:numPr>
      </w:pPr>
      <w:r>
        <w:t xml:space="preserve">Science, research and innovation, where </w:t>
      </w:r>
      <w:r w:rsidR="0062353A">
        <w:t>they</w:t>
      </w:r>
      <w:r>
        <w:t xml:space="preserve"> must become a more innovative economy, and do more to commercialise our world leading science base to deliver growth across the UK</w:t>
      </w:r>
      <w:r w:rsidR="00CC2F76">
        <w:t>;</w:t>
      </w:r>
    </w:p>
    <w:p w14:paraId="69755F3C" w14:textId="3BB5198A" w:rsidR="00561C81" w:rsidRDefault="00EC7770" w:rsidP="00EC7770">
      <w:pPr>
        <w:numPr>
          <w:ilvl w:val="0"/>
          <w:numId w:val="14"/>
        </w:numPr>
      </w:pPr>
      <w:r>
        <w:t xml:space="preserve">Skills, where </w:t>
      </w:r>
      <w:r w:rsidR="0062353A">
        <w:t>they</w:t>
      </w:r>
      <w:r>
        <w:t xml:space="preserve"> must help people and businesses to thrive by ensuring everyone has the basic skills needed in a modern economy; by building a new system of Technical Education to benefit the half the population who do not go to university, boosting STEM skills and numeracy, and raising skill levels in lagging areas</w:t>
      </w:r>
      <w:r w:rsidR="00CC2F76">
        <w:t>;</w:t>
      </w:r>
    </w:p>
    <w:p w14:paraId="1349796B" w14:textId="5D760A3D" w:rsidR="00561C81" w:rsidRDefault="00EC7770" w:rsidP="00EC7770">
      <w:pPr>
        <w:numPr>
          <w:ilvl w:val="0"/>
          <w:numId w:val="14"/>
        </w:numPr>
      </w:pPr>
      <w:r>
        <w:t xml:space="preserve">Infrastructure, where </w:t>
      </w:r>
      <w:r w:rsidR="0062353A">
        <w:t>they</w:t>
      </w:r>
      <w:r>
        <w:t xml:space="preserve"> must upgrade our performance on digital, energy, and transport infrastructure, and must better align central government infrastructure investment with local growth priorities</w:t>
      </w:r>
      <w:r w:rsidR="00CC2F76">
        <w:t>;</w:t>
      </w:r>
    </w:p>
    <w:p w14:paraId="134AC5B0" w14:textId="52D261B9" w:rsidR="00561C81" w:rsidRDefault="00EC7770" w:rsidP="00EC7770">
      <w:pPr>
        <w:numPr>
          <w:ilvl w:val="0"/>
          <w:numId w:val="14"/>
        </w:numPr>
      </w:pPr>
      <w:r>
        <w:t xml:space="preserve">Supporting businesses to start and grow, where </w:t>
      </w:r>
      <w:r w:rsidR="0062353A">
        <w:t>they</w:t>
      </w:r>
      <w:r>
        <w:t xml:space="preserve"> must ensure that businesses across the UK can access the finance and management skills they need to grow; and create the conditions</w:t>
      </w:r>
      <w:r w:rsidR="00561C81">
        <w:t xml:space="preserve"> </w:t>
      </w:r>
      <w:r>
        <w:t>to enable firms to invest for the long term</w:t>
      </w:r>
      <w:r w:rsidR="00CC2F76">
        <w:t>;</w:t>
      </w:r>
    </w:p>
    <w:p w14:paraId="45EE0778" w14:textId="18D99AA4" w:rsidR="00561C81" w:rsidRDefault="00EC7770" w:rsidP="00EC7770">
      <w:pPr>
        <w:numPr>
          <w:ilvl w:val="0"/>
          <w:numId w:val="14"/>
        </w:numPr>
      </w:pPr>
      <w:r>
        <w:t>Procurement policy, where strategic government procurement can drive innovation and enable the development of UK supply chains</w:t>
      </w:r>
      <w:r w:rsidR="00CC2F76">
        <w:t>;</w:t>
      </w:r>
    </w:p>
    <w:p w14:paraId="5287DF77" w14:textId="0F8481B3" w:rsidR="00561C81" w:rsidRDefault="00EC7770" w:rsidP="00EC7770">
      <w:pPr>
        <w:numPr>
          <w:ilvl w:val="0"/>
          <w:numId w:val="14"/>
        </w:numPr>
      </w:pPr>
      <w:r>
        <w:t>Trade and inward investment policy, where government policy can help boost productivity and growth across our economy including by increasing competition and helping to</w:t>
      </w:r>
      <w:r w:rsidR="00561C81">
        <w:t xml:space="preserve"> </w:t>
      </w:r>
      <w:r>
        <w:t>bring new ways of doing things to the UK</w:t>
      </w:r>
      <w:r w:rsidR="00CC2F76">
        <w:t>;</w:t>
      </w:r>
    </w:p>
    <w:p w14:paraId="22491523" w14:textId="6C5A306D" w:rsidR="00561C81" w:rsidRDefault="00EC7770" w:rsidP="00EC7770">
      <w:pPr>
        <w:numPr>
          <w:ilvl w:val="0"/>
          <w:numId w:val="14"/>
        </w:numPr>
      </w:pPr>
      <w:r>
        <w:t xml:space="preserve">Affordable energy and clean growth, where </w:t>
      </w:r>
      <w:r w:rsidR="0062353A">
        <w:t xml:space="preserve">they </w:t>
      </w:r>
      <w:r>
        <w:t xml:space="preserve">need to ensure that </w:t>
      </w:r>
      <w:r w:rsidR="0062353A">
        <w:t>they</w:t>
      </w:r>
      <w:r>
        <w:t xml:space="preserve"> both keep costs down for businesses,</w:t>
      </w:r>
      <w:r w:rsidR="00561C81">
        <w:t xml:space="preserve"> </w:t>
      </w:r>
      <w:r>
        <w:t>and secure the economic benefits of the transition to a low carbon economy</w:t>
      </w:r>
      <w:r w:rsidR="00CC2F76">
        <w:t>;</w:t>
      </w:r>
    </w:p>
    <w:p w14:paraId="5BC3CFF3" w14:textId="184F116F" w:rsidR="00561C81" w:rsidRDefault="00EC7770" w:rsidP="00EC7770">
      <w:pPr>
        <w:numPr>
          <w:ilvl w:val="0"/>
          <w:numId w:val="14"/>
        </w:numPr>
      </w:pPr>
      <w:r>
        <w:t xml:space="preserve">Sectoral policies, where </w:t>
      </w:r>
      <w:r w:rsidR="0062353A">
        <w:t>they</w:t>
      </w:r>
      <w:r>
        <w:t xml:space="preserve"> must both build on our areas of competitive advantage, and help new sectors to flourish, in many cases challenging existing institutions and incumbents</w:t>
      </w:r>
      <w:r w:rsidR="00CC2F76">
        <w:t>;</w:t>
      </w:r>
    </w:p>
    <w:p w14:paraId="769B1740" w14:textId="79F081B1" w:rsidR="00561C81" w:rsidRDefault="00EC7770" w:rsidP="00EC7770">
      <w:pPr>
        <w:numPr>
          <w:ilvl w:val="0"/>
          <w:numId w:val="14"/>
        </w:numPr>
      </w:pPr>
      <w:r>
        <w:t>Spreading growth across the country, whether it is investing in key infrastructure projects to unlock growth, increasing skill levels, or backing local innovation strengths, the Industrial Strategy</w:t>
      </w:r>
      <w:r w:rsidR="00561C81">
        <w:t xml:space="preserve"> </w:t>
      </w:r>
      <w:r>
        <w:t xml:space="preserve">will create a framework to build on the particular strengths of different places and address factors that hold </w:t>
      </w:r>
      <w:r w:rsidR="00984710">
        <w:t xml:space="preserve">them </w:t>
      </w:r>
      <w:r>
        <w:t>back</w:t>
      </w:r>
      <w:r w:rsidR="00CC2F76">
        <w:t>;</w:t>
      </w:r>
    </w:p>
    <w:p w14:paraId="10555EEF" w14:textId="43DBC59F" w:rsidR="00DA46F1" w:rsidRDefault="00EC7770" w:rsidP="00E025C2">
      <w:pPr>
        <w:numPr>
          <w:ilvl w:val="0"/>
          <w:numId w:val="14"/>
        </w:numPr>
      </w:pPr>
      <w:r>
        <w:t xml:space="preserve">Creating the right institutional framework, in some places and sectors there may be missing institutions which </w:t>
      </w:r>
      <w:r w:rsidR="0062353A">
        <w:t>they</w:t>
      </w:r>
      <w:r>
        <w:t xml:space="preserve"> could create, or existing ones </w:t>
      </w:r>
      <w:r w:rsidR="0062353A">
        <w:t>they</w:t>
      </w:r>
      <w:r>
        <w:t xml:space="preserve"> could strengthen: be they local educational institutions, trade associations or financial networks.</w:t>
      </w:r>
    </w:p>
    <w:p w14:paraId="3BC6E890" w14:textId="77777777" w:rsidR="0008475E" w:rsidRPr="00861E5C" w:rsidRDefault="0008475E" w:rsidP="0008475E">
      <w:pPr>
        <w:pStyle w:val="Subtitle"/>
        <w:rPr>
          <w:b/>
          <w:iCs/>
        </w:rPr>
      </w:pPr>
      <w:r w:rsidRPr="00861E5C">
        <w:lastRenderedPageBreak/>
        <w:t>Digital Charter</w:t>
      </w:r>
    </w:p>
    <w:p w14:paraId="58D4ABA9" w14:textId="11D46811" w:rsidR="0008475E" w:rsidRPr="00B43E4D" w:rsidRDefault="0008475E" w:rsidP="0008475E">
      <w:r w:rsidRPr="00B43E4D">
        <w:t xml:space="preserve">The </w:t>
      </w:r>
      <w:hyperlink r:id="rId44" w:history="1">
        <w:r w:rsidRPr="00B43E4D">
          <w:rPr>
            <w:rStyle w:val="Hyperlink"/>
          </w:rPr>
          <w:t>Government’s Digital Charter</w:t>
        </w:r>
      </w:hyperlink>
      <w:r>
        <w:t xml:space="preserve"> </w:t>
      </w:r>
      <w:r w:rsidR="00984710">
        <w:t>was</w:t>
      </w:r>
      <w:r>
        <w:t xml:space="preserve"> published on 25 January 2018</w:t>
      </w:r>
      <w:r w:rsidR="00984710">
        <w:t xml:space="preserve">. It set </w:t>
      </w:r>
      <w:r w:rsidRPr="00F46449">
        <w:t xml:space="preserve">the direction for the UK to become the best place to start and grow a digital business </w:t>
      </w:r>
      <w:r w:rsidR="00984710">
        <w:t>as well as</w:t>
      </w:r>
      <w:r w:rsidR="00984710" w:rsidRPr="00F46449">
        <w:t xml:space="preserve"> </w:t>
      </w:r>
      <w:r w:rsidRPr="00F46449">
        <w:t>the safest place in the world to be online.</w:t>
      </w:r>
      <w:r>
        <w:t xml:space="preserve"> </w:t>
      </w:r>
      <w:r w:rsidRPr="001442CF">
        <w:t xml:space="preserve">The Charter </w:t>
      </w:r>
      <w:r w:rsidR="00A738EE">
        <w:t>brought</w:t>
      </w:r>
      <w:r w:rsidR="00A738EE" w:rsidRPr="001442CF">
        <w:t xml:space="preserve"> </w:t>
      </w:r>
      <w:r w:rsidRPr="001442CF">
        <w:t>together a broad, ongoing programme, which will evolve as technology changes</w:t>
      </w:r>
      <w:r>
        <w:t>. Current priorities include online harms, liability, data and artificial intelligence ethics and innovation, disinformation and cybersecurity.</w:t>
      </w:r>
    </w:p>
    <w:p w14:paraId="49C0062C" w14:textId="77777777" w:rsidR="0008475E" w:rsidRPr="00861E5C" w:rsidRDefault="0008475E" w:rsidP="0008475E">
      <w:pPr>
        <w:pStyle w:val="Subtitle"/>
        <w:rPr>
          <w:b/>
          <w:bCs/>
          <w:iCs/>
        </w:rPr>
      </w:pPr>
      <w:r w:rsidRPr="00861E5C">
        <w:t>Strategies and policies in the devolved administrations</w:t>
      </w:r>
    </w:p>
    <w:p w14:paraId="66B9B002" w14:textId="77777777" w:rsidR="0008475E" w:rsidRPr="00756308" w:rsidRDefault="0008475E" w:rsidP="0008475E">
      <w:r w:rsidRPr="00756308">
        <w:t>The devolved administrations of Scotland, Wales and Northern Ireland have their own particular approaches to eGovernment policy.</w:t>
      </w:r>
    </w:p>
    <w:p w14:paraId="440CEFFF" w14:textId="77777777" w:rsidR="0008475E" w:rsidRDefault="0008475E" w:rsidP="0008475E">
      <w:pPr>
        <w:rPr>
          <w:b/>
        </w:rPr>
      </w:pPr>
    </w:p>
    <w:p w14:paraId="7CA21763" w14:textId="34874272" w:rsidR="0008475E" w:rsidRPr="0008475E" w:rsidRDefault="0008475E" w:rsidP="0008475E">
      <w:pPr>
        <w:rPr>
          <w:b/>
        </w:rPr>
      </w:pPr>
      <w:r w:rsidRPr="0008475E">
        <w:rPr>
          <w:b/>
        </w:rPr>
        <w:t>Scotland</w:t>
      </w:r>
    </w:p>
    <w:p w14:paraId="716828EC" w14:textId="7BAF02A5" w:rsidR="0008475E" w:rsidRPr="00756308" w:rsidRDefault="00E605F9" w:rsidP="0008475E">
      <w:hyperlink r:id="rId45" w:history="1">
        <w:r w:rsidR="0008475E" w:rsidRPr="00756308">
          <w:rPr>
            <w:rStyle w:val="Hyperlink"/>
          </w:rPr>
          <w:t>Scotland’s Digital Future</w:t>
        </w:r>
      </w:hyperlink>
      <w:r w:rsidR="0008475E" w:rsidRPr="00756308">
        <w:t xml:space="preserve"> Strategy of 2011 outlin</w:t>
      </w:r>
      <w:r w:rsidR="00A738EE">
        <w:t>ed</w:t>
      </w:r>
      <w:r w:rsidR="0008475E" w:rsidRPr="00756308">
        <w:t xml:space="preserve"> the steps required to ensure Scotland is well placed to take full advantage of all the economic, social and environmental opportunities offered by the digital age.</w:t>
      </w:r>
    </w:p>
    <w:p w14:paraId="43F6DE98" w14:textId="77777777" w:rsidR="0008475E" w:rsidRPr="00756308" w:rsidRDefault="0008475E" w:rsidP="0008475E">
      <w:r w:rsidRPr="00756308">
        <w:t>Four themes were defined:</w:t>
      </w:r>
    </w:p>
    <w:p w14:paraId="70C6469B" w14:textId="1E925955" w:rsidR="0008475E" w:rsidRPr="00756308" w:rsidRDefault="0008475E" w:rsidP="0008475E">
      <w:pPr>
        <w:numPr>
          <w:ilvl w:val="0"/>
          <w:numId w:val="20"/>
        </w:numPr>
      </w:pPr>
      <w:r w:rsidRPr="00E6343D">
        <w:rPr>
          <w:b/>
        </w:rPr>
        <w:t>Connectivity</w:t>
      </w:r>
      <w:r w:rsidRPr="00756308">
        <w:t xml:space="preserve">: </w:t>
      </w:r>
      <w:hyperlink r:id="rId46" w:history="1">
        <w:r w:rsidRPr="00756308">
          <w:rPr>
            <w:rStyle w:val="Hyperlink"/>
          </w:rPr>
          <w:t>Scotland's Digital Future: Infrastructure Action Plan</w:t>
        </w:r>
      </w:hyperlink>
      <w:r w:rsidRPr="00756308">
        <w:t xml:space="preserve"> outline</w:t>
      </w:r>
      <w:r w:rsidR="00A738EE">
        <w:t>d</w:t>
      </w:r>
      <w:r w:rsidRPr="00756308">
        <w:t xml:space="preserve"> the government's commitment to a world-class, future-proofed infrastructure that will deliver digital connectivity across the whole of Scotland by 2020. So far, over </w:t>
      </w:r>
      <w:r w:rsidR="0017363A">
        <w:t xml:space="preserve">GBP </w:t>
      </w:r>
      <w:r w:rsidRPr="00756308">
        <w:t>240 million of public sector funding has been committed to taking forward the Infrastructure Action plan.</w:t>
      </w:r>
    </w:p>
    <w:p w14:paraId="018F9CE7" w14:textId="5E6856A8" w:rsidR="0008475E" w:rsidRPr="00756308" w:rsidRDefault="0008475E" w:rsidP="0008475E">
      <w:pPr>
        <w:numPr>
          <w:ilvl w:val="0"/>
          <w:numId w:val="20"/>
        </w:numPr>
      </w:pPr>
      <w:r w:rsidRPr="00E6343D">
        <w:rPr>
          <w:b/>
        </w:rPr>
        <w:t>Digital Public Services</w:t>
      </w:r>
      <w:r w:rsidRPr="00756308">
        <w:t xml:space="preserve">: </w:t>
      </w:r>
      <w:hyperlink r:id="rId47" w:history="1">
        <w:r w:rsidRPr="002252D2">
          <w:rPr>
            <w:rStyle w:val="Hyperlink"/>
          </w:rPr>
          <w:t>Scotland’s Digital Future: Delivery of Public Services Strategy</w:t>
        </w:r>
      </w:hyperlink>
      <w:r w:rsidRPr="00756308">
        <w:t xml:space="preserve"> provide</w:t>
      </w:r>
      <w:r w:rsidR="00A738EE">
        <w:t>d</w:t>
      </w:r>
      <w:r w:rsidRPr="00756308">
        <w:t xml:space="preserve"> a framework into which strategies developed by sectors align NHS Scotland; Local Government; and central government, i.e. Scottish Government its agencies and non-departmental bodies including the police and fire services, universities and colleges. A summary of progress on each of the Sectoral Strategies can be found </w:t>
      </w:r>
      <w:hyperlink r:id="rId48" w:history="1">
        <w:r w:rsidRPr="00756308">
          <w:rPr>
            <w:rStyle w:val="Hyperlink"/>
          </w:rPr>
          <w:t>here</w:t>
        </w:r>
      </w:hyperlink>
      <w:r w:rsidRPr="00756308">
        <w:t>.</w:t>
      </w:r>
    </w:p>
    <w:p w14:paraId="7D82EF4E" w14:textId="27504887" w:rsidR="0008475E" w:rsidRPr="00756308" w:rsidRDefault="0008475E" w:rsidP="0008475E">
      <w:pPr>
        <w:numPr>
          <w:ilvl w:val="0"/>
          <w:numId w:val="20"/>
        </w:numPr>
      </w:pPr>
      <w:r w:rsidRPr="00E6343D">
        <w:rPr>
          <w:b/>
        </w:rPr>
        <w:t>Digital Econom</w:t>
      </w:r>
      <w:r w:rsidRPr="00F56C89">
        <w:rPr>
          <w:b/>
        </w:rPr>
        <w:t>y</w:t>
      </w:r>
      <w:r w:rsidRPr="00756308">
        <w:t xml:space="preserve">: the report </w:t>
      </w:r>
      <w:r w:rsidRPr="002252D2">
        <w:t>Scotland's Digital Future - Supporting the Transition to a World-leading Digital Economy: Emerging Findings April 2013</w:t>
      </w:r>
      <w:r w:rsidRPr="00756308">
        <w:t xml:space="preserve"> was published on 7 May 2013.</w:t>
      </w:r>
      <w:r>
        <w:t xml:space="preserve"> </w:t>
      </w:r>
      <w:r w:rsidRPr="00756308">
        <w:t>The report explor</w:t>
      </w:r>
      <w:r w:rsidR="00A738EE">
        <w:t>ed</w:t>
      </w:r>
      <w:r w:rsidRPr="00756308">
        <w:t xml:space="preserve"> the public sector's approach to promoting Scotland's digital economy and provide</w:t>
      </w:r>
      <w:r w:rsidR="00A738EE">
        <w:t>d</w:t>
      </w:r>
      <w:r w:rsidRPr="00756308">
        <w:t xml:space="preserve"> initial outputs from the review of business support programmes. On 22 May 2013, </w:t>
      </w:r>
      <w:r w:rsidR="00A738EE">
        <w:t xml:space="preserve">an </w:t>
      </w:r>
      <w:r w:rsidRPr="00756308">
        <w:t xml:space="preserve">additional </w:t>
      </w:r>
      <w:r w:rsidR="0017363A">
        <w:t xml:space="preserve">GBP </w:t>
      </w:r>
      <w:r w:rsidRPr="00756308">
        <w:t xml:space="preserve">7 million </w:t>
      </w:r>
      <w:r w:rsidR="00A738EE">
        <w:t xml:space="preserve">in </w:t>
      </w:r>
      <w:r w:rsidRPr="00756308">
        <w:t>funding was announced to take forward the recommendations in the report and complement the resources that are already in place within enterprise and skills agencies.</w:t>
      </w:r>
    </w:p>
    <w:p w14:paraId="232375AE" w14:textId="022B1C50" w:rsidR="0008475E" w:rsidRPr="00756308" w:rsidRDefault="0008475E" w:rsidP="0008475E">
      <w:pPr>
        <w:numPr>
          <w:ilvl w:val="0"/>
          <w:numId w:val="20"/>
        </w:numPr>
      </w:pPr>
      <w:r w:rsidRPr="00E6343D">
        <w:rPr>
          <w:b/>
        </w:rPr>
        <w:t>Participation</w:t>
      </w:r>
      <w:r w:rsidRPr="00756308">
        <w:t xml:space="preserve">: the digital participation strategy </w:t>
      </w:r>
      <w:r w:rsidR="00A738EE">
        <w:t>was</w:t>
      </w:r>
      <w:r w:rsidRPr="00756308">
        <w:t xml:space="preserve"> laid out in </w:t>
      </w:r>
      <w:r w:rsidRPr="002252D2">
        <w:t>a National Framework for Local Action</w:t>
      </w:r>
      <w:r w:rsidRPr="00756308">
        <w:t xml:space="preserve">. </w:t>
      </w:r>
    </w:p>
    <w:p w14:paraId="22665A45" w14:textId="4C020437" w:rsidR="0008475E" w:rsidRDefault="0008475E" w:rsidP="0008475E">
      <w:r>
        <w:t xml:space="preserve">In 2017, the Scottish Government published a study called </w:t>
      </w:r>
      <w:hyperlink r:id="rId49" w:history="1">
        <w:r w:rsidR="00A738EE">
          <w:rPr>
            <w:rStyle w:val="Hyperlink"/>
          </w:rPr>
          <w:t>Realising Scotland's Full Potential in a Digital World: A Digital Strategy for Scotland</w:t>
        </w:r>
      </w:hyperlink>
      <w:r w:rsidR="00A738EE">
        <w:t xml:space="preserve">. It </w:t>
      </w:r>
      <w:r>
        <w:t>describe</w:t>
      </w:r>
      <w:r w:rsidR="00A738EE">
        <w:t>d</w:t>
      </w:r>
      <w:r>
        <w:t xml:space="preserve"> plans for ensuring that digit</w:t>
      </w:r>
      <w:r w:rsidR="00A738EE">
        <w:t>isation</w:t>
      </w:r>
      <w:r>
        <w:t xml:space="preserve"> is at the heart of everything – delivering inclusive economic growth; reform of public services; preparing children for the workplace of the future; tackling inequalities and empowering communities.</w:t>
      </w:r>
    </w:p>
    <w:p w14:paraId="4BA1DC89" w14:textId="77777777" w:rsidR="0008475E" w:rsidRDefault="0008475E" w:rsidP="0008475E">
      <w:r>
        <w:t>Significant progress has been made since 2011:</w:t>
      </w:r>
    </w:p>
    <w:p w14:paraId="1B965AF3" w14:textId="77777777" w:rsidR="0008475E" w:rsidRDefault="0008475E" w:rsidP="0008475E">
      <w:pPr>
        <w:numPr>
          <w:ilvl w:val="0"/>
          <w:numId w:val="21"/>
        </w:numPr>
      </w:pPr>
      <w:r w:rsidRPr="1B297C89">
        <w:t xml:space="preserve">The </w:t>
      </w:r>
      <w:hyperlink r:id="rId50" w:history="1">
        <w:r w:rsidRPr="00943E09">
          <w:rPr>
            <w:rStyle w:val="Hyperlink"/>
          </w:rPr>
          <w:t>Digital Scotland Superfast Broadband (DSSB)</w:t>
        </w:r>
      </w:hyperlink>
      <w:r w:rsidRPr="1B297C89">
        <w:t xml:space="preserve"> programme achieved its initial target of delivering access to fibre broadband to</w:t>
      </w:r>
      <w:r w:rsidRPr="09A500B2">
        <w:t xml:space="preserve"> 85% of premises in Scotland</w:t>
      </w:r>
      <w:r w:rsidRPr="7CE92628">
        <w:t>;</w:t>
      </w:r>
    </w:p>
    <w:p w14:paraId="722BD452" w14:textId="386D1205" w:rsidR="0008475E" w:rsidRDefault="0008475E" w:rsidP="0008475E">
      <w:pPr>
        <w:numPr>
          <w:ilvl w:val="0"/>
          <w:numId w:val="21"/>
        </w:numPr>
      </w:pPr>
      <w:r>
        <w:t xml:space="preserve">The </w:t>
      </w:r>
      <w:hyperlink r:id="rId51" w:history="1">
        <w:r w:rsidRPr="00943E09">
          <w:rPr>
            <w:rStyle w:val="Hyperlink"/>
          </w:rPr>
          <w:t>Community Broadband Scotland (CBS)</w:t>
        </w:r>
      </w:hyperlink>
      <w:r w:rsidRPr="6F4DB8DB">
        <w:t xml:space="preserve"> has helped extend broadband access to over 1</w:t>
      </w:r>
      <w:r w:rsidR="0017363A">
        <w:t xml:space="preserve"> </w:t>
      </w:r>
      <w:r w:rsidRPr="6F4DB8DB">
        <w:t>400 premises</w:t>
      </w:r>
      <w:r w:rsidRPr="7CE92628">
        <w:t>;</w:t>
      </w:r>
    </w:p>
    <w:p w14:paraId="167D48E6" w14:textId="77777777" w:rsidR="0008475E" w:rsidRDefault="0008475E" w:rsidP="0008475E">
      <w:pPr>
        <w:numPr>
          <w:ilvl w:val="0"/>
          <w:numId w:val="21"/>
        </w:numPr>
      </w:pPr>
      <w:r>
        <w:t>The percentage of adults using the internet increased from 73% to 82%;</w:t>
      </w:r>
    </w:p>
    <w:p w14:paraId="5F6263D0" w14:textId="77777777" w:rsidR="0008475E" w:rsidRDefault="0008475E" w:rsidP="0008475E">
      <w:pPr>
        <w:numPr>
          <w:ilvl w:val="0"/>
          <w:numId w:val="21"/>
        </w:numPr>
      </w:pPr>
      <w:r>
        <w:t>Broadband access at home amongst social housing tenants increased by 20%</w:t>
      </w:r>
      <w:r w:rsidRPr="7CE92628">
        <w:t>.</w:t>
      </w:r>
    </w:p>
    <w:p w14:paraId="5C9C0E9C" w14:textId="2FDD0A4E" w:rsidR="0008475E" w:rsidRDefault="0008475E" w:rsidP="00444E00">
      <w:r>
        <w:t>The 2017 actions aim</w:t>
      </w:r>
      <w:r w:rsidR="00A738EE">
        <w:t>ed</w:t>
      </w:r>
      <w:r>
        <w:t xml:space="preserve"> to, in general:</w:t>
      </w:r>
    </w:p>
    <w:p w14:paraId="69E94DA9" w14:textId="77777777" w:rsidR="0008475E" w:rsidRPr="00861E5C" w:rsidRDefault="0008475E" w:rsidP="0008475E">
      <w:pPr>
        <w:numPr>
          <w:ilvl w:val="0"/>
          <w:numId w:val="21"/>
        </w:numPr>
      </w:pPr>
      <w:r>
        <w:t>Support digital transformation across the wider economy</w:t>
      </w:r>
      <w:r w:rsidRPr="7CE92628">
        <w:t>;</w:t>
      </w:r>
    </w:p>
    <w:p w14:paraId="3655482D" w14:textId="77777777" w:rsidR="0008475E" w:rsidRDefault="0008475E" w:rsidP="0008475E">
      <w:pPr>
        <w:numPr>
          <w:ilvl w:val="0"/>
          <w:numId w:val="21"/>
        </w:numPr>
      </w:pPr>
      <w:r>
        <w:t>Support growth in the digital sector</w:t>
      </w:r>
      <w:r w:rsidRPr="7CE92628">
        <w:t>;</w:t>
      </w:r>
    </w:p>
    <w:p w14:paraId="00BEC2E3" w14:textId="77777777" w:rsidR="0008475E" w:rsidRDefault="0008475E" w:rsidP="0008475E">
      <w:pPr>
        <w:numPr>
          <w:ilvl w:val="0"/>
          <w:numId w:val="21"/>
        </w:numPr>
      </w:pPr>
      <w:r>
        <w:t>Re-design Scotland's digital public services;</w:t>
      </w:r>
    </w:p>
    <w:p w14:paraId="31473E74" w14:textId="77777777" w:rsidR="0008475E" w:rsidRDefault="0008475E" w:rsidP="0008475E">
      <w:pPr>
        <w:numPr>
          <w:ilvl w:val="0"/>
          <w:numId w:val="21"/>
        </w:numPr>
      </w:pPr>
      <w:r>
        <w:t>Enable change and innovation through data;</w:t>
      </w:r>
    </w:p>
    <w:p w14:paraId="1533C6A1" w14:textId="77777777" w:rsidR="0008475E" w:rsidRDefault="0008475E" w:rsidP="0008475E">
      <w:pPr>
        <w:numPr>
          <w:ilvl w:val="0"/>
          <w:numId w:val="21"/>
        </w:numPr>
      </w:pPr>
      <w:r>
        <w:lastRenderedPageBreak/>
        <w:t>Transform the public sector;</w:t>
      </w:r>
    </w:p>
    <w:p w14:paraId="7E57CF56" w14:textId="77777777" w:rsidR="0008475E" w:rsidRDefault="0008475E" w:rsidP="0008475E">
      <w:pPr>
        <w:numPr>
          <w:ilvl w:val="0"/>
          <w:numId w:val="21"/>
        </w:numPr>
      </w:pPr>
      <w:r>
        <w:t>Build a digital government;</w:t>
      </w:r>
    </w:p>
    <w:p w14:paraId="09BA0B52" w14:textId="77777777" w:rsidR="0008475E" w:rsidRDefault="0008475E" w:rsidP="0008475E">
      <w:pPr>
        <w:numPr>
          <w:ilvl w:val="0"/>
          <w:numId w:val="21"/>
        </w:numPr>
      </w:pPr>
      <w:r>
        <w:t>Deliver high quality connectivity across the whole of Scotland</w:t>
      </w:r>
      <w:r w:rsidRPr="7CE92628">
        <w:t>;</w:t>
      </w:r>
    </w:p>
    <w:p w14:paraId="41510867" w14:textId="77777777" w:rsidR="0008475E" w:rsidRDefault="0008475E" w:rsidP="0008475E">
      <w:pPr>
        <w:numPr>
          <w:ilvl w:val="0"/>
          <w:numId w:val="21"/>
        </w:numPr>
      </w:pPr>
      <w:r>
        <w:t>Build a digitally-skilled nation;</w:t>
      </w:r>
    </w:p>
    <w:p w14:paraId="5CBC396C" w14:textId="77777777" w:rsidR="0008475E" w:rsidRDefault="0008475E" w:rsidP="0008475E">
      <w:pPr>
        <w:numPr>
          <w:ilvl w:val="0"/>
          <w:numId w:val="21"/>
        </w:numPr>
      </w:pPr>
      <w:r>
        <w:t>Promote diversity in digital;</w:t>
      </w:r>
    </w:p>
    <w:p w14:paraId="3BF3D48D" w14:textId="77777777" w:rsidR="0008475E" w:rsidRDefault="0008475E" w:rsidP="0008475E">
      <w:pPr>
        <w:numPr>
          <w:ilvl w:val="0"/>
          <w:numId w:val="21"/>
        </w:numPr>
      </w:pPr>
      <w:r>
        <w:t>Support people and communities through social changes; and</w:t>
      </w:r>
    </w:p>
    <w:p w14:paraId="142E09C8" w14:textId="77777777" w:rsidR="0008475E" w:rsidRDefault="0008475E" w:rsidP="0008475E">
      <w:pPr>
        <w:numPr>
          <w:ilvl w:val="0"/>
          <w:numId w:val="21"/>
        </w:numPr>
      </w:pPr>
      <w:r>
        <w:t>Promote digital inclusion and participation.</w:t>
      </w:r>
    </w:p>
    <w:p w14:paraId="5A68A7E0" w14:textId="77777777" w:rsidR="0008475E" w:rsidRDefault="0008475E" w:rsidP="0008475E">
      <w:pPr>
        <w:rPr>
          <w:b/>
        </w:rPr>
      </w:pPr>
    </w:p>
    <w:p w14:paraId="4539E7FE" w14:textId="69E03BF2" w:rsidR="0008475E" w:rsidRPr="0008475E" w:rsidRDefault="0008475E" w:rsidP="0008475E">
      <w:pPr>
        <w:rPr>
          <w:b/>
        </w:rPr>
      </w:pPr>
      <w:r w:rsidRPr="0008475E">
        <w:rPr>
          <w:b/>
        </w:rPr>
        <w:t>Wales</w:t>
      </w:r>
    </w:p>
    <w:p w14:paraId="5985C6CD" w14:textId="7BFD2AF7" w:rsidR="0008475E" w:rsidRPr="00756308" w:rsidRDefault="0008475E" w:rsidP="0008475E">
      <w:r w:rsidRPr="00756308">
        <w:t xml:space="preserve">The </w:t>
      </w:r>
      <w:hyperlink r:id="rId52" w:history="1">
        <w:r w:rsidRPr="00756308">
          <w:rPr>
            <w:rStyle w:val="Hyperlink"/>
          </w:rPr>
          <w:t>Digital Wales Strategy</w:t>
        </w:r>
      </w:hyperlink>
      <w:r w:rsidRPr="00756308">
        <w:t xml:space="preserve"> is structured around five fundamental objectives:</w:t>
      </w:r>
    </w:p>
    <w:p w14:paraId="7C2883E8" w14:textId="77777777" w:rsidR="0008475E" w:rsidRPr="00756308" w:rsidRDefault="0008475E" w:rsidP="0008475E">
      <w:pPr>
        <w:numPr>
          <w:ilvl w:val="0"/>
          <w:numId w:val="22"/>
        </w:numPr>
      </w:pPr>
      <w:r w:rsidRPr="00E6343D">
        <w:rPr>
          <w:b/>
        </w:rPr>
        <w:t>Inclusivity</w:t>
      </w:r>
      <w:r w:rsidRPr="00756308">
        <w:t>: Digital Wales will contribute to making Wales a more inclusive, sustainable and prosperous society. Making sure everyone can enjoy the benefits of technology is a key part of that.</w:t>
      </w:r>
    </w:p>
    <w:p w14:paraId="39594887" w14:textId="77777777" w:rsidR="0008475E" w:rsidRPr="00E6343D" w:rsidRDefault="0008475E" w:rsidP="0008475E">
      <w:pPr>
        <w:numPr>
          <w:ilvl w:val="0"/>
          <w:numId w:val="22"/>
        </w:numPr>
        <w:rPr>
          <w:b/>
        </w:rPr>
      </w:pPr>
      <w:r w:rsidRPr="00E6343D">
        <w:rPr>
          <w:b/>
        </w:rPr>
        <w:t>Skills</w:t>
      </w:r>
      <w:r w:rsidRPr="00F56C89">
        <w:rPr>
          <w:b/>
        </w:rPr>
        <w:t xml:space="preserve">: </w:t>
      </w:r>
      <w:r w:rsidRPr="00D94A1D">
        <w:t>Information and communication technology (ICT) skills will be part of children’s education, and technology will be used to improve teaching methods and learning.  Beyond schools, the government will ensure that everyone in Wales can acquire the basic skills and confidence to get online and use digital technologies. The government will also help train people in more specialist skills for industry.</w:t>
      </w:r>
    </w:p>
    <w:p w14:paraId="31403697" w14:textId="77777777" w:rsidR="0008475E" w:rsidRPr="00D94A1D" w:rsidRDefault="0008475E" w:rsidP="0008475E">
      <w:pPr>
        <w:numPr>
          <w:ilvl w:val="0"/>
          <w:numId w:val="22"/>
        </w:numPr>
      </w:pPr>
      <w:r w:rsidRPr="00F56C89">
        <w:rPr>
          <w:b/>
        </w:rPr>
        <w:t>Economy</w:t>
      </w:r>
      <w:r w:rsidRPr="003E3055">
        <w:rPr>
          <w:b/>
        </w:rPr>
        <w:t xml:space="preserve">: </w:t>
      </w:r>
      <w:r w:rsidRPr="00D94A1D">
        <w:t>Digital Wales will support Welsh companies to network with research departments to create and commercialise new digital technologies. Digital Wales will help more Welsh companies to exploit these developments to innovate, grow and access new markets, especially in the creative industries, ICT and tourism sectors.</w:t>
      </w:r>
    </w:p>
    <w:p w14:paraId="077B06A4" w14:textId="68CA2171" w:rsidR="0008475E" w:rsidRPr="00E6343D" w:rsidRDefault="0008475E" w:rsidP="0008475E">
      <w:pPr>
        <w:numPr>
          <w:ilvl w:val="0"/>
          <w:numId w:val="22"/>
        </w:numPr>
        <w:rPr>
          <w:b/>
        </w:rPr>
      </w:pPr>
      <w:r w:rsidRPr="00E6343D">
        <w:rPr>
          <w:b/>
        </w:rPr>
        <w:t>Public services</w:t>
      </w:r>
      <w:r w:rsidRPr="00F56C89">
        <w:rPr>
          <w:b/>
        </w:rPr>
        <w:t xml:space="preserve">: </w:t>
      </w:r>
      <w:r w:rsidRPr="00D94A1D">
        <w:t xml:space="preserve">Digital Wales will make more </w:t>
      </w:r>
      <w:r w:rsidR="00DB69E9">
        <w:t xml:space="preserve">digital </w:t>
      </w:r>
      <w:r w:rsidRPr="00D94A1D">
        <w:t>public and government services</w:t>
      </w:r>
      <w:r w:rsidR="00DB69E9">
        <w:t xml:space="preserve">, </w:t>
      </w:r>
      <w:r w:rsidR="00650562">
        <w:t>to foster</w:t>
      </w:r>
      <w:r w:rsidRPr="00D94A1D">
        <w:t xml:space="preserve"> </w:t>
      </w:r>
      <w:r w:rsidR="00650562">
        <w:t xml:space="preserve">an </w:t>
      </w:r>
      <w:r w:rsidRPr="00D94A1D">
        <w:t>easie</w:t>
      </w:r>
      <w:r w:rsidR="00650562">
        <w:t>r</w:t>
      </w:r>
      <w:r w:rsidRPr="00D94A1D">
        <w:t xml:space="preserve"> access </w:t>
      </w:r>
      <w:r w:rsidR="00B16B05">
        <w:t xml:space="preserve">for everyone </w:t>
      </w:r>
      <w:r w:rsidR="008534EA">
        <w:t>by increasing th</w:t>
      </w:r>
      <w:r w:rsidR="00722811">
        <w:t>eir</w:t>
      </w:r>
      <w:r w:rsidRPr="00D94A1D">
        <w:t xml:space="preserve"> efficien</w:t>
      </w:r>
      <w:r w:rsidR="00722811">
        <w:t>cy</w:t>
      </w:r>
      <w:r w:rsidRPr="00D94A1D">
        <w:t xml:space="preserve"> and </w:t>
      </w:r>
      <w:r w:rsidR="00722811" w:rsidRPr="00D94A1D">
        <w:t>convenien</w:t>
      </w:r>
      <w:r w:rsidR="00722811">
        <w:t>ce</w:t>
      </w:r>
      <w:r w:rsidRPr="00D94A1D">
        <w:t xml:space="preserve">. Through effective use of technology, </w:t>
      </w:r>
      <w:r w:rsidR="00B16B05">
        <w:t>citizens</w:t>
      </w:r>
      <w:r w:rsidRPr="00D94A1D">
        <w:t xml:space="preserve"> will be able to better </w:t>
      </w:r>
      <w:r w:rsidR="006303E8">
        <w:t>exploit</w:t>
      </w:r>
      <w:r w:rsidRPr="00D94A1D">
        <w:t xml:space="preserve"> these services and </w:t>
      </w:r>
      <w:r w:rsidR="006303E8">
        <w:t xml:space="preserve">to </w:t>
      </w:r>
      <w:r w:rsidRPr="00D94A1D">
        <w:t xml:space="preserve">maximise </w:t>
      </w:r>
      <w:r w:rsidR="00537252">
        <w:t xml:space="preserve">the </w:t>
      </w:r>
      <w:r w:rsidRPr="00D94A1D">
        <w:t>use of resources.</w:t>
      </w:r>
    </w:p>
    <w:p w14:paraId="15BA7582" w14:textId="548F5F55" w:rsidR="0008475E" w:rsidRPr="00E6343D" w:rsidRDefault="0008475E" w:rsidP="0008475E">
      <w:pPr>
        <w:numPr>
          <w:ilvl w:val="0"/>
          <w:numId w:val="22"/>
        </w:numPr>
        <w:rPr>
          <w:b/>
        </w:rPr>
      </w:pPr>
      <w:r w:rsidRPr="00F56C89">
        <w:rPr>
          <w:b/>
        </w:rPr>
        <w:t>Infrastructure</w:t>
      </w:r>
      <w:r w:rsidRPr="003E3055">
        <w:rPr>
          <w:b/>
        </w:rPr>
        <w:t xml:space="preserve">: </w:t>
      </w:r>
      <w:r w:rsidRPr="00D94A1D">
        <w:t xml:space="preserve">To deliver all the benefits of digital technology, the government </w:t>
      </w:r>
      <w:r w:rsidR="00A738EE">
        <w:t>set the ambitious goal of ensuring that everyone in Wales would have</w:t>
      </w:r>
      <w:r w:rsidRPr="00D94A1D">
        <w:t xml:space="preserve"> access </w:t>
      </w:r>
      <w:r w:rsidR="00A738EE">
        <w:t xml:space="preserve">to </w:t>
      </w:r>
      <w:r w:rsidRPr="00D94A1D">
        <w:t xml:space="preserve">Next Generation Broadband (at least 30Mbps) </w:t>
      </w:r>
      <w:r w:rsidR="00012082">
        <w:t>starting from</w:t>
      </w:r>
      <w:r w:rsidRPr="00D94A1D">
        <w:t xml:space="preserve"> 2015. </w:t>
      </w:r>
      <w:r w:rsidR="006744B5">
        <w:t>At the same time, t</w:t>
      </w:r>
      <w:r w:rsidRPr="00D94A1D">
        <w:t>he government actively work</w:t>
      </w:r>
      <w:r w:rsidR="00A738EE">
        <w:t>ed</w:t>
      </w:r>
      <w:r w:rsidRPr="00D94A1D">
        <w:t xml:space="preserve"> to improve mobile and wireless coverage across </w:t>
      </w:r>
      <w:r w:rsidR="006744B5">
        <w:t>the country</w:t>
      </w:r>
      <w:r w:rsidRPr="00D94A1D">
        <w:t>.</w:t>
      </w:r>
    </w:p>
    <w:p w14:paraId="31F1CCA6" w14:textId="77777777" w:rsidR="0008475E" w:rsidRDefault="0008475E" w:rsidP="0008475E">
      <w:pPr>
        <w:rPr>
          <w:b/>
        </w:rPr>
      </w:pPr>
    </w:p>
    <w:p w14:paraId="2D3AAAFC" w14:textId="10DAB8D7" w:rsidR="0008475E" w:rsidRPr="0008475E" w:rsidRDefault="0008475E" w:rsidP="0008475E">
      <w:pPr>
        <w:rPr>
          <w:b/>
        </w:rPr>
      </w:pPr>
      <w:r w:rsidRPr="0008475E">
        <w:rPr>
          <w:b/>
        </w:rPr>
        <w:t>Northern Ireland</w:t>
      </w:r>
    </w:p>
    <w:p w14:paraId="3EBE4636" w14:textId="5ADF1895" w:rsidR="0008475E" w:rsidRDefault="0008475E" w:rsidP="0008475E">
      <w:r>
        <w:t xml:space="preserve">The </w:t>
      </w:r>
      <w:hyperlink r:id="rId53" w:history="1">
        <w:r w:rsidRPr="00943E09">
          <w:rPr>
            <w:rStyle w:val="Hyperlink"/>
          </w:rPr>
          <w:t>Digital Northern Ireland 2020</w:t>
        </w:r>
      </w:hyperlink>
      <w:r>
        <w:t xml:space="preserve"> (DNI) initiative stands to reap considerable benefits in terms of both economic and social uplift as a result of the advanced communications capability which has been and continues to be deployed. The initiative will focus on the following categories of opportunit</w:t>
      </w:r>
      <w:r w:rsidR="00A738EE">
        <w:t>y</w:t>
      </w:r>
      <w:r>
        <w:t>:</w:t>
      </w:r>
    </w:p>
    <w:p w14:paraId="24985618" w14:textId="77777777" w:rsidR="0008475E" w:rsidRPr="00873DBA" w:rsidRDefault="0008475E" w:rsidP="0008475E">
      <w:pPr>
        <w:numPr>
          <w:ilvl w:val="0"/>
          <w:numId w:val="23"/>
        </w:numPr>
      </w:pPr>
      <w:r w:rsidRPr="00873DBA">
        <w:t>Business opportunities in and across various business sectors</w:t>
      </w:r>
      <w:r>
        <w:t>;</w:t>
      </w:r>
    </w:p>
    <w:p w14:paraId="032B8D58" w14:textId="77777777" w:rsidR="0008475E" w:rsidRDefault="0008475E" w:rsidP="0008475E">
      <w:pPr>
        <w:numPr>
          <w:ilvl w:val="0"/>
          <w:numId w:val="23"/>
        </w:numPr>
      </w:pPr>
      <w:r>
        <w:t>Community and social opportunities across a range of areas;</w:t>
      </w:r>
    </w:p>
    <w:p w14:paraId="38DA2C68" w14:textId="77777777" w:rsidR="0008475E" w:rsidRDefault="0008475E" w:rsidP="0008475E">
      <w:pPr>
        <w:numPr>
          <w:ilvl w:val="0"/>
          <w:numId w:val="23"/>
        </w:numPr>
      </w:pPr>
      <w:r>
        <w:t>A number of key strategic projects which if realised would significantly enhance Northern Ireland’s position as a Knowledge Economy;</w:t>
      </w:r>
    </w:p>
    <w:p w14:paraId="24E6578B" w14:textId="77777777" w:rsidR="0008475E" w:rsidRDefault="0008475E" w:rsidP="0008475E">
      <w:pPr>
        <w:numPr>
          <w:ilvl w:val="0"/>
          <w:numId w:val="23"/>
        </w:numPr>
      </w:pPr>
      <w:r>
        <w:t>Opportunities for FDI by significant players across major business areas, including the ICT and digital technology areas.</w:t>
      </w:r>
    </w:p>
    <w:p w14:paraId="33B93E19" w14:textId="3BBEE7EB" w:rsidR="0008475E" w:rsidRPr="00756308" w:rsidRDefault="0008475E" w:rsidP="0008475E">
      <w:r w:rsidRPr="00756308">
        <w:t>The Northern Ireland (NI) Digital Economy Action Plan 2013-2014 identifie</w:t>
      </w:r>
      <w:r w:rsidR="00A738EE">
        <w:t>d</w:t>
      </w:r>
      <w:r w:rsidRPr="00756308">
        <w:t xml:space="preserve"> a number of challenges, as well as specific actions in order to tackle them. These are:</w:t>
      </w:r>
    </w:p>
    <w:p w14:paraId="64900D50" w14:textId="77777777" w:rsidR="0008475E" w:rsidRPr="00756308" w:rsidRDefault="0008475E" w:rsidP="0008475E">
      <w:pPr>
        <w:numPr>
          <w:ilvl w:val="0"/>
          <w:numId w:val="24"/>
        </w:numPr>
      </w:pPr>
      <w:r w:rsidRPr="00E6343D">
        <w:rPr>
          <w:b/>
        </w:rPr>
        <w:t>Connected Digital Economy Catapult</w:t>
      </w:r>
      <w:r w:rsidRPr="00756308">
        <w:t>: Provide a world-class centre of expertise in the digital economy, to support the rapid commercialisation of cutting-edge technologies with the potential to have a global impact.</w:t>
      </w:r>
    </w:p>
    <w:p w14:paraId="055B93CD" w14:textId="77777777" w:rsidR="0008475E" w:rsidRPr="00756308" w:rsidRDefault="0008475E" w:rsidP="0008475E">
      <w:pPr>
        <w:numPr>
          <w:ilvl w:val="0"/>
          <w:numId w:val="24"/>
        </w:numPr>
      </w:pPr>
      <w:r w:rsidRPr="00E6343D">
        <w:rPr>
          <w:b/>
        </w:rPr>
        <w:t>Systems – new digital media business systems</w:t>
      </w:r>
      <w:r w:rsidRPr="00756308">
        <w:t>: Developing visual effects capabilities and work processes to allow audiences to be reached across multiple platforms.</w:t>
      </w:r>
    </w:p>
    <w:p w14:paraId="2541DBDE" w14:textId="77777777" w:rsidR="0008475E" w:rsidRPr="00756308" w:rsidRDefault="0008475E" w:rsidP="0008475E">
      <w:pPr>
        <w:numPr>
          <w:ilvl w:val="0"/>
          <w:numId w:val="24"/>
        </w:numPr>
      </w:pPr>
      <w:r w:rsidRPr="00E6343D">
        <w:rPr>
          <w:b/>
        </w:rPr>
        <w:t>Value – frictionless commerce</w:t>
      </w:r>
      <w:r w:rsidRPr="00756308">
        <w:t>: Making it easier for traders and their customers to establish a relationship online.</w:t>
      </w:r>
    </w:p>
    <w:p w14:paraId="6A9C968F" w14:textId="77777777" w:rsidR="0008475E" w:rsidRPr="00756308" w:rsidRDefault="0008475E" w:rsidP="0008475E">
      <w:pPr>
        <w:numPr>
          <w:ilvl w:val="0"/>
          <w:numId w:val="24"/>
        </w:numPr>
      </w:pPr>
      <w:r w:rsidRPr="00E6343D">
        <w:rPr>
          <w:b/>
        </w:rPr>
        <w:lastRenderedPageBreak/>
        <w:t>Value – valuing and pricing digital assets</w:t>
      </w:r>
      <w:r w:rsidRPr="00756308">
        <w:t>: Developing ways to agree value and price.</w:t>
      </w:r>
    </w:p>
    <w:p w14:paraId="1448CDA9" w14:textId="77777777" w:rsidR="0008475E" w:rsidRPr="00756308" w:rsidRDefault="0008475E" w:rsidP="0008475E">
      <w:pPr>
        <w:numPr>
          <w:ilvl w:val="0"/>
          <w:numId w:val="24"/>
        </w:numPr>
      </w:pPr>
      <w:r w:rsidRPr="00E6343D">
        <w:rPr>
          <w:b/>
        </w:rPr>
        <w:t>Data – uses of environmental data</w:t>
      </w:r>
      <w:r w:rsidRPr="00756308">
        <w:t>: Enabling the commercial exploitation of the rich UK collection of environmental data to provide practical decision support tools for industry - joint programme with resource efficiency team and shown in both areas.</w:t>
      </w:r>
    </w:p>
    <w:p w14:paraId="48067A7A" w14:textId="77777777" w:rsidR="0008475E" w:rsidRPr="00756308" w:rsidRDefault="0008475E" w:rsidP="0008475E">
      <w:pPr>
        <w:numPr>
          <w:ilvl w:val="0"/>
          <w:numId w:val="24"/>
        </w:numPr>
      </w:pPr>
      <w:r w:rsidRPr="00E6343D">
        <w:rPr>
          <w:b/>
        </w:rPr>
        <w:t>Data – establishing clean data supply</w:t>
      </w:r>
      <w:r w:rsidRPr="00756308">
        <w:t>: Continuation of the LinkedGov project.</w:t>
      </w:r>
    </w:p>
    <w:p w14:paraId="3B9568FF" w14:textId="2B7500A8" w:rsidR="0008475E" w:rsidRPr="00756308" w:rsidRDefault="0008475E" w:rsidP="0008475E">
      <w:pPr>
        <w:numPr>
          <w:ilvl w:val="0"/>
          <w:numId w:val="24"/>
        </w:numPr>
      </w:pPr>
      <w:r w:rsidRPr="00E6343D">
        <w:rPr>
          <w:b/>
        </w:rPr>
        <w:t>Data – digital technologies for health</w:t>
      </w:r>
      <w:r w:rsidRPr="00756308">
        <w:t xml:space="preserve">: Enabling companies to understand what impact they could have to help deliver more efficient and effective health systems and to connect with the providers. </w:t>
      </w:r>
      <w:r w:rsidR="0062353A">
        <w:t>They</w:t>
      </w:r>
      <w:r w:rsidRPr="00756308">
        <w:t xml:space="preserve"> may consider the following areas: early diagnosis, prevention and better treatments.</w:t>
      </w:r>
    </w:p>
    <w:p w14:paraId="6DE9CDD5" w14:textId="77777777" w:rsidR="0008475E" w:rsidRPr="00756308" w:rsidRDefault="0008475E" w:rsidP="0008475E">
      <w:pPr>
        <w:numPr>
          <w:ilvl w:val="0"/>
          <w:numId w:val="24"/>
        </w:numPr>
      </w:pPr>
      <w:r w:rsidRPr="00E6343D">
        <w:rPr>
          <w:b/>
        </w:rPr>
        <w:t>Places &amp; people – enterprise and employee information systems</w:t>
      </w:r>
      <w:r w:rsidRPr="00756308">
        <w:t>: Helping businesses to establish secure, resilient and reliable connections with their staff working remotely.</w:t>
      </w:r>
    </w:p>
    <w:p w14:paraId="3D8A645B" w14:textId="77777777" w:rsidR="0008475E" w:rsidRPr="00756308" w:rsidRDefault="0008475E" w:rsidP="0008475E">
      <w:pPr>
        <w:numPr>
          <w:ilvl w:val="0"/>
          <w:numId w:val="24"/>
        </w:numPr>
      </w:pPr>
      <w:r w:rsidRPr="00E6343D">
        <w:rPr>
          <w:b/>
        </w:rPr>
        <w:t>Places &amp; people – location-based services</w:t>
      </w:r>
      <w:r w:rsidRPr="00756308">
        <w:t>: Helping businesses to engage with their customers in their ‘here and now’ context.</w:t>
      </w:r>
    </w:p>
    <w:p w14:paraId="0138DA31" w14:textId="77777777" w:rsidR="0008475E" w:rsidRPr="00756308" w:rsidRDefault="0008475E" w:rsidP="0008475E">
      <w:pPr>
        <w:numPr>
          <w:ilvl w:val="0"/>
          <w:numId w:val="24"/>
        </w:numPr>
      </w:pPr>
      <w:r w:rsidRPr="00E6343D">
        <w:rPr>
          <w:b/>
        </w:rPr>
        <w:t>Places &amp; people – local media systems</w:t>
      </w:r>
      <w:r w:rsidRPr="00756308">
        <w:t>: Developing a marketplace for information and services of local interest.</w:t>
      </w:r>
    </w:p>
    <w:p w14:paraId="7D174930" w14:textId="77777777" w:rsidR="0008475E" w:rsidRPr="00756308" w:rsidRDefault="0008475E" w:rsidP="0008475E">
      <w:pPr>
        <w:numPr>
          <w:ilvl w:val="0"/>
          <w:numId w:val="24"/>
        </w:numPr>
      </w:pPr>
      <w:r w:rsidRPr="00E6343D">
        <w:rPr>
          <w:b/>
        </w:rPr>
        <w:t>IC tomorrow</w:t>
      </w:r>
      <w:r w:rsidRPr="00756308">
        <w:t>: Developing innovation for small digital businesses through a programme of small business support contests.</w:t>
      </w:r>
    </w:p>
    <w:p w14:paraId="015FA9E8" w14:textId="77777777" w:rsidR="0008475E" w:rsidRPr="00756308" w:rsidRDefault="0008475E" w:rsidP="0008475E">
      <w:pPr>
        <w:numPr>
          <w:ilvl w:val="0"/>
          <w:numId w:val="24"/>
        </w:numPr>
      </w:pPr>
      <w:r w:rsidRPr="001165E6">
        <w:rPr>
          <w:b/>
        </w:rPr>
        <w:t>Supporting and developing clusters</w:t>
      </w:r>
      <w:r w:rsidRPr="00756308">
        <w:t>: Developing innovation for small digital businesses through two Launchpad competitions: Creative North-West and Cyber South-West.</w:t>
      </w:r>
    </w:p>
    <w:p w14:paraId="37FB5667" w14:textId="4827D754" w:rsidR="008F3F38" w:rsidRPr="00703FA3" w:rsidRDefault="003730DF" w:rsidP="00703FA3">
      <w:pPr>
        <w:pStyle w:val="Heading2"/>
      </w:pPr>
      <w:bookmarkStart w:id="11" w:name="h.1t3h5sf"/>
      <w:bookmarkStart w:id="12" w:name="_Toc1474952"/>
      <w:bookmarkEnd w:id="11"/>
      <w:r w:rsidRPr="00944F06">
        <w:t xml:space="preserve">Key </w:t>
      </w:r>
      <w:r w:rsidRPr="00FE4D60">
        <w:t>enablers</w:t>
      </w:r>
      <w:bookmarkEnd w:id="12"/>
    </w:p>
    <w:p w14:paraId="402E90A0" w14:textId="174CD3D6" w:rsidR="003730DF" w:rsidRDefault="003730DF" w:rsidP="00FE4D60">
      <w:pPr>
        <w:pStyle w:val="Heading3"/>
      </w:pPr>
      <w:bookmarkStart w:id="13" w:name="_Toc1474953"/>
      <w:r w:rsidRPr="00C8084E">
        <w:t xml:space="preserve">Access to public </w:t>
      </w:r>
      <w:r w:rsidRPr="00FE4D60">
        <w:t>information</w:t>
      </w:r>
      <w:bookmarkEnd w:id="13"/>
    </w:p>
    <w:p w14:paraId="73AD7775" w14:textId="5E6FE334" w:rsidR="00EE2F10" w:rsidRPr="00C21C82" w:rsidRDefault="00EE2F10" w:rsidP="00EE2F10">
      <w:pPr>
        <w:pStyle w:val="Subtitle"/>
        <w:rPr>
          <w:noProof/>
          <w:lang w:val="en-US"/>
        </w:rPr>
      </w:pPr>
      <w:r w:rsidRPr="00583D27">
        <w:t>Third</w:t>
      </w:r>
      <w:r>
        <w:rPr>
          <w:lang w:val="en-US"/>
        </w:rPr>
        <w:t xml:space="preserve"> Open Government</w:t>
      </w:r>
      <w:r w:rsidRPr="00C21C82">
        <w:rPr>
          <w:lang w:val="en-US"/>
        </w:rPr>
        <w:t xml:space="preserve"> National Action Plan</w:t>
      </w:r>
    </w:p>
    <w:p w14:paraId="60CCB59E" w14:textId="641DF923" w:rsidR="00EE2F10" w:rsidRDefault="00EE2F10" w:rsidP="00EE2F10">
      <w:r w:rsidRPr="00756308">
        <w:t xml:space="preserve">As one of the first eight founding governments of the Open Government Partnership (OGP), the </w:t>
      </w:r>
      <w:r w:rsidRPr="0087581A">
        <w:t>first National Action Plan</w:t>
      </w:r>
      <w:r>
        <w:t xml:space="preserve"> (NAP)</w:t>
      </w:r>
      <w:r w:rsidRPr="0087581A">
        <w:t xml:space="preserve"> for 2012</w:t>
      </w:r>
      <w:r>
        <w:t>-</w:t>
      </w:r>
      <w:r w:rsidRPr="0087581A">
        <w:t>2013</w:t>
      </w:r>
      <w:r w:rsidRPr="00756308">
        <w:t xml:space="preserve"> (with 41 commitments) was published in September 2011. In October 2013 it was followed by </w:t>
      </w:r>
      <w:hyperlink r:id="rId54" w:history="1">
        <w:r w:rsidRPr="00583D27">
          <w:rPr>
            <w:rStyle w:val="Hyperlink"/>
          </w:rPr>
          <w:t>the second National Action Plan</w:t>
        </w:r>
      </w:hyperlink>
      <w:r>
        <w:t xml:space="preserve"> (2013-2015)</w:t>
      </w:r>
      <w:r w:rsidRPr="00756308">
        <w:t xml:space="preserve">. The second National Action Plan has also benefited from an extensive consultation with civil society during the development of the plan via the OGP UK Civil Society Network. </w:t>
      </w:r>
      <w:r>
        <w:t xml:space="preserve">Today, the </w:t>
      </w:r>
      <w:hyperlink r:id="rId55" w:history="1">
        <w:r w:rsidRPr="00583D27">
          <w:rPr>
            <w:rStyle w:val="Hyperlink"/>
          </w:rPr>
          <w:t>third National Action Plan</w:t>
        </w:r>
      </w:hyperlink>
      <w:r>
        <w:t xml:space="preserve"> is in place.</w:t>
      </w:r>
    </w:p>
    <w:p w14:paraId="286060D1" w14:textId="77777777" w:rsidR="00EE2F10" w:rsidRDefault="00EE2F10" w:rsidP="00EE2F10">
      <w:r>
        <w:t>The commitments of the third UK NAP include:</w:t>
      </w:r>
    </w:p>
    <w:p w14:paraId="146EF36B" w14:textId="77777777" w:rsidR="00EE2F10" w:rsidRDefault="00EE2F10" w:rsidP="00EE2F10">
      <w:pPr>
        <w:numPr>
          <w:ilvl w:val="0"/>
          <w:numId w:val="15"/>
        </w:numPr>
      </w:pPr>
      <w:r>
        <w:t>The UK being the first G7 country to commit to the Open Contracting Data Standard (OCDS) for contracts administered by a central purchasing authority, the Crown Commercial Service. This means that the whole process of awarding public sector contracts – from bidding right through to building – was made public for the first time in 2016;</w:t>
      </w:r>
    </w:p>
    <w:p w14:paraId="7F7CF9E7" w14:textId="77777777" w:rsidR="00EE2F10" w:rsidRDefault="00EE2F10" w:rsidP="00EE2F10">
      <w:pPr>
        <w:numPr>
          <w:ilvl w:val="0"/>
          <w:numId w:val="15"/>
        </w:numPr>
      </w:pPr>
      <w:r>
        <w:t xml:space="preserve">Leading the world in creating an open register of beneficial ownership so everyone can see who owns what in Britain. The </w:t>
      </w:r>
      <w:hyperlink r:id="rId56" w:history="1">
        <w:r w:rsidRPr="00946739">
          <w:rPr>
            <w:rStyle w:val="Hyperlink"/>
          </w:rPr>
          <w:t>register</w:t>
        </w:r>
      </w:hyperlink>
      <w:r>
        <w:t xml:space="preserve"> went live in 2016;</w:t>
      </w:r>
    </w:p>
    <w:p w14:paraId="788C0F4C" w14:textId="77777777" w:rsidR="00EE2F10" w:rsidRDefault="00EE2F10" w:rsidP="00EE2F10">
      <w:pPr>
        <w:numPr>
          <w:ilvl w:val="0"/>
          <w:numId w:val="15"/>
        </w:numPr>
      </w:pPr>
      <w:r>
        <w:t>The introduction of reusable unique identifiers to the UK’s published government grants data and central procurement data. This represents a step change in how people can monitor how government is spending taxpayers’ money.</w:t>
      </w:r>
    </w:p>
    <w:p w14:paraId="3033C488" w14:textId="77777777" w:rsidR="00EE2F10" w:rsidRPr="00B43E4D" w:rsidRDefault="00EE2F10" w:rsidP="00EE2F10">
      <w:r>
        <w:rPr>
          <w:shd w:val="clear" w:color="auto" w:fill="FFFFFF"/>
        </w:rPr>
        <w:t>The</w:t>
      </w:r>
      <w:r w:rsidRPr="00861E5C">
        <w:rPr>
          <w:shd w:val="clear" w:color="auto" w:fill="FFFFFF"/>
        </w:rPr>
        <w:t xml:space="preserve"> updated version of the third Open Government National Action Plan includes new commitments from each of the devolved administrations: </w:t>
      </w:r>
      <w:hyperlink r:id="rId57" w:history="1">
        <w:r w:rsidRPr="00861E5C">
          <w:rPr>
            <w:rStyle w:val="Hyperlink"/>
            <w:szCs w:val="20"/>
          </w:rPr>
          <w:t>the Northern Ireland Executive</w:t>
        </w:r>
      </w:hyperlink>
      <w:r w:rsidRPr="00861E5C">
        <w:rPr>
          <w:shd w:val="clear" w:color="auto" w:fill="FFFFFF"/>
        </w:rPr>
        <w:t xml:space="preserve">, </w:t>
      </w:r>
      <w:hyperlink r:id="rId58" w:history="1">
        <w:r w:rsidRPr="00861E5C">
          <w:rPr>
            <w:rStyle w:val="Hyperlink"/>
            <w:szCs w:val="20"/>
          </w:rPr>
          <w:t>the Scottish Government</w:t>
        </w:r>
      </w:hyperlink>
      <w:r w:rsidRPr="00861E5C">
        <w:rPr>
          <w:shd w:val="clear" w:color="auto" w:fill="FFFFFF"/>
        </w:rPr>
        <w:t xml:space="preserve"> and </w:t>
      </w:r>
      <w:hyperlink r:id="rId59" w:history="1">
        <w:r w:rsidRPr="00861E5C">
          <w:rPr>
            <w:rStyle w:val="Hyperlink"/>
            <w:szCs w:val="20"/>
          </w:rPr>
          <w:t>the Welsh Government</w:t>
        </w:r>
      </w:hyperlink>
      <w:r w:rsidRPr="00861E5C">
        <w:rPr>
          <w:shd w:val="clear" w:color="auto" w:fill="FFFFFF"/>
        </w:rPr>
        <w:t>.</w:t>
      </w:r>
    </w:p>
    <w:p w14:paraId="79677847" w14:textId="5D0AB5C2" w:rsidR="004043A8" w:rsidRPr="004043A8" w:rsidRDefault="00EE2F10" w:rsidP="00BE75FD">
      <w:r w:rsidRPr="00B43E4D">
        <w:t xml:space="preserve">The UK’s fourth National Action Plan for 2018-2020 </w:t>
      </w:r>
      <w:r w:rsidR="00404CC2">
        <w:t>was</w:t>
      </w:r>
      <w:r w:rsidR="00404CC2" w:rsidRPr="00B43E4D">
        <w:t xml:space="preserve"> </w:t>
      </w:r>
      <w:r w:rsidRPr="00B43E4D">
        <w:t>launch</w:t>
      </w:r>
      <w:r w:rsidR="00404CC2">
        <w:t>ed</w:t>
      </w:r>
      <w:r w:rsidRPr="00B43E4D">
        <w:t xml:space="preserve"> in </w:t>
      </w:r>
      <w:r w:rsidR="00404CC2">
        <w:t xml:space="preserve">the summer of </w:t>
      </w:r>
      <w:r w:rsidRPr="00B43E4D">
        <w:t>2018. It is being developed in collaboration with the UK’s Open Government network.</w:t>
      </w:r>
    </w:p>
    <w:p w14:paraId="20D82E07" w14:textId="77777777" w:rsidR="003730DF" w:rsidRPr="00C8084E" w:rsidRDefault="003730DF" w:rsidP="00FE4D60">
      <w:pPr>
        <w:pStyle w:val="Heading3"/>
      </w:pPr>
      <w:bookmarkStart w:id="14" w:name="_Toc1474954"/>
      <w:r w:rsidRPr="00C8084E">
        <w:lastRenderedPageBreak/>
        <w:t xml:space="preserve">eID and Trust </w:t>
      </w:r>
      <w:r w:rsidRPr="00FE4D60">
        <w:t>Services</w:t>
      </w:r>
      <w:bookmarkEnd w:id="14"/>
    </w:p>
    <w:p w14:paraId="206A993D" w14:textId="3E713BA1" w:rsidR="008F3F38" w:rsidRPr="00E025C2" w:rsidRDefault="00766CC3" w:rsidP="00E025C2">
      <w:pPr>
        <w:pStyle w:val="Subtitle"/>
      </w:pPr>
      <w:r w:rsidRPr="00E025C2">
        <w:t>GOV.UK Verify eID scheme pre-notified under eIDAS</w:t>
      </w:r>
    </w:p>
    <w:p w14:paraId="40C98A2B" w14:textId="3644817B" w:rsidR="00766CC3" w:rsidRPr="008F3F38" w:rsidRDefault="008C6490" w:rsidP="00E172C9">
      <w:r>
        <w:t>In August 2018, t</w:t>
      </w:r>
      <w:r w:rsidR="00AE426F">
        <w:t xml:space="preserve">he UK </w:t>
      </w:r>
      <w:hyperlink r:id="rId60" w:history="1">
        <w:r w:rsidR="00AE426F" w:rsidRPr="0024343B">
          <w:rPr>
            <w:rStyle w:val="Hyperlink"/>
          </w:rPr>
          <w:t>pre-notified GOV.UK Verify</w:t>
        </w:r>
      </w:hyperlink>
      <w:r w:rsidR="00AE426F">
        <w:t>, a nationally-issued eID scheme based on a federation of private identity providers.</w:t>
      </w:r>
      <w:r w:rsidR="00E52CC4" w:rsidRPr="00E52CC4">
        <w:t xml:space="preserve"> The pre-notification </w:t>
      </w:r>
      <w:r w:rsidR="00404CC2">
        <w:t>was</w:t>
      </w:r>
      <w:r w:rsidR="00E52CC4" w:rsidRPr="00E52CC4">
        <w:t xml:space="preserve"> the first step in a process that would enable citizens residing in the UK to use their GOV.UK Verify credentials to access public services in other Member States. This would make cross-border interactions easier and more secure for UK-based citizens.</w:t>
      </w:r>
      <w:r w:rsidR="00E172C9" w:rsidRPr="00E172C9">
        <w:t xml:space="preserve"> The mutual recognition of eID schemes across Europe is mandated by </w:t>
      </w:r>
      <w:hyperlink r:id="rId61" w:history="1">
        <w:r w:rsidR="00E172C9" w:rsidRPr="00E172C9">
          <w:rPr>
            <w:rStyle w:val="Hyperlink"/>
          </w:rPr>
          <w:t>Regulation (EU) No 910/2014</w:t>
        </w:r>
      </w:hyperlink>
      <w:r w:rsidR="00E172C9" w:rsidRPr="00E172C9">
        <w:t xml:space="preserve"> on electronic identification and trust services for electronic transactions in the internal market (commonly known as the eIDAS Regulation)</w:t>
      </w:r>
    </w:p>
    <w:p w14:paraId="348572B5" w14:textId="77777777" w:rsidR="003730DF" w:rsidRPr="00C8084E" w:rsidRDefault="003730DF" w:rsidP="00FE4D60">
      <w:pPr>
        <w:pStyle w:val="Heading3"/>
      </w:pPr>
      <w:bookmarkStart w:id="15" w:name="_Toc1474955"/>
      <w:r w:rsidRPr="00C8084E">
        <w:t>Security aspects related to digital government</w:t>
      </w:r>
      <w:bookmarkEnd w:id="15"/>
    </w:p>
    <w:p w14:paraId="1C607FDE" w14:textId="77777777" w:rsidR="003718E1" w:rsidRPr="0008475E" w:rsidRDefault="003718E1" w:rsidP="003718E1">
      <w:pPr>
        <w:pStyle w:val="Subtitle"/>
      </w:pPr>
      <w:r w:rsidRPr="0008475E">
        <w:t>National Cyber Security Strategy 2016-2021</w:t>
      </w:r>
    </w:p>
    <w:p w14:paraId="6F7CD80E" w14:textId="386221AF" w:rsidR="003D02ED" w:rsidRDefault="003718E1" w:rsidP="005B21E8">
      <w:r w:rsidRPr="00F0224E">
        <w:t xml:space="preserve">The </w:t>
      </w:r>
      <w:hyperlink r:id="rId62" w:history="1">
        <w:r w:rsidRPr="00342149">
          <w:rPr>
            <w:rStyle w:val="Hyperlink"/>
          </w:rPr>
          <w:t>National Cyber Security Strategy 2016 to 2021</w:t>
        </w:r>
      </w:hyperlink>
      <w:r w:rsidRPr="00F0224E">
        <w:t xml:space="preserve"> </w:t>
      </w:r>
      <w:r w:rsidR="00404CC2">
        <w:t>laid out</w:t>
      </w:r>
      <w:r w:rsidRPr="00F0224E">
        <w:t xml:space="preserve"> the government'</w:t>
      </w:r>
      <w:r w:rsidRPr="00CD51DB">
        <w:t>s plan to make Britain secure and resilient in cyberspace. In order to realise this, the following objectives will be achieved: defend, deter and develop. Additionally, the government will pursue international action and will develop relationships with new</w:t>
      </w:r>
      <w:r w:rsidRPr="00D03809">
        <w:t xml:space="preserve"> partners to build their levels of cyber security and protect UK interests overseas, including NATO, EU and UN. A total of </w:t>
      </w:r>
      <w:r w:rsidR="00970082">
        <w:t xml:space="preserve">GBP </w:t>
      </w:r>
      <w:r w:rsidRPr="00D03809">
        <w:t>1.9 billion will be invested over the next five years to transform significantly the UK’s cyber security.</w:t>
      </w:r>
    </w:p>
    <w:p w14:paraId="33D635D9" w14:textId="77777777" w:rsidR="00EE2F10" w:rsidRDefault="00EE2F10" w:rsidP="00EE2F10">
      <w:pPr>
        <w:pStyle w:val="Subtitle"/>
      </w:pPr>
      <w:r>
        <w:t>Internet Safety Strategy</w:t>
      </w:r>
    </w:p>
    <w:p w14:paraId="3BDC8512" w14:textId="66E26597" w:rsidR="00EE2F10" w:rsidRDefault="00EE2F10" w:rsidP="00EE2F10">
      <w:r>
        <w:t xml:space="preserve">From 11 October 2017 to 7 December 2017, the UK ran a consultation </w:t>
      </w:r>
      <w:r w:rsidR="00404CC2">
        <w:t>to opinions</w:t>
      </w:r>
      <w:r>
        <w:t xml:space="preserve"> on the government’s </w:t>
      </w:r>
      <w:hyperlink r:id="rId63" w:history="1">
        <w:r w:rsidRPr="00012337">
          <w:rPr>
            <w:rStyle w:val="Hyperlink"/>
          </w:rPr>
          <w:t>Internet Safety Strategy</w:t>
        </w:r>
      </w:hyperlink>
      <w:r>
        <w:t xml:space="preserve">. </w:t>
      </w:r>
      <w:r w:rsidRPr="00012337">
        <w:t>The Strategy consider</w:t>
      </w:r>
      <w:r w:rsidR="00404CC2">
        <w:t>ed</w:t>
      </w:r>
      <w:r w:rsidRPr="00012337">
        <w:t xml:space="preserve"> the responsibilities of companies to their users, the use of technical solutions to prevent online harms and government’s role in supporting users.</w:t>
      </w:r>
      <w:r>
        <w:t xml:space="preserve"> The consultation covers various aspects of online safety including:</w:t>
      </w:r>
    </w:p>
    <w:p w14:paraId="15E9E912" w14:textId="77777777" w:rsidR="00EE2F10" w:rsidRDefault="00EE2F10" w:rsidP="00EE2F10">
      <w:pPr>
        <w:numPr>
          <w:ilvl w:val="0"/>
          <w:numId w:val="16"/>
        </w:numPr>
      </w:pPr>
      <w:r>
        <w:t>The introduction of a social media code of practice, transparency reporting and a social media levy;</w:t>
      </w:r>
    </w:p>
    <w:p w14:paraId="499F0FBC" w14:textId="77777777" w:rsidR="00EE2F10" w:rsidRDefault="00EE2F10" w:rsidP="00EE2F10">
      <w:pPr>
        <w:numPr>
          <w:ilvl w:val="0"/>
          <w:numId w:val="16"/>
        </w:numPr>
      </w:pPr>
      <w:r>
        <w:t>Technological solutions to online harms;</w:t>
      </w:r>
    </w:p>
    <w:p w14:paraId="762B81F9" w14:textId="77777777" w:rsidR="00EE2F10" w:rsidRDefault="00EE2F10" w:rsidP="00EE2F10">
      <w:pPr>
        <w:numPr>
          <w:ilvl w:val="0"/>
          <w:numId w:val="16"/>
        </w:numPr>
      </w:pPr>
      <w:r>
        <w:t>Developing children’s digital literacy;</w:t>
      </w:r>
    </w:p>
    <w:p w14:paraId="7E26361F" w14:textId="77777777" w:rsidR="00EE2F10" w:rsidRDefault="00EE2F10" w:rsidP="00EE2F10">
      <w:pPr>
        <w:numPr>
          <w:ilvl w:val="0"/>
          <w:numId w:val="16"/>
        </w:numPr>
      </w:pPr>
      <w:r>
        <w:t>Support for parents and carers;</w:t>
      </w:r>
    </w:p>
    <w:p w14:paraId="1AF74F75" w14:textId="77777777" w:rsidR="00EE2F10" w:rsidRDefault="00EE2F10" w:rsidP="00EE2F10">
      <w:pPr>
        <w:numPr>
          <w:ilvl w:val="0"/>
          <w:numId w:val="16"/>
        </w:numPr>
      </w:pPr>
      <w:r>
        <w:t>Adults’ experience of online abuse;</w:t>
      </w:r>
    </w:p>
    <w:p w14:paraId="46974245" w14:textId="64B3591A" w:rsidR="00EE2F10" w:rsidRDefault="00EE2F10" w:rsidP="00E025C2">
      <w:pPr>
        <w:numPr>
          <w:ilvl w:val="0"/>
          <w:numId w:val="16"/>
        </w:numPr>
      </w:pPr>
      <w:r>
        <w:t>Young people’s use of online dating websites/applications.</w:t>
      </w:r>
    </w:p>
    <w:p w14:paraId="43569DA9" w14:textId="7454A90C" w:rsidR="00EE2F10" w:rsidRDefault="00EE2F10" w:rsidP="00E025C2">
      <w:pPr>
        <w:pStyle w:val="Heading3"/>
      </w:pPr>
      <w:r>
        <w:t>Interconnection of base registries</w:t>
      </w:r>
    </w:p>
    <w:p w14:paraId="6EE6166F" w14:textId="0BF7A1E1" w:rsidR="006D01A0" w:rsidRPr="006D01A0" w:rsidRDefault="006D01A0" w:rsidP="006D01A0">
      <w:pPr>
        <w:pStyle w:val="BodyText"/>
      </w:pPr>
      <w:r>
        <w:t>No political communication was adopted in this field to date</w:t>
      </w:r>
      <w:r w:rsidRPr="00831073">
        <w:t>.</w:t>
      </w:r>
    </w:p>
    <w:p w14:paraId="76C17966" w14:textId="77777777" w:rsidR="003730DF" w:rsidRDefault="003730DF" w:rsidP="00FE4D60">
      <w:pPr>
        <w:pStyle w:val="Heading3"/>
      </w:pPr>
      <w:bookmarkStart w:id="16" w:name="_Toc1474957"/>
      <w:r w:rsidRPr="00FE4D60">
        <w:t>eProcurement</w:t>
      </w:r>
      <w:bookmarkEnd w:id="16"/>
    </w:p>
    <w:p w14:paraId="73025AEC" w14:textId="77777777" w:rsidR="007F2E49" w:rsidRPr="00511DCA" w:rsidRDefault="007F2E49" w:rsidP="007F2E49">
      <w:r>
        <w:t>No political communication was adopted in this field to date</w:t>
      </w:r>
      <w:r w:rsidRPr="00831073">
        <w:t>.</w:t>
      </w:r>
    </w:p>
    <w:p w14:paraId="01F78129" w14:textId="77777777" w:rsidR="003730DF" w:rsidRPr="00C8084E" w:rsidRDefault="003730DF" w:rsidP="00FE4D60">
      <w:pPr>
        <w:pStyle w:val="Heading2"/>
      </w:pPr>
      <w:bookmarkStart w:id="17" w:name="_Toc1474958"/>
      <w:r w:rsidRPr="00C8084E">
        <w:t xml:space="preserve">Domain-specific </w:t>
      </w:r>
      <w:r w:rsidRPr="00FE4D60">
        <w:t>political</w:t>
      </w:r>
      <w:r w:rsidRPr="00C8084E">
        <w:t xml:space="preserve"> communications</w:t>
      </w:r>
      <w:bookmarkEnd w:id="17"/>
    </w:p>
    <w:p w14:paraId="4623544E" w14:textId="77777777" w:rsidR="00EE2F10" w:rsidRPr="00C21C82" w:rsidRDefault="00EE2F10" w:rsidP="00EE2F10">
      <w:pPr>
        <w:pStyle w:val="Subtitle"/>
        <w:rPr>
          <w:lang w:val="en-US"/>
        </w:rPr>
      </w:pPr>
      <w:r w:rsidRPr="00C21C82">
        <w:rPr>
          <w:lang w:val="en-US"/>
        </w:rPr>
        <w:t>Government Digital Inclusion Strategy (December 2014)</w:t>
      </w:r>
    </w:p>
    <w:p w14:paraId="5466082E" w14:textId="77777777" w:rsidR="00EE2F10" w:rsidRPr="00756308" w:rsidRDefault="00EE2F10" w:rsidP="00EE2F10">
      <w:r w:rsidRPr="00756308">
        <w:t>Th</w:t>
      </w:r>
      <w:r>
        <w:t xml:space="preserve">e </w:t>
      </w:r>
      <w:hyperlink r:id="rId64" w:history="1">
        <w:r w:rsidRPr="00AB62F0">
          <w:rPr>
            <w:rStyle w:val="Hyperlink"/>
          </w:rPr>
          <w:t>Government Digital Inclusion Strategy</w:t>
        </w:r>
      </w:hyperlink>
      <w:r w:rsidRPr="00756308">
        <w:t xml:space="preserve"> set out how government and partners from the public, private and voluntary sectors work together to increase digital inclusion. This means helping people to become capable of using and benefiting from the internet. </w:t>
      </w:r>
    </w:p>
    <w:p w14:paraId="6954B05D" w14:textId="77777777" w:rsidR="00EE2F10" w:rsidRPr="00756308" w:rsidRDefault="00EE2F10" w:rsidP="00EE2F10">
      <w:r w:rsidRPr="00756308">
        <w:t>In November 2015, the team responsible for this strategy moved to the Department for Culture, Media and Sport (DCMS) from</w:t>
      </w:r>
      <w:r>
        <w:t xml:space="preserve"> the</w:t>
      </w:r>
      <w:r w:rsidRPr="00756308">
        <w:t xml:space="preserve"> Cabinet Office’s Government Digital Service, as part of a Machinery of Government change. The team now sits within the Digital </w:t>
      </w:r>
      <w:r w:rsidRPr="00756308">
        <w:lastRenderedPageBreak/>
        <w:t xml:space="preserve">Economy Unit. Following the team’s move, the focus has slightly shifted from Digital Inclusion to Digital Engagement. This reflects a reframing of the policy as primarily a motivational engagement issue. </w:t>
      </w:r>
    </w:p>
    <w:p w14:paraId="70FECFF3" w14:textId="158714AE" w:rsidR="00EE2F10" w:rsidRPr="00756308" w:rsidRDefault="00EE2F10" w:rsidP="00EE2F10">
      <w:r w:rsidRPr="00756308">
        <w:t xml:space="preserve">The Digital Engagement Team has been working to develop new delivery priorities and work areas. The Council will replace the current governance structure of the Sub-Group (to represent government departments) and Delivery Board (to represent non-government organisations), combining members from public, private and voluntary sectors and chaired by </w:t>
      </w:r>
      <w:r w:rsidR="00404CC2">
        <w:t xml:space="preserve">the </w:t>
      </w:r>
      <w:r w:rsidRPr="00756308">
        <w:t>Minister for Culture and Digital Economy. The Council will oversee a number of task</w:t>
      </w:r>
      <w:r>
        <w:t>s</w:t>
      </w:r>
      <w:r w:rsidRPr="00756308">
        <w:t xml:space="preserve"> and groups that will tackle various key issues for digital engagement. Areas for focus are still under development but might involve targeted work with particular customer groups or wider work to support and encourage people to engage digitally. </w:t>
      </w:r>
    </w:p>
    <w:p w14:paraId="7A7C9A41" w14:textId="77777777" w:rsidR="00EE2F10" w:rsidRPr="00756308" w:rsidRDefault="00EE2F10" w:rsidP="00EE2F10">
      <w:r w:rsidRPr="00756308">
        <w:t>The 2014 actions in the Digital Inclusion strategy were about addressing the barriers that have stopped people going online until now and backing initiatives that will make things better. Key progress to date is listed below:</w:t>
      </w:r>
    </w:p>
    <w:p w14:paraId="1936AEEB" w14:textId="77777777" w:rsidR="00EE2F10" w:rsidRPr="00756308" w:rsidRDefault="00EE2F10" w:rsidP="00EE2F10">
      <w:pPr>
        <w:numPr>
          <w:ilvl w:val="0"/>
          <w:numId w:val="17"/>
        </w:numPr>
      </w:pPr>
      <w:r w:rsidRPr="00756308">
        <w:t xml:space="preserve">An </w:t>
      </w:r>
      <w:r w:rsidRPr="00033C3F">
        <w:t>Exemplar Services and Identity Assurance</w:t>
      </w:r>
      <w:r w:rsidRPr="00E6343D">
        <w:rPr>
          <w:i/>
        </w:rPr>
        <w:t xml:space="preserve"> </w:t>
      </w:r>
      <w:r w:rsidRPr="00756308">
        <w:t>policy paper has been developed by the Government Digital Service. This looks to gauge the level of difficulty of a selection of online tasks that would require digital skills to complete.</w:t>
      </w:r>
    </w:p>
    <w:p w14:paraId="61E13839" w14:textId="289246E5" w:rsidR="00EE2F10" w:rsidRPr="00756308" w:rsidRDefault="005711F1" w:rsidP="00EE2F10">
      <w:pPr>
        <w:numPr>
          <w:ilvl w:val="0"/>
          <w:numId w:val="17"/>
        </w:numPr>
        <w:rPr>
          <w:shd w:val="clear" w:color="auto" w:fill="FFFFFF"/>
        </w:rPr>
      </w:pPr>
      <w:r>
        <w:rPr>
          <w:shd w:val="clear" w:color="auto" w:fill="FFFFFF"/>
        </w:rPr>
        <w:t xml:space="preserve">The UK Government </w:t>
      </w:r>
      <w:r w:rsidR="00EE2F10" w:rsidRPr="00756308">
        <w:rPr>
          <w:shd w:val="clear" w:color="auto" w:fill="FFFFFF"/>
        </w:rPr>
        <w:t>through B</w:t>
      </w:r>
      <w:r>
        <w:rPr>
          <w:shd w:val="clear" w:color="auto" w:fill="FFFFFF"/>
        </w:rPr>
        <w:t>E</w:t>
      </w:r>
      <w:r w:rsidR="00EE2F10" w:rsidRPr="00756308">
        <w:rPr>
          <w:shd w:val="clear" w:color="auto" w:fill="FFFFFF"/>
        </w:rPr>
        <w:t xml:space="preserve">IS has been involved in providing support for basic digital skills since 2010, with some </w:t>
      </w:r>
      <w:r w:rsidR="00033C3F">
        <w:rPr>
          <w:shd w:val="clear" w:color="auto" w:fill="FFFFFF"/>
        </w:rPr>
        <w:t xml:space="preserve">GBP </w:t>
      </w:r>
      <w:r w:rsidR="00EE2F10" w:rsidRPr="00756308">
        <w:rPr>
          <w:shd w:val="clear" w:color="auto" w:fill="FFFFFF"/>
        </w:rPr>
        <w:t>36</w:t>
      </w:r>
      <w:r w:rsidR="00EE2F10">
        <w:rPr>
          <w:shd w:val="clear" w:color="auto" w:fill="FFFFFF"/>
        </w:rPr>
        <w:t xml:space="preserve"> </w:t>
      </w:r>
      <w:r w:rsidR="00EE2F10" w:rsidRPr="00756308">
        <w:rPr>
          <w:shd w:val="clear" w:color="auto" w:fill="FFFFFF"/>
        </w:rPr>
        <w:t>m</w:t>
      </w:r>
      <w:r w:rsidR="00EE2F10">
        <w:rPr>
          <w:shd w:val="clear" w:color="auto" w:fill="FFFFFF"/>
        </w:rPr>
        <w:t>illion</w:t>
      </w:r>
      <w:r w:rsidR="00EE2F10" w:rsidRPr="00756308">
        <w:rPr>
          <w:shd w:val="clear" w:color="auto" w:fill="FFFFFF"/>
        </w:rPr>
        <w:t xml:space="preserve"> provided to help over 1.5 million individuals gain the basic digital skills needed to allow them to access employment and education opportunities and the wider benefits of being digital.</w:t>
      </w:r>
    </w:p>
    <w:p w14:paraId="1836CE28" w14:textId="6F9245DD" w:rsidR="00EE2F10" w:rsidRPr="00756308" w:rsidRDefault="00EE2F10" w:rsidP="00EE2F10">
      <w:pPr>
        <w:numPr>
          <w:ilvl w:val="0"/>
          <w:numId w:val="17"/>
        </w:numPr>
      </w:pPr>
      <w:r w:rsidRPr="00756308">
        <w:t xml:space="preserve">Civil Service Learning (CSL) has worked to improve </w:t>
      </w:r>
      <w:r w:rsidR="00404CC2">
        <w:t xml:space="preserve">the </w:t>
      </w:r>
      <w:r w:rsidRPr="00756308">
        <w:t xml:space="preserve">digital capabilities of civil servants: </w:t>
      </w:r>
      <w:r w:rsidRPr="00756308">
        <w:rPr>
          <w:shd w:val="clear" w:color="auto" w:fill="FFFFFF"/>
        </w:rPr>
        <w:t>implemented online digital learning resources free on CSL website, publicised the Digital Friends initiative via the CSL website, and looked to set up a task and finish group with cross civil service representation to populate a renewed digital curriculum.</w:t>
      </w:r>
    </w:p>
    <w:p w14:paraId="098F9A25" w14:textId="77777777" w:rsidR="00EE2F10" w:rsidRPr="00756308" w:rsidRDefault="00EE2F10" w:rsidP="00EE2F10">
      <w:pPr>
        <w:numPr>
          <w:ilvl w:val="0"/>
          <w:numId w:val="17"/>
        </w:numPr>
      </w:pPr>
      <w:r w:rsidRPr="00756308">
        <w:t xml:space="preserve">Departments have worked hard to ensure their staff have the correct digital capabilities. Across government departments, digital weeks/fortnights have been introduced, along with digital ambassadors and Digital Friends initiatives. </w:t>
      </w:r>
    </w:p>
    <w:p w14:paraId="65192719" w14:textId="77777777" w:rsidR="00EE2F10" w:rsidRPr="00756308" w:rsidRDefault="00EE2F10" w:rsidP="00EE2F10">
      <w:pPr>
        <w:numPr>
          <w:ilvl w:val="0"/>
          <w:numId w:val="17"/>
        </w:numPr>
      </w:pPr>
      <w:r w:rsidRPr="00756308">
        <w:t xml:space="preserve">To date, 91 organisations have signed up to the </w:t>
      </w:r>
      <w:hyperlink r:id="rId65" w:history="1">
        <w:r w:rsidRPr="00756308">
          <w:rPr>
            <w:rStyle w:val="Hyperlink"/>
          </w:rPr>
          <w:t>Digital Inclusion Charter</w:t>
        </w:r>
      </w:hyperlink>
      <w:r w:rsidRPr="00756308">
        <w:rPr>
          <w:color w:val="434343"/>
        </w:rPr>
        <w:t xml:space="preserve"> </w:t>
      </w:r>
      <w:r w:rsidRPr="00756308">
        <w:t xml:space="preserve">and collaborate with government to deliver the Digital Inclusion Strategy. The Digital Inclusion team has worked with these stakeholders to develop products such as the cross-sector Digital Inclusion Outcomes Framework and initiatives like Digital Friends which promotes informal sharing of basic digital skills. The Digital Engagement team has a coordination role in facilitating multi-sector partnerships. The programme of work is continuously evolving. Departments have been partnering with various organisations to deliver outcomes. DWP, for example, has worked with Barclays Digital Eagles and EE Techy Tea Parties. With government coordination, BT and Barclays have partnered to provide free Wi-Fi to over 70 libraries and community centres. </w:t>
      </w:r>
    </w:p>
    <w:p w14:paraId="10FDE9FD" w14:textId="77777777" w:rsidR="00EE2F10" w:rsidRPr="00756308" w:rsidRDefault="00EE2F10" w:rsidP="00EE2F10">
      <w:pPr>
        <w:numPr>
          <w:ilvl w:val="0"/>
          <w:numId w:val="17"/>
        </w:numPr>
      </w:pPr>
      <w:r w:rsidRPr="00756308">
        <w:t xml:space="preserve">Departments have been partnering with various organisations to deliver outcomes. DWP, for example, has worked with Barclays Digital Eagles and EE Techy Tea Parties. Outside government, BT and Barclays have partnered to provide free Wi-Fi to libraries and community centres. </w:t>
      </w:r>
    </w:p>
    <w:p w14:paraId="780644B5" w14:textId="2EDB851B" w:rsidR="00EE2F10" w:rsidRPr="00756308" w:rsidRDefault="00EE2F10" w:rsidP="00EE2F10">
      <w:pPr>
        <w:numPr>
          <w:ilvl w:val="0"/>
          <w:numId w:val="17"/>
        </w:numPr>
      </w:pPr>
      <w:r w:rsidRPr="00756308">
        <w:t>The</w:t>
      </w:r>
      <w:r w:rsidRPr="00756308">
        <w:rPr>
          <w:shd w:val="clear" w:color="auto" w:fill="FFFFFF"/>
        </w:rPr>
        <w:t xml:space="preserve"> definition of </w:t>
      </w:r>
      <w:r w:rsidR="003A38CE">
        <w:rPr>
          <w:shd w:val="clear" w:color="auto" w:fill="FFFFFF"/>
        </w:rPr>
        <w:t>‘</w:t>
      </w:r>
      <w:r w:rsidRPr="00756308">
        <w:rPr>
          <w:shd w:val="clear" w:color="auto" w:fill="FFFFFF"/>
        </w:rPr>
        <w:t>basic online skills</w:t>
      </w:r>
      <w:r w:rsidR="003A38CE">
        <w:rPr>
          <w:shd w:val="clear" w:color="auto" w:fill="FFFFFF"/>
        </w:rPr>
        <w:t>’</w:t>
      </w:r>
      <w:r w:rsidRPr="00756308">
        <w:rPr>
          <w:shd w:val="clear" w:color="auto" w:fill="FFFFFF"/>
        </w:rPr>
        <w:t xml:space="preserve"> used for 2014 data (the ability to: send and receive emails, use a search engine, browse the internet, and fill out an online application form) has now been revised, re-termed </w:t>
      </w:r>
      <w:r w:rsidR="003A38CE">
        <w:rPr>
          <w:shd w:val="clear" w:color="auto" w:fill="FFFFFF"/>
        </w:rPr>
        <w:t>‘</w:t>
      </w:r>
      <w:r w:rsidRPr="00756308">
        <w:rPr>
          <w:shd w:val="clear" w:color="auto" w:fill="FFFFFF"/>
        </w:rPr>
        <w:t xml:space="preserve">basic </w:t>
      </w:r>
      <w:r w:rsidRPr="00E6343D">
        <w:rPr>
          <w:i/>
          <w:shd w:val="clear" w:color="auto" w:fill="FFFFFF"/>
        </w:rPr>
        <w:t>di</w:t>
      </w:r>
      <w:r w:rsidRPr="00F56C89">
        <w:rPr>
          <w:i/>
          <w:shd w:val="clear" w:color="auto" w:fill="FFFFFF"/>
        </w:rPr>
        <w:t>gital</w:t>
      </w:r>
      <w:r w:rsidRPr="00756308">
        <w:rPr>
          <w:shd w:val="clear" w:color="auto" w:fill="FFFFFF"/>
        </w:rPr>
        <w:t xml:space="preserve"> skills</w:t>
      </w:r>
      <w:r w:rsidR="003A38CE">
        <w:rPr>
          <w:shd w:val="clear" w:color="auto" w:fill="FFFFFF"/>
        </w:rPr>
        <w:t xml:space="preserve">’ </w:t>
      </w:r>
      <w:r w:rsidRPr="00756308">
        <w:rPr>
          <w:shd w:val="clear" w:color="auto" w:fill="FFFFFF"/>
        </w:rPr>
        <w:t xml:space="preserve">and an updated set of measures has been developed. This broader definition of basic digital skills includes </w:t>
      </w:r>
      <w:r w:rsidR="003A38CE">
        <w:rPr>
          <w:shd w:val="clear" w:color="auto" w:fill="FFFFFF"/>
        </w:rPr>
        <w:t>five</w:t>
      </w:r>
      <w:r w:rsidRPr="00756308">
        <w:rPr>
          <w:shd w:val="clear" w:color="auto" w:fill="FFFFFF"/>
        </w:rPr>
        <w:t xml:space="preserve"> tasks: managing information, communicating, transacting, problem-solving and creating. </w:t>
      </w:r>
    </w:p>
    <w:p w14:paraId="2386BDA1" w14:textId="3DD8DDDD" w:rsidR="00EE2F10" w:rsidRPr="00756308" w:rsidRDefault="00EE2F10" w:rsidP="00EE2F10">
      <w:pPr>
        <w:numPr>
          <w:ilvl w:val="0"/>
          <w:numId w:val="17"/>
        </w:numPr>
      </w:pPr>
      <w:r w:rsidRPr="00756308">
        <w:t xml:space="preserve">Work has been completed by departments to support SMEs in developing digital skills and knowledge. </w:t>
      </w:r>
      <w:r w:rsidRPr="00756308">
        <w:rPr>
          <w:shd w:val="clear" w:color="auto" w:fill="FFFFFF"/>
        </w:rPr>
        <w:t>The ‘Small Business Digital Capability Programme’ was established to help increase digital skills amongst businesses by supporting them to take action and do more online. B</w:t>
      </w:r>
      <w:r w:rsidR="007E231A">
        <w:rPr>
          <w:shd w:val="clear" w:color="auto" w:fill="FFFFFF"/>
        </w:rPr>
        <w:t>E</w:t>
      </w:r>
      <w:r w:rsidRPr="00756308">
        <w:rPr>
          <w:shd w:val="clear" w:color="auto" w:fill="FFFFFF"/>
        </w:rPr>
        <w:t xml:space="preserve">IS published an evidence review of digital support available - ‘Digital Capabilities in SMEs’ - to provide information on types </w:t>
      </w:r>
      <w:r w:rsidRPr="00756308">
        <w:rPr>
          <w:shd w:val="clear" w:color="auto" w:fill="FFFFFF"/>
        </w:rPr>
        <w:lastRenderedPageBreak/>
        <w:t>of businesses who are and are not using technologies and the reasons why; the level of e</w:t>
      </w:r>
      <w:r w:rsidR="003A38CE">
        <w:rPr>
          <w:shd w:val="clear" w:color="auto" w:fill="FFFFFF"/>
        </w:rPr>
        <w:t>C</w:t>
      </w:r>
      <w:r w:rsidRPr="00756308">
        <w:rPr>
          <w:shd w:val="clear" w:color="auto" w:fill="FFFFFF"/>
        </w:rPr>
        <w:t>ommerce among SMEs and plans for engaging with digital technology in the future.</w:t>
      </w:r>
    </w:p>
    <w:p w14:paraId="0325964B" w14:textId="687D7BF4" w:rsidR="00EE2F10" w:rsidRPr="00756308" w:rsidRDefault="00EE2F10" w:rsidP="00EE2F10">
      <w:pPr>
        <w:numPr>
          <w:ilvl w:val="0"/>
          <w:numId w:val="17"/>
        </w:numPr>
        <w:rPr>
          <w:shd w:val="clear" w:color="auto" w:fill="FFFFFF"/>
        </w:rPr>
      </w:pPr>
      <w:r w:rsidRPr="00756308">
        <w:rPr>
          <w:shd w:val="clear" w:color="auto" w:fill="FFFFFF"/>
        </w:rPr>
        <w:t>Government is committed to supporting voluntary and community groups to address their organisational needs. For example</w:t>
      </w:r>
      <w:r>
        <w:rPr>
          <w:shd w:val="clear" w:color="auto" w:fill="FFFFFF"/>
        </w:rPr>
        <w:t xml:space="preserve">, it is currently running a </w:t>
      </w:r>
      <w:r w:rsidR="00033C3F">
        <w:rPr>
          <w:shd w:val="clear" w:color="auto" w:fill="FFFFFF"/>
        </w:rPr>
        <w:t xml:space="preserve">GBP </w:t>
      </w:r>
      <w:r>
        <w:rPr>
          <w:shd w:val="clear" w:color="auto" w:fill="FFFFFF"/>
        </w:rPr>
        <w:t>20 million</w:t>
      </w:r>
      <w:r w:rsidRPr="00756308">
        <w:rPr>
          <w:shd w:val="clear" w:color="auto" w:fill="FFFFFF"/>
        </w:rPr>
        <w:t xml:space="preserve"> fund to support small to medium sized charities to deliver change and secure and enhance their services. Applicants have been supported to lead the development of change plans and that haven't specified area of focus. However, many organisations are expected to focus on addressing capability needs such as digital.</w:t>
      </w:r>
    </w:p>
    <w:p w14:paraId="540375B0" w14:textId="77777777" w:rsidR="00EE2F10" w:rsidRPr="00756308" w:rsidRDefault="00EE2F10" w:rsidP="00EE2F10">
      <w:pPr>
        <w:numPr>
          <w:ilvl w:val="0"/>
          <w:numId w:val="17"/>
        </w:numPr>
        <w:rPr>
          <w:shd w:val="clear" w:color="auto" w:fill="FFFFFF"/>
        </w:rPr>
      </w:pPr>
      <w:r w:rsidRPr="00756308">
        <w:rPr>
          <w:shd w:val="clear" w:color="auto" w:fill="FFFFFF"/>
        </w:rPr>
        <w:t>Government is also working to increase cross sector volunteering, by encouraging more businesses to allow their staff to volunteer. This will allow charities to access a wide range of professional skills to build their capabilities. Digital is an area that has significant potential, with a number of excellent cross sector partnerships already underway.</w:t>
      </w:r>
    </w:p>
    <w:p w14:paraId="3FC32423" w14:textId="4ADB669A" w:rsidR="000A7546" w:rsidRPr="00BE75FD" w:rsidRDefault="00EE2F10" w:rsidP="00E025C2">
      <w:pPr>
        <w:numPr>
          <w:ilvl w:val="0"/>
          <w:numId w:val="17"/>
        </w:numPr>
      </w:pPr>
      <w:r w:rsidRPr="00756308">
        <w:t xml:space="preserve">A ‘Digital Inclusion Outcomes Framework’ has been developed by the Digital Inclusion Research Working Group. It is </w:t>
      </w:r>
      <w:r w:rsidRPr="00756308">
        <w:rPr>
          <w:shd w:val="clear" w:color="auto" w:fill="FFFFFF"/>
        </w:rPr>
        <w:t>a single, flexible template for benchmarking and tracking digital inclusion in the UK and evaluating digital inclusion activities locally. It aims to evidence the wider economic, health and social benefits of digital inclusion.</w:t>
      </w:r>
    </w:p>
    <w:p w14:paraId="3C4E2C2E" w14:textId="2FE4D856" w:rsidR="003730DF" w:rsidRDefault="003730DF" w:rsidP="00FE4D60">
      <w:pPr>
        <w:pStyle w:val="Heading2"/>
      </w:pPr>
      <w:bookmarkStart w:id="18" w:name="_Toc1474959"/>
      <w:r w:rsidRPr="00FE4D60">
        <w:t>Interoperability</w:t>
      </w:r>
      <w:bookmarkEnd w:id="18"/>
    </w:p>
    <w:p w14:paraId="794C2BDD" w14:textId="01AAE726" w:rsidR="006557BD" w:rsidRPr="006557BD" w:rsidRDefault="006557BD" w:rsidP="00A0559B">
      <w:pPr>
        <w:pStyle w:val="Subtitle"/>
      </w:pPr>
      <w:r>
        <w:t>The Digital Service Standard and Technology Code of Practice</w:t>
      </w:r>
    </w:p>
    <w:p w14:paraId="620BE366" w14:textId="2DFE7B57" w:rsidR="00173453" w:rsidRDefault="00A92BB0" w:rsidP="00A92BB0">
      <w:r w:rsidRPr="00A92BB0">
        <w:t xml:space="preserve">The Digital </w:t>
      </w:r>
      <w:hyperlink r:id="rId66" w:history="1">
        <w:r w:rsidRPr="00D4592C">
          <w:rPr>
            <w:rStyle w:val="Hyperlink"/>
          </w:rPr>
          <w:t>Service Standard</w:t>
        </w:r>
      </w:hyperlink>
      <w:r w:rsidRPr="00A92BB0">
        <w:t xml:space="preserve"> and </w:t>
      </w:r>
      <w:hyperlink r:id="rId67" w:history="1">
        <w:r w:rsidRPr="003A24F8">
          <w:rPr>
            <w:rStyle w:val="Hyperlink"/>
          </w:rPr>
          <w:t>Technology Code of Practice</w:t>
        </w:r>
      </w:hyperlink>
      <w:r w:rsidRPr="00A92BB0">
        <w:t xml:space="preserve"> are the UK </w:t>
      </w:r>
      <w:r w:rsidR="00DF63AD">
        <w:t>G</w:t>
      </w:r>
      <w:r w:rsidRPr="00A92BB0">
        <w:t>overnment's standards for creating and running digital services. Both documents align with the recommendations and principles of the European Interoperability Framework.</w:t>
      </w:r>
      <w:r w:rsidRPr="00A92BB0">
        <w:br/>
        <w:t>Specifically, both documents include points on the use of open standards to improve interoperability of services and technology components. The Technology Code of Practice and the Service Manual include detailed guidance on using open standards.</w:t>
      </w:r>
      <w:r w:rsidRPr="00A92BB0">
        <w:br/>
      </w:r>
      <w:r w:rsidR="001D4D55">
        <w:t>The GDS Open Standards Board</w:t>
      </w:r>
      <w:r w:rsidRPr="00A92BB0">
        <w:t xml:space="preserve"> follow</w:t>
      </w:r>
      <w:r w:rsidR="00870900">
        <w:t>s</w:t>
      </w:r>
      <w:r w:rsidRPr="00A92BB0">
        <w:t xml:space="preserve"> the CAMMS process and </w:t>
      </w:r>
      <w:r w:rsidR="00870900">
        <w:t>the</w:t>
      </w:r>
      <w:r w:rsidRPr="00A92BB0">
        <w:t xml:space="preserve"> Open Standards Board assesses standards. They are then mandated for use. As part of </w:t>
      </w:r>
      <w:r w:rsidR="00870900">
        <w:t>the</w:t>
      </w:r>
      <w:r w:rsidRPr="00A92BB0">
        <w:t xml:space="preserve"> spend controls process </w:t>
      </w:r>
      <w:r w:rsidR="00870900">
        <w:t>they</w:t>
      </w:r>
      <w:r w:rsidRPr="00A92BB0">
        <w:t xml:space="preserve"> insist that all new technology has to comply with mandatory open standards.  All open data must also be published in open formats.  </w:t>
      </w:r>
      <w:r w:rsidR="00184809">
        <w:t>The country</w:t>
      </w:r>
      <w:r w:rsidRPr="00A92BB0">
        <w:t xml:space="preserve"> ha</w:t>
      </w:r>
      <w:r w:rsidR="00184809">
        <w:t>s</w:t>
      </w:r>
      <w:r w:rsidRPr="00A92BB0">
        <w:t xml:space="preserve"> joined a number of open standards bodies and development organisations to enable better understanding of how </w:t>
      </w:r>
      <w:r w:rsidR="00916EDF">
        <w:t>they</w:t>
      </w:r>
      <w:r w:rsidRPr="00A92BB0">
        <w:t xml:space="preserve"> can promote standards. </w:t>
      </w:r>
      <w:r w:rsidR="00184809">
        <w:t>They</w:t>
      </w:r>
      <w:r w:rsidRPr="00A92BB0">
        <w:t xml:space="preserve"> regularly present workshops and write blog posts encouraging standards.</w:t>
      </w:r>
      <w:r w:rsidR="00184809">
        <w:t xml:space="preserve"> </w:t>
      </w:r>
      <w:r w:rsidRPr="00A92BB0">
        <w:t>The Open Standards Board has also selected 14 mandatory open standards for use in government technology.</w:t>
      </w:r>
    </w:p>
    <w:p w14:paraId="2E5A0402" w14:textId="7D1FB1CB" w:rsidR="00173453" w:rsidRDefault="00A92BB0" w:rsidP="00A92BB0">
      <w:r w:rsidRPr="00A92BB0">
        <w:t>The Technology Code of Practice and the Digital Service Standard state that understanding user needs is a core requirement of building and running any government digital service.</w:t>
      </w:r>
    </w:p>
    <w:p w14:paraId="0960AC22" w14:textId="4E589B3D" w:rsidR="00173453" w:rsidRDefault="00A92BB0" w:rsidP="00A92BB0">
      <w:r w:rsidRPr="00A92BB0">
        <w:t>They state that open standards should be used to increase compatibility with all stakeholders and give users a more consistent experience when using government services online. They also state that using open standards will help service providers becoming locked in to a specific piece of technology or supplier.</w:t>
      </w:r>
    </w:p>
    <w:p w14:paraId="269655EC" w14:textId="53B2C20B" w:rsidR="00173453" w:rsidRDefault="00A92BB0" w:rsidP="00A92BB0">
      <w:r w:rsidRPr="00173453">
        <w:t>The Government Digital Service assures that open standards are used wherever possible through service assessments and the spend controls process.</w:t>
      </w:r>
    </w:p>
    <w:p w14:paraId="4D9ACA73" w14:textId="07B38D8E" w:rsidR="00A92BB0" w:rsidRPr="00A92BB0" w:rsidRDefault="00A92BB0" w:rsidP="00A92BB0">
      <w:r w:rsidRPr="00A92BB0">
        <w:t xml:space="preserve">The Service Standard requires all services to thoroughly “evaluate tools and systems”. Service teams are asked to assess and choose </w:t>
      </w:r>
      <w:r w:rsidR="00404CC2">
        <w:t xml:space="preserve">the </w:t>
      </w:r>
      <w:r w:rsidRPr="00A92BB0">
        <w:t>appropriate technology to meet user and organisation needs. This is assessed in a formal service assessment at alpha, beta and before going live. For example, for a live assessment, service teams will be asked to:</w:t>
      </w:r>
    </w:p>
    <w:p w14:paraId="465580FB" w14:textId="77777777" w:rsidR="00A92BB0" w:rsidRPr="00A92BB0" w:rsidRDefault="00A92BB0" w:rsidP="00A92BB0">
      <w:pPr>
        <w:numPr>
          <w:ilvl w:val="0"/>
          <w:numId w:val="33"/>
        </w:numPr>
      </w:pPr>
      <w:r w:rsidRPr="00A92BB0">
        <w:t xml:space="preserve">describe the tech stack changes they made during beta and why </w:t>
      </w:r>
    </w:p>
    <w:p w14:paraId="594209E7" w14:textId="77777777" w:rsidR="00A92BB0" w:rsidRPr="00A92BB0" w:rsidRDefault="00A92BB0" w:rsidP="00A92BB0">
      <w:pPr>
        <w:numPr>
          <w:ilvl w:val="0"/>
          <w:numId w:val="33"/>
        </w:numPr>
      </w:pPr>
      <w:r w:rsidRPr="00A92BB0">
        <w:t xml:space="preserve">describe the development toolchain changes they made during beta and why </w:t>
      </w:r>
    </w:p>
    <w:p w14:paraId="5582D243" w14:textId="77777777" w:rsidR="00A92BB0" w:rsidRPr="00A92BB0" w:rsidRDefault="00A92BB0" w:rsidP="00A92BB0">
      <w:pPr>
        <w:numPr>
          <w:ilvl w:val="0"/>
          <w:numId w:val="33"/>
        </w:numPr>
      </w:pPr>
      <w:r w:rsidRPr="00A92BB0">
        <w:lastRenderedPageBreak/>
        <w:t xml:space="preserve">explain how they’re continuing to get value for money from the systems they chose and bought at beta </w:t>
      </w:r>
    </w:p>
    <w:p w14:paraId="16C92B09" w14:textId="77777777" w:rsidR="00A92BB0" w:rsidRPr="00A92BB0" w:rsidRDefault="00A92BB0" w:rsidP="00A92BB0">
      <w:pPr>
        <w:numPr>
          <w:ilvl w:val="0"/>
          <w:numId w:val="33"/>
        </w:numPr>
      </w:pPr>
      <w:r w:rsidRPr="00A92BB0">
        <w:t xml:space="preserve">explain or demonstrate how they’ll check if the service is healthy </w:t>
      </w:r>
    </w:p>
    <w:p w14:paraId="3E84B1D1" w14:textId="77777777" w:rsidR="00A92BB0" w:rsidRPr="00A92BB0" w:rsidRDefault="00A92BB0" w:rsidP="00A92BB0">
      <w:pPr>
        <w:numPr>
          <w:ilvl w:val="0"/>
          <w:numId w:val="33"/>
        </w:numPr>
      </w:pPr>
      <w:r w:rsidRPr="00A92BB0">
        <w:t xml:space="preserve">explain the support arrangements that they’ve set up for live </w:t>
      </w:r>
    </w:p>
    <w:p w14:paraId="03A66596" w14:textId="77777777" w:rsidR="00A92BB0" w:rsidRPr="00A92BB0" w:rsidRDefault="00A92BB0" w:rsidP="00A92BB0">
      <w:pPr>
        <w:numPr>
          <w:ilvl w:val="0"/>
          <w:numId w:val="33"/>
        </w:numPr>
      </w:pPr>
      <w:r w:rsidRPr="00A92BB0">
        <w:t>explain any decisions they’ve outsourced and why they chose to do this</w:t>
      </w:r>
    </w:p>
    <w:p w14:paraId="334C19D4" w14:textId="0C3AF5B6" w:rsidR="00A92BB0" w:rsidRPr="00A92BB0" w:rsidRDefault="00A92BB0" w:rsidP="00745460">
      <w:r w:rsidRPr="00A92BB0">
        <w:t>All government documents should be published in an open format (ODF or HTML5) to ensure that proprietary software is not needed to interact with government. All websites must be tested in 11 popular web browsers.</w:t>
      </w:r>
    </w:p>
    <w:p w14:paraId="21F01B52" w14:textId="38C1EEB1" w:rsidR="003D02ED" w:rsidRPr="00BE75FD" w:rsidRDefault="003D02ED" w:rsidP="00E025C2">
      <w:pPr>
        <w:pStyle w:val="Heading2"/>
      </w:pPr>
      <w:r>
        <w:t>Emerging technologies</w:t>
      </w:r>
    </w:p>
    <w:p w14:paraId="6E48233F" w14:textId="3170AFA2" w:rsidR="009C005B" w:rsidRDefault="005D068C" w:rsidP="00E025C2">
      <w:pPr>
        <w:pStyle w:val="Subtitle"/>
      </w:pPr>
      <w:r>
        <w:t>Artificial Intelligence review</w:t>
      </w:r>
    </w:p>
    <w:p w14:paraId="1B8F3A3F" w14:textId="3F0215F0" w:rsidR="001566D2" w:rsidRDefault="004D1D1E">
      <w:r>
        <w:t xml:space="preserve">In </w:t>
      </w:r>
      <w:r w:rsidR="00C12519">
        <w:t>2017, t</w:t>
      </w:r>
      <w:r w:rsidR="005D068C">
        <w:t xml:space="preserve">he United Kingdom </w:t>
      </w:r>
      <w:r w:rsidR="00404CC2">
        <w:t>began conducting</w:t>
      </w:r>
      <w:r>
        <w:t xml:space="preserve"> </w:t>
      </w:r>
      <w:r w:rsidR="005D068C">
        <w:t xml:space="preserve">a new </w:t>
      </w:r>
      <w:hyperlink r:id="rId68" w:history="1">
        <w:r w:rsidR="005D068C" w:rsidRPr="008F05CF">
          <w:rPr>
            <w:rStyle w:val="Hyperlink"/>
          </w:rPr>
          <w:t>Artificial Intelligence</w:t>
        </w:r>
        <w:r w:rsidR="00C12519">
          <w:rPr>
            <w:rStyle w:val="Hyperlink"/>
          </w:rPr>
          <w:t xml:space="preserve"> (AI)</w:t>
        </w:r>
        <w:r w:rsidR="005D068C" w:rsidRPr="008F05CF">
          <w:rPr>
            <w:rStyle w:val="Hyperlink"/>
          </w:rPr>
          <w:t xml:space="preserve"> review</w:t>
        </w:r>
      </w:hyperlink>
      <w:r w:rsidR="005D068C">
        <w:t xml:space="preserve"> led by GDS, in partnership with the Office of Artificial Intelligence, to look at how government </w:t>
      </w:r>
      <w:r w:rsidR="00404CC2">
        <w:t xml:space="preserve">could </w:t>
      </w:r>
      <w:r w:rsidR="005D068C">
        <w:t xml:space="preserve">use </w:t>
      </w:r>
      <w:r w:rsidR="00C81A03">
        <w:t xml:space="preserve">artificial intelligence, automation and data in new ways to drive public sector productivity and </w:t>
      </w:r>
      <w:r w:rsidR="00404CC2">
        <w:t xml:space="preserve">produce </w:t>
      </w:r>
      <w:r w:rsidR="00C81A03">
        <w:t>economic benefits.</w:t>
      </w:r>
      <w:r w:rsidR="00B01B1A">
        <w:t xml:space="preserve"> </w:t>
      </w:r>
      <w:r w:rsidR="00C12519">
        <w:t>The review include</w:t>
      </w:r>
      <w:r w:rsidR="00404CC2">
        <w:t>d</w:t>
      </w:r>
      <w:r w:rsidR="00C12519">
        <w:t xml:space="preserve"> </w:t>
      </w:r>
      <w:r w:rsidR="00404CC2">
        <w:t xml:space="preserve">technology </w:t>
      </w:r>
      <w:r w:rsidR="00C12519">
        <w:t>background, a summary of opportunities</w:t>
      </w:r>
      <w:r w:rsidR="00404CC2">
        <w:t>,</w:t>
      </w:r>
      <w:r w:rsidR="00C12519">
        <w:t xml:space="preserve"> </w:t>
      </w:r>
      <w:r w:rsidR="00404CC2">
        <w:t xml:space="preserve">the </w:t>
      </w:r>
      <w:r w:rsidR="00C12519">
        <w:t xml:space="preserve">challenges for using </w:t>
      </w:r>
      <w:r w:rsidR="00F951DC">
        <w:t>AI in transport</w:t>
      </w:r>
      <w:r w:rsidR="00404CC2">
        <w:t>,</w:t>
      </w:r>
      <w:r w:rsidR="00F951DC">
        <w:t xml:space="preserve"> and recommendations </w:t>
      </w:r>
      <w:r w:rsidR="00404CC2">
        <w:t>as to how</w:t>
      </w:r>
      <w:r w:rsidR="00F951DC">
        <w:t xml:space="preserve"> government could support AI in transport.</w:t>
      </w:r>
    </w:p>
    <w:p w14:paraId="3446373A" w14:textId="02A322A5" w:rsidR="00BA7780" w:rsidRDefault="00A64F91" w:rsidP="00E025C2">
      <w:pPr>
        <w:pStyle w:val="Subtitle"/>
      </w:pPr>
      <w:r>
        <w:t xml:space="preserve">The </w:t>
      </w:r>
      <w:r w:rsidR="00BA7780" w:rsidRPr="00BA7780">
        <w:t>Government Data Science Partnership</w:t>
      </w:r>
    </w:p>
    <w:p w14:paraId="1389D8A8" w14:textId="46B5EDB6" w:rsidR="0007525C" w:rsidRDefault="0007525C" w:rsidP="002F0091">
      <w:r>
        <w:t xml:space="preserve">The </w:t>
      </w:r>
      <w:hyperlink r:id="rId69" w:history="1">
        <w:r w:rsidR="00CC2AE0" w:rsidRPr="00615B45">
          <w:rPr>
            <w:rStyle w:val="Hyperlink"/>
          </w:rPr>
          <w:t xml:space="preserve">Government Data Science </w:t>
        </w:r>
        <w:r w:rsidRPr="00615B45">
          <w:rPr>
            <w:rStyle w:val="Hyperlink"/>
          </w:rPr>
          <w:t>Partnership</w:t>
        </w:r>
      </w:hyperlink>
      <w:r>
        <w:t xml:space="preserve"> is a </w:t>
      </w:r>
      <w:r w:rsidR="00CC2AE0">
        <w:t>collaboration</w:t>
      </w:r>
      <w:r>
        <w:t xml:space="preserve"> between </w:t>
      </w:r>
      <w:r w:rsidR="00404CC2">
        <w:t xml:space="preserve">the </w:t>
      </w:r>
      <w:r>
        <w:t>G</w:t>
      </w:r>
      <w:r w:rsidR="00CC2AE0">
        <w:t>overnment Digital Service (G</w:t>
      </w:r>
      <w:r>
        <w:t>DS</w:t>
      </w:r>
      <w:r w:rsidR="00CC2AE0">
        <w:t>)</w:t>
      </w:r>
      <w:r>
        <w:t xml:space="preserve">, the </w:t>
      </w:r>
      <w:hyperlink r:id="rId70" w:history="1">
        <w:r w:rsidR="002A55D1" w:rsidRPr="004E6AF6">
          <w:rPr>
            <w:rStyle w:val="Hyperlink"/>
          </w:rPr>
          <w:t>Office for National Statistics</w:t>
        </w:r>
      </w:hyperlink>
      <w:r w:rsidR="008E6D1B">
        <w:t xml:space="preserve"> (ONS)</w:t>
      </w:r>
      <w:r w:rsidR="002A55D1" w:rsidRPr="00E025C2">
        <w:t xml:space="preserve"> and the </w:t>
      </w:r>
      <w:hyperlink r:id="rId71" w:history="1">
        <w:r w:rsidR="002A55D1" w:rsidRPr="002A55D1">
          <w:rPr>
            <w:rStyle w:val="Hyperlink"/>
          </w:rPr>
          <w:t>Government Office for Sc</w:t>
        </w:r>
        <w:r w:rsidR="002A55D1" w:rsidRPr="004E6AF6">
          <w:rPr>
            <w:rStyle w:val="Hyperlink"/>
          </w:rPr>
          <w:t>ience</w:t>
        </w:r>
      </w:hyperlink>
      <w:r>
        <w:t xml:space="preserve"> (Cabinet Office). </w:t>
      </w:r>
      <w:r w:rsidR="008E6D1B">
        <w:t>It was f</w:t>
      </w:r>
      <w:r w:rsidR="00ED3290" w:rsidRPr="00ED3290">
        <w:t>ormed to help government realise the potential of data science and to support the development of skills and tools to kickstart greater take-up across departments and agencies (including the Data Science Accelerator).</w:t>
      </w:r>
    </w:p>
    <w:p w14:paraId="5843BF3A" w14:textId="4E107DDD" w:rsidR="008234BD" w:rsidRDefault="00952AA6" w:rsidP="00E025C2">
      <w:pPr>
        <w:pStyle w:val="Subtitle"/>
      </w:pPr>
      <w:r>
        <w:t>Data Science Accelerator</w:t>
      </w:r>
      <w:r w:rsidR="001533FF">
        <w:t xml:space="preserve"> </w:t>
      </w:r>
      <w:r w:rsidR="00404CC2">
        <w:t>P</w:t>
      </w:r>
      <w:r w:rsidR="001533FF">
        <w:t>rogramme</w:t>
      </w:r>
    </w:p>
    <w:p w14:paraId="7738D1BE" w14:textId="788D51B1" w:rsidR="001B1C65" w:rsidRDefault="001B1C65" w:rsidP="002F0091">
      <w:r>
        <w:t xml:space="preserve">The </w:t>
      </w:r>
      <w:hyperlink r:id="rId72" w:history="1">
        <w:r w:rsidRPr="00A90BED">
          <w:rPr>
            <w:rStyle w:val="Hyperlink"/>
          </w:rPr>
          <w:t>Data Science Accelerator</w:t>
        </w:r>
      </w:hyperlink>
      <w:r>
        <w:t xml:space="preserve"> i</w:t>
      </w:r>
      <w:r w:rsidR="001533FF">
        <w:t xml:space="preserve">s </w:t>
      </w:r>
      <w:r w:rsidR="00246862">
        <w:t>a capability</w:t>
      </w:r>
      <w:r w:rsidR="00A90BED">
        <w:t>-</w:t>
      </w:r>
      <w:r w:rsidR="00246862">
        <w:t>building</w:t>
      </w:r>
      <w:r w:rsidR="007942D7">
        <w:t xml:space="preserve"> programme which </w:t>
      </w:r>
      <w:r w:rsidR="006C3646" w:rsidRPr="006C3646">
        <w:t xml:space="preserve">gives analysts from across the public sector the opportunity to develop their data science skills (also linked to the Government Data Science Partnership). </w:t>
      </w:r>
      <w:r w:rsidR="00351FD0">
        <w:t xml:space="preserve">They do this by working on real business challenges with the support of experienced mentors. </w:t>
      </w:r>
      <w:r w:rsidR="006C3646" w:rsidRPr="006C3646">
        <w:t>This initiative has trained over 150 people across 67 government &amp; public sector organisations to date.</w:t>
      </w:r>
      <w:r w:rsidR="00647B84">
        <w:t xml:space="preserve"> There are five Data Science Accelerator hubs across the UK, in London, Newport, Bristol, Sheffield and Newcastle.</w:t>
      </w:r>
    </w:p>
    <w:p w14:paraId="63CC23DA" w14:textId="79C86E7E" w:rsidR="002B194B" w:rsidRDefault="002B194B" w:rsidP="00E025C2">
      <w:pPr>
        <w:pStyle w:val="Subtitle"/>
      </w:pPr>
      <w:r w:rsidRPr="002B194B">
        <w:t>Innovation Strategy</w:t>
      </w:r>
    </w:p>
    <w:p w14:paraId="1E0AF500" w14:textId="69B973C7" w:rsidR="009F7F9A" w:rsidRDefault="009F7F9A">
      <w:pPr>
        <w:rPr>
          <w:rFonts w:eastAsia="Arial"/>
        </w:rPr>
      </w:pPr>
      <w:r>
        <w:rPr>
          <w:rFonts w:eastAsia="Arial"/>
        </w:rPr>
        <w:t>In Spring 2019, the UK Government publish</w:t>
      </w:r>
      <w:r w:rsidR="00404CC2">
        <w:rPr>
          <w:rFonts w:eastAsia="Arial"/>
        </w:rPr>
        <w:t>ed</w:t>
      </w:r>
      <w:r>
        <w:rPr>
          <w:rFonts w:eastAsia="Arial"/>
        </w:rPr>
        <w:t xml:space="preserve"> an </w:t>
      </w:r>
      <w:hyperlink r:id="rId73" w:history="1">
        <w:r w:rsidRPr="00004975">
          <w:rPr>
            <w:rStyle w:val="Hyperlink"/>
            <w:rFonts w:eastAsia="Arial"/>
          </w:rPr>
          <w:t>Innovation Strategy</w:t>
        </w:r>
      </w:hyperlink>
      <w:r>
        <w:rPr>
          <w:rFonts w:eastAsia="Arial"/>
        </w:rPr>
        <w:t xml:space="preserve"> for government that focuses on the potential of emerging technologies to deliver public sector transformation. Building on the digital transformation agenda set by GDS since 2012, the strategy will lay the foundations to enable the appropriate use of emerging technologies in delivering better public services and increased value for money.</w:t>
      </w:r>
    </w:p>
    <w:p w14:paraId="4BEBA56B" w14:textId="618F2311" w:rsidR="009F7F9A" w:rsidRDefault="009F7F9A" w:rsidP="002F38E1">
      <w:pPr>
        <w:rPr>
          <w:rFonts w:eastAsia="Arial"/>
        </w:rPr>
      </w:pPr>
      <w:r>
        <w:rPr>
          <w:rFonts w:eastAsia="Arial"/>
        </w:rPr>
        <w:t xml:space="preserve">In developing the Innovation Strategy for public services, the Government Digital Service will work closely with the Department for Culture Media and Sport to ensure that </w:t>
      </w:r>
      <w:r w:rsidR="00916EDF">
        <w:rPr>
          <w:rFonts w:eastAsia="Arial"/>
        </w:rPr>
        <w:t>the UK Government</w:t>
      </w:r>
      <w:r>
        <w:rPr>
          <w:rFonts w:eastAsia="Arial"/>
        </w:rPr>
        <w:t xml:space="preserve"> maintain</w:t>
      </w:r>
      <w:r w:rsidR="0062353A">
        <w:rPr>
          <w:rFonts w:eastAsia="Arial"/>
        </w:rPr>
        <w:t>s</w:t>
      </w:r>
      <w:r>
        <w:rPr>
          <w:rFonts w:eastAsia="Arial"/>
        </w:rPr>
        <w:t xml:space="preserve"> and build</w:t>
      </w:r>
      <w:r w:rsidR="0062353A">
        <w:rPr>
          <w:rFonts w:eastAsia="Arial"/>
        </w:rPr>
        <w:t>s</w:t>
      </w:r>
      <w:r>
        <w:rPr>
          <w:rFonts w:eastAsia="Arial"/>
        </w:rPr>
        <w:t xml:space="preserve"> public trust as </w:t>
      </w:r>
      <w:r w:rsidR="0062353A">
        <w:rPr>
          <w:rFonts w:eastAsia="Arial"/>
        </w:rPr>
        <w:t>they</w:t>
      </w:r>
      <w:r>
        <w:rPr>
          <w:rFonts w:eastAsia="Arial"/>
        </w:rPr>
        <w:t xml:space="preserve"> test new approaches to digital public service delivery.</w:t>
      </w:r>
    </w:p>
    <w:p w14:paraId="312B794D" w14:textId="7C76B42E" w:rsidR="002F38E1" w:rsidRPr="002F38E1" w:rsidRDefault="002F38E1" w:rsidP="00E025C2">
      <w:pPr>
        <w:pStyle w:val="Subtitle"/>
        <w:rPr>
          <w:rFonts w:eastAsia="Arial"/>
        </w:rPr>
      </w:pPr>
      <w:r w:rsidRPr="002F38E1">
        <w:rPr>
          <w:rFonts w:eastAsia="Arial"/>
        </w:rPr>
        <w:t>GovTech Catalyst</w:t>
      </w:r>
    </w:p>
    <w:p w14:paraId="6318EB3C" w14:textId="17D0F5B3" w:rsidR="00565192" w:rsidRDefault="00565192" w:rsidP="00565192">
      <w:pPr>
        <w:rPr>
          <w:rFonts w:eastAsia="Arial"/>
        </w:rPr>
      </w:pPr>
      <w:r>
        <w:rPr>
          <w:rFonts w:eastAsia="Arial"/>
        </w:rPr>
        <w:t xml:space="preserve">The </w:t>
      </w:r>
      <w:hyperlink r:id="rId74" w:history="1">
        <w:r w:rsidRPr="0056134E">
          <w:rPr>
            <w:rStyle w:val="Hyperlink"/>
            <w:rFonts w:eastAsia="Arial"/>
          </w:rPr>
          <w:t>GovTech Catalyst</w:t>
        </w:r>
      </w:hyperlink>
      <w:r>
        <w:rPr>
          <w:rFonts w:eastAsia="Arial"/>
        </w:rPr>
        <w:t xml:space="preserve"> is a </w:t>
      </w:r>
      <w:r w:rsidR="00A52825">
        <w:rPr>
          <w:rFonts w:eastAsia="Arial"/>
        </w:rPr>
        <w:t xml:space="preserve">GBP </w:t>
      </w:r>
      <w:r>
        <w:rPr>
          <w:rFonts w:eastAsia="Arial"/>
        </w:rPr>
        <w:t xml:space="preserve">20m, </w:t>
      </w:r>
      <w:r w:rsidR="00A52825">
        <w:rPr>
          <w:rFonts w:eastAsia="Arial"/>
        </w:rPr>
        <w:t>three</w:t>
      </w:r>
      <w:r>
        <w:rPr>
          <w:rFonts w:eastAsia="Arial"/>
        </w:rPr>
        <w:t>-year programme that funds private-sector innovators to solve public-sector operational service and policy delivery challenges across the UK. Through competitions, the programme is a testing ground for new technologies such as artificial intelligence and distributed ledger technologies. It allows public bodies to experiment early so that they can scale the right solutions.</w:t>
      </w:r>
    </w:p>
    <w:p w14:paraId="634EEA7E" w14:textId="795DEBC5" w:rsidR="00565192" w:rsidRDefault="00565192" w:rsidP="00565192">
      <w:pPr>
        <w:rPr>
          <w:rFonts w:eastAsia="Arial"/>
        </w:rPr>
      </w:pPr>
      <w:r>
        <w:rPr>
          <w:rFonts w:eastAsia="Arial"/>
        </w:rPr>
        <w:t xml:space="preserve">The GovTech Catalyst supports private-sector companies, not-for-profits and social enterprises of all sizes to develop and trial these technologies. It is an easy way to help </w:t>
      </w:r>
      <w:r>
        <w:rPr>
          <w:rFonts w:eastAsia="Arial"/>
        </w:rPr>
        <w:lastRenderedPageBreak/>
        <w:t xml:space="preserve">them work directly with government and public </w:t>
      </w:r>
      <w:r w:rsidR="00FC0A07">
        <w:rPr>
          <w:rFonts w:eastAsia="Arial"/>
        </w:rPr>
        <w:t>bodies and</w:t>
      </w:r>
      <w:r>
        <w:rPr>
          <w:rFonts w:eastAsia="Arial"/>
        </w:rPr>
        <w:t xml:space="preserve"> means the public-sector partners can quickly and efficiently test them and help make them available to buy across the whole public sector.</w:t>
      </w:r>
    </w:p>
    <w:p w14:paraId="7D0842FF" w14:textId="115E0A48" w:rsidR="00565192" w:rsidRDefault="00565192" w:rsidP="00E025C2">
      <w:pPr>
        <w:rPr>
          <w:rFonts w:eastAsia="Arial"/>
        </w:rPr>
      </w:pPr>
      <w:r>
        <w:rPr>
          <w:rFonts w:eastAsia="Arial"/>
        </w:rPr>
        <w:t xml:space="preserve">GovTech expects to launch a total of 15 competitions to solve public-sector challenges over </w:t>
      </w:r>
      <w:r w:rsidR="00A52825">
        <w:rPr>
          <w:rFonts w:eastAsia="Arial"/>
        </w:rPr>
        <w:t>three</w:t>
      </w:r>
      <w:r>
        <w:rPr>
          <w:rFonts w:eastAsia="Arial"/>
        </w:rPr>
        <w:t xml:space="preserve"> </w:t>
      </w:r>
      <w:r w:rsidR="00FC0A07">
        <w:rPr>
          <w:rFonts w:eastAsia="Arial"/>
        </w:rPr>
        <w:t>rounds</w:t>
      </w:r>
      <w:r>
        <w:rPr>
          <w:rFonts w:eastAsia="Arial"/>
        </w:rPr>
        <w:t xml:space="preserve">. </w:t>
      </w:r>
    </w:p>
    <w:p w14:paraId="06F82DF0" w14:textId="79CF7F70" w:rsidR="003730DF" w:rsidRDefault="00CC541D" w:rsidP="008F3F38">
      <w:pPr>
        <w:pStyle w:val="Heading1"/>
      </w:pPr>
      <w:r>
        <w:br w:type="page"/>
      </w:r>
      <w:bookmarkStart w:id="19" w:name="_Toc11945555"/>
      <w:r w:rsidR="003730DF">
        <w:lastRenderedPageBreak/>
        <w:t>Digital Government Legislation</w:t>
      </w:r>
      <w:bookmarkEnd w:id="19"/>
    </w:p>
    <w:p w14:paraId="7A070156" w14:textId="77777777" w:rsidR="003730DF" w:rsidRPr="00C8084E" w:rsidRDefault="003730DF" w:rsidP="00FE4D60">
      <w:pPr>
        <w:pStyle w:val="Heading2"/>
      </w:pPr>
      <w:bookmarkStart w:id="20" w:name="_Toc1474962"/>
      <w:r w:rsidRPr="00C8084E">
        <w:t xml:space="preserve">Specific legislation on digital </w:t>
      </w:r>
      <w:r w:rsidRPr="00FE4D60">
        <w:t>government</w:t>
      </w:r>
      <w:bookmarkEnd w:id="20"/>
    </w:p>
    <w:p w14:paraId="481C06DD" w14:textId="3AC4947E" w:rsidR="00252A26" w:rsidRPr="003045A1" w:rsidRDefault="00252A26">
      <w:pPr>
        <w:pStyle w:val="Subtitle"/>
      </w:pPr>
      <w:r w:rsidRPr="003365AF">
        <w:rPr>
          <w:rStyle w:val="Hyperlink"/>
          <w:color w:val="00B0F0"/>
          <w:sz w:val="22"/>
        </w:rPr>
        <w:t>Digital Economy Act 2017</w:t>
      </w:r>
    </w:p>
    <w:p w14:paraId="260DD240" w14:textId="6D5D3708" w:rsidR="00252A26" w:rsidRPr="00CD51DB" w:rsidRDefault="00252A26">
      <w:bookmarkStart w:id="21" w:name="_Hlk509823096"/>
      <w:r w:rsidRPr="003E3729">
        <w:t xml:space="preserve">The </w:t>
      </w:r>
      <w:hyperlink r:id="rId75" w:history="1">
        <w:r w:rsidRPr="003E3729">
          <w:rPr>
            <w:rStyle w:val="Hyperlink"/>
          </w:rPr>
          <w:t>Digital Economy Act 2017</w:t>
        </w:r>
      </w:hyperlink>
      <w:r w:rsidR="00C25A0B">
        <w:rPr>
          <w:rStyle w:val="Hyperlink"/>
        </w:rPr>
        <w:t xml:space="preserve">, </w:t>
      </w:r>
      <w:r w:rsidRPr="00F0224E">
        <w:t xml:space="preserve">announced in the Queen’s Speech </w:t>
      </w:r>
      <w:r w:rsidR="00C25A0B">
        <w:t>in</w:t>
      </w:r>
      <w:r w:rsidRPr="00F0224E">
        <w:t xml:space="preserve"> May 2016 implement</w:t>
      </w:r>
      <w:r w:rsidR="00C25A0B">
        <w:t>ed</w:t>
      </w:r>
      <w:r w:rsidRPr="00F0224E">
        <w:t xml:space="preserve"> a number of governme</w:t>
      </w:r>
      <w:r w:rsidRPr="00CD51DB">
        <w:t xml:space="preserve">nt commitments on the digital economy made in the </w:t>
      </w:r>
      <w:hyperlink r:id="rId76" w:history="1">
        <w:r w:rsidRPr="003E3729">
          <w:rPr>
            <w:rStyle w:val="Hyperlink"/>
          </w:rPr>
          <w:t>Conservative Party Manifesto</w:t>
        </w:r>
      </w:hyperlink>
      <w:r w:rsidRPr="00F0224E">
        <w:t xml:space="preserve">. Despite the fact that the UK stands out as a well-connected nation (over nine out ten homes and businesses are able </w:t>
      </w:r>
      <w:r w:rsidRPr="00CD51DB">
        <w:t xml:space="preserve">to access superfast broadband), the </w:t>
      </w:r>
      <w:r w:rsidR="00C25A0B">
        <w:t>A</w:t>
      </w:r>
      <w:r w:rsidRPr="00CD51DB">
        <w:t>ct aim</w:t>
      </w:r>
      <w:r w:rsidR="00C25A0B">
        <w:t>ed</w:t>
      </w:r>
      <w:r w:rsidRPr="00CD51DB">
        <w:t xml:space="preserve"> to put in place the foundation for leading the way in the digital economy. The </w:t>
      </w:r>
      <w:r w:rsidR="00C25A0B">
        <w:t>A</w:t>
      </w:r>
      <w:r w:rsidRPr="00CD51DB">
        <w:t xml:space="preserve">ct </w:t>
      </w:r>
      <w:r w:rsidR="00C25A0B">
        <w:t>had</w:t>
      </w:r>
      <w:r w:rsidRPr="00CD51DB">
        <w:t xml:space="preserve"> five main objectives:</w:t>
      </w:r>
    </w:p>
    <w:p w14:paraId="7B47BB03" w14:textId="77777777" w:rsidR="00252A26" w:rsidRDefault="00252A26" w:rsidP="00252A26">
      <w:pPr>
        <w:numPr>
          <w:ilvl w:val="0"/>
          <w:numId w:val="26"/>
        </w:numPr>
      </w:pPr>
      <w:r>
        <w:t>Fast broadband and support for consumers;</w:t>
      </w:r>
    </w:p>
    <w:p w14:paraId="09DE5329" w14:textId="77777777" w:rsidR="00252A26" w:rsidRDefault="00252A26" w:rsidP="00252A26">
      <w:pPr>
        <w:numPr>
          <w:ilvl w:val="0"/>
          <w:numId w:val="26"/>
        </w:numPr>
      </w:pPr>
      <w:r>
        <w:t>Enabling digital infrastructure;</w:t>
      </w:r>
    </w:p>
    <w:p w14:paraId="3129031E" w14:textId="77777777" w:rsidR="00252A26" w:rsidRDefault="00252A26" w:rsidP="00252A26">
      <w:pPr>
        <w:numPr>
          <w:ilvl w:val="0"/>
          <w:numId w:val="26"/>
        </w:numPr>
      </w:pPr>
      <w:r>
        <w:t>Protecting intellectual property;</w:t>
      </w:r>
    </w:p>
    <w:p w14:paraId="0D696AB8" w14:textId="2C545C76" w:rsidR="00252A26" w:rsidRDefault="00252A26" w:rsidP="00252A26">
      <w:pPr>
        <w:numPr>
          <w:ilvl w:val="0"/>
          <w:numId w:val="26"/>
        </w:numPr>
      </w:pPr>
      <w:r>
        <w:t>Government digital services;</w:t>
      </w:r>
      <w:r w:rsidR="00B23EF5">
        <w:t xml:space="preserve"> and</w:t>
      </w:r>
    </w:p>
    <w:p w14:paraId="065A1CD2" w14:textId="06BFA19B" w:rsidR="000A7546" w:rsidRPr="000635A5" w:rsidRDefault="00252A26" w:rsidP="000635A5">
      <w:pPr>
        <w:numPr>
          <w:ilvl w:val="0"/>
          <w:numId w:val="26"/>
        </w:numPr>
      </w:pPr>
      <w:r>
        <w:t>Protecting citizens in the digital world.</w:t>
      </w:r>
      <w:bookmarkEnd w:id="21"/>
    </w:p>
    <w:p w14:paraId="6D96E7CF" w14:textId="3C42477A" w:rsidR="008F3F38" w:rsidRPr="00703FA3" w:rsidRDefault="003730DF" w:rsidP="00703FA3">
      <w:pPr>
        <w:pStyle w:val="Heading2"/>
      </w:pPr>
      <w:bookmarkStart w:id="22" w:name="_Toc1474963"/>
      <w:r w:rsidRPr="00857D09">
        <w:t xml:space="preserve">Key </w:t>
      </w:r>
      <w:r w:rsidRPr="00FE4D60">
        <w:t>enablers</w:t>
      </w:r>
      <w:bookmarkEnd w:id="22"/>
    </w:p>
    <w:p w14:paraId="5147D161" w14:textId="77777777" w:rsidR="003730DF" w:rsidRPr="00F55DE6" w:rsidRDefault="003730DF" w:rsidP="00FE4D60">
      <w:pPr>
        <w:pStyle w:val="Heading3"/>
      </w:pPr>
      <w:bookmarkStart w:id="23" w:name="_Toc1474964"/>
      <w:r w:rsidRPr="00F55DE6">
        <w:t xml:space="preserve">Access to public </w:t>
      </w:r>
      <w:r w:rsidRPr="00FE4D60">
        <w:t>information</w:t>
      </w:r>
      <w:bookmarkEnd w:id="23"/>
    </w:p>
    <w:p w14:paraId="4F74D39D" w14:textId="7F9A696D" w:rsidR="008E6CAD" w:rsidRPr="00F0224E" w:rsidRDefault="008E6CAD" w:rsidP="00F0224E">
      <w:pPr>
        <w:pStyle w:val="Subtitle"/>
        <w:rPr>
          <w:rStyle w:val="Hyperlink"/>
          <w:color w:val="00B0F0"/>
          <w:sz w:val="22"/>
        </w:rPr>
      </w:pPr>
      <w:r w:rsidRPr="00F0224E">
        <w:rPr>
          <w:rStyle w:val="Hyperlink"/>
          <w:color w:val="00B0F0"/>
          <w:sz w:val="22"/>
        </w:rPr>
        <w:t xml:space="preserve">Re-use of Public Sector Information Regulations </w:t>
      </w:r>
    </w:p>
    <w:p w14:paraId="7BA0E695" w14:textId="77777777" w:rsidR="003045A1" w:rsidRPr="00CD51DB" w:rsidRDefault="008E6CAD" w:rsidP="00E025C2">
      <w:r w:rsidRPr="00CD51DB">
        <w:t xml:space="preserve">The </w:t>
      </w:r>
      <w:hyperlink r:id="rId77" w:history="1">
        <w:r w:rsidRPr="003045A1">
          <w:rPr>
            <w:rStyle w:val="Hyperlink"/>
          </w:rPr>
          <w:t>Re-use of Public Sector Information Regulations 2015</w:t>
        </w:r>
      </w:hyperlink>
      <w:r w:rsidRPr="00F0224E">
        <w:t xml:space="preserve">, which came into force on 18 July 2015, implements into UK law the European </w:t>
      </w:r>
      <w:hyperlink r:id="rId78" w:history="1">
        <w:r w:rsidRPr="003045A1">
          <w:rPr>
            <w:rStyle w:val="Hyperlink"/>
          </w:rPr>
          <w:t>Directive 2013/37/EU of the European Parliament and of the Council of 26 June 2013</w:t>
        </w:r>
      </w:hyperlink>
      <w:r w:rsidRPr="00F0224E">
        <w:t xml:space="preserve"> on the re-use of public sector information (PSI Directive). </w:t>
      </w:r>
    </w:p>
    <w:p w14:paraId="5A8EB071" w14:textId="42E26F2E" w:rsidR="003045A1" w:rsidRPr="00E025C2" w:rsidRDefault="003045A1">
      <w:pPr>
        <w:pStyle w:val="Subtitle"/>
      </w:pPr>
      <w:r w:rsidRPr="00D03809">
        <w:t>F</w:t>
      </w:r>
      <w:r w:rsidR="00DF528E" w:rsidRPr="00E025C2">
        <w:t>reedom of Information Act</w:t>
      </w:r>
    </w:p>
    <w:p w14:paraId="1122CFAE" w14:textId="3D0BEDFE" w:rsidR="00DF528E" w:rsidRPr="00F0224E" w:rsidRDefault="00DF528E">
      <w:r w:rsidRPr="00F0224E">
        <w:t xml:space="preserve">The </w:t>
      </w:r>
      <w:hyperlink r:id="rId79" w:history="1">
        <w:r w:rsidRPr="003045A1">
          <w:rPr>
            <w:rStyle w:val="Hyperlink"/>
          </w:rPr>
          <w:t>Freedom of Information Act 2000</w:t>
        </w:r>
      </w:hyperlink>
      <w:r w:rsidRPr="00F0224E">
        <w:t xml:space="preserve"> (FOIA) received Royal Assent on 30 November 2000 and came fully into force on 1 January 2005. It provide</w:t>
      </w:r>
      <w:r w:rsidR="00C25A0B">
        <w:t>d</w:t>
      </w:r>
      <w:r w:rsidRPr="00F0224E">
        <w:t xml:space="preserve"> clear statutory rights for any member of the public to apply for access to information held by bodies across the public sector, toget</w:t>
      </w:r>
      <w:r w:rsidRPr="00CD51DB">
        <w:t>her with a strong enforcement regime. A new Information Commissioner's Office and an Information Tribunal, with wide powers to enforce the rights created, were established by the Act, along with a duty imposed on public authorities to adopt a scheme for th</w:t>
      </w:r>
      <w:r w:rsidRPr="00D03809">
        <w:t>e publication of information. The legislation applie</w:t>
      </w:r>
      <w:r w:rsidR="00C25A0B">
        <w:t>d</w:t>
      </w:r>
      <w:r w:rsidRPr="00D03809">
        <w:t xml:space="preserve"> to a wide range of public authorities, including parliament, government departments, local authorities and other entities in England, Northern Ireland and Wales. Scotland ha</w:t>
      </w:r>
      <w:r w:rsidR="00C25A0B">
        <w:t>d</w:t>
      </w:r>
      <w:r w:rsidRPr="00D03809">
        <w:t xml:space="preserve"> a specific </w:t>
      </w:r>
      <w:hyperlink r:id="rId80" w:history="1">
        <w:r w:rsidRPr="003045A1">
          <w:rPr>
            <w:rStyle w:val="Hyperlink"/>
          </w:rPr>
          <w:t>Freedom of Information (Scotland) Act 2002</w:t>
        </w:r>
      </w:hyperlink>
      <w:r w:rsidRPr="00F0224E">
        <w:t>, which ma</w:t>
      </w:r>
      <w:r w:rsidR="00C25A0B">
        <w:t>de</w:t>
      </w:r>
      <w:r w:rsidRPr="00F0224E">
        <w:t xml:space="preserve"> provision for the disclosure of information held by Scottish public authorities.</w:t>
      </w:r>
    </w:p>
    <w:p w14:paraId="4DC8F9E1" w14:textId="3BD17CF3" w:rsidR="003730DF" w:rsidRPr="00F55DE6" w:rsidRDefault="003730DF" w:rsidP="00F0224E">
      <w:pPr>
        <w:pStyle w:val="Heading3"/>
      </w:pPr>
      <w:bookmarkStart w:id="24" w:name="_Toc1474965"/>
      <w:r w:rsidRPr="00F55DE6">
        <w:t xml:space="preserve">eID and Trust </w:t>
      </w:r>
      <w:r w:rsidRPr="00FE4D60">
        <w:t>Services</w:t>
      </w:r>
      <w:bookmarkEnd w:id="24"/>
    </w:p>
    <w:p w14:paraId="7439A59B" w14:textId="43888390" w:rsidR="00801F44" w:rsidRPr="008D5849" w:rsidRDefault="00801F44" w:rsidP="00801F44">
      <w:pPr>
        <w:pStyle w:val="Subtitle"/>
      </w:pPr>
      <w:r w:rsidRPr="008D5849">
        <w:rPr>
          <w:rStyle w:val="Hyperlink"/>
          <w:color w:val="00B0F0"/>
          <w:sz w:val="22"/>
        </w:rPr>
        <w:t xml:space="preserve">Electronic Signatures Regulations </w:t>
      </w:r>
    </w:p>
    <w:p w14:paraId="36DD885C" w14:textId="1C5FCD2A" w:rsidR="00801F44" w:rsidRPr="00F57208" w:rsidRDefault="00801F44" w:rsidP="00E025C2">
      <w:r w:rsidRPr="00756308">
        <w:t xml:space="preserve">The </w:t>
      </w:r>
      <w:hyperlink r:id="rId81" w:history="1">
        <w:r w:rsidRPr="001D6F0F">
          <w:rPr>
            <w:rStyle w:val="Hyperlink"/>
          </w:rPr>
          <w:t>Act</w:t>
        </w:r>
      </w:hyperlink>
      <w:r w:rsidRPr="00756308">
        <w:t xml:space="preserve"> </w:t>
      </w:r>
      <w:r w:rsidR="00C25A0B">
        <w:t>was</w:t>
      </w:r>
      <w:r w:rsidRPr="00756308">
        <w:t xml:space="preserve"> completed by the Electronic Signatures Regulations 2002, which implement</w:t>
      </w:r>
      <w:r w:rsidR="00C25A0B">
        <w:t>ed</w:t>
      </w:r>
      <w:r w:rsidRPr="00756308">
        <w:t xml:space="preserve"> in UK law the European </w:t>
      </w:r>
      <w:r>
        <w:t xml:space="preserve">Regulation on electronic identification and trust services for electronic transactions in the internal market </w:t>
      </w:r>
      <w:r w:rsidRPr="00756308">
        <w:t>on a Community framework for electronic signatures</w:t>
      </w:r>
      <w:r>
        <w:t xml:space="preserve"> (Regulation No </w:t>
      </w:r>
      <w:hyperlink r:id="rId82" w:history="1">
        <w:r w:rsidRPr="00467457">
          <w:rPr>
            <w:rStyle w:val="Hyperlink"/>
          </w:rPr>
          <w:t>910/2014</w:t>
        </w:r>
      </w:hyperlink>
      <w:r>
        <w:t>).</w:t>
      </w:r>
    </w:p>
    <w:p w14:paraId="2159093A" w14:textId="77777777" w:rsidR="003730DF" w:rsidRPr="00F55DE6" w:rsidRDefault="003730DF" w:rsidP="00C56EA5">
      <w:pPr>
        <w:pStyle w:val="Heading3"/>
      </w:pPr>
      <w:bookmarkStart w:id="25" w:name="_Toc1474966"/>
      <w:r w:rsidRPr="00F55DE6">
        <w:lastRenderedPageBreak/>
        <w:t>Security aspects related to digital government</w:t>
      </w:r>
      <w:bookmarkEnd w:id="25"/>
    </w:p>
    <w:p w14:paraId="7260FDAE" w14:textId="45977AF5" w:rsidR="00B90C32" w:rsidRPr="00D72863" w:rsidRDefault="00B90C32" w:rsidP="00C56EA5">
      <w:pPr>
        <w:pStyle w:val="Subtitle"/>
        <w:keepNext/>
        <w:rPr>
          <w:rStyle w:val="Hyperlink"/>
          <w:color w:val="00B0F0"/>
          <w:sz w:val="22"/>
        </w:rPr>
      </w:pPr>
      <w:r w:rsidRPr="00565E55">
        <w:rPr>
          <w:rStyle w:val="Hyperlink"/>
          <w:color w:val="00B0F0"/>
          <w:sz w:val="22"/>
        </w:rPr>
        <w:t xml:space="preserve">Data Protection Bill </w:t>
      </w:r>
    </w:p>
    <w:p w14:paraId="0DF100C3" w14:textId="39458299" w:rsidR="00B90C32" w:rsidRDefault="00B90C32" w:rsidP="00C56EA5">
      <w:pPr>
        <w:keepNext/>
        <w:rPr>
          <w:lang w:val="en-US"/>
        </w:rPr>
      </w:pPr>
      <w:r>
        <w:rPr>
          <w:lang w:val="en-US"/>
        </w:rPr>
        <w:t xml:space="preserve">The </w:t>
      </w:r>
      <w:hyperlink r:id="rId83" w:history="1">
        <w:r w:rsidRPr="00565E55">
          <w:rPr>
            <w:rStyle w:val="Hyperlink"/>
            <w:lang w:val="en-US"/>
          </w:rPr>
          <w:t>Data Protection Bill</w:t>
        </w:r>
      </w:hyperlink>
      <w:r>
        <w:rPr>
          <w:lang w:val="en-US"/>
        </w:rPr>
        <w:t xml:space="preserve"> was introduced to the House of Lords on 13 September 2017. It replaced the Data Protection Act 1998 with a new law that provide</w:t>
      </w:r>
      <w:r w:rsidR="00C25A0B">
        <w:rPr>
          <w:lang w:val="en-US"/>
        </w:rPr>
        <w:t>d</w:t>
      </w:r>
      <w:r>
        <w:rPr>
          <w:lang w:val="en-US"/>
        </w:rPr>
        <w:t xml:space="preserve"> a comprehensive and modern framework for data protection in the UK, with stronger sanction for malpractice. In particular, it s</w:t>
      </w:r>
      <w:r w:rsidRPr="00C71BF2">
        <w:rPr>
          <w:lang w:val="en-US"/>
        </w:rPr>
        <w:t>et new standards for protecting g</w:t>
      </w:r>
      <w:r>
        <w:rPr>
          <w:lang w:val="en-US"/>
        </w:rPr>
        <w:t xml:space="preserve">eneral data, in accordance with EU’s </w:t>
      </w:r>
      <w:hyperlink r:id="rId84" w:history="1">
        <w:r w:rsidRPr="00C71BF2">
          <w:rPr>
            <w:rStyle w:val="Hyperlink"/>
            <w:lang w:val="en-US"/>
          </w:rPr>
          <w:t>General Data Protection Regulation</w:t>
        </w:r>
      </w:hyperlink>
      <w:r>
        <w:rPr>
          <w:lang w:val="en-US"/>
        </w:rPr>
        <w:t xml:space="preserve"> (</w:t>
      </w:r>
      <w:r w:rsidRPr="00C71BF2">
        <w:rPr>
          <w:lang w:val="en-US"/>
        </w:rPr>
        <w:t>GDPR</w:t>
      </w:r>
      <w:r>
        <w:rPr>
          <w:lang w:val="en-US"/>
        </w:rPr>
        <w:t xml:space="preserve">). </w:t>
      </w:r>
    </w:p>
    <w:p w14:paraId="71B6F8C0" w14:textId="704C1C8D" w:rsidR="00B90C32" w:rsidRPr="00565E55" w:rsidRDefault="00B90C32" w:rsidP="00D72863">
      <w:pPr>
        <w:pStyle w:val="Subtitle"/>
      </w:pPr>
      <w:r w:rsidRPr="00565E55">
        <w:t xml:space="preserve">Digital Economy Act </w:t>
      </w:r>
    </w:p>
    <w:p w14:paraId="6FC3CC76" w14:textId="3AAFEA92" w:rsidR="005523ED" w:rsidRPr="00F57208" w:rsidRDefault="00B90C32" w:rsidP="001D6F0F">
      <w:r>
        <w:t xml:space="preserve">Among other things, the </w:t>
      </w:r>
      <w:hyperlink r:id="rId85" w:history="1">
        <w:r w:rsidRPr="00565E55">
          <w:rPr>
            <w:rStyle w:val="Hyperlink"/>
          </w:rPr>
          <w:t>Act</w:t>
        </w:r>
      </w:hyperlink>
      <w:r>
        <w:t xml:space="preserve"> aim</w:t>
      </w:r>
      <w:r w:rsidR="00C25A0B">
        <w:t>ed</w:t>
      </w:r>
      <w:r>
        <w:t xml:space="preserve"> to: make provision about electronic communications infrastructure and services; provide for restricting access to online pornography; make provision about protection of intellectual property in connection with electronic communications; and make provision about data-sharing. With its adoption, the Act replaced the </w:t>
      </w:r>
      <w:hyperlink r:id="rId86" w:history="1">
        <w:r w:rsidRPr="00542505">
          <w:rPr>
            <w:rStyle w:val="Hyperlink"/>
          </w:rPr>
          <w:t>Digital Economy Act</w:t>
        </w:r>
      </w:hyperlink>
      <w:r>
        <w:t xml:space="preserve"> from 2010. </w:t>
      </w:r>
      <w:r w:rsidRPr="00542505">
        <w:t xml:space="preserve"> </w:t>
      </w:r>
    </w:p>
    <w:p w14:paraId="4587B544" w14:textId="77777777" w:rsidR="003730DF" w:rsidRPr="00F55DE6" w:rsidRDefault="003730DF" w:rsidP="00FE4D60">
      <w:pPr>
        <w:pStyle w:val="Heading3"/>
      </w:pPr>
      <w:bookmarkStart w:id="26" w:name="_Toc1474967"/>
      <w:r w:rsidRPr="00F55DE6">
        <w:t xml:space="preserve">Interconnection of base </w:t>
      </w:r>
      <w:r w:rsidRPr="00FE4D60">
        <w:t>registries</w:t>
      </w:r>
      <w:bookmarkEnd w:id="26"/>
    </w:p>
    <w:p w14:paraId="4B0C08E5" w14:textId="5649F827" w:rsidR="00215508" w:rsidRDefault="00215508" w:rsidP="00215508">
      <w:r w:rsidRPr="00215508">
        <w:t xml:space="preserve">The United Kingdom’s base registries are grounded in separate pieces of legislation, pertaining explicitly to the activities of each specific base registry. It is equally important to mention that the national registries in the UK, as well as the laws regulating their activities, pertain mostly to England and Wales, while Scotland and Northern Ireland keep their separate records defined by their laws.  </w:t>
      </w:r>
    </w:p>
    <w:p w14:paraId="1F09A6A7" w14:textId="627F5234" w:rsidR="007E7620" w:rsidRDefault="007E7620" w:rsidP="00E025C2">
      <w:pPr>
        <w:pStyle w:val="Subtitle"/>
      </w:pPr>
      <w:r>
        <w:t>Person Registry</w:t>
      </w:r>
    </w:p>
    <w:p w14:paraId="757D1C6C" w14:textId="4AD214DE" w:rsidR="008C2B4A" w:rsidRDefault="00AB20E5" w:rsidP="00215508">
      <w:r w:rsidRPr="00AB20E5">
        <w:t xml:space="preserve">The </w:t>
      </w:r>
      <w:hyperlink r:id="rId87" w:history="1">
        <w:r w:rsidRPr="00D031AA">
          <w:rPr>
            <w:rStyle w:val="Hyperlink"/>
          </w:rPr>
          <w:t>Births and Deaths Registration Act 1953</w:t>
        </w:r>
      </w:hyperlink>
      <w:r w:rsidRPr="00AB20E5">
        <w:t xml:space="preserve"> define</w:t>
      </w:r>
      <w:r w:rsidR="00C25A0B">
        <w:t>s</w:t>
      </w:r>
      <w:r w:rsidRPr="00AB20E5">
        <w:t xml:space="preserve"> the Person Registry, known in the UK as the General Registry. The Act state</w:t>
      </w:r>
      <w:r w:rsidR="00C25A0B">
        <w:t>s</w:t>
      </w:r>
      <w:r w:rsidRPr="00AB20E5">
        <w:t xml:space="preserve"> that births and deaths shall be registered in the registry of the sub-district in which the event occurred. Furthermore, the legislation explicitly states which persons are qualified to register the birth or death of the person concerned. Additionally, the Act sets out the maximum length of time within which the life event must be officially registered. In the case of births, the maximum time for proper registration is three months from the day of birth, while for deaths the maximum time for registration is 12 months from the date of death.  </w:t>
      </w:r>
    </w:p>
    <w:p w14:paraId="18CC8CE4" w14:textId="77777777" w:rsidR="00FF0AE9" w:rsidRDefault="008C2B4A" w:rsidP="00E025C2">
      <w:pPr>
        <w:pStyle w:val="Subtitle"/>
      </w:pPr>
      <w:r>
        <w:t>Vehicle Registry</w:t>
      </w:r>
    </w:p>
    <w:p w14:paraId="11639338" w14:textId="0B407E14" w:rsidR="00A909B9" w:rsidRDefault="00FF0AE9" w:rsidP="00215508">
      <w:r>
        <w:t xml:space="preserve">The </w:t>
      </w:r>
      <w:r w:rsidRPr="00EB24D0">
        <w:t>Vehicle Registr</w:t>
      </w:r>
      <w:r>
        <w:t>y</w:t>
      </w:r>
      <w:r w:rsidRPr="00EB24D0">
        <w:t xml:space="preserve"> </w:t>
      </w:r>
      <w:r w:rsidRPr="0094799F">
        <w:t>is regulated</w:t>
      </w:r>
      <w:r>
        <w:t xml:space="preserve"> by the </w:t>
      </w:r>
      <w:hyperlink r:id="rId88" w:history="1">
        <w:r w:rsidRPr="00DE2CEF">
          <w:rPr>
            <w:rStyle w:val="Hyperlink"/>
          </w:rPr>
          <w:t>Vehicle and Driving Licences Act 1969</w:t>
        </w:r>
      </w:hyperlink>
      <w:r w:rsidRPr="00EB24D0">
        <w:t>.</w:t>
      </w:r>
      <w:r w:rsidRPr="008A6C43">
        <w:t xml:space="preserve"> </w:t>
      </w:r>
      <w:r>
        <w:t xml:space="preserve">The Act does not define the registry as </w:t>
      </w:r>
      <w:r w:rsidRPr="0094799F">
        <w:t>such</w:t>
      </w:r>
      <w:r>
        <w:t>. H</w:t>
      </w:r>
      <w:r w:rsidRPr="0094799F">
        <w:t>owever</w:t>
      </w:r>
      <w:r>
        <w:t xml:space="preserve">, it provides </w:t>
      </w:r>
      <w:r w:rsidR="00C25A0B">
        <w:t xml:space="preserve">users </w:t>
      </w:r>
      <w:r>
        <w:t>with rules and requirements about the licencing, registration and vehicles construction, the payment of duties, drivers licencing, and related matters.</w:t>
      </w:r>
    </w:p>
    <w:p w14:paraId="69C73D8A" w14:textId="5502301E" w:rsidR="00A909B9" w:rsidRDefault="00A909B9" w:rsidP="00E025C2">
      <w:pPr>
        <w:pStyle w:val="Subtitle"/>
      </w:pPr>
      <w:r>
        <w:t>Business Registry</w:t>
      </w:r>
    </w:p>
    <w:p w14:paraId="0BB814E2" w14:textId="7ECD160A" w:rsidR="00E74693" w:rsidRDefault="006615CF" w:rsidP="00215508">
      <w:r w:rsidRPr="006615CF">
        <w:t xml:space="preserve">The Business Registry’s principal legal provision is the </w:t>
      </w:r>
      <w:hyperlink r:id="rId89" w:history="1">
        <w:r w:rsidRPr="00FE7ED0">
          <w:rPr>
            <w:rStyle w:val="Hyperlink"/>
          </w:rPr>
          <w:t>Companies Act 2006</w:t>
        </w:r>
      </w:hyperlink>
      <w:r w:rsidRPr="006615CF">
        <w:t>. Amidst a large number of provisions, the Companies Act states the requirements for the registration of a company as well as the effects of the registration on the company. The principal information required for registration of a company includes the company’s name, location, type of company and whether it is to be private or public. The law also states which registry will enter and keep the information of the company, which is most commonly the registry of the sub-district in which the company is located. The most relevant effect of registering a company pertains to making the body corporate capable of exercising all the functions of a company incorporated in the registry.</w:t>
      </w:r>
    </w:p>
    <w:p w14:paraId="6B9A3807" w14:textId="235444BE" w:rsidR="00E74693" w:rsidRDefault="00E74693" w:rsidP="00E025C2">
      <w:pPr>
        <w:pStyle w:val="Subtitle"/>
      </w:pPr>
      <w:r>
        <w:t xml:space="preserve">Land Registry </w:t>
      </w:r>
    </w:p>
    <w:p w14:paraId="72DDE405" w14:textId="50E8BBC0" w:rsidR="00B20756" w:rsidRDefault="00171A4B" w:rsidP="00215508">
      <w:r w:rsidRPr="00171A4B">
        <w:t xml:space="preserve">The Land Registry is regulated by the </w:t>
      </w:r>
      <w:hyperlink r:id="rId90" w:history="1">
        <w:r w:rsidRPr="00830FEA">
          <w:rPr>
            <w:rStyle w:val="Hyperlink"/>
          </w:rPr>
          <w:t>Land Registration Act</w:t>
        </w:r>
      </w:hyperlink>
      <w:r w:rsidRPr="00171A4B">
        <w:t xml:space="preserve">. The Act contains rules and provisions about the information included in the registry, the form in which information </w:t>
      </w:r>
      <w:r w:rsidRPr="00171A4B">
        <w:lastRenderedPageBreak/>
        <w:t>included in the registry is to be kept, and the arrangement of that information. Furthermore, the law states who is in charge of the registry as well as how the conduct of business in the Land Registry is to be carried out.</w:t>
      </w:r>
    </w:p>
    <w:p w14:paraId="30C2E9D3" w14:textId="77777777" w:rsidR="003730DF" w:rsidRPr="00F55DE6" w:rsidRDefault="003730DF" w:rsidP="00FE4D60">
      <w:pPr>
        <w:pStyle w:val="Heading3"/>
      </w:pPr>
      <w:bookmarkStart w:id="27" w:name="_Toc1474968"/>
      <w:r w:rsidRPr="00FE4D60">
        <w:t>eProcurement</w:t>
      </w:r>
      <w:bookmarkEnd w:id="27"/>
    </w:p>
    <w:p w14:paraId="05E27B5D" w14:textId="3C1E127E" w:rsidR="00E307AC" w:rsidRPr="00FD3D0C" w:rsidRDefault="00E307AC" w:rsidP="00FD3D0C">
      <w:pPr>
        <w:pStyle w:val="Subtitle"/>
      </w:pPr>
      <w:r w:rsidRPr="001D6F0F">
        <w:rPr>
          <w:rStyle w:val="Hyperlink"/>
          <w:color w:val="00B0F0"/>
          <w:sz w:val="22"/>
        </w:rPr>
        <w:t xml:space="preserve">Public Contracts Regulations </w:t>
      </w:r>
    </w:p>
    <w:p w14:paraId="5CA35721" w14:textId="74435BBE" w:rsidR="00E307AC" w:rsidRDefault="00E307AC" w:rsidP="00E307AC">
      <w:r w:rsidRPr="00756308">
        <w:t xml:space="preserve">The use of electronic means in the public procurement process is regulated by the </w:t>
      </w:r>
      <w:hyperlink r:id="rId91" w:history="1">
        <w:r w:rsidRPr="001D6F0F">
          <w:rPr>
            <w:rStyle w:val="Hyperlink"/>
          </w:rPr>
          <w:t>Public Contracts Regulations 2015</w:t>
        </w:r>
      </w:hyperlink>
      <w:r w:rsidRPr="00756308">
        <w:t xml:space="preserve"> (</w:t>
      </w:r>
      <w:r w:rsidRPr="000C008F">
        <w:t>Statutory Instrument 2015 No</w:t>
      </w:r>
      <w:bookmarkStart w:id="28" w:name="_Hlt444175309"/>
      <w:r w:rsidRPr="000C008F">
        <w:t>.</w:t>
      </w:r>
      <w:bookmarkEnd w:id="28"/>
      <w:r w:rsidRPr="000C008F">
        <w:t>102</w:t>
      </w:r>
      <w:r w:rsidRPr="00756308">
        <w:t>)</w:t>
      </w:r>
      <w:r w:rsidR="00430046">
        <w:t>,</w:t>
      </w:r>
      <w:r w:rsidRPr="00756308">
        <w:t xml:space="preserve"> which came into force on 26 February 2015. It implement</w:t>
      </w:r>
      <w:r w:rsidR="00C25A0B">
        <w:t>ed</w:t>
      </w:r>
      <w:r w:rsidRPr="00756308">
        <w:t xml:space="preserve"> </w:t>
      </w:r>
      <w:hyperlink r:id="rId92" w:history="1">
        <w:r w:rsidRPr="00287059">
          <w:rPr>
            <w:rStyle w:val="Hyperlink"/>
          </w:rPr>
          <w:t xml:space="preserve">European Directive </w:t>
        </w:r>
        <w:r w:rsidRPr="00287059">
          <w:rPr>
            <w:rStyle w:val="Hyperlink"/>
            <w:rFonts w:eastAsia="Arial"/>
          </w:rPr>
          <w:t>2014/24/EU</w:t>
        </w:r>
      </w:hyperlink>
      <w:r w:rsidRPr="00756308">
        <w:rPr>
          <w:rFonts w:eastAsia="Arial"/>
        </w:rPr>
        <w:t xml:space="preserve"> of the European Parliament and of the Council of 26 February 2014 on public procurement and repealing Directive 2004/18/EC</w:t>
      </w:r>
      <w:r w:rsidRPr="00756308">
        <w:t>. The regulations appl</w:t>
      </w:r>
      <w:r w:rsidR="00C25A0B">
        <w:t>ied</w:t>
      </w:r>
      <w:r w:rsidRPr="00756308">
        <w:t xml:space="preserve"> to England, Wales and Northern Ireland. Corresponding legislation for Scotland </w:t>
      </w:r>
      <w:r w:rsidR="00C25A0B">
        <w:t>was</w:t>
      </w:r>
      <w:r w:rsidRPr="00756308">
        <w:t xml:space="preserve"> </w:t>
      </w:r>
      <w:r w:rsidR="00C25A0B">
        <w:t>included</w:t>
      </w:r>
      <w:r w:rsidR="00C25A0B" w:rsidRPr="00756308">
        <w:t xml:space="preserve"> </w:t>
      </w:r>
      <w:r w:rsidRPr="00756308">
        <w:t xml:space="preserve">in the </w:t>
      </w:r>
      <w:hyperlink r:id="rId93" w:history="1">
        <w:r w:rsidRPr="00756308">
          <w:rPr>
            <w:rStyle w:val="Hyperlink"/>
          </w:rPr>
          <w:t>Public Contracts Regula</w:t>
        </w:r>
        <w:bookmarkStart w:id="29" w:name="_Hlt444175291"/>
        <w:r w:rsidRPr="00756308">
          <w:rPr>
            <w:rStyle w:val="Hyperlink"/>
          </w:rPr>
          <w:t>t</w:t>
        </w:r>
        <w:bookmarkEnd w:id="29"/>
        <w:r w:rsidRPr="00756308">
          <w:rPr>
            <w:rStyle w:val="Hyperlink"/>
          </w:rPr>
          <w:t>ions (2012)</w:t>
        </w:r>
      </w:hyperlink>
      <w:r w:rsidRPr="00756308">
        <w:t xml:space="preserve"> and in supplementary public procurement legislation </w:t>
      </w:r>
      <w:r w:rsidRPr="000C008F">
        <w:t>availabl</w:t>
      </w:r>
      <w:bookmarkStart w:id="30" w:name="_Hlt444175284"/>
      <w:r w:rsidRPr="000C008F">
        <w:t>e</w:t>
      </w:r>
      <w:bookmarkEnd w:id="30"/>
      <w:r w:rsidRPr="00756308">
        <w:t xml:space="preserve"> on the website of the Scottish Executive. The relevant European Utility Contracts Directive (</w:t>
      </w:r>
      <w:hyperlink r:id="rId94" w:history="1">
        <w:r w:rsidRPr="00756308">
          <w:rPr>
            <w:rStyle w:val="Hyperlink"/>
          </w:rPr>
          <w:t>2004/17/EC</w:t>
        </w:r>
      </w:hyperlink>
      <w:r w:rsidRPr="00756308">
        <w:t xml:space="preserve">) regarding procedures of entities operating in the water, energy, transport and postal services sectors, </w:t>
      </w:r>
      <w:r w:rsidR="00C25A0B">
        <w:t>was</w:t>
      </w:r>
      <w:r w:rsidRPr="00756308">
        <w:t xml:space="preserve"> implemented by the </w:t>
      </w:r>
      <w:hyperlink r:id="rId95" w:history="1">
        <w:r w:rsidRPr="000C008F">
          <w:rPr>
            <w:rStyle w:val="Hyperlink"/>
          </w:rPr>
          <w:t>Utilities Contracts Regulations 2016</w:t>
        </w:r>
      </w:hyperlink>
      <w:r w:rsidRPr="00756308">
        <w:t xml:space="preserve"> for England, Wales and Northern Ireland and the </w:t>
      </w:r>
      <w:hyperlink r:id="rId96" w:history="1">
        <w:r w:rsidRPr="00756308">
          <w:rPr>
            <w:rStyle w:val="Hyperlink"/>
          </w:rPr>
          <w:t>Utilities Contracts (Scotland) Regulations 2006</w:t>
        </w:r>
      </w:hyperlink>
      <w:r w:rsidRPr="00756308">
        <w:t xml:space="preserve"> (Scottish Statutory Instrument 2006 No. 2) for Scotland.</w:t>
      </w:r>
    </w:p>
    <w:p w14:paraId="01527D9C" w14:textId="77777777" w:rsidR="00E307AC" w:rsidRPr="00756308" w:rsidRDefault="00E307AC" w:rsidP="00E307AC">
      <w:pPr>
        <w:pStyle w:val="Subtitle"/>
      </w:pPr>
      <w:r>
        <w:t>eInvoicing</w:t>
      </w:r>
    </w:p>
    <w:p w14:paraId="409117F3" w14:textId="4455F5EC" w:rsidR="005523ED" w:rsidRPr="00CD51DB" w:rsidRDefault="00E307AC" w:rsidP="00287059">
      <w:r w:rsidRPr="00F0224E">
        <w:t>Currently there is no legislation in place for eInvoicing i</w:t>
      </w:r>
      <w:r w:rsidRPr="00CD51DB">
        <w:t xml:space="preserve">n the United Kingdom. Nevertheless, it is recommended (not mandatory) for </w:t>
      </w:r>
      <w:hyperlink r:id="rId97" w:history="1">
        <w:r w:rsidRPr="00C96404">
          <w:rPr>
            <w:rStyle w:val="Hyperlink"/>
          </w:rPr>
          <w:t>economic operators</w:t>
        </w:r>
      </w:hyperlink>
      <w:r w:rsidRPr="00F0224E">
        <w:t xml:space="preserve"> for submitting, and </w:t>
      </w:r>
      <w:hyperlink r:id="rId98" w:history="1">
        <w:r w:rsidRPr="00C96404">
          <w:rPr>
            <w:rStyle w:val="Hyperlink"/>
          </w:rPr>
          <w:t>central, regional and local contracting authorities</w:t>
        </w:r>
      </w:hyperlink>
      <w:r w:rsidRPr="00F0224E">
        <w:t xml:space="preserve"> for receiving and processing.</w:t>
      </w:r>
    </w:p>
    <w:p w14:paraId="19509D05" w14:textId="77777777" w:rsidR="003730DF" w:rsidRPr="00C8084E" w:rsidRDefault="003730DF" w:rsidP="00FE4D60">
      <w:pPr>
        <w:pStyle w:val="Heading2"/>
      </w:pPr>
      <w:bookmarkStart w:id="31" w:name="_Toc1474969"/>
      <w:r w:rsidRPr="00C8084E">
        <w:t xml:space="preserve">Domain-specific </w:t>
      </w:r>
      <w:r w:rsidRPr="00FE4D60">
        <w:t>legislation</w:t>
      </w:r>
      <w:bookmarkEnd w:id="31"/>
    </w:p>
    <w:p w14:paraId="27B1E7E2" w14:textId="58082A61" w:rsidR="008D5849" w:rsidRPr="00FD3D0C" w:rsidRDefault="008D5849" w:rsidP="008D5849">
      <w:pPr>
        <w:pStyle w:val="Subtitle"/>
        <w:rPr>
          <w:rStyle w:val="Hyperlink"/>
          <w:color w:val="00B0F0"/>
          <w:sz w:val="22"/>
        </w:rPr>
      </w:pPr>
      <w:r w:rsidRPr="001C2251">
        <w:rPr>
          <w:rStyle w:val="Hyperlink"/>
          <w:color w:val="00B0F0"/>
          <w:sz w:val="22"/>
        </w:rPr>
        <w:t xml:space="preserve">Electronic Commerce Regulations </w:t>
      </w:r>
    </w:p>
    <w:p w14:paraId="6F19809F" w14:textId="77777777" w:rsidR="008D5849" w:rsidRPr="00756308" w:rsidRDefault="00E605F9" w:rsidP="008D5849">
      <w:hyperlink r:id="rId99" w:history="1">
        <w:r w:rsidR="008D5849" w:rsidRPr="001C2251">
          <w:rPr>
            <w:rStyle w:val="Hyperlink"/>
          </w:rPr>
          <w:t>Electronic Commerce Regulations 2002</w:t>
        </w:r>
      </w:hyperlink>
      <w:r w:rsidR="008D5849" w:rsidRPr="00756308">
        <w:t xml:space="preserve"> transpose into UK law the majority of the provisions of the EU Electronic Commerce Directive (</w:t>
      </w:r>
      <w:hyperlink r:id="rId100" w:history="1">
        <w:r w:rsidR="008D5849" w:rsidRPr="00756308">
          <w:rPr>
            <w:rStyle w:val="Hyperlink"/>
          </w:rPr>
          <w:t>2000/31/EC</w:t>
        </w:r>
      </w:hyperlink>
      <w:r w:rsidR="008D5849" w:rsidRPr="00756308">
        <w:t xml:space="preserve">) on certain legal aspects of information society services, and electronic commerce in particular, in the internal market. </w:t>
      </w:r>
    </w:p>
    <w:p w14:paraId="40684474" w14:textId="4F47611D" w:rsidR="008D5849" w:rsidRPr="00AB1B9D" w:rsidRDefault="008D5849" w:rsidP="008D5849">
      <w:pPr>
        <w:pStyle w:val="Subtitle"/>
      </w:pPr>
      <w:r w:rsidRPr="001C2251">
        <w:rPr>
          <w:rStyle w:val="Hyperlink"/>
          <w:color w:val="00B0F0"/>
          <w:sz w:val="22"/>
        </w:rPr>
        <w:t xml:space="preserve">The Electronic Commerce (EC Directive) (Extension) (No. 2) Regulations </w:t>
      </w:r>
    </w:p>
    <w:p w14:paraId="6C6988CC" w14:textId="75A0D6B5" w:rsidR="008D5849" w:rsidRPr="00F0224E" w:rsidRDefault="008D5849" w:rsidP="00E025C2">
      <w:r w:rsidRPr="00756308">
        <w:t xml:space="preserve">This is a supplementary </w:t>
      </w:r>
      <w:hyperlink r:id="rId101" w:history="1">
        <w:r w:rsidRPr="001C2251">
          <w:rPr>
            <w:rStyle w:val="Hyperlink"/>
          </w:rPr>
          <w:t>regulation</w:t>
        </w:r>
      </w:hyperlink>
      <w:r w:rsidRPr="00756308">
        <w:t xml:space="preserve"> to ensure that eCommerce Regulations apply to the legislation which was amended by the Copyright and Related Rights Regulations 2003. These also apply to the eCommerce Regulations to the Performances Order 2003 and the Copyright Order 2003. </w:t>
      </w:r>
    </w:p>
    <w:p w14:paraId="02710183" w14:textId="77777777" w:rsidR="003730DF" w:rsidRPr="00C8084E" w:rsidRDefault="003730DF" w:rsidP="00FE4D60">
      <w:pPr>
        <w:pStyle w:val="Heading2"/>
      </w:pPr>
      <w:bookmarkStart w:id="32" w:name="_Toc1474970"/>
      <w:r w:rsidRPr="00FE4D60">
        <w:t>Interoperability</w:t>
      </w:r>
      <w:bookmarkEnd w:id="32"/>
      <w:r w:rsidRPr="00C8084E">
        <w:t xml:space="preserve"> </w:t>
      </w:r>
    </w:p>
    <w:p w14:paraId="409BAD26" w14:textId="77777777" w:rsidR="006A3E4D" w:rsidRDefault="006A3E4D" w:rsidP="006A3E4D">
      <w:r>
        <w:t>No legislation was adopted in this field to date.</w:t>
      </w:r>
    </w:p>
    <w:p w14:paraId="424C04DB" w14:textId="77777777" w:rsidR="003730DF" w:rsidRPr="00C8084E" w:rsidRDefault="003730DF" w:rsidP="00FE4D60">
      <w:pPr>
        <w:pStyle w:val="Heading2"/>
      </w:pPr>
      <w:bookmarkStart w:id="33" w:name="_Toc1474971"/>
      <w:r w:rsidRPr="00C8084E">
        <w:t xml:space="preserve">Emerging </w:t>
      </w:r>
      <w:r w:rsidRPr="00FE4D60">
        <w:t>technologies</w:t>
      </w:r>
      <w:bookmarkEnd w:id="33"/>
    </w:p>
    <w:p w14:paraId="415DACAB" w14:textId="77777777" w:rsidR="006A3E4D" w:rsidRDefault="006A3E4D" w:rsidP="006A3E4D">
      <w:r>
        <w:t>No legislation was adopted in this field to date.</w:t>
      </w:r>
    </w:p>
    <w:p w14:paraId="67B60062" w14:textId="77777777" w:rsidR="005523ED" w:rsidRPr="005523ED" w:rsidRDefault="005523ED" w:rsidP="005523ED">
      <w:pPr>
        <w:pStyle w:val="ListParagraph"/>
        <w:numPr>
          <w:ilvl w:val="0"/>
          <w:numId w:val="0"/>
        </w:numPr>
        <w:rPr>
          <w:rFonts w:ascii="Verdana" w:hAnsi="Verdana" w:cs="Arial"/>
          <w:b/>
          <w:bCs/>
          <w:i/>
          <w:iCs/>
          <w:color w:val="263673"/>
          <w:sz w:val="22"/>
          <w:szCs w:val="28"/>
          <w:lang w:eastAsia="en-GB"/>
        </w:rPr>
      </w:pPr>
    </w:p>
    <w:p w14:paraId="37CE57DD" w14:textId="166C4FF9" w:rsidR="005523ED" w:rsidRPr="0082125C" w:rsidRDefault="000A7546" w:rsidP="0082125C">
      <w:pPr>
        <w:pStyle w:val="Heading1"/>
      </w:pPr>
      <w:r>
        <w:br w:type="page"/>
      </w:r>
      <w:bookmarkStart w:id="34" w:name="_Toc11945556"/>
      <w:r w:rsidR="003730DF" w:rsidRPr="00575F91">
        <w:lastRenderedPageBreak/>
        <w:t xml:space="preserve">Digital Government </w:t>
      </w:r>
      <w:r w:rsidR="00457E8B">
        <w:t>G</w:t>
      </w:r>
      <w:r w:rsidR="003730DF" w:rsidRPr="00575F91">
        <w:t>overnance</w:t>
      </w:r>
      <w:bookmarkEnd w:id="34"/>
    </w:p>
    <w:p w14:paraId="5B8A7E8C" w14:textId="531DFC50" w:rsidR="005523ED" w:rsidRPr="0082125C" w:rsidRDefault="003730DF" w:rsidP="0082125C">
      <w:pPr>
        <w:pStyle w:val="Heading2"/>
      </w:pPr>
      <w:bookmarkStart w:id="35" w:name="_Toc1474973"/>
      <w:r w:rsidRPr="00FE4D60">
        <w:t>National</w:t>
      </w:r>
      <w:bookmarkEnd w:id="35"/>
      <w:r w:rsidRPr="00F55DE6">
        <w:t xml:space="preserve"> </w:t>
      </w:r>
    </w:p>
    <w:p w14:paraId="6B25B932" w14:textId="77777777" w:rsidR="003730DF" w:rsidRPr="00F55DE6" w:rsidRDefault="003730DF" w:rsidP="00FE4D60">
      <w:pPr>
        <w:pStyle w:val="Heading3"/>
      </w:pPr>
      <w:bookmarkStart w:id="36" w:name="_Toc1474974"/>
      <w:r w:rsidRPr="00FE4D60">
        <w:t>Policy</w:t>
      </w:r>
      <w:bookmarkEnd w:id="36"/>
    </w:p>
    <w:p w14:paraId="18BD477B" w14:textId="5496CF51" w:rsidR="005A4269" w:rsidRPr="00FD3D0C" w:rsidRDefault="005A4269" w:rsidP="00FD3D0C">
      <w:pPr>
        <w:pStyle w:val="Subtitle"/>
      </w:pPr>
      <w:r w:rsidRPr="00F91139">
        <w:rPr>
          <w:rStyle w:val="Hyperlink"/>
          <w:color w:val="00B0F0"/>
          <w:sz w:val="22"/>
        </w:rPr>
        <w:t>Cabinet Office</w:t>
      </w:r>
    </w:p>
    <w:p w14:paraId="5AEB515F" w14:textId="1B15C52B" w:rsidR="001A07B1" w:rsidRPr="00F57208" w:rsidRDefault="005A4269" w:rsidP="00F0224E">
      <w:r w:rsidRPr="00756308">
        <w:t xml:space="preserve">The </w:t>
      </w:r>
      <w:hyperlink r:id="rId102" w:history="1">
        <w:r w:rsidRPr="00F91139">
          <w:rPr>
            <w:rStyle w:val="Hyperlink"/>
          </w:rPr>
          <w:t>Cabinet Office</w:t>
        </w:r>
      </w:hyperlink>
      <w:r w:rsidRPr="00756308">
        <w:t xml:space="preserve"> holds overall responsibility for the government's efficiency and reform agenda, with the overarching purpose to improve government function. eGovernment resides in the Cabinet Office under the political responsibility of the Minister for the Cabinet Office</w:t>
      </w:r>
      <w:r>
        <w:t>. The Minister for Implementation in the Cabinet Office is responsible for eGovernment.</w:t>
      </w:r>
    </w:p>
    <w:tbl>
      <w:tblPr>
        <w:tblW w:w="5000" w:type="pct"/>
        <w:shd w:val="clear" w:color="auto" w:fill="EFFBFF"/>
        <w:tblLook w:val="01E0" w:firstRow="1" w:lastRow="1" w:firstColumn="1" w:lastColumn="1" w:noHBand="0" w:noVBand="0"/>
      </w:tblPr>
      <w:tblGrid>
        <w:gridCol w:w="2206"/>
        <w:gridCol w:w="6581"/>
      </w:tblGrid>
      <w:tr w:rsidR="00DF2728" w:rsidRPr="00E43D8F" w14:paraId="373B3032" w14:textId="77777777" w:rsidTr="00FD3D0C">
        <w:trPr>
          <w:trHeight w:val="2604"/>
        </w:trPr>
        <w:tc>
          <w:tcPr>
            <w:tcW w:w="1255" w:type="pct"/>
            <w:shd w:val="clear" w:color="auto" w:fill="EFFBFF"/>
            <w:tcMar>
              <w:top w:w="108" w:type="dxa"/>
              <w:left w:w="108" w:type="dxa"/>
              <w:bottom w:w="108" w:type="dxa"/>
              <w:right w:w="108" w:type="dxa"/>
            </w:tcMar>
            <w:vAlign w:val="center"/>
          </w:tcPr>
          <w:p w14:paraId="1A998522" w14:textId="5E18F0B9" w:rsidR="00DF2728" w:rsidRPr="00D77283" w:rsidRDefault="00396F00" w:rsidP="005F6348">
            <w:pPr>
              <w:jc w:val="center"/>
            </w:pPr>
            <w:r>
              <w:rPr>
                <w:noProof/>
              </w:rPr>
              <w:drawing>
                <wp:anchor distT="0" distB="0" distL="114300" distR="114300" simplePos="0" relativeHeight="251658242" behindDoc="0" locked="0" layoutInCell="1" allowOverlap="1" wp14:anchorId="038D483D" wp14:editId="5E71EC89">
                  <wp:simplePos x="0" y="0"/>
                  <wp:positionH relativeFrom="column">
                    <wp:posOffset>5715</wp:posOffset>
                  </wp:positionH>
                  <wp:positionV relativeFrom="paragraph">
                    <wp:posOffset>77470</wp:posOffset>
                  </wp:positionV>
                  <wp:extent cx="1325245" cy="1487805"/>
                  <wp:effectExtent l="0" t="0" r="0" b="0"/>
                  <wp:wrapNone/>
                  <wp:docPr id="1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a:picLocks/>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25245" cy="1487805"/>
                          </a:xfrm>
                          <a:prstGeom prst="rect">
                            <a:avLst/>
                          </a:prstGeom>
                          <a:noFill/>
                        </pic:spPr>
                      </pic:pic>
                    </a:graphicData>
                  </a:graphic>
                  <wp14:sizeRelH relativeFrom="page">
                    <wp14:pctWidth>0</wp14:pctWidth>
                  </wp14:sizeRelH>
                  <wp14:sizeRelV relativeFrom="page">
                    <wp14:pctHeight>0</wp14:pctHeight>
                  </wp14:sizeRelV>
                </wp:anchor>
              </w:drawing>
            </w:r>
          </w:p>
        </w:tc>
        <w:tc>
          <w:tcPr>
            <w:tcW w:w="3745" w:type="pct"/>
            <w:shd w:val="clear" w:color="auto" w:fill="EFFBFF"/>
            <w:tcMar>
              <w:top w:w="108" w:type="dxa"/>
              <w:left w:w="108" w:type="dxa"/>
              <w:bottom w:w="108" w:type="dxa"/>
              <w:right w:w="108" w:type="dxa"/>
            </w:tcMar>
          </w:tcPr>
          <w:p w14:paraId="281A7F86" w14:textId="77777777" w:rsidR="00AA1636" w:rsidRDefault="00AA1636" w:rsidP="00E87139">
            <w:pPr>
              <w:pStyle w:val="tabletext"/>
              <w:rPr>
                <w:rStyle w:val="Strong"/>
              </w:rPr>
            </w:pPr>
            <w:r w:rsidRPr="00AA1636">
              <w:rPr>
                <w:rStyle w:val="Strong"/>
              </w:rPr>
              <w:t>David Lidington</w:t>
            </w:r>
          </w:p>
          <w:p w14:paraId="0AEFB223" w14:textId="157B7D30" w:rsidR="00DF2728" w:rsidRPr="00D273EA" w:rsidRDefault="004A1B1F" w:rsidP="00E87139">
            <w:pPr>
              <w:pStyle w:val="tabletext"/>
              <w:rPr>
                <w:b/>
              </w:rPr>
            </w:pPr>
            <w:r w:rsidRPr="004A1B1F">
              <w:rPr>
                <w:rStyle w:val="Strong"/>
                <w:b w:val="0"/>
              </w:rPr>
              <w:t>Minister for the Cabinet Office</w:t>
            </w:r>
          </w:p>
          <w:p w14:paraId="2891A555" w14:textId="77777777" w:rsidR="00DF2728" w:rsidRPr="00135766" w:rsidRDefault="00DF2728" w:rsidP="00E87139">
            <w:pPr>
              <w:pStyle w:val="tabletext"/>
              <w:rPr>
                <w:rStyle w:val="Strong"/>
              </w:rPr>
            </w:pPr>
            <w:r>
              <w:t xml:space="preserve"> </w:t>
            </w:r>
          </w:p>
          <w:p w14:paraId="768085B1" w14:textId="77777777" w:rsidR="00DF2728" w:rsidRPr="00E025C2" w:rsidRDefault="00DF2728" w:rsidP="00E87139">
            <w:pPr>
              <w:pStyle w:val="tabletext"/>
              <w:rPr>
                <w:rStyle w:val="Strong"/>
                <w:sz w:val="16"/>
                <w:szCs w:val="16"/>
              </w:rPr>
            </w:pPr>
            <w:r w:rsidRPr="00E025C2">
              <w:rPr>
                <w:rStyle w:val="Strong"/>
                <w:sz w:val="16"/>
                <w:szCs w:val="16"/>
              </w:rPr>
              <w:t>Contact details:</w:t>
            </w:r>
          </w:p>
          <w:p w14:paraId="2F3138E2" w14:textId="6B05FCED" w:rsidR="00000346" w:rsidRPr="00CD51DB" w:rsidRDefault="00000346" w:rsidP="00E87139">
            <w:pPr>
              <w:pStyle w:val="tabletext"/>
              <w:rPr>
                <w:rStyle w:val="Strong"/>
                <w:b w:val="0"/>
                <w:sz w:val="16"/>
                <w:szCs w:val="16"/>
              </w:rPr>
            </w:pPr>
            <w:r w:rsidRPr="00F0224E">
              <w:rPr>
                <w:rStyle w:val="Strong"/>
                <w:b w:val="0"/>
                <w:sz w:val="16"/>
                <w:szCs w:val="16"/>
              </w:rPr>
              <w:t>C</w:t>
            </w:r>
            <w:r w:rsidRPr="00CD51DB">
              <w:rPr>
                <w:rStyle w:val="Strong"/>
                <w:b w:val="0"/>
                <w:sz w:val="16"/>
                <w:szCs w:val="16"/>
              </w:rPr>
              <w:t>abinet Office (CO)</w:t>
            </w:r>
          </w:p>
          <w:p w14:paraId="0E5FF891" w14:textId="77777777" w:rsidR="00000346" w:rsidRPr="00D03809" w:rsidRDefault="00000346" w:rsidP="00E87139">
            <w:pPr>
              <w:pStyle w:val="tabletext"/>
              <w:rPr>
                <w:rStyle w:val="Strong"/>
                <w:b w:val="0"/>
                <w:sz w:val="16"/>
                <w:szCs w:val="16"/>
              </w:rPr>
            </w:pPr>
            <w:r w:rsidRPr="00D03809">
              <w:rPr>
                <w:rStyle w:val="Strong"/>
                <w:b w:val="0"/>
                <w:sz w:val="16"/>
                <w:szCs w:val="16"/>
              </w:rPr>
              <w:t>70 Whitehall, London SW1A 2AS</w:t>
            </w:r>
          </w:p>
          <w:p w14:paraId="12CF8A93" w14:textId="77777777" w:rsidR="00000346" w:rsidRPr="009203AC" w:rsidRDefault="00000346" w:rsidP="00E87139">
            <w:pPr>
              <w:pStyle w:val="tabletext"/>
              <w:rPr>
                <w:rStyle w:val="Strong"/>
                <w:b w:val="0"/>
                <w:sz w:val="16"/>
                <w:szCs w:val="16"/>
              </w:rPr>
            </w:pPr>
            <w:r w:rsidRPr="0028762F">
              <w:rPr>
                <w:rStyle w:val="Strong"/>
                <w:sz w:val="16"/>
                <w:szCs w:val="16"/>
              </w:rPr>
              <w:t>Tel.</w:t>
            </w:r>
            <w:r w:rsidRPr="000242B1">
              <w:rPr>
                <w:rStyle w:val="Strong"/>
                <w:sz w:val="16"/>
                <w:szCs w:val="16"/>
              </w:rPr>
              <w:t>:</w:t>
            </w:r>
            <w:r w:rsidRPr="009203AC">
              <w:rPr>
                <w:rStyle w:val="Strong"/>
                <w:b w:val="0"/>
                <w:sz w:val="16"/>
                <w:szCs w:val="16"/>
              </w:rPr>
              <w:t xml:space="preserve"> + 44 20 7276 1234 (CO)</w:t>
            </w:r>
          </w:p>
          <w:p w14:paraId="34560C97" w14:textId="7CC59AD3" w:rsidR="00DF2728" w:rsidRPr="0028762F" w:rsidRDefault="00000346" w:rsidP="00E87139">
            <w:pPr>
              <w:pStyle w:val="tabletext"/>
              <w:rPr>
                <w:bCs/>
                <w:sz w:val="16"/>
                <w:szCs w:val="16"/>
                <w:lang w:val="fr-FR"/>
              </w:rPr>
            </w:pPr>
            <w:r w:rsidRPr="0028762F">
              <w:rPr>
                <w:rStyle w:val="Strong"/>
                <w:sz w:val="16"/>
                <w:szCs w:val="16"/>
                <w:lang w:val="fr-FR"/>
              </w:rPr>
              <w:t>Tel.</w:t>
            </w:r>
            <w:r w:rsidRPr="000242B1">
              <w:rPr>
                <w:rStyle w:val="Strong"/>
                <w:sz w:val="16"/>
                <w:szCs w:val="16"/>
                <w:lang w:val="fr-FR"/>
              </w:rPr>
              <w:t>:</w:t>
            </w:r>
            <w:r w:rsidRPr="00E025C2">
              <w:rPr>
                <w:rStyle w:val="Strong"/>
                <w:b w:val="0"/>
                <w:sz w:val="16"/>
                <w:szCs w:val="16"/>
                <w:lang w:val="fr-FR"/>
              </w:rPr>
              <w:t xml:space="preserve"> + 44 20 7219 7090</w:t>
            </w:r>
          </w:p>
          <w:p w14:paraId="642DD6FE" w14:textId="53433052" w:rsidR="00DF2728" w:rsidRPr="00991EA6" w:rsidRDefault="00DF2728" w:rsidP="00E87139">
            <w:pPr>
              <w:pStyle w:val="tabletext"/>
              <w:rPr>
                <w:sz w:val="16"/>
                <w:szCs w:val="16"/>
                <w:lang w:val="fr-LU"/>
              </w:rPr>
            </w:pPr>
            <w:r w:rsidRPr="00991EA6">
              <w:rPr>
                <w:b/>
                <w:sz w:val="16"/>
                <w:szCs w:val="16"/>
                <w:lang w:val="fr-LU"/>
              </w:rPr>
              <w:t>E-mail</w:t>
            </w:r>
            <w:r w:rsidRPr="000242B1">
              <w:rPr>
                <w:b/>
                <w:sz w:val="16"/>
                <w:szCs w:val="16"/>
                <w:lang w:val="fr-LU"/>
              </w:rPr>
              <w:t>:</w:t>
            </w:r>
            <w:r w:rsidRPr="00991EA6">
              <w:rPr>
                <w:sz w:val="16"/>
                <w:szCs w:val="16"/>
                <w:lang w:val="fr-LU"/>
              </w:rPr>
              <w:t xml:space="preserve"> </w:t>
            </w:r>
            <w:r w:rsidR="008854E2" w:rsidRPr="00F0224E">
              <w:rPr>
                <w:rStyle w:val="Hyperlink"/>
                <w:sz w:val="16"/>
                <w:szCs w:val="16"/>
                <w:lang w:val="de-AT"/>
              </w:rPr>
              <w:t>david.lidington.mp@parliament.uk</w:t>
            </w:r>
            <w:r w:rsidRPr="00991EA6">
              <w:rPr>
                <w:sz w:val="16"/>
                <w:szCs w:val="16"/>
                <w:lang w:val="fr-LU"/>
              </w:rPr>
              <w:t xml:space="preserve">  </w:t>
            </w:r>
          </w:p>
          <w:p w14:paraId="4D9DBBD1" w14:textId="2B99A0A0" w:rsidR="00DF2728" w:rsidRPr="00E4570C" w:rsidRDefault="00DF2728" w:rsidP="00E87139">
            <w:pPr>
              <w:pStyle w:val="tabletext"/>
              <w:rPr>
                <w:lang w:val="fr-FR"/>
              </w:rPr>
            </w:pPr>
            <w:r w:rsidRPr="0028762F">
              <w:rPr>
                <w:rStyle w:val="Emphasis"/>
                <w:b/>
                <w:i w:val="0"/>
                <w:sz w:val="16"/>
                <w:szCs w:val="16"/>
                <w:lang w:val="fr-BE"/>
              </w:rPr>
              <w:t>Source</w:t>
            </w:r>
            <w:r w:rsidRPr="000242B1">
              <w:rPr>
                <w:rStyle w:val="Emphasis"/>
                <w:b/>
                <w:i w:val="0"/>
                <w:sz w:val="16"/>
                <w:szCs w:val="16"/>
                <w:lang w:val="fr-BE"/>
              </w:rPr>
              <w:t>:</w:t>
            </w:r>
            <w:r w:rsidR="00C27B13" w:rsidRPr="00D03809">
              <w:rPr>
                <w:rStyle w:val="Emphasis"/>
                <w:sz w:val="16"/>
                <w:szCs w:val="16"/>
                <w:lang w:val="fr-BE"/>
              </w:rPr>
              <w:t xml:space="preserve"> </w:t>
            </w:r>
            <w:r w:rsidR="00C27B13" w:rsidRPr="00D03809">
              <w:rPr>
                <w:rStyle w:val="Hyperlink"/>
                <w:iCs/>
                <w:sz w:val="16"/>
                <w:szCs w:val="16"/>
                <w:lang w:val="fr-BE"/>
              </w:rPr>
              <w:t>https://www.gov.uk/</w:t>
            </w:r>
            <w:r w:rsidRPr="00D273EA">
              <w:rPr>
                <w:rStyle w:val="Hyperlink"/>
                <w:i/>
                <w:iCs/>
                <w:sz w:val="16"/>
                <w:lang w:val="fr-BE"/>
              </w:rPr>
              <w:t xml:space="preserve"> </w:t>
            </w:r>
          </w:p>
        </w:tc>
      </w:tr>
    </w:tbl>
    <w:p w14:paraId="313916F8" w14:textId="64A652CE" w:rsidR="00DF2728" w:rsidRPr="00F91139" w:rsidRDefault="00DF2728" w:rsidP="00E025C2">
      <w:pPr>
        <w:rPr>
          <w:lang w:val="fr-FR"/>
        </w:rPr>
      </w:pPr>
    </w:p>
    <w:tbl>
      <w:tblPr>
        <w:tblW w:w="5000" w:type="pct"/>
        <w:shd w:val="clear" w:color="auto" w:fill="EFFBFF"/>
        <w:tblLook w:val="01E0" w:firstRow="1" w:lastRow="1" w:firstColumn="1" w:lastColumn="1" w:noHBand="0" w:noVBand="0"/>
      </w:tblPr>
      <w:tblGrid>
        <w:gridCol w:w="2206"/>
        <w:gridCol w:w="6581"/>
      </w:tblGrid>
      <w:tr w:rsidR="0033047F" w:rsidRPr="00991EA6" w14:paraId="583E0D9F" w14:textId="77777777" w:rsidTr="00FD3D0C">
        <w:trPr>
          <w:trHeight w:val="2604"/>
        </w:trPr>
        <w:tc>
          <w:tcPr>
            <w:tcW w:w="1255" w:type="pct"/>
            <w:shd w:val="clear" w:color="auto" w:fill="EFFBFF"/>
            <w:tcMar>
              <w:top w:w="108" w:type="dxa"/>
              <w:left w:w="108" w:type="dxa"/>
              <w:bottom w:w="108" w:type="dxa"/>
              <w:right w:w="108" w:type="dxa"/>
            </w:tcMar>
            <w:vAlign w:val="center"/>
          </w:tcPr>
          <w:p w14:paraId="77739501" w14:textId="5BC387C5" w:rsidR="0033047F" w:rsidRPr="00C27B13" w:rsidRDefault="00396F00" w:rsidP="00545580">
            <w:pPr>
              <w:jc w:val="center"/>
              <w:rPr>
                <w:lang w:val="fr-FR"/>
              </w:rPr>
            </w:pPr>
            <w:r>
              <w:rPr>
                <w:noProof/>
              </w:rPr>
              <w:drawing>
                <wp:anchor distT="0" distB="0" distL="114300" distR="114300" simplePos="0" relativeHeight="251658243" behindDoc="0" locked="0" layoutInCell="1" allowOverlap="1" wp14:anchorId="623B364C" wp14:editId="538C2853">
                  <wp:simplePos x="0" y="0"/>
                  <wp:positionH relativeFrom="column">
                    <wp:posOffset>10795</wp:posOffset>
                  </wp:positionH>
                  <wp:positionV relativeFrom="paragraph">
                    <wp:posOffset>7620</wp:posOffset>
                  </wp:positionV>
                  <wp:extent cx="1330325" cy="1501775"/>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30325" cy="1501775"/>
                          </a:xfrm>
                          <a:prstGeom prst="rect">
                            <a:avLst/>
                          </a:prstGeom>
                          <a:noFill/>
                        </pic:spPr>
                      </pic:pic>
                    </a:graphicData>
                  </a:graphic>
                  <wp14:sizeRelH relativeFrom="page">
                    <wp14:pctWidth>0</wp14:pctWidth>
                  </wp14:sizeRelH>
                  <wp14:sizeRelV relativeFrom="page">
                    <wp14:pctHeight>0</wp14:pctHeight>
                  </wp14:sizeRelV>
                </wp:anchor>
              </w:drawing>
            </w:r>
          </w:p>
        </w:tc>
        <w:tc>
          <w:tcPr>
            <w:tcW w:w="3745" w:type="pct"/>
            <w:shd w:val="clear" w:color="auto" w:fill="EFFBFF"/>
            <w:tcMar>
              <w:top w:w="108" w:type="dxa"/>
              <w:left w:w="108" w:type="dxa"/>
              <w:bottom w:w="108" w:type="dxa"/>
              <w:right w:w="108" w:type="dxa"/>
            </w:tcMar>
          </w:tcPr>
          <w:p w14:paraId="14712D35" w14:textId="77777777" w:rsidR="0080535D" w:rsidRPr="0080535D" w:rsidRDefault="0080535D" w:rsidP="00E87139">
            <w:pPr>
              <w:pStyle w:val="tabletext"/>
              <w:rPr>
                <w:rStyle w:val="Strong"/>
              </w:rPr>
            </w:pPr>
            <w:r w:rsidRPr="0080535D">
              <w:rPr>
                <w:rStyle w:val="Strong"/>
              </w:rPr>
              <w:t>John Manzoni</w:t>
            </w:r>
          </w:p>
          <w:p w14:paraId="54DFF82F" w14:textId="77777777" w:rsidR="0080535D" w:rsidRPr="0080535D" w:rsidRDefault="0080535D" w:rsidP="00E87139">
            <w:pPr>
              <w:pStyle w:val="tabletext"/>
              <w:rPr>
                <w:rStyle w:val="Strong"/>
                <w:b w:val="0"/>
              </w:rPr>
            </w:pPr>
            <w:r w:rsidRPr="0080535D">
              <w:rPr>
                <w:rStyle w:val="Strong"/>
                <w:b w:val="0"/>
              </w:rPr>
              <w:t xml:space="preserve">Permanent Secretary of the Cabinet Office </w:t>
            </w:r>
          </w:p>
          <w:p w14:paraId="25A025FE" w14:textId="77777777" w:rsidR="0033047F" w:rsidRPr="0080535D" w:rsidRDefault="0033047F" w:rsidP="00E87139">
            <w:pPr>
              <w:pStyle w:val="tabletext"/>
              <w:rPr>
                <w:rStyle w:val="Strong"/>
                <w:b w:val="0"/>
              </w:rPr>
            </w:pPr>
            <w:r w:rsidRPr="0080535D">
              <w:t xml:space="preserve"> </w:t>
            </w:r>
          </w:p>
          <w:p w14:paraId="0BDE47EF" w14:textId="77777777" w:rsidR="0033047F" w:rsidRPr="00CD51DB" w:rsidRDefault="0033047F" w:rsidP="00E87139">
            <w:pPr>
              <w:pStyle w:val="tabletext"/>
              <w:rPr>
                <w:rStyle w:val="Strong"/>
                <w:sz w:val="16"/>
                <w:szCs w:val="16"/>
              </w:rPr>
            </w:pPr>
            <w:r w:rsidRPr="00F0224E">
              <w:rPr>
                <w:rStyle w:val="Strong"/>
                <w:sz w:val="16"/>
                <w:szCs w:val="16"/>
              </w:rPr>
              <w:t>C</w:t>
            </w:r>
            <w:r w:rsidRPr="00CD51DB">
              <w:rPr>
                <w:rStyle w:val="Strong"/>
                <w:sz w:val="16"/>
                <w:szCs w:val="16"/>
              </w:rPr>
              <w:t>ontact details:</w:t>
            </w:r>
          </w:p>
          <w:p w14:paraId="29F3FEED" w14:textId="77777777" w:rsidR="0080535D" w:rsidRPr="00D03809" w:rsidRDefault="0080535D" w:rsidP="00E87139">
            <w:pPr>
              <w:pStyle w:val="tabletext"/>
              <w:rPr>
                <w:sz w:val="16"/>
                <w:szCs w:val="16"/>
              </w:rPr>
            </w:pPr>
            <w:r w:rsidRPr="00D03809">
              <w:rPr>
                <w:sz w:val="16"/>
                <w:szCs w:val="16"/>
              </w:rPr>
              <w:t>Cabinet Office</w:t>
            </w:r>
          </w:p>
          <w:p w14:paraId="1087A045" w14:textId="77777777" w:rsidR="0080535D" w:rsidRPr="009203AC" w:rsidRDefault="0080535D" w:rsidP="00E87139">
            <w:pPr>
              <w:pStyle w:val="tabletext"/>
              <w:rPr>
                <w:sz w:val="16"/>
                <w:szCs w:val="16"/>
              </w:rPr>
            </w:pPr>
            <w:r w:rsidRPr="003365AF">
              <w:rPr>
                <w:sz w:val="16"/>
                <w:szCs w:val="16"/>
              </w:rPr>
              <w:t>7</w:t>
            </w:r>
            <w:r w:rsidRPr="009203AC">
              <w:rPr>
                <w:sz w:val="16"/>
                <w:szCs w:val="16"/>
              </w:rPr>
              <w:t>0 Whitehall, London SW1A 2AS</w:t>
            </w:r>
          </w:p>
          <w:p w14:paraId="3E1C2632" w14:textId="77777777" w:rsidR="0080535D" w:rsidRPr="00991EA6" w:rsidRDefault="0080535D" w:rsidP="00E87139">
            <w:pPr>
              <w:pStyle w:val="tabletext"/>
              <w:rPr>
                <w:sz w:val="16"/>
                <w:szCs w:val="16"/>
                <w:lang w:val="it-IT"/>
              </w:rPr>
            </w:pPr>
            <w:r w:rsidRPr="00991EA6">
              <w:rPr>
                <w:b/>
                <w:sz w:val="16"/>
                <w:szCs w:val="16"/>
                <w:lang w:val="it-IT"/>
              </w:rPr>
              <w:t>Tel.</w:t>
            </w:r>
            <w:r w:rsidRPr="00A97D05">
              <w:rPr>
                <w:b/>
                <w:sz w:val="16"/>
                <w:szCs w:val="16"/>
                <w:lang w:val="it-IT"/>
              </w:rPr>
              <w:t>:</w:t>
            </w:r>
            <w:r w:rsidRPr="00991EA6">
              <w:rPr>
                <w:sz w:val="16"/>
                <w:szCs w:val="16"/>
                <w:lang w:val="it-IT"/>
              </w:rPr>
              <w:t xml:space="preserve"> +44 20 7276 1234</w:t>
            </w:r>
          </w:p>
          <w:p w14:paraId="0992B2E2" w14:textId="6C01E63C" w:rsidR="0033047F" w:rsidRPr="00991EA6" w:rsidRDefault="0080535D" w:rsidP="00E87139">
            <w:pPr>
              <w:pStyle w:val="tabletext"/>
              <w:rPr>
                <w:sz w:val="16"/>
                <w:szCs w:val="16"/>
                <w:lang w:val="it-IT"/>
              </w:rPr>
            </w:pPr>
            <w:r w:rsidRPr="00991EA6">
              <w:rPr>
                <w:b/>
                <w:sz w:val="16"/>
                <w:szCs w:val="16"/>
                <w:lang w:val="it-IT"/>
              </w:rPr>
              <w:t>Fax:</w:t>
            </w:r>
            <w:r w:rsidRPr="00991EA6">
              <w:rPr>
                <w:sz w:val="16"/>
                <w:szCs w:val="16"/>
                <w:lang w:val="it-IT"/>
              </w:rPr>
              <w:t xml:space="preserve"> N/A</w:t>
            </w:r>
          </w:p>
          <w:p w14:paraId="5BE53668" w14:textId="42DBD98E" w:rsidR="0033047F" w:rsidRPr="00991EA6" w:rsidRDefault="0033047F" w:rsidP="00E87139">
            <w:pPr>
              <w:pStyle w:val="tabletext"/>
              <w:rPr>
                <w:rStyle w:val="Hyperlink"/>
                <w:iCs/>
                <w:sz w:val="16"/>
                <w:szCs w:val="16"/>
                <w:lang w:val="it-IT"/>
              </w:rPr>
            </w:pPr>
            <w:r w:rsidRPr="00991EA6">
              <w:rPr>
                <w:b/>
                <w:sz w:val="16"/>
                <w:szCs w:val="16"/>
                <w:lang w:val="it-IT"/>
              </w:rPr>
              <w:t>E-mail:</w:t>
            </w:r>
            <w:r w:rsidR="0080535D" w:rsidRPr="00991EA6">
              <w:rPr>
                <w:sz w:val="16"/>
                <w:szCs w:val="16"/>
                <w:lang w:val="it-IT"/>
              </w:rPr>
              <w:t xml:space="preserve"> </w:t>
            </w:r>
            <w:r w:rsidR="0080535D" w:rsidRPr="00991EA6">
              <w:rPr>
                <w:rStyle w:val="Hyperlink"/>
                <w:iCs/>
                <w:sz w:val="16"/>
                <w:szCs w:val="16"/>
                <w:lang w:val="it-IT"/>
              </w:rPr>
              <w:t>N/A</w:t>
            </w:r>
          </w:p>
          <w:p w14:paraId="0365175D" w14:textId="60D7FB55" w:rsidR="0033047F" w:rsidRPr="00E4570C" w:rsidRDefault="0033047F" w:rsidP="00E87139">
            <w:pPr>
              <w:pStyle w:val="tabletext"/>
              <w:rPr>
                <w:lang w:val="fr-FR"/>
              </w:rPr>
            </w:pPr>
            <w:r w:rsidRPr="0028762F">
              <w:rPr>
                <w:rStyle w:val="Emphasis"/>
                <w:b/>
                <w:i w:val="0"/>
                <w:sz w:val="16"/>
                <w:szCs w:val="16"/>
                <w:lang w:val="fr-BE"/>
              </w:rPr>
              <w:t>Source:</w:t>
            </w:r>
            <w:r w:rsidR="0080535D" w:rsidRPr="003365AF">
              <w:rPr>
                <w:rStyle w:val="Emphasis"/>
                <w:sz w:val="16"/>
                <w:szCs w:val="16"/>
                <w:lang w:val="fr-BE"/>
              </w:rPr>
              <w:t xml:space="preserve"> </w:t>
            </w:r>
            <w:r w:rsidR="0080535D" w:rsidRPr="004714EA">
              <w:rPr>
                <w:rStyle w:val="Hyperlink"/>
                <w:iCs/>
                <w:sz w:val="16"/>
                <w:szCs w:val="16"/>
                <w:lang w:val="fr-BE"/>
              </w:rPr>
              <w:t>https://www.gov.uk/</w:t>
            </w:r>
          </w:p>
        </w:tc>
      </w:tr>
    </w:tbl>
    <w:p w14:paraId="222C95D2" w14:textId="1D55E27C" w:rsidR="0033047F" w:rsidRPr="00F91139" w:rsidRDefault="0033047F" w:rsidP="00E025C2">
      <w:pPr>
        <w:rPr>
          <w:lang w:val="fr-FR"/>
        </w:rPr>
      </w:pPr>
    </w:p>
    <w:tbl>
      <w:tblPr>
        <w:tblW w:w="5000" w:type="pct"/>
        <w:shd w:val="clear" w:color="auto" w:fill="EFFBFF"/>
        <w:tblLook w:val="01E0" w:firstRow="1" w:lastRow="1" w:firstColumn="1" w:lastColumn="1" w:noHBand="0" w:noVBand="0"/>
      </w:tblPr>
      <w:tblGrid>
        <w:gridCol w:w="2353"/>
        <w:gridCol w:w="6434"/>
      </w:tblGrid>
      <w:tr w:rsidR="004916D2" w:rsidRPr="00E43D8F" w14:paraId="6E095F97" w14:textId="77777777" w:rsidTr="00E025C2">
        <w:trPr>
          <w:trHeight w:val="2456"/>
        </w:trPr>
        <w:tc>
          <w:tcPr>
            <w:tcW w:w="1255" w:type="pct"/>
            <w:shd w:val="clear" w:color="auto" w:fill="EFFBFF"/>
            <w:tcMar>
              <w:top w:w="108" w:type="dxa"/>
              <w:left w:w="108" w:type="dxa"/>
              <w:bottom w:w="108" w:type="dxa"/>
              <w:right w:w="108" w:type="dxa"/>
            </w:tcMar>
            <w:vAlign w:val="center"/>
          </w:tcPr>
          <w:p w14:paraId="2A9437D0" w14:textId="26E2AA1A" w:rsidR="004916D2" w:rsidRPr="00C27B13" w:rsidRDefault="00396F00" w:rsidP="00545580">
            <w:pPr>
              <w:jc w:val="center"/>
              <w:rPr>
                <w:lang w:val="fr-FR"/>
              </w:rPr>
            </w:pPr>
            <w:r>
              <w:rPr>
                <w:noProof/>
              </w:rPr>
              <w:drawing>
                <wp:anchor distT="0" distB="0" distL="114300" distR="114300" simplePos="0" relativeHeight="251658244" behindDoc="0" locked="0" layoutInCell="1" allowOverlap="1" wp14:anchorId="2C64822C" wp14:editId="42F3DFDA">
                  <wp:simplePos x="0" y="0"/>
                  <wp:positionH relativeFrom="column">
                    <wp:posOffset>-12700</wp:posOffset>
                  </wp:positionH>
                  <wp:positionV relativeFrom="paragraph">
                    <wp:posOffset>61595</wp:posOffset>
                  </wp:positionV>
                  <wp:extent cx="1356995" cy="1435100"/>
                  <wp:effectExtent l="0" t="0" r="0" b="0"/>
                  <wp:wrapSquare wrapText="bothSides"/>
                  <wp:docPr id="25" name="Picture 7" descr="Oliver Dowden  CBE MP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Oliver Dowden  CBE MP "/>
                          <pic:cNvPicPr>
                            <a:picLocks/>
                          </pic:cNvPicPr>
                        </pic:nvPicPr>
                        <pic:blipFill>
                          <a:blip r:embed="rId105">
                            <a:extLst>
                              <a:ext uri="{28A0092B-C50C-407E-A947-70E740481C1C}">
                                <a14:useLocalDpi xmlns:a14="http://schemas.microsoft.com/office/drawing/2010/main" val="0"/>
                              </a:ext>
                            </a:extLst>
                          </a:blip>
                          <a:srcRect l="19414" r="19290"/>
                          <a:stretch>
                            <a:fillRect/>
                          </a:stretch>
                        </pic:blipFill>
                        <pic:spPr bwMode="auto">
                          <a:xfrm>
                            <a:off x="0" y="0"/>
                            <a:ext cx="1356995" cy="1435100"/>
                          </a:xfrm>
                          <a:prstGeom prst="rect">
                            <a:avLst/>
                          </a:prstGeom>
                          <a:noFill/>
                        </pic:spPr>
                      </pic:pic>
                    </a:graphicData>
                  </a:graphic>
                  <wp14:sizeRelH relativeFrom="page">
                    <wp14:pctWidth>0</wp14:pctWidth>
                  </wp14:sizeRelH>
                  <wp14:sizeRelV relativeFrom="page">
                    <wp14:pctHeight>0</wp14:pctHeight>
                  </wp14:sizeRelV>
                </wp:anchor>
              </w:drawing>
            </w:r>
          </w:p>
        </w:tc>
        <w:tc>
          <w:tcPr>
            <w:tcW w:w="3745" w:type="pct"/>
            <w:shd w:val="clear" w:color="auto" w:fill="EFFBFF"/>
            <w:tcMar>
              <w:top w:w="108" w:type="dxa"/>
              <w:left w:w="108" w:type="dxa"/>
              <w:bottom w:w="108" w:type="dxa"/>
              <w:right w:w="108" w:type="dxa"/>
            </w:tcMar>
          </w:tcPr>
          <w:p w14:paraId="2DE66DE3" w14:textId="77777777" w:rsidR="00543EB2" w:rsidRPr="00543EB2" w:rsidRDefault="00543EB2" w:rsidP="00E87139">
            <w:pPr>
              <w:pStyle w:val="tabletext"/>
              <w:rPr>
                <w:rStyle w:val="Strong"/>
              </w:rPr>
            </w:pPr>
            <w:r w:rsidRPr="00543EB2">
              <w:rPr>
                <w:rStyle w:val="Strong"/>
              </w:rPr>
              <w:t>Oliver Dowden</w:t>
            </w:r>
          </w:p>
          <w:p w14:paraId="73F10E03" w14:textId="77777777" w:rsidR="00543EB2" w:rsidRPr="00543EB2" w:rsidRDefault="00543EB2" w:rsidP="00E87139">
            <w:pPr>
              <w:pStyle w:val="tabletext"/>
              <w:rPr>
                <w:rStyle w:val="Strong"/>
                <w:b w:val="0"/>
              </w:rPr>
            </w:pPr>
            <w:r w:rsidRPr="00543EB2">
              <w:rPr>
                <w:rStyle w:val="Strong"/>
                <w:b w:val="0"/>
              </w:rPr>
              <w:t>Minister for Implementation in the Cabinet Office</w:t>
            </w:r>
          </w:p>
          <w:p w14:paraId="2F62254D" w14:textId="68B49CD2" w:rsidR="004916D2" w:rsidRPr="0080535D" w:rsidRDefault="004916D2" w:rsidP="00E87139">
            <w:pPr>
              <w:pStyle w:val="tabletext"/>
              <w:rPr>
                <w:rStyle w:val="Strong"/>
                <w:b w:val="0"/>
              </w:rPr>
            </w:pPr>
            <w:r w:rsidRPr="0080535D">
              <w:t xml:space="preserve"> </w:t>
            </w:r>
          </w:p>
          <w:p w14:paraId="633DCF7D" w14:textId="77777777" w:rsidR="004916D2" w:rsidRPr="00CD51DB" w:rsidRDefault="004916D2" w:rsidP="00E87139">
            <w:pPr>
              <w:pStyle w:val="tabletext"/>
              <w:rPr>
                <w:rStyle w:val="Strong"/>
                <w:sz w:val="16"/>
                <w:szCs w:val="16"/>
              </w:rPr>
            </w:pPr>
            <w:r w:rsidRPr="00F0224E">
              <w:rPr>
                <w:rStyle w:val="Strong"/>
                <w:sz w:val="16"/>
                <w:szCs w:val="16"/>
              </w:rPr>
              <w:t>C</w:t>
            </w:r>
            <w:r w:rsidRPr="00CD51DB">
              <w:rPr>
                <w:rStyle w:val="Strong"/>
                <w:sz w:val="16"/>
                <w:szCs w:val="16"/>
              </w:rPr>
              <w:t>ontact details:</w:t>
            </w:r>
          </w:p>
          <w:p w14:paraId="135659F5" w14:textId="77777777" w:rsidR="00B86B11" w:rsidRPr="003365AF" w:rsidRDefault="00B86B11" w:rsidP="00E87139">
            <w:pPr>
              <w:pStyle w:val="tabletext"/>
              <w:rPr>
                <w:sz w:val="16"/>
                <w:szCs w:val="16"/>
              </w:rPr>
            </w:pPr>
            <w:r w:rsidRPr="00D03809">
              <w:rPr>
                <w:sz w:val="16"/>
                <w:szCs w:val="16"/>
              </w:rPr>
              <w:t>Cab</w:t>
            </w:r>
            <w:r w:rsidRPr="003365AF">
              <w:rPr>
                <w:sz w:val="16"/>
                <w:szCs w:val="16"/>
              </w:rPr>
              <w:t>inet Office (CO)</w:t>
            </w:r>
          </w:p>
          <w:p w14:paraId="72C5BE94" w14:textId="77777777" w:rsidR="00B86B11" w:rsidRPr="009203AC" w:rsidRDefault="00B86B11" w:rsidP="00E87139">
            <w:pPr>
              <w:pStyle w:val="tabletext"/>
              <w:rPr>
                <w:sz w:val="16"/>
                <w:szCs w:val="16"/>
              </w:rPr>
            </w:pPr>
            <w:r w:rsidRPr="009203AC">
              <w:rPr>
                <w:sz w:val="16"/>
                <w:szCs w:val="16"/>
              </w:rPr>
              <w:t>70 Whitehall, London SW1A 2AS</w:t>
            </w:r>
          </w:p>
          <w:p w14:paraId="272D24E9" w14:textId="77777777" w:rsidR="00B86B11" w:rsidRPr="009203AC" w:rsidRDefault="00B86B11" w:rsidP="00E87139">
            <w:pPr>
              <w:pStyle w:val="tabletext"/>
              <w:rPr>
                <w:sz w:val="16"/>
                <w:szCs w:val="16"/>
              </w:rPr>
            </w:pPr>
            <w:r w:rsidRPr="0028762F">
              <w:rPr>
                <w:b/>
                <w:sz w:val="16"/>
                <w:szCs w:val="16"/>
              </w:rPr>
              <w:t>Tel.:</w:t>
            </w:r>
            <w:r w:rsidRPr="009203AC">
              <w:rPr>
                <w:sz w:val="16"/>
                <w:szCs w:val="16"/>
              </w:rPr>
              <w:t xml:space="preserve"> + 44 20 7276 1234 (CO)</w:t>
            </w:r>
          </w:p>
          <w:p w14:paraId="06E62B37" w14:textId="1400E011" w:rsidR="004916D2" w:rsidRPr="00991EA6" w:rsidRDefault="00B86B11" w:rsidP="00E87139">
            <w:pPr>
              <w:pStyle w:val="tabletext"/>
              <w:rPr>
                <w:sz w:val="16"/>
                <w:szCs w:val="16"/>
                <w:lang w:val="it-IT"/>
              </w:rPr>
            </w:pPr>
            <w:r w:rsidRPr="00991EA6">
              <w:rPr>
                <w:b/>
                <w:sz w:val="16"/>
                <w:szCs w:val="16"/>
                <w:lang w:val="it-IT"/>
              </w:rPr>
              <w:t>Fax</w:t>
            </w:r>
            <w:r w:rsidRPr="00A97D05">
              <w:rPr>
                <w:b/>
                <w:sz w:val="16"/>
                <w:szCs w:val="16"/>
                <w:lang w:val="it-IT"/>
              </w:rPr>
              <w:t>:</w:t>
            </w:r>
            <w:r w:rsidRPr="00991EA6">
              <w:rPr>
                <w:sz w:val="16"/>
                <w:szCs w:val="16"/>
                <w:lang w:val="it-IT"/>
              </w:rPr>
              <w:t xml:space="preserve"> N/A</w:t>
            </w:r>
          </w:p>
          <w:p w14:paraId="47148597" w14:textId="77777777" w:rsidR="004916D2" w:rsidRPr="00991EA6" w:rsidRDefault="004916D2" w:rsidP="00E87139">
            <w:pPr>
              <w:pStyle w:val="tabletext"/>
              <w:rPr>
                <w:rStyle w:val="Hyperlink"/>
                <w:iCs/>
                <w:sz w:val="16"/>
                <w:szCs w:val="16"/>
                <w:lang w:val="it-IT"/>
              </w:rPr>
            </w:pPr>
            <w:r w:rsidRPr="00991EA6">
              <w:rPr>
                <w:b/>
                <w:sz w:val="16"/>
                <w:szCs w:val="16"/>
                <w:lang w:val="it-IT"/>
              </w:rPr>
              <w:t>E-mail</w:t>
            </w:r>
            <w:r w:rsidRPr="00A97D05">
              <w:rPr>
                <w:b/>
                <w:sz w:val="16"/>
                <w:szCs w:val="16"/>
                <w:lang w:val="it-IT"/>
              </w:rPr>
              <w:t>:</w:t>
            </w:r>
            <w:r w:rsidRPr="00991EA6">
              <w:rPr>
                <w:sz w:val="16"/>
                <w:szCs w:val="16"/>
                <w:lang w:val="it-IT"/>
              </w:rPr>
              <w:t xml:space="preserve"> </w:t>
            </w:r>
            <w:r w:rsidRPr="00991EA6">
              <w:rPr>
                <w:rStyle w:val="Hyperlink"/>
                <w:iCs/>
                <w:sz w:val="16"/>
                <w:szCs w:val="16"/>
                <w:lang w:val="it-IT"/>
              </w:rPr>
              <w:t>N/A</w:t>
            </w:r>
          </w:p>
          <w:p w14:paraId="7955DCED" w14:textId="77777777" w:rsidR="004916D2" w:rsidRPr="00E4570C" w:rsidRDefault="004916D2" w:rsidP="00E87139">
            <w:pPr>
              <w:pStyle w:val="tabletext"/>
              <w:rPr>
                <w:lang w:val="fr-FR"/>
              </w:rPr>
            </w:pPr>
            <w:r w:rsidRPr="0028762F">
              <w:rPr>
                <w:rStyle w:val="Emphasis"/>
                <w:b/>
                <w:sz w:val="16"/>
                <w:szCs w:val="16"/>
                <w:lang w:val="fr-BE"/>
              </w:rPr>
              <w:t>Source</w:t>
            </w:r>
            <w:r w:rsidRPr="00A97D05">
              <w:rPr>
                <w:rStyle w:val="Emphasis"/>
                <w:i w:val="0"/>
                <w:sz w:val="16"/>
                <w:szCs w:val="16"/>
                <w:lang w:val="fr-BE"/>
              </w:rPr>
              <w:t>:</w:t>
            </w:r>
            <w:r w:rsidRPr="00D03809">
              <w:rPr>
                <w:rStyle w:val="Emphasis"/>
                <w:sz w:val="16"/>
                <w:szCs w:val="16"/>
                <w:lang w:val="fr-BE"/>
              </w:rPr>
              <w:t xml:space="preserve"> </w:t>
            </w:r>
            <w:r w:rsidRPr="003365AF">
              <w:rPr>
                <w:rStyle w:val="Hyperlink"/>
                <w:iCs/>
                <w:sz w:val="16"/>
                <w:szCs w:val="16"/>
                <w:lang w:val="fr-BE"/>
              </w:rPr>
              <w:t>https://www.gov.uk/</w:t>
            </w:r>
          </w:p>
        </w:tc>
      </w:tr>
    </w:tbl>
    <w:p w14:paraId="02DE67C6" w14:textId="78A5087B" w:rsidR="004916D2" w:rsidRDefault="004916D2" w:rsidP="00E025C2">
      <w:pPr>
        <w:rPr>
          <w:lang w:val="fr-FR"/>
        </w:rPr>
      </w:pPr>
    </w:p>
    <w:tbl>
      <w:tblPr>
        <w:tblW w:w="5000" w:type="pct"/>
        <w:shd w:val="clear" w:color="auto" w:fill="EFFBFF"/>
        <w:tblLook w:val="01E0" w:firstRow="1" w:lastRow="1" w:firstColumn="1" w:lastColumn="1" w:noHBand="0" w:noVBand="0"/>
      </w:tblPr>
      <w:tblGrid>
        <w:gridCol w:w="2536"/>
        <w:gridCol w:w="6251"/>
      </w:tblGrid>
      <w:tr w:rsidR="00545580" w:rsidRPr="00E43D8F" w14:paraId="6DF6233C" w14:textId="77777777" w:rsidTr="00E025C2">
        <w:trPr>
          <w:trHeight w:val="2189"/>
        </w:trPr>
        <w:tc>
          <w:tcPr>
            <w:tcW w:w="1248" w:type="pct"/>
            <w:shd w:val="clear" w:color="auto" w:fill="EFFBFF"/>
            <w:tcMar>
              <w:top w:w="108" w:type="dxa"/>
              <w:left w:w="108" w:type="dxa"/>
              <w:bottom w:w="108" w:type="dxa"/>
              <w:right w:w="108" w:type="dxa"/>
            </w:tcMar>
            <w:vAlign w:val="center"/>
          </w:tcPr>
          <w:p w14:paraId="32C251AB" w14:textId="09E214DE" w:rsidR="00545580" w:rsidRPr="00E025C2" w:rsidRDefault="006F41E5" w:rsidP="00545580">
            <w:pPr>
              <w:jc w:val="center"/>
              <w:rPr>
                <w:noProof/>
                <w:lang w:val="fr-FR"/>
              </w:rPr>
            </w:pPr>
            <w:r>
              <w:lastRenderedPageBreak/>
              <w:fldChar w:fldCharType="begin"/>
            </w:r>
            <w:r>
              <w:instrText xml:space="preserve"> INCLUDEPICTURE "https://assets.publishing.service.gov.uk/government/uploads/system/uploads/person/image/2276/s216_Margot_James_GovernmentWhips-13Jul2015_5215.jpg" \* MERGEFORMATINET </w:instrText>
            </w:r>
            <w:r>
              <w:fldChar w:fldCharType="separate"/>
            </w:r>
            <w:r w:rsidR="00B42E9E">
              <w:fldChar w:fldCharType="begin"/>
            </w:r>
            <w:r w:rsidR="00B42E9E">
              <w:instrText xml:space="preserve"> INCLUDEPICTURE  "https://assets.publishing.service.gov.uk/government/uploads/system/uploads/person/image/2276/s216_Margot_James_GovernmentWhips-13Jul2015_5215.jpg" \* MERGEFORMATINET </w:instrText>
            </w:r>
            <w:r w:rsidR="00B42E9E">
              <w:fldChar w:fldCharType="separate"/>
            </w:r>
            <w:r w:rsidR="001B1650">
              <w:fldChar w:fldCharType="begin"/>
            </w:r>
            <w:r w:rsidR="001B1650">
              <w:instrText xml:space="preserve"> INCLUDEPICTURE  "https://assets.publishing.service.gov.uk/government/uploads/system/uploads/person/image/2276/s216_Margot_James_GovernmentWhips-13Jul2015_5215.jpg" \* MERGEFORMATINET </w:instrText>
            </w:r>
            <w:r w:rsidR="001B1650">
              <w:fldChar w:fldCharType="separate"/>
            </w:r>
            <w:r w:rsidR="00F87981">
              <w:fldChar w:fldCharType="begin"/>
            </w:r>
            <w:r w:rsidR="00F87981">
              <w:instrText xml:space="preserve"> INCLUDEPICTURE  "https://assets.publishing.service.gov.uk/government/uploads/system/uploads/person/image/2276/s216_Margot_James_GovernmentWhips-13Jul2015_5215.jpg" \* MERGEFORMATINET </w:instrText>
            </w:r>
            <w:r w:rsidR="00F87981">
              <w:fldChar w:fldCharType="separate"/>
            </w:r>
            <w:r w:rsidR="00A0559B">
              <w:fldChar w:fldCharType="begin"/>
            </w:r>
            <w:r w:rsidR="00A0559B">
              <w:instrText xml:space="preserve"> INCLUDEPICTURE  "https://assets.publishing.service.gov.uk/government/uploads/system/uploads/person/image/2276/s216_Margot_James_GovernmentWhips-13Jul2015_5215.jpg" \* MERGEFORMATINET </w:instrText>
            </w:r>
            <w:r w:rsidR="00A0559B">
              <w:fldChar w:fldCharType="separate"/>
            </w:r>
            <w:r w:rsidR="004D4C83">
              <w:fldChar w:fldCharType="begin"/>
            </w:r>
            <w:r w:rsidR="004D4C83">
              <w:instrText xml:space="preserve"> INCLUDEPICTURE  "https://assets.publishing.service.gov.uk/government/uploads/system/uploads/person/image/2276/s216_Margot_James_GovernmentWhips-13Jul2015_5215.jpg" \* MERGEFORMATINET </w:instrText>
            </w:r>
            <w:r w:rsidR="004D4C83">
              <w:fldChar w:fldCharType="separate"/>
            </w:r>
            <w:r w:rsidR="00396F00">
              <w:rPr>
                <w:noProof/>
              </w:rPr>
              <w:drawing>
                <wp:inline distT="0" distB="0" distL="0" distR="0" wp14:anchorId="30465A7C" wp14:editId="20DF9706">
                  <wp:extent cx="1473200" cy="1447800"/>
                  <wp:effectExtent l="0" t="0" r="0" b="0"/>
                  <wp:docPr id="6" name="Picture 6" descr="Margot James 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Margot James MP"/>
                          <pic:cNvPicPr>
                            <a:picLocks/>
                          </pic:cNvPicPr>
                        </pic:nvPicPr>
                        <pic:blipFill>
                          <a:blip r:embed="rId106">
                            <a:extLst>
                              <a:ext uri="{28A0092B-C50C-407E-A947-70E740481C1C}">
                                <a14:useLocalDpi xmlns:a14="http://schemas.microsoft.com/office/drawing/2010/main" val="0"/>
                              </a:ext>
                            </a:extLst>
                          </a:blip>
                          <a:srcRect l="16170" r="17770"/>
                          <a:stretch>
                            <a:fillRect/>
                          </a:stretch>
                        </pic:blipFill>
                        <pic:spPr bwMode="auto">
                          <a:xfrm>
                            <a:off x="0" y="0"/>
                            <a:ext cx="1473200" cy="1447800"/>
                          </a:xfrm>
                          <a:prstGeom prst="rect">
                            <a:avLst/>
                          </a:prstGeom>
                          <a:noFill/>
                          <a:ln>
                            <a:noFill/>
                          </a:ln>
                        </pic:spPr>
                      </pic:pic>
                    </a:graphicData>
                  </a:graphic>
                </wp:inline>
              </w:drawing>
            </w:r>
            <w:r w:rsidR="004D4C83">
              <w:fldChar w:fldCharType="end"/>
            </w:r>
            <w:r w:rsidR="00A0559B">
              <w:fldChar w:fldCharType="end"/>
            </w:r>
            <w:r w:rsidR="00F87981">
              <w:fldChar w:fldCharType="end"/>
            </w:r>
            <w:r w:rsidR="001B1650">
              <w:fldChar w:fldCharType="end"/>
            </w:r>
            <w:r w:rsidR="00B42E9E">
              <w:fldChar w:fldCharType="end"/>
            </w:r>
            <w:r>
              <w:fldChar w:fldCharType="end"/>
            </w:r>
          </w:p>
        </w:tc>
        <w:tc>
          <w:tcPr>
            <w:tcW w:w="3752" w:type="pct"/>
            <w:shd w:val="clear" w:color="auto" w:fill="EFFBFF"/>
            <w:tcMar>
              <w:top w:w="108" w:type="dxa"/>
              <w:left w:w="108" w:type="dxa"/>
              <w:bottom w:w="108" w:type="dxa"/>
              <w:right w:w="108" w:type="dxa"/>
            </w:tcMar>
          </w:tcPr>
          <w:p w14:paraId="44F766D5" w14:textId="77777777" w:rsidR="00545580" w:rsidRDefault="00545580" w:rsidP="00545580">
            <w:pPr>
              <w:pStyle w:val="tabletext"/>
              <w:rPr>
                <w:rStyle w:val="Strong"/>
              </w:rPr>
            </w:pPr>
            <w:r>
              <w:rPr>
                <w:rStyle w:val="Strong"/>
              </w:rPr>
              <w:t>Margot James</w:t>
            </w:r>
          </w:p>
          <w:p w14:paraId="6230C355" w14:textId="77777777" w:rsidR="00545580" w:rsidRPr="008A6C43" w:rsidRDefault="00545580" w:rsidP="00545580">
            <w:pPr>
              <w:pStyle w:val="tabletext"/>
              <w:rPr>
                <w:rStyle w:val="Strong"/>
                <w:b w:val="0"/>
              </w:rPr>
            </w:pPr>
            <w:r w:rsidRPr="008A6C43">
              <w:rPr>
                <w:rStyle w:val="Strong"/>
                <w:b w:val="0"/>
              </w:rPr>
              <w:t xml:space="preserve">Minister of State for the Department for Digital, Culture, Media and Sport </w:t>
            </w:r>
          </w:p>
          <w:p w14:paraId="03C27870" w14:textId="77777777" w:rsidR="00545580" w:rsidRDefault="00545580" w:rsidP="00545580">
            <w:pPr>
              <w:pStyle w:val="tabletext"/>
              <w:rPr>
                <w:rStyle w:val="Strong"/>
              </w:rPr>
            </w:pPr>
          </w:p>
          <w:p w14:paraId="60AD720A" w14:textId="77777777" w:rsidR="001B428D" w:rsidRPr="00CD51DB" w:rsidRDefault="001B428D" w:rsidP="001B428D">
            <w:pPr>
              <w:pStyle w:val="tabletext"/>
              <w:rPr>
                <w:rStyle w:val="Strong"/>
                <w:sz w:val="16"/>
                <w:szCs w:val="16"/>
              </w:rPr>
            </w:pPr>
            <w:r w:rsidRPr="00F0224E">
              <w:rPr>
                <w:rStyle w:val="Strong"/>
                <w:sz w:val="16"/>
                <w:szCs w:val="16"/>
              </w:rPr>
              <w:t>C</w:t>
            </w:r>
            <w:r w:rsidRPr="00CD51DB">
              <w:rPr>
                <w:rStyle w:val="Strong"/>
                <w:sz w:val="16"/>
                <w:szCs w:val="16"/>
              </w:rPr>
              <w:t>ontact details:</w:t>
            </w:r>
          </w:p>
          <w:p w14:paraId="07D67148" w14:textId="77777777" w:rsidR="00833CDE" w:rsidRDefault="00833CDE" w:rsidP="001B428D">
            <w:pPr>
              <w:pStyle w:val="tabletext"/>
              <w:rPr>
                <w:sz w:val="16"/>
                <w:szCs w:val="16"/>
              </w:rPr>
            </w:pPr>
            <w:r w:rsidRPr="00833CDE">
              <w:rPr>
                <w:sz w:val="16"/>
                <w:szCs w:val="16"/>
              </w:rPr>
              <w:t xml:space="preserve">House of Commons, </w:t>
            </w:r>
          </w:p>
          <w:p w14:paraId="15483A98" w14:textId="5DD21370" w:rsidR="001B428D" w:rsidRPr="009203AC" w:rsidRDefault="00833CDE" w:rsidP="001B428D">
            <w:pPr>
              <w:pStyle w:val="tabletext"/>
              <w:rPr>
                <w:sz w:val="16"/>
                <w:szCs w:val="16"/>
              </w:rPr>
            </w:pPr>
            <w:r w:rsidRPr="00833CDE">
              <w:rPr>
                <w:sz w:val="16"/>
                <w:szCs w:val="16"/>
              </w:rPr>
              <w:t>London, SW1A 0AA</w:t>
            </w:r>
          </w:p>
          <w:p w14:paraId="5E636DCA" w14:textId="77777777" w:rsidR="00CB42BE" w:rsidRDefault="001B428D" w:rsidP="001B428D">
            <w:pPr>
              <w:pStyle w:val="tabletext"/>
              <w:rPr>
                <w:sz w:val="16"/>
                <w:szCs w:val="16"/>
              </w:rPr>
            </w:pPr>
            <w:r w:rsidRPr="0028762F">
              <w:rPr>
                <w:b/>
                <w:sz w:val="16"/>
                <w:szCs w:val="16"/>
              </w:rPr>
              <w:t>Tel.</w:t>
            </w:r>
            <w:r w:rsidRPr="00A97D05">
              <w:rPr>
                <w:b/>
                <w:sz w:val="16"/>
                <w:szCs w:val="16"/>
              </w:rPr>
              <w:t>:</w:t>
            </w:r>
            <w:r w:rsidRPr="009203AC">
              <w:rPr>
                <w:sz w:val="16"/>
                <w:szCs w:val="16"/>
              </w:rPr>
              <w:t xml:space="preserve"> </w:t>
            </w:r>
            <w:r w:rsidR="00CB42BE" w:rsidRPr="00CB42BE">
              <w:rPr>
                <w:sz w:val="16"/>
                <w:szCs w:val="16"/>
              </w:rPr>
              <w:t>020 7219 7226</w:t>
            </w:r>
          </w:p>
          <w:p w14:paraId="2F6AB905" w14:textId="3FA4CCBD" w:rsidR="001B428D" w:rsidRPr="00D821A5" w:rsidRDefault="001B428D" w:rsidP="001B428D">
            <w:pPr>
              <w:pStyle w:val="tabletext"/>
              <w:rPr>
                <w:sz w:val="16"/>
                <w:szCs w:val="16"/>
              </w:rPr>
            </w:pPr>
            <w:r w:rsidRPr="0028762F">
              <w:rPr>
                <w:b/>
                <w:sz w:val="16"/>
                <w:szCs w:val="16"/>
              </w:rPr>
              <w:t>Fax:</w:t>
            </w:r>
            <w:r w:rsidRPr="009203AC">
              <w:rPr>
                <w:sz w:val="16"/>
                <w:szCs w:val="16"/>
              </w:rPr>
              <w:t xml:space="preserve"> </w:t>
            </w:r>
            <w:r w:rsidR="00CB42BE" w:rsidRPr="00CB42BE">
              <w:rPr>
                <w:sz w:val="16"/>
                <w:szCs w:val="16"/>
              </w:rPr>
              <w:t>020 7219 6434</w:t>
            </w:r>
          </w:p>
          <w:p w14:paraId="35D7644F" w14:textId="6B372DDD" w:rsidR="00640217" w:rsidRPr="00F0224E" w:rsidRDefault="001B428D" w:rsidP="001B428D">
            <w:pPr>
              <w:pStyle w:val="tabletext"/>
              <w:rPr>
                <w:rStyle w:val="Hyperlink"/>
                <w:iCs/>
                <w:sz w:val="16"/>
                <w:szCs w:val="16"/>
                <w:lang w:val="fr-BE"/>
              </w:rPr>
            </w:pPr>
            <w:r w:rsidRPr="0028762F">
              <w:rPr>
                <w:b/>
                <w:sz w:val="16"/>
                <w:szCs w:val="16"/>
                <w:lang w:val="fr-LU"/>
              </w:rPr>
              <w:t>E-mail:</w:t>
            </w:r>
            <w:r w:rsidRPr="00D821A5">
              <w:rPr>
                <w:sz w:val="16"/>
                <w:szCs w:val="16"/>
                <w:lang w:val="fr-LU"/>
              </w:rPr>
              <w:t xml:space="preserve"> </w:t>
            </w:r>
            <w:hyperlink r:id="rId107" w:history="1">
              <w:r w:rsidR="00640217" w:rsidRPr="002F04A0">
                <w:rPr>
                  <w:rStyle w:val="Hyperlink"/>
                  <w:sz w:val="16"/>
                  <w:szCs w:val="16"/>
                  <w:lang w:val="fr-LU"/>
                </w:rPr>
                <w:t>margot.james.mp@parliament.uk</w:t>
              </w:r>
            </w:hyperlink>
          </w:p>
          <w:p w14:paraId="63C3EA08" w14:textId="3C230F05" w:rsidR="00545580" w:rsidRPr="00E025C2" w:rsidRDefault="001B428D" w:rsidP="00545580">
            <w:pPr>
              <w:pStyle w:val="tabletext"/>
              <w:rPr>
                <w:rStyle w:val="Strong"/>
                <w:b w:val="0"/>
                <w:bCs w:val="0"/>
                <w:iCs/>
                <w:color w:val="1A3F7C"/>
                <w:sz w:val="16"/>
                <w:szCs w:val="16"/>
                <w:lang w:val="fr-BE"/>
              </w:rPr>
            </w:pPr>
            <w:r w:rsidRPr="0028762F">
              <w:rPr>
                <w:rStyle w:val="Emphasis"/>
                <w:b/>
                <w:i w:val="0"/>
                <w:sz w:val="16"/>
                <w:szCs w:val="16"/>
                <w:lang w:val="fr-BE"/>
              </w:rPr>
              <w:t>Source:</w:t>
            </w:r>
            <w:r w:rsidRPr="00D03809">
              <w:rPr>
                <w:rStyle w:val="Emphasis"/>
                <w:sz w:val="16"/>
                <w:szCs w:val="16"/>
                <w:lang w:val="fr-BE"/>
              </w:rPr>
              <w:t xml:space="preserve"> </w:t>
            </w:r>
            <w:r w:rsidRPr="003365AF">
              <w:rPr>
                <w:rStyle w:val="Hyperlink"/>
                <w:iCs/>
                <w:sz w:val="16"/>
                <w:szCs w:val="16"/>
                <w:lang w:val="fr-BE"/>
              </w:rPr>
              <w:t>https://www.gov.uk/</w:t>
            </w:r>
          </w:p>
        </w:tc>
      </w:tr>
    </w:tbl>
    <w:p w14:paraId="66BF75E6" w14:textId="418DF8A4" w:rsidR="0041774C" w:rsidRPr="00FD3D0C" w:rsidRDefault="0041774C" w:rsidP="0041774C">
      <w:pPr>
        <w:pStyle w:val="Subtitle"/>
        <w:rPr>
          <w:rStyle w:val="Hyperlink"/>
          <w:color w:val="00B0F0"/>
          <w:sz w:val="22"/>
        </w:rPr>
      </w:pPr>
      <w:r w:rsidRPr="0020173A">
        <w:rPr>
          <w:rStyle w:val="Hyperlink"/>
          <w:color w:val="00B0F0"/>
          <w:sz w:val="22"/>
        </w:rPr>
        <w:t>Government Digital Service</w:t>
      </w:r>
      <w:r w:rsidRPr="00FD3D0C">
        <w:rPr>
          <w:rStyle w:val="Hyperlink"/>
          <w:color w:val="00B0F0"/>
          <w:sz w:val="22"/>
        </w:rPr>
        <w:t xml:space="preserve"> </w:t>
      </w:r>
    </w:p>
    <w:p w14:paraId="5A1AD384" w14:textId="0FD64794" w:rsidR="0041774C" w:rsidRDefault="0041774C" w:rsidP="0041774C">
      <w:r w:rsidRPr="00756308">
        <w:t xml:space="preserve">The </w:t>
      </w:r>
      <w:hyperlink r:id="rId108" w:history="1">
        <w:r w:rsidRPr="0020173A">
          <w:rPr>
            <w:rStyle w:val="Hyperlink"/>
          </w:rPr>
          <w:t>Government Digital Service</w:t>
        </w:r>
      </w:hyperlink>
      <w:r w:rsidRPr="00756308">
        <w:t xml:space="preserve"> was established in response to Martha Lane Fox’s report, ‘</w:t>
      </w:r>
      <w:r w:rsidRPr="000C008F">
        <w:t>Directgov 2010 and beyond: revolution not evolution</w:t>
      </w:r>
      <w:r w:rsidRPr="00756308">
        <w:t xml:space="preserve">’, as the central team in Cabinet Office in control of the overall user experience across all digital channels. </w:t>
      </w:r>
      <w:r>
        <w:t xml:space="preserve">Responsibilities of the GDS include: </w:t>
      </w:r>
    </w:p>
    <w:p w14:paraId="52315C6C" w14:textId="77777777" w:rsidR="0041774C" w:rsidRDefault="0041774C" w:rsidP="0041774C">
      <w:pPr>
        <w:numPr>
          <w:ilvl w:val="0"/>
          <w:numId w:val="28"/>
        </w:numPr>
      </w:pPr>
      <w:r>
        <w:t xml:space="preserve">Running the </w:t>
      </w:r>
      <w:hyperlink r:id="rId109" w:history="1">
        <w:r w:rsidRPr="005214BA">
          <w:rPr>
            <w:rStyle w:val="Hyperlink"/>
          </w:rPr>
          <w:t>GOV.UK</w:t>
        </w:r>
      </w:hyperlink>
      <w:r>
        <w:t xml:space="preserve"> website – the best place to find government services and information;</w:t>
      </w:r>
    </w:p>
    <w:p w14:paraId="4AB38389" w14:textId="77777777" w:rsidR="0041774C" w:rsidRDefault="0041774C" w:rsidP="0041774C">
      <w:pPr>
        <w:numPr>
          <w:ilvl w:val="0"/>
          <w:numId w:val="28"/>
        </w:numPr>
      </w:pPr>
      <w:r>
        <w:t xml:space="preserve">Working with the rest of government </w:t>
      </w:r>
      <w:hyperlink r:id="rId110" w:history="1">
        <w:r w:rsidRPr="005214BA">
          <w:rPr>
            <w:rStyle w:val="Hyperlink"/>
          </w:rPr>
          <w:t>to make public services simpler and better</w:t>
        </w:r>
      </w:hyperlink>
      <w:r>
        <w:t>;</w:t>
      </w:r>
    </w:p>
    <w:p w14:paraId="63C9F29D" w14:textId="77777777" w:rsidR="0041774C" w:rsidRDefault="0041774C" w:rsidP="0041774C">
      <w:pPr>
        <w:numPr>
          <w:ilvl w:val="0"/>
          <w:numId w:val="28"/>
        </w:numPr>
      </w:pPr>
      <w:r>
        <w:t xml:space="preserve">Building cross-government platforms like </w:t>
      </w:r>
      <w:hyperlink r:id="rId111" w:history="1">
        <w:r w:rsidRPr="005214BA">
          <w:rPr>
            <w:rStyle w:val="Hyperlink"/>
          </w:rPr>
          <w:t>GOV.UK Verify</w:t>
        </w:r>
      </w:hyperlink>
      <w:r>
        <w:t xml:space="preserve"> – a way to confirm users are who they say they are;</w:t>
      </w:r>
    </w:p>
    <w:p w14:paraId="556D54B0" w14:textId="77777777" w:rsidR="0041774C" w:rsidRDefault="0041774C" w:rsidP="0041774C">
      <w:pPr>
        <w:numPr>
          <w:ilvl w:val="0"/>
          <w:numId w:val="28"/>
        </w:numPr>
      </w:pPr>
      <w:r>
        <w:t xml:space="preserve">Working to ensure </w:t>
      </w:r>
      <w:hyperlink r:id="rId112" w:history="1">
        <w:r w:rsidRPr="005214BA">
          <w:rPr>
            <w:rStyle w:val="Hyperlink"/>
          </w:rPr>
          <w:t>government data is good data</w:t>
        </w:r>
      </w:hyperlink>
      <w:r>
        <w:t xml:space="preserve"> and more usable for all;</w:t>
      </w:r>
    </w:p>
    <w:p w14:paraId="5E56D41B" w14:textId="77777777" w:rsidR="0041774C" w:rsidRDefault="0041774C" w:rsidP="0041774C">
      <w:pPr>
        <w:numPr>
          <w:ilvl w:val="0"/>
          <w:numId w:val="28"/>
        </w:numPr>
      </w:pPr>
      <w:r>
        <w:t xml:space="preserve">Helping departments make better-informed decisions when they need to </w:t>
      </w:r>
      <w:hyperlink r:id="rId113" w:history="1">
        <w:r w:rsidRPr="005214BA">
          <w:rPr>
            <w:rStyle w:val="Hyperlink"/>
          </w:rPr>
          <w:t>buy technology</w:t>
        </w:r>
      </w:hyperlink>
      <w:r>
        <w:t>;</w:t>
      </w:r>
    </w:p>
    <w:p w14:paraId="3128011D" w14:textId="51AFDEB4" w:rsidR="0041774C" w:rsidRDefault="0041774C" w:rsidP="00FE7A47">
      <w:pPr>
        <w:numPr>
          <w:ilvl w:val="0"/>
          <w:numId w:val="28"/>
        </w:numPr>
      </w:pPr>
      <w:r>
        <w:t xml:space="preserve">Helping departments provide their staff with better value technology that is </w:t>
      </w:r>
      <w:hyperlink r:id="rId114" w:history="1">
        <w:r w:rsidRPr="005214BA">
          <w:rPr>
            <w:rStyle w:val="Hyperlink"/>
          </w:rPr>
          <w:t>more of a tool and less of a barrier</w:t>
        </w:r>
      </w:hyperlink>
      <w:r>
        <w:t>.</w:t>
      </w:r>
    </w:p>
    <w:p w14:paraId="62FF7315" w14:textId="77777777" w:rsidR="006232B6" w:rsidRPr="00FE7A47" w:rsidRDefault="006232B6" w:rsidP="00E025C2"/>
    <w:tbl>
      <w:tblPr>
        <w:tblW w:w="5000" w:type="pct"/>
        <w:shd w:val="clear" w:color="auto" w:fill="EFFBFF"/>
        <w:tblLook w:val="01E0" w:firstRow="1" w:lastRow="1" w:firstColumn="1" w:lastColumn="1" w:noHBand="0" w:noVBand="0"/>
      </w:tblPr>
      <w:tblGrid>
        <w:gridCol w:w="2181"/>
        <w:gridCol w:w="6606"/>
      </w:tblGrid>
      <w:tr w:rsidR="00117C11" w:rsidRPr="00991EA6" w14:paraId="402AB3D7" w14:textId="77777777" w:rsidTr="00E025C2">
        <w:trPr>
          <w:trHeight w:val="2604"/>
        </w:trPr>
        <w:tc>
          <w:tcPr>
            <w:tcW w:w="1241" w:type="pct"/>
            <w:shd w:val="clear" w:color="auto" w:fill="EFFBFF"/>
            <w:tcMar>
              <w:top w:w="108" w:type="dxa"/>
              <w:left w:w="108" w:type="dxa"/>
              <w:bottom w:w="108" w:type="dxa"/>
              <w:right w:w="108" w:type="dxa"/>
            </w:tcMar>
            <w:vAlign w:val="center"/>
          </w:tcPr>
          <w:p w14:paraId="42E290CC" w14:textId="245EE3CA" w:rsidR="00117C11" w:rsidRPr="00A77AF6" w:rsidRDefault="00396F00" w:rsidP="00545580">
            <w:pPr>
              <w:jc w:val="center"/>
            </w:pPr>
            <w:r>
              <w:rPr>
                <w:noProof/>
              </w:rPr>
              <w:drawing>
                <wp:anchor distT="0" distB="0" distL="114300" distR="114300" simplePos="0" relativeHeight="251658245" behindDoc="0" locked="0" layoutInCell="1" allowOverlap="1" wp14:anchorId="7567A62C" wp14:editId="3CB17914">
                  <wp:simplePos x="0" y="0"/>
                  <wp:positionH relativeFrom="column">
                    <wp:posOffset>53975</wp:posOffset>
                  </wp:positionH>
                  <wp:positionV relativeFrom="paragraph">
                    <wp:posOffset>29210</wp:posOffset>
                  </wp:positionV>
                  <wp:extent cx="1113155" cy="1511935"/>
                  <wp:effectExtent l="0" t="0" r="0" b="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115">
                            <a:extLst>
                              <a:ext uri="{28A0092B-C50C-407E-A947-70E740481C1C}">
                                <a14:useLocalDpi xmlns:a14="http://schemas.microsoft.com/office/drawing/2010/main" val="0"/>
                              </a:ext>
                            </a:extLst>
                          </a:blip>
                          <a:srcRect l="8322" r="13243"/>
                          <a:stretch>
                            <a:fillRect/>
                          </a:stretch>
                        </pic:blipFill>
                        <pic:spPr bwMode="auto">
                          <a:xfrm>
                            <a:off x="0" y="0"/>
                            <a:ext cx="1113155" cy="1511935"/>
                          </a:xfrm>
                          <a:prstGeom prst="rect">
                            <a:avLst/>
                          </a:prstGeom>
                          <a:noFill/>
                        </pic:spPr>
                      </pic:pic>
                    </a:graphicData>
                  </a:graphic>
                  <wp14:sizeRelH relativeFrom="page">
                    <wp14:pctWidth>0</wp14:pctWidth>
                  </wp14:sizeRelH>
                  <wp14:sizeRelV relativeFrom="page">
                    <wp14:pctHeight>0</wp14:pctHeight>
                  </wp14:sizeRelV>
                </wp:anchor>
              </w:drawing>
            </w:r>
          </w:p>
        </w:tc>
        <w:tc>
          <w:tcPr>
            <w:tcW w:w="3759" w:type="pct"/>
            <w:shd w:val="clear" w:color="auto" w:fill="EFFBFF"/>
            <w:tcMar>
              <w:top w:w="108" w:type="dxa"/>
              <w:left w:w="108" w:type="dxa"/>
              <w:bottom w:w="108" w:type="dxa"/>
              <w:right w:w="108" w:type="dxa"/>
            </w:tcMar>
          </w:tcPr>
          <w:p w14:paraId="182CC08F" w14:textId="77777777" w:rsidR="0034222E" w:rsidRPr="0034222E" w:rsidRDefault="0034222E" w:rsidP="00E87139">
            <w:pPr>
              <w:pStyle w:val="tabletext"/>
              <w:rPr>
                <w:rStyle w:val="Strong"/>
              </w:rPr>
            </w:pPr>
            <w:r w:rsidRPr="0034222E">
              <w:rPr>
                <w:rStyle w:val="Strong"/>
              </w:rPr>
              <w:t xml:space="preserve">Kevin Cunnington </w:t>
            </w:r>
          </w:p>
          <w:p w14:paraId="78A36752" w14:textId="77777777" w:rsidR="0034222E" w:rsidRPr="0034222E" w:rsidRDefault="0034222E" w:rsidP="00E87139">
            <w:pPr>
              <w:pStyle w:val="tabletext"/>
              <w:rPr>
                <w:rStyle w:val="Strong"/>
                <w:b w:val="0"/>
              </w:rPr>
            </w:pPr>
            <w:r w:rsidRPr="0034222E">
              <w:rPr>
                <w:rStyle w:val="Strong"/>
                <w:b w:val="0"/>
              </w:rPr>
              <w:t>Director General - Government Digital Service</w:t>
            </w:r>
          </w:p>
          <w:p w14:paraId="7E6814DB" w14:textId="4E42EDA3" w:rsidR="00117C11" w:rsidRPr="0080535D" w:rsidRDefault="00117C11" w:rsidP="00E87139">
            <w:pPr>
              <w:pStyle w:val="tabletext"/>
              <w:rPr>
                <w:rStyle w:val="Strong"/>
                <w:b w:val="0"/>
              </w:rPr>
            </w:pPr>
            <w:r w:rsidRPr="0080535D">
              <w:t xml:space="preserve"> </w:t>
            </w:r>
          </w:p>
          <w:p w14:paraId="79F51934" w14:textId="77777777" w:rsidR="00117C11" w:rsidRPr="00CD51DB" w:rsidRDefault="00117C11" w:rsidP="00E87139">
            <w:pPr>
              <w:pStyle w:val="tabletext"/>
              <w:rPr>
                <w:rStyle w:val="Strong"/>
                <w:sz w:val="16"/>
                <w:szCs w:val="16"/>
              </w:rPr>
            </w:pPr>
            <w:r w:rsidRPr="00F0224E">
              <w:rPr>
                <w:rStyle w:val="Strong"/>
                <w:sz w:val="16"/>
                <w:szCs w:val="16"/>
              </w:rPr>
              <w:t>C</w:t>
            </w:r>
            <w:r w:rsidRPr="00CD51DB">
              <w:rPr>
                <w:rStyle w:val="Strong"/>
                <w:sz w:val="16"/>
                <w:szCs w:val="16"/>
              </w:rPr>
              <w:t>ontact details:</w:t>
            </w:r>
          </w:p>
          <w:p w14:paraId="703EBE67" w14:textId="77777777" w:rsidR="003D0947" w:rsidRDefault="00510FA5" w:rsidP="00E87139">
            <w:pPr>
              <w:pStyle w:val="tabletext"/>
              <w:rPr>
                <w:sz w:val="16"/>
                <w:szCs w:val="16"/>
              </w:rPr>
            </w:pPr>
            <w:r w:rsidRPr="00D03809">
              <w:rPr>
                <w:sz w:val="16"/>
                <w:szCs w:val="16"/>
              </w:rPr>
              <w:t>Aviation House</w:t>
            </w:r>
          </w:p>
          <w:p w14:paraId="60BBBAAF" w14:textId="34736D1A" w:rsidR="003D0947" w:rsidRDefault="00510FA5" w:rsidP="00E87139">
            <w:pPr>
              <w:pStyle w:val="tabletext"/>
              <w:rPr>
                <w:sz w:val="16"/>
                <w:szCs w:val="16"/>
              </w:rPr>
            </w:pPr>
            <w:r w:rsidRPr="00D03809">
              <w:rPr>
                <w:sz w:val="16"/>
                <w:szCs w:val="16"/>
              </w:rPr>
              <w:t>125 Kingsway</w:t>
            </w:r>
          </w:p>
          <w:p w14:paraId="56EBCC61" w14:textId="22CC5AC9" w:rsidR="00510FA5" w:rsidRPr="00D03809" w:rsidRDefault="00510FA5" w:rsidP="00E87139">
            <w:pPr>
              <w:pStyle w:val="tabletext"/>
              <w:rPr>
                <w:sz w:val="16"/>
                <w:szCs w:val="16"/>
              </w:rPr>
            </w:pPr>
            <w:r w:rsidRPr="00D03809">
              <w:rPr>
                <w:sz w:val="16"/>
                <w:szCs w:val="16"/>
              </w:rPr>
              <w:t>London</w:t>
            </w:r>
            <w:r w:rsidR="003D0947">
              <w:rPr>
                <w:sz w:val="16"/>
                <w:szCs w:val="16"/>
              </w:rPr>
              <w:t xml:space="preserve">, </w:t>
            </w:r>
            <w:r w:rsidRPr="00D03809">
              <w:rPr>
                <w:sz w:val="16"/>
                <w:szCs w:val="16"/>
              </w:rPr>
              <w:t>WC2B 6NH</w:t>
            </w:r>
          </w:p>
          <w:p w14:paraId="2F0C9110" w14:textId="77777777" w:rsidR="00510FA5" w:rsidRPr="00A2003B" w:rsidRDefault="00510FA5" w:rsidP="00E87139">
            <w:pPr>
              <w:pStyle w:val="tabletext"/>
              <w:rPr>
                <w:sz w:val="16"/>
                <w:szCs w:val="16"/>
                <w:lang w:val="it-IT"/>
              </w:rPr>
            </w:pPr>
            <w:r w:rsidRPr="0028762F">
              <w:rPr>
                <w:b/>
                <w:sz w:val="16"/>
                <w:szCs w:val="16"/>
                <w:lang w:val="it-IT"/>
              </w:rPr>
              <w:t>Tel.</w:t>
            </w:r>
            <w:r w:rsidRPr="00A97D05">
              <w:rPr>
                <w:b/>
                <w:sz w:val="16"/>
                <w:szCs w:val="16"/>
                <w:lang w:val="it-IT"/>
              </w:rPr>
              <w:t xml:space="preserve">: </w:t>
            </w:r>
            <w:r w:rsidRPr="00A2003B">
              <w:rPr>
                <w:sz w:val="16"/>
                <w:szCs w:val="16"/>
                <w:lang w:val="it-IT"/>
              </w:rPr>
              <w:t>+44 20 7276 1234</w:t>
            </w:r>
          </w:p>
          <w:p w14:paraId="1B137BCD" w14:textId="54F83165" w:rsidR="00117C11" w:rsidRPr="00E025C2" w:rsidRDefault="00510FA5" w:rsidP="00E87139">
            <w:pPr>
              <w:pStyle w:val="tabletext"/>
              <w:rPr>
                <w:sz w:val="16"/>
                <w:szCs w:val="16"/>
                <w:lang w:val="it-IT"/>
              </w:rPr>
            </w:pPr>
            <w:r w:rsidRPr="0028762F">
              <w:rPr>
                <w:b/>
                <w:sz w:val="16"/>
                <w:szCs w:val="16"/>
                <w:lang w:val="it-IT"/>
              </w:rPr>
              <w:t>Fax</w:t>
            </w:r>
            <w:r w:rsidRPr="00A97D05">
              <w:rPr>
                <w:b/>
                <w:sz w:val="16"/>
                <w:szCs w:val="16"/>
                <w:lang w:val="it-IT"/>
              </w:rPr>
              <w:t>:</w:t>
            </w:r>
            <w:r w:rsidRPr="00A2003B">
              <w:rPr>
                <w:sz w:val="16"/>
                <w:szCs w:val="16"/>
                <w:lang w:val="it-IT"/>
              </w:rPr>
              <w:t xml:space="preserve"> N/A</w:t>
            </w:r>
          </w:p>
          <w:p w14:paraId="558139AB" w14:textId="77777777" w:rsidR="00117C11" w:rsidRPr="00A2003B" w:rsidRDefault="00117C11" w:rsidP="00E87139">
            <w:pPr>
              <w:pStyle w:val="tabletext"/>
              <w:rPr>
                <w:rStyle w:val="Hyperlink"/>
                <w:iCs/>
                <w:sz w:val="16"/>
                <w:szCs w:val="16"/>
                <w:lang w:val="it-IT"/>
              </w:rPr>
            </w:pPr>
            <w:r w:rsidRPr="0028762F">
              <w:rPr>
                <w:b/>
                <w:sz w:val="16"/>
                <w:szCs w:val="16"/>
                <w:lang w:val="it-IT"/>
              </w:rPr>
              <w:t>E-mail</w:t>
            </w:r>
            <w:r w:rsidRPr="00A97D05">
              <w:rPr>
                <w:b/>
                <w:sz w:val="16"/>
                <w:szCs w:val="16"/>
                <w:lang w:val="it-IT"/>
              </w:rPr>
              <w:t>:</w:t>
            </w:r>
            <w:r w:rsidRPr="00E025C2">
              <w:rPr>
                <w:sz w:val="16"/>
                <w:szCs w:val="16"/>
                <w:lang w:val="it-IT"/>
              </w:rPr>
              <w:t xml:space="preserve"> </w:t>
            </w:r>
            <w:r w:rsidRPr="00A2003B">
              <w:rPr>
                <w:rStyle w:val="Hyperlink"/>
                <w:iCs/>
                <w:sz w:val="16"/>
                <w:szCs w:val="16"/>
                <w:lang w:val="it-IT"/>
              </w:rPr>
              <w:t>N/A</w:t>
            </w:r>
          </w:p>
          <w:p w14:paraId="598E38ED" w14:textId="77777777" w:rsidR="00117C11" w:rsidRPr="0028762F" w:rsidRDefault="00117C11" w:rsidP="00E87139">
            <w:pPr>
              <w:pStyle w:val="tabletext"/>
              <w:rPr>
                <w:lang w:val="fr-LU"/>
              </w:rPr>
            </w:pPr>
            <w:r w:rsidRPr="0028762F">
              <w:rPr>
                <w:rStyle w:val="Emphasis"/>
                <w:b/>
                <w:i w:val="0"/>
                <w:sz w:val="16"/>
                <w:szCs w:val="16"/>
                <w:lang w:val="fr-LU"/>
              </w:rPr>
              <w:t>Source</w:t>
            </w:r>
            <w:r w:rsidRPr="00A97D05">
              <w:rPr>
                <w:rStyle w:val="Emphasis"/>
                <w:b/>
                <w:i w:val="0"/>
                <w:sz w:val="16"/>
                <w:szCs w:val="16"/>
                <w:lang w:val="fr-LU"/>
              </w:rPr>
              <w:t>:</w:t>
            </w:r>
            <w:r w:rsidRPr="0028762F">
              <w:rPr>
                <w:rStyle w:val="Emphasis"/>
                <w:sz w:val="16"/>
                <w:szCs w:val="16"/>
                <w:lang w:val="fr-LU"/>
              </w:rPr>
              <w:t xml:space="preserve"> </w:t>
            </w:r>
            <w:r w:rsidRPr="0028762F">
              <w:rPr>
                <w:rStyle w:val="Hyperlink"/>
                <w:iCs/>
                <w:sz w:val="16"/>
                <w:szCs w:val="16"/>
                <w:lang w:val="fr-LU"/>
              </w:rPr>
              <w:t>https://www.gov.uk/</w:t>
            </w:r>
          </w:p>
        </w:tc>
      </w:tr>
    </w:tbl>
    <w:p w14:paraId="25A786D2" w14:textId="2D9A9211" w:rsidR="00117C11" w:rsidRPr="0028762F" w:rsidRDefault="00117C11" w:rsidP="00B42E9E">
      <w:pPr>
        <w:rPr>
          <w:lang w:val="fr-LU"/>
        </w:rPr>
      </w:pPr>
    </w:p>
    <w:p w14:paraId="7982FC36" w14:textId="196C1623" w:rsidR="003730DF" w:rsidRPr="00F55DE6" w:rsidRDefault="003730DF" w:rsidP="00FE4D60">
      <w:pPr>
        <w:pStyle w:val="Heading3"/>
      </w:pPr>
      <w:bookmarkStart w:id="37" w:name="_Toc1474975"/>
      <w:r w:rsidRPr="00FE4D60">
        <w:t>Coordinatio</w:t>
      </w:r>
      <w:r w:rsidR="005523ED" w:rsidRPr="00FE4D60">
        <w:t>n</w:t>
      </w:r>
      <w:bookmarkEnd w:id="37"/>
    </w:p>
    <w:p w14:paraId="076D07EE" w14:textId="1B648C5E" w:rsidR="00D0248C" w:rsidRDefault="00F932AB" w:rsidP="00E025C2">
      <w:pPr>
        <w:pStyle w:val="Subtitle"/>
      </w:pPr>
      <w:r>
        <w:t>NHSX</w:t>
      </w:r>
      <w:r w:rsidR="00CE12B9">
        <w:t xml:space="preserve"> a joint organisation for digital, data and technology</w:t>
      </w:r>
    </w:p>
    <w:p w14:paraId="6BC07E02" w14:textId="1F092AE0" w:rsidR="008E1EA5" w:rsidRDefault="008E1EA5" w:rsidP="00E025C2">
      <w:pPr>
        <w:rPr>
          <w:rFonts w:eastAsia="Arial"/>
        </w:rPr>
      </w:pPr>
      <w:r>
        <w:rPr>
          <w:rFonts w:eastAsia="Arial"/>
        </w:rPr>
        <w:t xml:space="preserve">On 19 February 2019, the Department of Health and Social Care (DHSC) announced the creation of </w:t>
      </w:r>
      <w:hyperlink r:id="rId116" w:history="1">
        <w:r w:rsidRPr="00CE12B9">
          <w:rPr>
            <w:rStyle w:val="Hyperlink"/>
            <w:rFonts w:eastAsia="Arial"/>
          </w:rPr>
          <w:t>NHSX</w:t>
        </w:r>
      </w:hyperlink>
      <w:r>
        <w:rPr>
          <w:rFonts w:eastAsia="Arial"/>
        </w:rPr>
        <w:t xml:space="preserve">, a joint unit between DHSC, NHS England and NHS Improvement. It is tasked with driving forward digital transformation and delivery across the health service. It will be similar to the creation of GDS, bringing together all the levers of policy, implementation and change for health for the first time. </w:t>
      </w:r>
    </w:p>
    <w:p w14:paraId="2142488A" w14:textId="255CD2EA" w:rsidR="008E1EA5" w:rsidRDefault="008E1EA5" w:rsidP="00E025C2">
      <w:pPr>
        <w:rPr>
          <w:rFonts w:eastAsia="Arial"/>
        </w:rPr>
      </w:pPr>
      <w:r>
        <w:rPr>
          <w:rFonts w:eastAsia="Arial"/>
        </w:rPr>
        <w:t>NHSX will be working closely with GDS and other central government functions to learn from what they have done and ensure there is continued alignment with the Digital, Data and Technology Profession across government.</w:t>
      </w:r>
    </w:p>
    <w:p w14:paraId="3F458125" w14:textId="3725DACB" w:rsidR="00F932AB" w:rsidRPr="00E025C2" w:rsidRDefault="008E1EA5" w:rsidP="00E025C2">
      <w:pPr>
        <w:rPr>
          <w:rFonts w:eastAsia="Arial"/>
        </w:rPr>
      </w:pPr>
      <w:r>
        <w:rPr>
          <w:rFonts w:eastAsia="Arial"/>
        </w:rPr>
        <w:t xml:space="preserve">GDS will be able to assist NHSX in developing guidance and standards in line with the Digital Service Standard and the Technology Code of Practice, and for any technical </w:t>
      </w:r>
      <w:r>
        <w:rPr>
          <w:rFonts w:eastAsia="Arial"/>
        </w:rPr>
        <w:lastRenderedPageBreak/>
        <w:t>advice in areas such as common platforms and components (e.g. Pay and Notify), capability and skills, emerging technology, spend controls, and procurement.</w:t>
      </w:r>
    </w:p>
    <w:p w14:paraId="52EE05AA" w14:textId="4FA40E4F" w:rsidR="005523ED" w:rsidRPr="00F275C8" w:rsidRDefault="003730DF" w:rsidP="00F275C8">
      <w:pPr>
        <w:pStyle w:val="Heading3"/>
      </w:pPr>
      <w:bookmarkStart w:id="38" w:name="_Toc1474976"/>
      <w:r w:rsidRPr="00FE4D60">
        <w:t>Implementation</w:t>
      </w:r>
      <w:bookmarkEnd w:id="38"/>
    </w:p>
    <w:p w14:paraId="0DBBEA3C" w14:textId="43BF05BC" w:rsidR="00F275C8" w:rsidRPr="00FD3D0C" w:rsidRDefault="00F275C8" w:rsidP="00F275C8">
      <w:pPr>
        <w:pStyle w:val="Subtitle"/>
        <w:rPr>
          <w:rStyle w:val="Hyperlink"/>
          <w:color w:val="00B0F0"/>
          <w:sz w:val="22"/>
        </w:rPr>
      </w:pPr>
      <w:r w:rsidRPr="00C94671">
        <w:rPr>
          <w:rStyle w:val="Hyperlink"/>
          <w:color w:val="00B0F0"/>
          <w:sz w:val="22"/>
        </w:rPr>
        <w:t>Technology Leaders Network</w:t>
      </w:r>
    </w:p>
    <w:p w14:paraId="7D15A987" w14:textId="1179091D" w:rsidR="00F275C8" w:rsidRPr="00756308" w:rsidRDefault="00F275C8" w:rsidP="00F275C8">
      <w:r w:rsidRPr="00756308">
        <w:t xml:space="preserve">The </w:t>
      </w:r>
      <w:hyperlink r:id="rId117" w:anchor="technology-leaders-network" w:history="1">
        <w:r w:rsidRPr="00C94671">
          <w:rPr>
            <w:rStyle w:val="Hyperlink"/>
          </w:rPr>
          <w:t>Technology Leaders Network</w:t>
        </w:r>
      </w:hyperlink>
      <w:r w:rsidRPr="00756308">
        <w:t xml:space="preserve"> was established in October 2013 to lead technology across Government, ensuring </w:t>
      </w:r>
      <w:r>
        <w:t>that the</w:t>
      </w:r>
      <w:r w:rsidRPr="00756308">
        <w:t xml:space="preserve"> government </w:t>
      </w:r>
      <w:r>
        <w:t xml:space="preserve">is equipped </w:t>
      </w:r>
      <w:r w:rsidRPr="00756308">
        <w:t>with the right technology to deliver great digital services.</w:t>
      </w:r>
    </w:p>
    <w:p w14:paraId="4315A6EA" w14:textId="77777777" w:rsidR="00F275C8" w:rsidRPr="00756308" w:rsidRDefault="00F275C8" w:rsidP="00F275C8">
      <w:r w:rsidRPr="00756308">
        <w:t xml:space="preserve">The network is run by the Government Digital Service and is made up of a Departmental Technology Leader from each main government department, plus Technology Leaders from each of the Devolved Administrations. Technology Leaders and Digital </w:t>
      </w:r>
      <w:r>
        <w:t>L</w:t>
      </w:r>
      <w:r w:rsidRPr="00756308">
        <w:t>eaders are expected to work closely together.</w:t>
      </w:r>
    </w:p>
    <w:p w14:paraId="30B1370D" w14:textId="4FEA3753" w:rsidR="00F275C8" w:rsidRPr="00FD3D0C" w:rsidRDefault="00F275C8" w:rsidP="00F275C8">
      <w:pPr>
        <w:pStyle w:val="Subtitle"/>
        <w:rPr>
          <w:rStyle w:val="Hyperlink"/>
          <w:color w:val="00B0F0"/>
          <w:sz w:val="22"/>
        </w:rPr>
      </w:pPr>
      <w:r w:rsidRPr="00C94671">
        <w:rPr>
          <w:rStyle w:val="Hyperlink"/>
          <w:color w:val="00B0F0"/>
          <w:sz w:val="22"/>
        </w:rPr>
        <w:t>Digital Leaders Network</w:t>
      </w:r>
    </w:p>
    <w:p w14:paraId="1999B19C" w14:textId="4C53B214" w:rsidR="00F275C8" w:rsidRPr="00EC3142" w:rsidRDefault="00F275C8" w:rsidP="00F275C8">
      <w:r w:rsidRPr="00756308">
        <w:t xml:space="preserve">The </w:t>
      </w:r>
      <w:hyperlink r:id="rId118" w:anchor="digital-leaders-network" w:history="1">
        <w:r w:rsidRPr="00C94671">
          <w:rPr>
            <w:rStyle w:val="Hyperlink"/>
          </w:rPr>
          <w:t>Digital Leaders Network</w:t>
        </w:r>
      </w:hyperlink>
      <w:r w:rsidRPr="00756308">
        <w:t xml:space="preserve"> was established in early 2012 to drive forward the digital agenda across Government. The Network is run by the Government Digital Service and is made up of a departmental Digital Leader from each main government department, plus Digital Leaders from each of the Devolved Administrations. Technology Leaders and Digital leaders are expected to work closely together.</w:t>
      </w:r>
    </w:p>
    <w:p w14:paraId="383F76E1" w14:textId="287D0FC0" w:rsidR="00F275C8" w:rsidRPr="00FD3D0C" w:rsidRDefault="00F275C8" w:rsidP="00F275C8">
      <w:pPr>
        <w:pStyle w:val="Subtitle"/>
        <w:rPr>
          <w:rStyle w:val="Hyperlink"/>
          <w:color w:val="00B0F0"/>
          <w:sz w:val="22"/>
        </w:rPr>
      </w:pPr>
      <w:r w:rsidRPr="00C94671">
        <w:rPr>
          <w:rStyle w:val="Hyperlink"/>
          <w:color w:val="00B0F0"/>
          <w:sz w:val="22"/>
        </w:rPr>
        <w:t>Data Leaders Network</w:t>
      </w:r>
    </w:p>
    <w:p w14:paraId="5471F5DA" w14:textId="3D27A1B6" w:rsidR="008B7E9E" w:rsidRPr="00E025C2" w:rsidRDefault="00F275C8" w:rsidP="00E025C2">
      <w:pPr>
        <w:rPr>
          <w:rStyle w:val="Strong"/>
          <w:b w:val="0"/>
        </w:rPr>
      </w:pPr>
      <w:r w:rsidRPr="00E025C2">
        <w:rPr>
          <w:rStyle w:val="Strong"/>
          <w:b w:val="0"/>
        </w:rPr>
        <w:t xml:space="preserve">The </w:t>
      </w:r>
      <w:hyperlink r:id="rId119" w:anchor="data-leaders-network" w:history="1">
        <w:r w:rsidRPr="00E025C2">
          <w:rPr>
            <w:rStyle w:val="Strong"/>
            <w:b w:val="0"/>
          </w:rPr>
          <w:t>Data Leaders Network</w:t>
        </w:r>
      </w:hyperlink>
      <w:r w:rsidRPr="00E025C2">
        <w:rPr>
          <w:rStyle w:val="Strong"/>
          <w:b w:val="0"/>
        </w:rPr>
        <w:t xml:space="preserve"> was established in 2015 to ensure that departments’ approach to the use and management of data properly enables the delivery of government policy and operational objectives. The Data Leaders Network meets monthly.</w:t>
      </w:r>
    </w:p>
    <w:p w14:paraId="105C22A7" w14:textId="77777777" w:rsidR="003730DF" w:rsidRPr="00FE4D60" w:rsidRDefault="003730DF" w:rsidP="00FE4D60">
      <w:pPr>
        <w:pStyle w:val="Heading3"/>
      </w:pPr>
      <w:bookmarkStart w:id="39" w:name="_Toc1474977"/>
      <w:r w:rsidRPr="00F55DE6">
        <w:t>Support</w:t>
      </w:r>
      <w:bookmarkEnd w:id="39"/>
    </w:p>
    <w:p w14:paraId="168665BC" w14:textId="77777777" w:rsidR="00EE301D" w:rsidRDefault="00EE301D" w:rsidP="00EE301D">
      <w:r w:rsidRPr="37004213">
        <w:t xml:space="preserve">No responsible organisations were reported to date. </w:t>
      </w:r>
    </w:p>
    <w:p w14:paraId="36A75A99" w14:textId="7EF9DA5A" w:rsidR="001A3505" w:rsidRDefault="001A3505" w:rsidP="00FE4D60">
      <w:pPr>
        <w:pStyle w:val="Heading3"/>
      </w:pPr>
      <w:bookmarkStart w:id="40" w:name="_Toc1035643"/>
      <w:bookmarkStart w:id="41" w:name="_Toc1474978"/>
      <w:r>
        <w:t xml:space="preserve">Base registry </w:t>
      </w:r>
      <w:r w:rsidRPr="00FE4D60">
        <w:t>coordination</w:t>
      </w:r>
      <w:bookmarkEnd w:id="40"/>
      <w:bookmarkEnd w:id="41"/>
    </w:p>
    <w:p w14:paraId="27C2E4F7" w14:textId="5A830A88" w:rsidR="009A772C" w:rsidRDefault="009A772C" w:rsidP="00E025C2">
      <w:pPr>
        <w:pStyle w:val="Subtitle"/>
      </w:pPr>
      <w:r>
        <w:t>Company Registry</w:t>
      </w:r>
    </w:p>
    <w:p w14:paraId="2405820F" w14:textId="44E20305" w:rsidR="009A772C" w:rsidRDefault="009A772C" w:rsidP="006E3C30">
      <w:r>
        <w:t xml:space="preserve">The </w:t>
      </w:r>
      <w:hyperlink r:id="rId120" w:history="1">
        <w:r w:rsidRPr="009A772C">
          <w:rPr>
            <w:rStyle w:val="Hyperlink"/>
          </w:rPr>
          <w:t>company registry</w:t>
        </w:r>
      </w:hyperlink>
      <w:r>
        <w:t xml:space="preserve"> administered by Companies House should be the single, authoritative place to </w:t>
      </w:r>
      <w:r w:rsidRPr="0094799F">
        <w:rPr>
          <w:noProof/>
        </w:rPr>
        <w:t>find</w:t>
      </w:r>
      <w:r>
        <w:t xml:space="preserve"> data directly related to a limited company such as the date it </w:t>
      </w:r>
      <w:r w:rsidRPr="0094799F">
        <w:rPr>
          <w:noProof/>
        </w:rPr>
        <w:t>was formed</w:t>
      </w:r>
      <w:r>
        <w:t xml:space="preserve"> and the date it </w:t>
      </w:r>
      <w:r w:rsidRPr="0094799F">
        <w:rPr>
          <w:noProof/>
        </w:rPr>
        <w:t>was dissolved</w:t>
      </w:r>
      <w:r>
        <w:t xml:space="preserve"> and a link to the registered office.  </w:t>
      </w:r>
    </w:p>
    <w:p w14:paraId="05CA0C92" w14:textId="7B163AF3" w:rsidR="009A772C" w:rsidRDefault="00701601" w:rsidP="00E025C2">
      <w:pPr>
        <w:pStyle w:val="Subtitle"/>
      </w:pPr>
      <w:r>
        <w:t>Registry Design Authority</w:t>
      </w:r>
    </w:p>
    <w:p w14:paraId="2210FD15" w14:textId="520D8609" w:rsidR="00E8351A" w:rsidRDefault="00701601" w:rsidP="006E3C30">
      <w:r>
        <w:t xml:space="preserve">The </w:t>
      </w:r>
      <w:hyperlink r:id="rId121" w:history="1">
        <w:r w:rsidRPr="00E8351A">
          <w:rPr>
            <w:rStyle w:val="Hyperlink"/>
          </w:rPr>
          <w:t>Registry Design Authority</w:t>
        </w:r>
      </w:hyperlink>
      <w:r>
        <w:t xml:space="preserve"> is the body in charge to ensure the realisation of an interconnected environment </w:t>
      </w:r>
      <w:r w:rsidR="00546856">
        <w:t>between registries</w:t>
      </w:r>
      <w:r w:rsidR="003D0947">
        <w:t>. It</w:t>
      </w:r>
      <w:r w:rsidR="00546856">
        <w:t xml:space="preserve"> </w:t>
      </w:r>
      <w:r w:rsidR="003D0947">
        <w:t xml:space="preserve">became </w:t>
      </w:r>
      <w:r w:rsidR="00546856">
        <w:t xml:space="preserve">necessary to incorporate this idea into the initial phase of designing the registry. </w:t>
      </w:r>
      <w:r w:rsidR="00143E3F" w:rsidRPr="00143E3F">
        <w:t xml:space="preserve">As a part of Government Digital Services (GDS), the Registry Design Authority is charged with guaranteeing that registries accurately reflect the interconnectedness of government data. In doing so, the Authority has to determine which registries get built, which implies also definition of where the new registry will be placed within the linked ecosystem of registries, establishing whether the registry data constitutes a </w:t>
      </w:r>
      <w:r w:rsidR="007B5734">
        <w:t>‘</w:t>
      </w:r>
      <w:r w:rsidR="00143E3F" w:rsidRPr="00143E3F">
        <w:t>minimum viable dataset</w:t>
      </w:r>
      <w:r w:rsidR="007B5734">
        <w:t>’</w:t>
      </w:r>
      <w:r w:rsidR="00143E3F" w:rsidRPr="00143E3F">
        <w:t xml:space="preserve"> and ensuring that data kept is accurate and up-to-date so that it is considered good enough to build services, as well as determining which part of government is best placed to run the new registry.</w:t>
      </w:r>
    </w:p>
    <w:p w14:paraId="58254C19" w14:textId="65FF6609" w:rsidR="00E8351A" w:rsidRDefault="00E8351A" w:rsidP="00466A1A">
      <w:pPr>
        <w:pStyle w:val="Subtitle"/>
        <w:keepNext/>
      </w:pPr>
      <w:r>
        <w:lastRenderedPageBreak/>
        <w:t>Registry of Registries</w:t>
      </w:r>
    </w:p>
    <w:p w14:paraId="32422312" w14:textId="6AA740E7" w:rsidR="00C22F52" w:rsidRDefault="00C22F52" w:rsidP="00466A1A">
      <w:pPr>
        <w:keepNext/>
      </w:pPr>
      <w:r>
        <w:t xml:space="preserve">Another important item introduced by the UK is the </w:t>
      </w:r>
      <w:hyperlink r:id="rId122" w:history="1">
        <w:r w:rsidRPr="00E025C2">
          <w:rPr>
            <w:rStyle w:val="Hyperlink"/>
          </w:rPr>
          <w:t>Registry of Registries</w:t>
        </w:r>
      </w:hyperlink>
      <w:r>
        <w:t xml:space="preserve">. Even though it is currently running in a beta phase and contains only </w:t>
      </w:r>
      <w:r>
        <w:rPr>
          <w:noProof/>
        </w:rPr>
        <w:t>six</w:t>
      </w:r>
      <w:r>
        <w:t xml:space="preserve"> entries, it will certainly prove to be an extremely useful tool for the management of registries in the future.</w:t>
      </w:r>
    </w:p>
    <w:p w14:paraId="77C141B2" w14:textId="23556EB7" w:rsidR="009740C8" w:rsidRDefault="009740C8" w:rsidP="00E025C2">
      <w:pPr>
        <w:pStyle w:val="Subtitle"/>
      </w:pPr>
      <w:r>
        <w:t xml:space="preserve">Department for Business, </w:t>
      </w:r>
      <w:r w:rsidR="00281089">
        <w:t>Energy and Industrial Strategy</w:t>
      </w:r>
    </w:p>
    <w:p w14:paraId="79E76180" w14:textId="1F8536DA" w:rsidR="009740C8" w:rsidRDefault="008B4514" w:rsidP="008B4514">
      <w:r>
        <w:t xml:space="preserve">The </w:t>
      </w:r>
      <w:hyperlink r:id="rId123" w:history="1">
        <w:r w:rsidRPr="00AE239F">
          <w:rPr>
            <w:rStyle w:val="Hyperlink"/>
          </w:rPr>
          <w:t>Business</w:t>
        </w:r>
      </w:hyperlink>
      <w:r>
        <w:t xml:space="preserve"> </w:t>
      </w:r>
      <w:r w:rsidR="00D729CC">
        <w:t xml:space="preserve">and </w:t>
      </w:r>
      <w:hyperlink r:id="rId124" w:history="1">
        <w:r w:rsidR="00D729CC" w:rsidRPr="009D2CBD">
          <w:rPr>
            <w:rStyle w:val="Hyperlink"/>
          </w:rPr>
          <w:t>Land</w:t>
        </w:r>
      </w:hyperlink>
      <w:r w:rsidR="00D729CC">
        <w:t xml:space="preserve"> </w:t>
      </w:r>
      <w:r>
        <w:t>Registr</w:t>
      </w:r>
      <w:r w:rsidR="00D729CC">
        <w:t>ies</w:t>
      </w:r>
      <w:r>
        <w:t xml:space="preserve"> belongs to the Department for Business, </w:t>
      </w:r>
      <w:r w:rsidR="00281089">
        <w:t>Energy and Industrial Strategy</w:t>
      </w:r>
      <w:r>
        <w:t xml:space="preserve"> </w:t>
      </w:r>
      <w:r w:rsidR="006A0F6E">
        <w:t xml:space="preserve">and handles </w:t>
      </w:r>
      <w:r w:rsidR="00D729CC">
        <w:t xml:space="preserve">accordingly </w:t>
      </w:r>
      <w:r w:rsidR="006A0F6E">
        <w:t>business</w:t>
      </w:r>
      <w:r w:rsidR="00D729CC">
        <w:t xml:space="preserve"> and land</w:t>
      </w:r>
      <w:r w:rsidR="006A0F6E">
        <w:t xml:space="preserve"> data.</w:t>
      </w:r>
      <w:r w:rsidR="00E07AC1">
        <w:t xml:space="preserve"> The land registry serves as an excellent example to demonstrate the gathering of data from local offices, which are then made available through the </w:t>
      </w:r>
      <w:hyperlink r:id="rId125" w:history="1">
        <w:r w:rsidR="00E07AC1" w:rsidRPr="00E945A9">
          <w:rPr>
            <w:rStyle w:val="Hyperlink"/>
          </w:rPr>
          <w:t>Land Registry’s portal</w:t>
        </w:r>
      </w:hyperlink>
      <w:r w:rsidR="00E07AC1">
        <w:t xml:space="preserve">. The Land Registry in the UK registries ownership of property and as such is </w:t>
      </w:r>
      <w:r w:rsidR="00E07AC1" w:rsidRPr="002C5973">
        <w:rPr>
          <w:noProof/>
        </w:rPr>
        <w:t>one of</w:t>
      </w:r>
      <w:r w:rsidR="00E07AC1">
        <w:t xml:space="preserve"> the largest property databases in Europe. It has 14 offices, with its head office in Croydon. It is self-sufficient </w:t>
      </w:r>
      <w:r w:rsidR="00E07AC1">
        <w:rPr>
          <w:noProof/>
        </w:rPr>
        <w:t>regarding</w:t>
      </w:r>
      <w:r w:rsidR="00E07AC1">
        <w:t xml:space="preserve"> funding, as it receives no government funding, but rather finances its operations from registration and search fees. Each local office has an Area Manager, a Local Land Registrar, an Operations Manager and an Integrity Manager, while </w:t>
      </w:r>
      <w:r w:rsidR="00E07AC1" w:rsidRPr="00262354">
        <w:rPr>
          <w:noProof/>
        </w:rPr>
        <w:t>the national office is headed by the Chief Land Registrar</w:t>
      </w:r>
      <w:r w:rsidR="00E07AC1">
        <w:rPr>
          <w:noProof/>
        </w:rPr>
        <w:t>.</w:t>
      </w:r>
    </w:p>
    <w:p w14:paraId="4F7E3448" w14:textId="37A89C01" w:rsidR="009740C8" w:rsidRDefault="009740C8" w:rsidP="00E025C2">
      <w:pPr>
        <w:pStyle w:val="Subtitle"/>
      </w:pPr>
      <w:r>
        <w:t>Department of Transport</w:t>
      </w:r>
    </w:p>
    <w:p w14:paraId="6B4007E5" w14:textId="77777777" w:rsidR="009740C8" w:rsidRDefault="006A0F6E" w:rsidP="008B4514">
      <w:r>
        <w:t xml:space="preserve">The </w:t>
      </w:r>
      <w:hyperlink r:id="rId126" w:history="1">
        <w:r w:rsidRPr="00EC30C2">
          <w:rPr>
            <w:rStyle w:val="Hyperlink"/>
          </w:rPr>
          <w:t>Vehicle Registry</w:t>
        </w:r>
      </w:hyperlink>
      <w:r>
        <w:t xml:space="preserve"> belongs to the Department of Transport and handles vehicles data. </w:t>
      </w:r>
    </w:p>
    <w:p w14:paraId="036D1AF4" w14:textId="0BAFB239" w:rsidR="009740C8" w:rsidRDefault="009740C8" w:rsidP="00E025C2">
      <w:pPr>
        <w:pStyle w:val="Subtitle"/>
      </w:pPr>
      <w:r>
        <w:t>Revenue Department</w:t>
      </w:r>
    </w:p>
    <w:p w14:paraId="162BFE46" w14:textId="46338097" w:rsidR="003E52C6" w:rsidRDefault="009740C8" w:rsidP="008B4514">
      <w:r>
        <w:t>The</w:t>
      </w:r>
      <w:r w:rsidR="006A0F6E">
        <w:t xml:space="preserve"> </w:t>
      </w:r>
      <w:hyperlink r:id="rId127" w:history="1">
        <w:r w:rsidR="006A0F6E" w:rsidRPr="00634800">
          <w:rPr>
            <w:rStyle w:val="Hyperlink"/>
          </w:rPr>
          <w:t>Tax Registry</w:t>
        </w:r>
      </w:hyperlink>
      <w:r w:rsidR="006A0F6E">
        <w:t xml:space="preserve"> belongs to the Revenue Department and handles Tax data</w:t>
      </w:r>
      <w:r w:rsidR="00D729CC">
        <w:t>.</w:t>
      </w:r>
      <w:r w:rsidR="00842CF3">
        <w:t xml:space="preserve"> </w:t>
      </w:r>
      <w:r w:rsidR="00D02F13">
        <w:t xml:space="preserve">The registry governance is mostly carried out </w:t>
      </w:r>
      <w:r w:rsidR="00842CF3">
        <w:t xml:space="preserve">through Chief Registrars, who are the heads of the particular registries, as well as agencies in charge of maintaining </w:t>
      </w:r>
      <w:r w:rsidR="00D02F13">
        <w:t>it</w:t>
      </w:r>
      <w:r w:rsidR="00842CF3">
        <w:t xml:space="preserve">. </w:t>
      </w:r>
      <w:r w:rsidR="0081428A">
        <w:t>Th</w:t>
      </w:r>
      <w:r w:rsidR="003E52C6">
        <w:t xml:space="preserve">e Tax Registry, which is maintained by Her Majesty’s Revenue and Customs, </w:t>
      </w:r>
      <w:r w:rsidR="003D0947">
        <w:t>is</w:t>
      </w:r>
      <w:r w:rsidR="003E52C6">
        <w:t xml:space="preserve"> divided into </w:t>
      </w:r>
      <w:r w:rsidR="003E52C6">
        <w:rPr>
          <w:noProof/>
        </w:rPr>
        <w:t>four</w:t>
      </w:r>
      <w:r w:rsidR="003E52C6">
        <w:t xml:space="preserve"> operational groups: Personal </w:t>
      </w:r>
      <w:r w:rsidR="003E52C6" w:rsidRPr="00262354">
        <w:rPr>
          <w:noProof/>
        </w:rPr>
        <w:t>tax</w:t>
      </w:r>
      <w:r w:rsidR="003E52C6">
        <w:t xml:space="preserve">, Benefits and Credits, Business </w:t>
      </w:r>
      <w:r w:rsidR="003E52C6" w:rsidRPr="00262354">
        <w:rPr>
          <w:noProof/>
        </w:rPr>
        <w:t>tax</w:t>
      </w:r>
      <w:r w:rsidR="003E52C6">
        <w:t xml:space="preserve"> and Enforcement and Compliance.</w:t>
      </w:r>
    </w:p>
    <w:p w14:paraId="4D327CD8" w14:textId="2CB4FEFF" w:rsidR="003730DF" w:rsidRPr="00F55DE6" w:rsidRDefault="003730DF" w:rsidP="00FE4D60">
      <w:pPr>
        <w:pStyle w:val="Heading3"/>
      </w:pPr>
      <w:bookmarkStart w:id="42" w:name="_Toc1474979"/>
      <w:r w:rsidRPr="00FE4D60">
        <w:t>Audit</w:t>
      </w:r>
      <w:bookmarkEnd w:id="42"/>
    </w:p>
    <w:p w14:paraId="34900F64" w14:textId="7B5C5420" w:rsidR="00B53C37" w:rsidRPr="00FD3D0C" w:rsidRDefault="00B53C37" w:rsidP="00B53C37">
      <w:pPr>
        <w:pStyle w:val="Subtitle"/>
        <w:rPr>
          <w:rStyle w:val="Hyperlink"/>
          <w:color w:val="00B0F0"/>
          <w:sz w:val="22"/>
        </w:rPr>
      </w:pPr>
      <w:r w:rsidRPr="006F5C8C">
        <w:rPr>
          <w:rStyle w:val="Hyperlink"/>
          <w:color w:val="00B0F0"/>
          <w:sz w:val="22"/>
        </w:rPr>
        <w:t>National Audit Office (NAO)</w:t>
      </w:r>
    </w:p>
    <w:p w14:paraId="15AB3025" w14:textId="192228C2" w:rsidR="00B53C37" w:rsidRPr="00756308" w:rsidRDefault="00B53C37" w:rsidP="00B53C37">
      <w:r w:rsidRPr="00756308">
        <w:t xml:space="preserve">The </w:t>
      </w:r>
      <w:hyperlink r:id="rId128" w:history="1">
        <w:r w:rsidRPr="006F5C8C">
          <w:rPr>
            <w:rStyle w:val="Hyperlink"/>
          </w:rPr>
          <w:t>NAO</w:t>
        </w:r>
      </w:hyperlink>
      <w:r w:rsidRPr="00756308">
        <w:t xml:space="preserve"> is an independent body in charge of scrutinising public spending on behalf of Parliament. It audits the accounts of all government departments and agencies, as well as a wide range of other public bodies, and reports to Parliament on the economy, efficiency and effectiveness with which government bodies employ public money to perform their duties and provide services. Over the past years, the NAO has published several reports related to eGovernment or to departmental ICT projects. Government spending, including eGovernment, is also inspected by the </w:t>
      </w:r>
      <w:r w:rsidRPr="000C008F">
        <w:t>Public Accounts Committee (PAC)</w:t>
      </w:r>
      <w:r w:rsidRPr="00756308">
        <w:t xml:space="preserve"> of the House of Commons. As with the NAO, the PAC has published several reports in recent years related to eGovernment, or specific IT projects.</w:t>
      </w:r>
    </w:p>
    <w:p w14:paraId="6362B37C" w14:textId="3C5BEEF0" w:rsidR="00B53C37" w:rsidRPr="00FD3D0C" w:rsidRDefault="00B53C37" w:rsidP="00B53C37">
      <w:pPr>
        <w:pStyle w:val="Subtitle"/>
        <w:rPr>
          <w:rStyle w:val="Hyperlink"/>
          <w:color w:val="00B0F0"/>
          <w:sz w:val="22"/>
        </w:rPr>
      </w:pPr>
      <w:r w:rsidRPr="006F5C8C">
        <w:rPr>
          <w:rStyle w:val="Hyperlink"/>
          <w:color w:val="00B0F0"/>
          <w:sz w:val="22"/>
        </w:rPr>
        <w:t>Office for Budget Responsibility</w:t>
      </w:r>
    </w:p>
    <w:p w14:paraId="6CB345F7" w14:textId="20651E30" w:rsidR="00B53C37" w:rsidRPr="00F57208" w:rsidRDefault="00B53C37" w:rsidP="006F5C8C">
      <w:r w:rsidRPr="00756308">
        <w:t xml:space="preserve">The </w:t>
      </w:r>
      <w:hyperlink r:id="rId129" w:history="1">
        <w:r w:rsidRPr="006F5C8C">
          <w:rPr>
            <w:rStyle w:val="Hyperlink"/>
          </w:rPr>
          <w:t>Office for Budget Responsibility</w:t>
        </w:r>
      </w:hyperlink>
      <w:r w:rsidRPr="00756308">
        <w:t xml:space="preserve"> was formed in May 2010 to carry out an independent assessment of the public finances and the economy for each pre-budget and budget report. It has four main roles: to produce forecasts for the economy and public finances; to judge progress towards the government’s fiscal targets; to assess the long-term sustainability of the public finances; and, to scrutinise the Treasury’s costing of budget measures. </w:t>
      </w:r>
    </w:p>
    <w:p w14:paraId="1991DF04" w14:textId="77777777" w:rsidR="003730DF" w:rsidRPr="00F55DE6" w:rsidRDefault="003730DF" w:rsidP="00466A1A">
      <w:pPr>
        <w:pStyle w:val="Heading3"/>
      </w:pPr>
      <w:bookmarkStart w:id="43" w:name="_Toc1474980"/>
      <w:r w:rsidRPr="00F55DE6">
        <w:lastRenderedPageBreak/>
        <w:t xml:space="preserve">Data </w:t>
      </w:r>
      <w:r w:rsidRPr="00FE4D60">
        <w:t>Protection</w:t>
      </w:r>
      <w:bookmarkEnd w:id="43"/>
    </w:p>
    <w:p w14:paraId="40C9598E" w14:textId="495EFBA3" w:rsidR="00B077B9" w:rsidRPr="00FD3D0C" w:rsidRDefault="00B077B9" w:rsidP="00466A1A">
      <w:pPr>
        <w:pStyle w:val="Subtitle"/>
        <w:keepNext/>
        <w:rPr>
          <w:rStyle w:val="Hyperlink"/>
          <w:color w:val="00B0F0"/>
          <w:sz w:val="22"/>
        </w:rPr>
      </w:pPr>
      <w:r w:rsidRPr="006F5C8C">
        <w:rPr>
          <w:rStyle w:val="Hyperlink"/>
          <w:color w:val="00B0F0"/>
          <w:sz w:val="22"/>
        </w:rPr>
        <w:t>The Information Commissioner's Office</w:t>
      </w:r>
    </w:p>
    <w:p w14:paraId="11F0672D" w14:textId="0493190D" w:rsidR="005523ED" w:rsidRPr="005523ED" w:rsidRDefault="00B077B9" w:rsidP="00466A1A">
      <w:pPr>
        <w:keepNext/>
      </w:pPr>
      <w:r w:rsidRPr="00756308">
        <w:t xml:space="preserve">The </w:t>
      </w:r>
      <w:hyperlink r:id="rId130" w:history="1">
        <w:r w:rsidRPr="006F5C8C">
          <w:rPr>
            <w:rStyle w:val="Hyperlink"/>
          </w:rPr>
          <w:t>Information Commissioner</w:t>
        </w:r>
      </w:hyperlink>
      <w:r w:rsidRPr="00756308">
        <w:t xml:space="preserve"> is an independent supervisory authority in charge of enforcing and overseeing legislation in data protection/privacy and freedom of information. The Commissioner has a range of duties, including the promotion of good information handling and the encouragement of codes of practice for data controllers regarding the collection and processing of personal data. The Information Commissioner directly reports to the parliament. Three regional offices were established in 2003 as a direct response to the devolution process in Northern Ireland, Scotland and Wales. </w:t>
      </w:r>
    </w:p>
    <w:p w14:paraId="4EB2D4F5" w14:textId="77777777" w:rsidR="003730DF" w:rsidRPr="00F55DE6" w:rsidRDefault="003730DF" w:rsidP="001F36DA">
      <w:pPr>
        <w:pStyle w:val="Heading2"/>
      </w:pPr>
      <w:bookmarkStart w:id="44" w:name="_Toc1474981"/>
      <w:r w:rsidRPr="00F55DE6">
        <w:t>Subnational (</w:t>
      </w:r>
      <w:r w:rsidRPr="001F36DA">
        <w:t>federal</w:t>
      </w:r>
      <w:r w:rsidRPr="00F55DE6">
        <w:t>, regional and local)</w:t>
      </w:r>
      <w:bookmarkEnd w:id="44"/>
    </w:p>
    <w:p w14:paraId="3DA089E7" w14:textId="77777777" w:rsidR="005523ED" w:rsidRPr="00F55DE6" w:rsidRDefault="005523ED" w:rsidP="001F36DA">
      <w:pPr>
        <w:pStyle w:val="Heading3"/>
      </w:pPr>
      <w:bookmarkStart w:id="45" w:name="_Toc1474982"/>
      <w:r w:rsidRPr="001F36DA">
        <w:t>Policy</w:t>
      </w:r>
      <w:bookmarkEnd w:id="45"/>
    </w:p>
    <w:p w14:paraId="1CD2B69D" w14:textId="54961C67" w:rsidR="00636DEB" w:rsidRPr="006F5C8C" w:rsidRDefault="00795376" w:rsidP="00FD3D0C">
      <w:pPr>
        <w:pStyle w:val="Subtitle"/>
      </w:pPr>
      <w:r>
        <w:t>Ministry of Housing</w:t>
      </w:r>
      <w:r w:rsidR="00636DEB" w:rsidRPr="006F5C8C">
        <w:t xml:space="preserve"> Communities and Local Government (CLG)</w:t>
      </w:r>
    </w:p>
    <w:p w14:paraId="5337C022" w14:textId="635F9F64" w:rsidR="00636DEB" w:rsidRDefault="00636DEB" w:rsidP="006F5C8C">
      <w:r w:rsidRPr="00756308">
        <w:t xml:space="preserve">The </w:t>
      </w:r>
      <w:hyperlink r:id="rId131" w:history="1">
        <w:r w:rsidR="00D97981" w:rsidRPr="00F0688F">
          <w:rPr>
            <w:rStyle w:val="Hyperlink"/>
          </w:rPr>
          <w:t>MHCLG</w:t>
        </w:r>
      </w:hyperlink>
      <w:r w:rsidR="003D0947">
        <w:rPr>
          <w:rStyle w:val="Hyperlink"/>
        </w:rPr>
        <w:t xml:space="preserve"> </w:t>
      </w:r>
      <w:r w:rsidRPr="00756308">
        <w:t xml:space="preserve">is in charge of regional and local eGovernment policies. It promotes community cohesion and equality, as well as the responsibility for housing, urban regeneration, planning and local government. </w:t>
      </w:r>
    </w:p>
    <w:p w14:paraId="69D63029" w14:textId="57AF460E" w:rsidR="002952FC" w:rsidRPr="003116BB" w:rsidRDefault="002952FC" w:rsidP="002952FC">
      <w:pPr>
        <w:pStyle w:val="Subtitle"/>
      </w:pPr>
      <w:r w:rsidRPr="003116BB">
        <w:t xml:space="preserve">Public Service Leadership Group </w:t>
      </w:r>
      <w:r>
        <w:t>- Wales</w:t>
      </w:r>
    </w:p>
    <w:p w14:paraId="590292FF" w14:textId="77777777" w:rsidR="002952FC" w:rsidRPr="00756308" w:rsidRDefault="002952FC" w:rsidP="002952FC">
      <w:r w:rsidRPr="00756308">
        <w:t>The Public Service Leadership Group provides leadership for collaboration, driving the pace of improvement in services for Welsh citizens. Chaired by the Minister for Local Government and Communities, the group focuses on ways to improve efficiency and stimulate innovation across public services.</w:t>
      </w:r>
    </w:p>
    <w:p w14:paraId="52CE3560" w14:textId="059CD1A1" w:rsidR="002952FC" w:rsidRPr="00756308" w:rsidRDefault="002952FC" w:rsidP="002952FC">
      <w:pPr>
        <w:pStyle w:val="Subtitle"/>
      </w:pPr>
      <w:r w:rsidRPr="00E6343D">
        <w:t>Office of</w:t>
      </w:r>
      <w:r w:rsidRPr="00F56C89">
        <w:t xml:space="preserve"> the Chief Information Officer (OCIO)</w:t>
      </w:r>
      <w:r>
        <w:t xml:space="preserve"> - Wales</w:t>
      </w:r>
    </w:p>
    <w:p w14:paraId="7B438F1C" w14:textId="3BC5FAFF" w:rsidR="002952FC" w:rsidRDefault="002952FC" w:rsidP="006F5C8C">
      <w:r w:rsidRPr="00756308">
        <w:t>The OCIO is responsible for leading and co-ordinating the strategy and design for the use of information technology across the public sector. It also manages IT quality assurance and governance.</w:t>
      </w:r>
    </w:p>
    <w:p w14:paraId="2C51D38D" w14:textId="0089ED24" w:rsidR="00D514EC" w:rsidRPr="00F56C89" w:rsidRDefault="00D514EC" w:rsidP="00D514EC">
      <w:pPr>
        <w:pStyle w:val="Subtitle"/>
      </w:pPr>
      <w:r w:rsidRPr="00E6343D">
        <w:t>Delivery and Innovation Division (DID)</w:t>
      </w:r>
      <w:r>
        <w:t xml:space="preserve"> – Northern Ireland</w:t>
      </w:r>
    </w:p>
    <w:p w14:paraId="353AD032" w14:textId="4831209F" w:rsidR="00D514EC" w:rsidRPr="00F57208" w:rsidRDefault="00D514EC" w:rsidP="006F5C8C">
      <w:r w:rsidRPr="00756308">
        <w:t>The Delivery and Innovation Division in the Department of Finance and Personnel provides a range of specialist business services to Northern Ireland's civil service, which include eGovernment policy, strategic programmes, business consultancy and ICT shared services. DID is an amalgamation of the former eGovernment Unit, Business Development Service and Public Service Improvement Unit. The Division also offers customer-facing telephony and online services to the citizens of Northern Ireland.</w:t>
      </w:r>
    </w:p>
    <w:p w14:paraId="27CC7E6F" w14:textId="77777777" w:rsidR="005523ED" w:rsidRPr="00F55DE6" w:rsidRDefault="005523ED" w:rsidP="001F36DA">
      <w:pPr>
        <w:pStyle w:val="Heading3"/>
      </w:pPr>
      <w:bookmarkStart w:id="46" w:name="_Toc1474983"/>
      <w:r w:rsidRPr="001F36DA">
        <w:t>Coordination</w:t>
      </w:r>
      <w:bookmarkEnd w:id="46"/>
    </w:p>
    <w:p w14:paraId="2D7A066F" w14:textId="52E1DEF1" w:rsidR="006A3EE1" w:rsidRPr="00FD3D0C" w:rsidRDefault="00F0688F" w:rsidP="00FD3D0C">
      <w:pPr>
        <w:pStyle w:val="Subtitle"/>
      </w:pPr>
      <w:r>
        <w:rPr>
          <w:rStyle w:val="Hyperlink"/>
          <w:color w:val="00B0F0"/>
          <w:sz w:val="22"/>
        </w:rPr>
        <w:t>Ministry for Housing</w:t>
      </w:r>
      <w:r w:rsidR="006A3EE1" w:rsidRPr="00156774">
        <w:rPr>
          <w:rStyle w:val="Hyperlink"/>
          <w:color w:val="00B0F0"/>
          <w:sz w:val="22"/>
        </w:rPr>
        <w:t xml:space="preserve"> Communities and Local Government (CLG)</w:t>
      </w:r>
    </w:p>
    <w:p w14:paraId="0E1A995C" w14:textId="3AA3EAC5" w:rsidR="006A3EE1" w:rsidRPr="00F57208" w:rsidRDefault="006A3EE1" w:rsidP="00156774">
      <w:r w:rsidRPr="00756308">
        <w:t xml:space="preserve">The </w:t>
      </w:r>
      <w:hyperlink r:id="rId132" w:history="1">
        <w:r w:rsidR="00F0688F" w:rsidRPr="00E90748">
          <w:rPr>
            <w:rStyle w:val="Hyperlink"/>
          </w:rPr>
          <w:t>MHCLG</w:t>
        </w:r>
      </w:hyperlink>
      <w:r w:rsidR="003D165E">
        <w:t xml:space="preserve"> </w:t>
      </w:r>
      <w:r w:rsidRPr="00756308">
        <w:t>is tasked with coordinating local eGovernment efforts. Among the goals promoted through eGovernance is decentralisation, local government transparency and the promotion of the Capital and Assets Pathfinder Programme.</w:t>
      </w:r>
    </w:p>
    <w:p w14:paraId="0B95E72C" w14:textId="77777777" w:rsidR="005523ED" w:rsidRDefault="005523ED" w:rsidP="000A0914">
      <w:pPr>
        <w:pStyle w:val="Heading3"/>
      </w:pPr>
      <w:bookmarkStart w:id="47" w:name="_Toc1474984"/>
      <w:r w:rsidRPr="001F36DA">
        <w:lastRenderedPageBreak/>
        <w:t>Implementation</w:t>
      </w:r>
      <w:bookmarkEnd w:id="47"/>
    </w:p>
    <w:p w14:paraId="23CF6205" w14:textId="0225859E" w:rsidR="001935A7" w:rsidRPr="00FD3D0C" w:rsidRDefault="001935A7" w:rsidP="000A0914">
      <w:pPr>
        <w:pStyle w:val="Subtitle"/>
        <w:keepNext/>
      </w:pPr>
      <w:r w:rsidRPr="008477EF">
        <w:rPr>
          <w:rStyle w:val="Hyperlink"/>
          <w:color w:val="00B0F0"/>
          <w:sz w:val="22"/>
        </w:rPr>
        <w:t>Local Councils</w:t>
      </w:r>
    </w:p>
    <w:p w14:paraId="65F02BB6" w14:textId="32C611C4" w:rsidR="001935A7" w:rsidRPr="00756308" w:rsidRDefault="00E605F9" w:rsidP="000A0914">
      <w:pPr>
        <w:keepNext/>
        <w:keepLines/>
      </w:pPr>
      <w:hyperlink r:id="rId133" w:history="1">
        <w:r w:rsidR="001935A7" w:rsidRPr="008477EF">
          <w:rPr>
            <w:rStyle w:val="Hyperlink"/>
          </w:rPr>
          <w:t>Local Councils</w:t>
        </w:r>
      </w:hyperlink>
      <w:r w:rsidR="001935A7" w:rsidRPr="00756308">
        <w:t xml:space="preserve"> are responsible for the implementation of eGovernment projects within the framework of their competences, including crime, education, employment, citizen rights, health and tax benefits.</w:t>
      </w:r>
    </w:p>
    <w:p w14:paraId="6BD65AA8" w14:textId="77777777" w:rsidR="005523ED" w:rsidRPr="00F55DE6" w:rsidRDefault="005523ED" w:rsidP="001F36DA">
      <w:pPr>
        <w:pStyle w:val="Heading3"/>
      </w:pPr>
      <w:bookmarkStart w:id="48" w:name="_Toc1474985"/>
      <w:r w:rsidRPr="001F36DA">
        <w:t>Support</w:t>
      </w:r>
      <w:bookmarkEnd w:id="48"/>
    </w:p>
    <w:p w14:paraId="567CFA92" w14:textId="77ADF384" w:rsidR="00B65563" w:rsidRPr="00FD3D0C" w:rsidRDefault="00B65563" w:rsidP="00FD3D0C">
      <w:pPr>
        <w:pStyle w:val="Subtitle"/>
      </w:pPr>
      <w:r w:rsidRPr="008477EF">
        <w:rPr>
          <w:rStyle w:val="Hyperlink"/>
          <w:color w:val="00B0F0"/>
          <w:sz w:val="22"/>
        </w:rPr>
        <w:t>Ministry of Housing, Communities and Local Government (MHCLG)</w:t>
      </w:r>
    </w:p>
    <w:p w14:paraId="13A58B15" w14:textId="7C32E63F" w:rsidR="00B65563" w:rsidRPr="00756308" w:rsidRDefault="00B65563" w:rsidP="00B65563">
      <w:r>
        <w:t xml:space="preserve">Formerly known as </w:t>
      </w:r>
      <w:hyperlink r:id="rId134" w:history="1">
        <w:r w:rsidRPr="008477EF">
          <w:rPr>
            <w:rStyle w:val="Hyperlink"/>
          </w:rPr>
          <w:t>Department for Communities and Local Government</w:t>
        </w:r>
      </w:hyperlink>
      <w:r w:rsidRPr="00756308">
        <w:t xml:space="preserve"> </w:t>
      </w:r>
      <w:r>
        <w:t>(</w:t>
      </w:r>
      <w:r w:rsidRPr="00756308">
        <w:t>CLG</w:t>
      </w:r>
      <w:r>
        <w:t>), the renamed Ministry</w:t>
      </w:r>
      <w:r w:rsidRPr="00756308">
        <w:t xml:space="preserve"> intends to give councils broader powers to serve their communities and improve local areas. Support is being given on how best to take this forward.</w:t>
      </w:r>
    </w:p>
    <w:p w14:paraId="50D56883" w14:textId="77777777" w:rsidR="00B65563" w:rsidRPr="00756308" w:rsidRDefault="00B65563" w:rsidP="00B65563">
      <w:pPr>
        <w:pStyle w:val="Subtitle"/>
      </w:pPr>
      <w:r w:rsidRPr="00E6343D">
        <w:t>Local Government Improvement and Development</w:t>
      </w:r>
    </w:p>
    <w:p w14:paraId="26175929" w14:textId="77777777" w:rsidR="00B65563" w:rsidRPr="00756308" w:rsidRDefault="00B65563" w:rsidP="00B65563">
      <w:r w:rsidRPr="00756308">
        <w:t>Local Government Improvement and Development supports improvement and innovation in local government. It works by supporting councils in developing good practice and partnerships, through networks, online communities of practice and web resources.</w:t>
      </w:r>
    </w:p>
    <w:p w14:paraId="68C43F20" w14:textId="4A950D19" w:rsidR="00B65563" w:rsidRPr="00FD3D0C" w:rsidRDefault="00B65563" w:rsidP="00FD3D0C">
      <w:pPr>
        <w:pStyle w:val="Subtitle"/>
      </w:pPr>
      <w:r w:rsidRPr="008477EF">
        <w:rPr>
          <w:rStyle w:val="Hyperlink"/>
          <w:color w:val="00B0F0"/>
          <w:sz w:val="22"/>
        </w:rPr>
        <w:t>Society of IT Management (SOCITM)</w:t>
      </w:r>
    </w:p>
    <w:p w14:paraId="4BB6A888" w14:textId="6486D918" w:rsidR="00B65563" w:rsidRPr="00756308" w:rsidRDefault="00E605F9" w:rsidP="00B65563">
      <w:hyperlink r:id="rId135" w:history="1">
        <w:r w:rsidR="00B65563" w:rsidRPr="008477EF">
          <w:rPr>
            <w:rStyle w:val="Hyperlink"/>
          </w:rPr>
          <w:t>SOCITM</w:t>
        </w:r>
      </w:hyperlink>
      <w:r w:rsidR="00B65563" w:rsidRPr="00756308">
        <w:t xml:space="preserve"> is the professional association for ICT managers working in and for the public sector. SOCITM offers networking and peer support, professional development, and access to research and consultancy on a wide range of policy and technology issues. It is a significant provider of ICT and eGovernment support to local authorities.</w:t>
      </w:r>
    </w:p>
    <w:p w14:paraId="396C578D" w14:textId="5041E8E7" w:rsidR="00B65563" w:rsidRPr="008477EF" w:rsidRDefault="00B65563" w:rsidP="00FD3D0C">
      <w:pPr>
        <w:pStyle w:val="Subtitle"/>
      </w:pPr>
      <w:r w:rsidRPr="008477EF">
        <w:t>Local Government Association (LGA)</w:t>
      </w:r>
    </w:p>
    <w:p w14:paraId="1960D63F" w14:textId="7AF2FB90" w:rsidR="005523ED" w:rsidRDefault="00B65563" w:rsidP="000074AB">
      <w:r w:rsidRPr="00756308">
        <w:t xml:space="preserve">The </w:t>
      </w:r>
      <w:hyperlink r:id="rId136" w:history="1">
        <w:r w:rsidRPr="008477EF">
          <w:rPr>
            <w:rStyle w:val="Hyperlink"/>
          </w:rPr>
          <w:t>LGA</w:t>
        </w:r>
      </w:hyperlink>
      <w:r w:rsidRPr="00756308">
        <w:t xml:space="preserve"> represents all local authorities in England and Wales. It supports local authorities’ efforts to meet the challenges set, to deliver responsive services to their communities and places significant emphasis on the role of eGovernment in delivering this vision.</w:t>
      </w:r>
    </w:p>
    <w:p w14:paraId="49AA5188" w14:textId="5DE962D3" w:rsidR="002952FC" w:rsidRPr="00FD3D0C" w:rsidRDefault="00E605F9" w:rsidP="002952FC">
      <w:pPr>
        <w:pStyle w:val="Subtitle"/>
      </w:pPr>
      <w:hyperlink r:id="rId137" w:history="1">
        <w:r w:rsidR="002952FC" w:rsidRPr="00FD3D0C">
          <w:rPr>
            <w:rStyle w:val="Hyperlink"/>
            <w:color w:val="00B0F0"/>
            <w:sz w:val="22"/>
          </w:rPr>
          <w:t>Customer First</w:t>
        </w:r>
      </w:hyperlink>
      <w:r w:rsidR="002952FC">
        <w:rPr>
          <w:rStyle w:val="Hyperlink"/>
          <w:color w:val="00B0F0"/>
          <w:sz w:val="22"/>
        </w:rPr>
        <w:t xml:space="preserve"> - Scotland</w:t>
      </w:r>
    </w:p>
    <w:p w14:paraId="56A9C2FD" w14:textId="77451F0D" w:rsidR="002952FC" w:rsidRPr="00F57208" w:rsidRDefault="002952FC" w:rsidP="000074AB">
      <w:r w:rsidRPr="00756308">
        <w:t>At local government level, the 'Customer First' programme delivers a number of services that support the Scottish Government. Managed by the Scottish Government and Scottish local authorities, it aims to deliver enhanced public services by re-designing them around customers' needs.</w:t>
      </w:r>
    </w:p>
    <w:p w14:paraId="6F181027" w14:textId="77777777" w:rsidR="00260582" w:rsidRPr="00064F6C" w:rsidRDefault="00260582" w:rsidP="00064F6C">
      <w:pPr>
        <w:pStyle w:val="Heading3"/>
      </w:pPr>
      <w:r w:rsidRPr="00064F6C">
        <w:t>Base registry coordination</w:t>
      </w:r>
    </w:p>
    <w:p w14:paraId="1A827BC2" w14:textId="3D726AFF" w:rsidR="00835547" w:rsidRPr="00064F6C" w:rsidRDefault="00E605F9" w:rsidP="00064F6C">
      <w:pPr>
        <w:pStyle w:val="Subtitle"/>
      </w:pPr>
      <w:hyperlink r:id="rId138" w:tgtFrame="_blank" w:history="1">
        <w:r w:rsidR="00835547" w:rsidRPr="00064F6C">
          <w:rPr>
            <w:rStyle w:val="SubtitleChar"/>
          </w:rPr>
          <w:t>GOV.UK</w:t>
        </w:r>
      </w:hyperlink>
      <w:r w:rsidR="00835547" w:rsidRPr="00064F6C">
        <w:rPr>
          <w:rStyle w:val="SubtitleChar"/>
        </w:rPr>
        <w:t> Registers</w:t>
      </w:r>
    </w:p>
    <w:p w14:paraId="5200D031" w14:textId="40D90E1A" w:rsidR="009E21D0" w:rsidRDefault="00F87981" w:rsidP="00835547">
      <w:r w:rsidRPr="00F87981">
        <w:t xml:space="preserve">GOV.UK Registers provides structured datasets of government information to help </w:t>
      </w:r>
      <w:r w:rsidR="003D0947">
        <w:t>users</w:t>
      </w:r>
      <w:r w:rsidR="003D0947" w:rsidRPr="00F87981">
        <w:t xml:space="preserve"> </w:t>
      </w:r>
      <w:r w:rsidRPr="00F87981">
        <w:t xml:space="preserve">build services on a </w:t>
      </w:r>
      <w:r w:rsidR="00064F6C" w:rsidRPr="00F87981">
        <w:t>high-quality</w:t>
      </w:r>
      <w:r w:rsidRPr="00F87981">
        <w:t xml:space="preserve"> data infrastructure.</w:t>
      </w:r>
    </w:p>
    <w:p w14:paraId="1B9B91C6" w14:textId="131A3273" w:rsidR="009E21D0" w:rsidRPr="009E21D0" w:rsidRDefault="009E21D0" w:rsidP="00A0559B">
      <w:pPr>
        <w:pStyle w:val="Subtitle"/>
      </w:pPr>
      <w:r w:rsidRPr="009E21D0">
        <w:t>Register register</w:t>
      </w:r>
    </w:p>
    <w:p w14:paraId="2A755E26" w14:textId="1EB7BBE4" w:rsidR="00670B52" w:rsidRDefault="00670B52" w:rsidP="00BF3049">
      <w:r>
        <w:t xml:space="preserve">In </w:t>
      </w:r>
      <w:hyperlink r:id="rId139" w:history="1">
        <w:r>
          <w:rPr>
            <w:rStyle w:val="Hyperlink"/>
          </w:rPr>
          <w:t>GOV.UK</w:t>
        </w:r>
      </w:hyperlink>
      <w:r>
        <w:t xml:space="preserve"> Registers, there is the Register register that keeps the list of </w:t>
      </w:r>
      <w:hyperlink r:id="rId140" w:history="1">
        <w:r>
          <w:rPr>
            <w:rStyle w:val="Hyperlink"/>
          </w:rPr>
          <w:t>GOV.UK</w:t>
        </w:r>
      </w:hyperlink>
      <w:r>
        <w:t xml:space="preserve"> Registers. </w:t>
      </w:r>
      <w:r w:rsidR="00AD4B3F">
        <w:t>The UK Government is</w:t>
      </w:r>
      <w:r>
        <w:t xml:space="preserve"> shortly about to launch the API store which will map all registers, a section of other data sets and APIs across government.  </w:t>
      </w:r>
      <w:r w:rsidR="00AD4B3F">
        <w:t>They</w:t>
      </w:r>
      <w:r>
        <w:t xml:space="preserve"> are currently working on </w:t>
      </w:r>
      <w:r w:rsidR="00AD4B3F">
        <w:t>their</w:t>
      </w:r>
      <w:r>
        <w:t xml:space="preserve"> data standards, relating to tabular data and unique identifiers, to improve interoperability between data sets. The Government Data Standard will allow more data to be interoperable by allowing easy access to data in spreadsheets through using consistent schemas and tagging.  This will allow government data sets to speak </w:t>
      </w:r>
      <w:r>
        <w:lastRenderedPageBreak/>
        <w:t xml:space="preserve">to </w:t>
      </w:r>
      <w:r w:rsidR="00AD4B3F">
        <w:t>each other and</w:t>
      </w:r>
      <w:r>
        <w:t xml:space="preserve"> should also enhance the benefits/transformation that our open data publishing brings, while also enabling more strategies like </w:t>
      </w:r>
      <w:hyperlink r:id="rId141" w:history="1">
        <w:r w:rsidRPr="004035F5">
          <w:rPr>
            <w:rStyle w:val="Hyperlink"/>
          </w:rPr>
          <w:t xml:space="preserve">Tell </w:t>
        </w:r>
        <w:r w:rsidR="004035F5">
          <w:rPr>
            <w:rStyle w:val="Hyperlink"/>
          </w:rPr>
          <w:t>U</w:t>
        </w:r>
        <w:r w:rsidRPr="004035F5">
          <w:rPr>
            <w:rStyle w:val="Hyperlink"/>
          </w:rPr>
          <w:t>s Once</w:t>
        </w:r>
      </w:hyperlink>
      <w:r w:rsidR="004035F5">
        <w:t xml:space="preserve"> </w:t>
      </w:r>
      <w:r>
        <w:t>(a DWP initiative) to be successful across government.</w:t>
      </w:r>
    </w:p>
    <w:p w14:paraId="2916F6A3" w14:textId="0ACCA1A6" w:rsidR="00C32DB2" w:rsidRPr="00C32DB2" w:rsidRDefault="00C32DB2" w:rsidP="00C32DB2">
      <w:pPr>
        <w:pStyle w:val="Heading3"/>
      </w:pPr>
      <w:r w:rsidRPr="00C32DB2">
        <w:t xml:space="preserve">Audit </w:t>
      </w:r>
    </w:p>
    <w:p w14:paraId="37E1519E" w14:textId="77777777" w:rsidR="003661FB" w:rsidRPr="00756308" w:rsidRDefault="003661FB" w:rsidP="003661FB">
      <w:pPr>
        <w:pStyle w:val="Subtitle"/>
      </w:pPr>
      <w:r w:rsidRPr="00E6343D">
        <w:t xml:space="preserve">Local audit framework (replacing </w:t>
      </w:r>
      <w:r w:rsidRPr="00F56C89">
        <w:t>the Audit Co</w:t>
      </w:r>
      <w:bookmarkStart w:id="49" w:name="_Hlt444175436"/>
      <w:bookmarkStart w:id="50" w:name="_Hlt444175437"/>
      <w:r w:rsidRPr="00F56C89">
        <w:t>m</w:t>
      </w:r>
      <w:bookmarkEnd w:id="49"/>
      <w:bookmarkEnd w:id="50"/>
      <w:r w:rsidRPr="00F56C89">
        <w:t>mission)</w:t>
      </w:r>
    </w:p>
    <w:p w14:paraId="5A04DBBC" w14:textId="2DB79938" w:rsidR="003661FB" w:rsidRPr="00756308" w:rsidRDefault="003661FB" w:rsidP="00E025C2">
      <w:r w:rsidRPr="00756308">
        <w:t xml:space="preserve">Following the closure of the Audit Commission, a new </w:t>
      </w:r>
      <w:hyperlink r:id="rId142" w:history="1">
        <w:r w:rsidRPr="00782640">
          <w:rPr>
            <w:rStyle w:val="Hyperlink"/>
          </w:rPr>
          <w:t>local audit framework</w:t>
        </w:r>
      </w:hyperlink>
      <w:r w:rsidRPr="00756308">
        <w:t xml:space="preserve"> came into effect from 1 April 2015. The Audit Commission was replaced by </w:t>
      </w:r>
      <w:r w:rsidRPr="00513BEA">
        <w:t>Public Secto</w:t>
      </w:r>
      <w:bookmarkStart w:id="51" w:name="_Hlt444153430"/>
      <w:bookmarkStart w:id="52" w:name="_Hlt444153431"/>
      <w:r w:rsidRPr="00513BEA">
        <w:t>r</w:t>
      </w:r>
      <w:bookmarkEnd w:id="51"/>
      <w:bookmarkEnd w:id="52"/>
      <w:r w:rsidRPr="00513BEA">
        <w:t xml:space="preserve"> Audit Appointments Ltd</w:t>
      </w:r>
      <w:r w:rsidRPr="00756308">
        <w:t xml:space="preserve">, </w:t>
      </w:r>
      <w:hyperlink r:id="rId143" w:history="1">
        <w:r w:rsidRPr="00756308">
          <w:rPr>
            <w:rStyle w:val="Hyperlink"/>
          </w:rPr>
          <w:t>National Audit Office</w:t>
        </w:r>
      </w:hyperlink>
      <w:r w:rsidRPr="00756308">
        <w:t xml:space="preserve">, </w:t>
      </w:r>
      <w:hyperlink r:id="rId144" w:history="1">
        <w:r w:rsidRPr="00756308">
          <w:rPr>
            <w:rStyle w:val="Hyperlink"/>
          </w:rPr>
          <w:t>Financial Reporting Council</w:t>
        </w:r>
      </w:hyperlink>
      <w:r w:rsidRPr="00756308">
        <w:t xml:space="preserve"> and </w:t>
      </w:r>
      <w:hyperlink r:id="rId145" w:history="1">
        <w:r w:rsidRPr="00756308">
          <w:rPr>
            <w:rStyle w:val="Hyperlink"/>
          </w:rPr>
          <w:t>Cabinet Office</w:t>
        </w:r>
      </w:hyperlink>
      <w:r w:rsidRPr="00756308">
        <w:t xml:space="preserve">.  More information about the transfer of functions of the Audit Commission is available </w:t>
      </w:r>
      <w:r w:rsidRPr="00513BEA">
        <w:t>here</w:t>
      </w:r>
      <w:r w:rsidRPr="00756308">
        <w:t>.</w:t>
      </w:r>
    </w:p>
    <w:p w14:paraId="50785BF9" w14:textId="5350A0FC" w:rsidR="005523ED" w:rsidRPr="00F57208" w:rsidRDefault="003661FB" w:rsidP="00E025C2">
      <w:r w:rsidRPr="00756308">
        <w:t>Prior to April 2015, the Audit Commission was appointed for this function as a public corporation set up in 1983 to protect the public purse. The Commission was appointing auditors to councils and other local public services in England</w:t>
      </w:r>
      <w:r w:rsidR="000A0914">
        <w:t xml:space="preserve"> </w:t>
      </w:r>
      <w:r w:rsidRPr="00756308">
        <w:t xml:space="preserve">and overseeing their work. It was also offering public bodies help to manage financial challenges by provision of authoritative, unbiased, evidence-based analysis and advice. The Commission also ran the National Fraud Initiative (now assumed by </w:t>
      </w:r>
      <w:hyperlink r:id="rId146" w:history="1">
        <w:r w:rsidRPr="00756308">
          <w:rPr>
            <w:rStyle w:val="Hyperlink"/>
          </w:rPr>
          <w:t>the Cabinet Office</w:t>
        </w:r>
      </w:hyperlink>
      <w:r w:rsidRPr="00756308">
        <w:t>), which conducts data matching exercises to assist in the prevention and detection of fraud.</w:t>
      </w:r>
    </w:p>
    <w:p w14:paraId="346D4955" w14:textId="77777777" w:rsidR="005523ED" w:rsidRPr="00F55DE6" w:rsidRDefault="005523ED" w:rsidP="001F36DA">
      <w:pPr>
        <w:pStyle w:val="Heading3"/>
      </w:pPr>
      <w:bookmarkStart w:id="53" w:name="_Toc1474987"/>
      <w:r w:rsidRPr="00F55DE6">
        <w:t xml:space="preserve">Data </w:t>
      </w:r>
      <w:r w:rsidRPr="001F36DA">
        <w:t>Protection</w:t>
      </w:r>
      <w:bookmarkEnd w:id="53"/>
    </w:p>
    <w:p w14:paraId="04D3A029" w14:textId="77777777" w:rsidR="005F12D2" w:rsidRPr="005F12D2" w:rsidRDefault="005F12D2" w:rsidP="005F12D2">
      <w:r w:rsidRPr="005F12D2">
        <w:t xml:space="preserve">General Data Protection Regulation (GDPR) and the Data Protection Act 2018: All departments and organisations are responsible for their own implementation of the act. </w:t>
      </w:r>
    </w:p>
    <w:p w14:paraId="3C81C57A" w14:textId="77777777" w:rsidR="003730DF" w:rsidRDefault="000A7546" w:rsidP="005523ED">
      <w:pPr>
        <w:pStyle w:val="Heading1"/>
      </w:pPr>
      <w:r>
        <w:br w:type="page"/>
      </w:r>
      <w:bookmarkStart w:id="54" w:name="_Toc11945557"/>
      <w:r w:rsidR="003730DF">
        <w:lastRenderedPageBreak/>
        <w:t xml:space="preserve">Digital Government </w:t>
      </w:r>
      <w:r w:rsidR="00457E8B">
        <w:t>I</w:t>
      </w:r>
      <w:r w:rsidR="003730DF">
        <w:t>nfrastructure</w:t>
      </w:r>
      <w:bookmarkEnd w:id="54"/>
      <w:r w:rsidR="003730DF">
        <w:t xml:space="preserve"> </w:t>
      </w:r>
    </w:p>
    <w:p w14:paraId="5981B2B5" w14:textId="77777777" w:rsidR="003730DF" w:rsidRPr="001F36DA" w:rsidRDefault="003730DF" w:rsidP="001F36DA">
      <w:pPr>
        <w:pStyle w:val="Heading2"/>
      </w:pPr>
      <w:bookmarkStart w:id="55" w:name="_Toc1474989"/>
      <w:r w:rsidRPr="00F55DE6">
        <w:t>Portals</w:t>
      </w:r>
      <w:bookmarkEnd w:id="55"/>
    </w:p>
    <w:p w14:paraId="0172E8E6" w14:textId="77777777" w:rsidR="00842FE9" w:rsidRPr="004C6338" w:rsidRDefault="00842FE9" w:rsidP="004C6338">
      <w:pPr>
        <w:pStyle w:val="Subtitle"/>
      </w:pPr>
      <w:bookmarkStart w:id="56" w:name="_Toc1474990"/>
      <w:r w:rsidRPr="004C6338">
        <w:t>Government Gateway</w:t>
      </w:r>
    </w:p>
    <w:p w14:paraId="268C8981" w14:textId="3E4111A7" w:rsidR="00842FE9" w:rsidRPr="00842FE9" w:rsidRDefault="00842FE9" w:rsidP="004C6338">
      <w:pPr>
        <w:rPr>
          <w:lang w:eastAsia="en-US"/>
        </w:rPr>
      </w:pPr>
      <w:r w:rsidRPr="00842FE9">
        <w:rPr>
          <w:lang w:eastAsia="en-US"/>
        </w:rPr>
        <w:t xml:space="preserve">The </w:t>
      </w:r>
      <w:hyperlink r:id="rId147" w:history="1">
        <w:r w:rsidRPr="00D90121">
          <w:rPr>
            <w:rStyle w:val="Hyperlink"/>
            <w:lang w:eastAsia="en-US"/>
          </w:rPr>
          <w:t>Government Gateway</w:t>
        </w:r>
      </w:hyperlink>
      <w:r w:rsidRPr="00842FE9">
        <w:rPr>
          <w:lang w:eastAsia="en-US"/>
        </w:rPr>
        <w:t xml:space="preserve"> is the website used to register for online government services, both at the national and </w:t>
      </w:r>
      <w:hyperlink r:id="rId148" w:history="1">
        <w:r w:rsidRPr="0073179F">
          <w:rPr>
            <w:rStyle w:val="Hyperlink"/>
            <w:lang w:eastAsia="en-US"/>
          </w:rPr>
          <w:t>local</w:t>
        </w:r>
      </w:hyperlink>
      <w:r w:rsidRPr="00842FE9">
        <w:rPr>
          <w:lang w:eastAsia="en-US"/>
        </w:rPr>
        <w:t xml:space="preserve"> level. Services on the Government Gateway are gradually being moved to replacement systems. Services on the Government Gateway are gradually being moved to replacement systems.</w:t>
      </w:r>
    </w:p>
    <w:p w14:paraId="7883DE9B" w14:textId="07C4EA4E" w:rsidR="00842FE9" w:rsidRPr="00842FE9" w:rsidRDefault="00842FE9" w:rsidP="004C6338">
      <w:pPr>
        <w:pStyle w:val="Subtitle"/>
        <w:rPr>
          <w:lang w:eastAsia="en-US"/>
        </w:rPr>
      </w:pPr>
      <w:r w:rsidRPr="00842FE9">
        <w:rPr>
          <w:lang w:eastAsia="en-US"/>
        </w:rPr>
        <w:t>GOV.UK</w:t>
      </w:r>
    </w:p>
    <w:p w14:paraId="75FFE677" w14:textId="09732E20" w:rsidR="00842FE9" w:rsidRPr="00842FE9" w:rsidRDefault="00E605F9" w:rsidP="004C6338">
      <w:pPr>
        <w:rPr>
          <w:lang w:eastAsia="en-US"/>
        </w:rPr>
      </w:pPr>
      <w:hyperlink r:id="rId149" w:history="1">
        <w:r w:rsidR="00842FE9" w:rsidRPr="00CC18B4">
          <w:rPr>
            <w:rStyle w:val="Hyperlink"/>
            <w:lang w:eastAsia="en-US"/>
          </w:rPr>
          <w:t>GOV.UK</w:t>
        </w:r>
      </w:hyperlink>
      <w:r w:rsidR="00842FE9" w:rsidRPr="00842FE9">
        <w:rPr>
          <w:lang w:eastAsia="en-US"/>
        </w:rPr>
        <w:t xml:space="preserve"> is the website for the UK </w:t>
      </w:r>
      <w:r w:rsidR="00853A68">
        <w:rPr>
          <w:lang w:eastAsia="en-US"/>
        </w:rPr>
        <w:t>G</w:t>
      </w:r>
      <w:r w:rsidR="00842FE9" w:rsidRPr="00842FE9">
        <w:rPr>
          <w:lang w:eastAsia="en-US"/>
        </w:rPr>
        <w:t xml:space="preserve">overnment. It provides people and businesses in England and Wales with easy and effective digital access to all public services and related information. The site it maintained by </w:t>
      </w:r>
      <w:hyperlink r:id="rId150" w:history="1">
        <w:r w:rsidR="00842FE9" w:rsidRPr="00CE2B2D">
          <w:rPr>
            <w:rStyle w:val="Hyperlink"/>
            <w:lang w:eastAsia="en-US"/>
          </w:rPr>
          <w:t>Government Digital Service.</w:t>
        </w:r>
      </w:hyperlink>
      <w:r w:rsidR="00842FE9" w:rsidRPr="00842FE9">
        <w:rPr>
          <w:lang w:eastAsia="en-US"/>
        </w:rPr>
        <w:t xml:space="preserve"> </w:t>
      </w:r>
    </w:p>
    <w:p w14:paraId="75395917" w14:textId="6BD06EC1" w:rsidR="00842FE9" w:rsidRPr="00842FE9" w:rsidRDefault="00842FE9" w:rsidP="004C6338">
      <w:pPr>
        <w:rPr>
          <w:lang w:eastAsia="en-US"/>
        </w:rPr>
      </w:pPr>
      <w:r w:rsidRPr="00842FE9">
        <w:rPr>
          <w:lang w:eastAsia="en-US"/>
        </w:rPr>
        <w:t xml:space="preserve">The site became available in </w:t>
      </w:r>
      <w:r w:rsidR="007A7D44" w:rsidRPr="00842FE9">
        <w:rPr>
          <w:lang w:eastAsia="en-US"/>
        </w:rPr>
        <w:t>2012 and</w:t>
      </w:r>
      <w:r w:rsidRPr="00842FE9">
        <w:rPr>
          <w:lang w:eastAsia="en-US"/>
        </w:rPr>
        <w:t xml:space="preserve"> provides a single point of access to HM Government services, replacing Directgov and Business Link, as well as the individual websites of hundreds of government departments and public bodies. 385 agencies and Arm’s Length Bodies websites were transitioned to GOV.UK and over 1</w:t>
      </w:r>
      <w:r w:rsidR="006C3D2C">
        <w:rPr>
          <w:lang w:eastAsia="en-US"/>
        </w:rPr>
        <w:t xml:space="preserve"> </w:t>
      </w:r>
      <w:r w:rsidRPr="00842FE9">
        <w:rPr>
          <w:lang w:eastAsia="en-US"/>
        </w:rPr>
        <w:t>800 separate sites have been closed. This transition was completed in December 2014.</w:t>
      </w:r>
    </w:p>
    <w:p w14:paraId="341BBCEB" w14:textId="77777777" w:rsidR="00842FE9" w:rsidRPr="00842FE9" w:rsidRDefault="00842FE9" w:rsidP="004C6338">
      <w:pPr>
        <w:pStyle w:val="Subtitle"/>
        <w:rPr>
          <w:lang w:eastAsia="en-US"/>
        </w:rPr>
      </w:pPr>
      <w:r w:rsidRPr="00842FE9">
        <w:rPr>
          <w:lang w:eastAsia="en-US"/>
        </w:rPr>
        <w:t xml:space="preserve">Data.gov.uk </w:t>
      </w:r>
    </w:p>
    <w:p w14:paraId="272B5D10" w14:textId="47E44A21" w:rsidR="00842FE9" w:rsidRPr="00842FE9" w:rsidRDefault="00C3628B" w:rsidP="00F0224E">
      <w:pPr>
        <w:rPr>
          <w:lang w:eastAsia="en-US"/>
        </w:rPr>
      </w:pPr>
      <w:r w:rsidRPr="00E025C2">
        <w:t xml:space="preserve">As a result of the National Action Plans, the United Kingdom launched a beta version of its </w:t>
      </w:r>
      <w:hyperlink r:id="rId151" w:history="1">
        <w:r w:rsidRPr="00E025C2">
          <w:rPr>
            <w:rStyle w:val="Hyperlink"/>
          </w:rPr>
          <w:t>Open Data Portal</w:t>
        </w:r>
      </w:hyperlink>
      <w:r w:rsidRPr="00E025C2">
        <w:t xml:space="preserve"> in 2010, </w:t>
      </w:r>
      <w:hyperlink r:id="rId152" w:history="1">
        <w:r w:rsidRPr="004035F5">
          <w:rPr>
            <w:color w:val="1A3F7C"/>
          </w:rPr>
          <w:t>data.gov.uk</w:t>
        </w:r>
      </w:hyperlink>
      <w:r w:rsidR="004035F5">
        <w:rPr>
          <w:color w:val="1A3F7C"/>
        </w:rPr>
        <w:t>,</w:t>
      </w:r>
      <w:r w:rsidR="00842FE9" w:rsidRPr="00842FE9">
        <w:rPr>
          <w:lang w:eastAsia="en-US"/>
        </w:rPr>
        <w:t xml:space="preserve"> </w:t>
      </w:r>
      <w:r w:rsidR="00D44BDA">
        <w:rPr>
          <w:lang w:eastAsia="en-US"/>
        </w:rPr>
        <w:t xml:space="preserve">which </w:t>
      </w:r>
      <w:r w:rsidR="00842FE9" w:rsidRPr="00842FE9">
        <w:rPr>
          <w:lang w:eastAsia="en-US"/>
        </w:rPr>
        <w:t xml:space="preserve">is a catalogue service which makes non-personal UK </w:t>
      </w:r>
      <w:r w:rsidR="00EC091E">
        <w:rPr>
          <w:lang w:eastAsia="en-US"/>
        </w:rPr>
        <w:t>G</w:t>
      </w:r>
      <w:r w:rsidR="00842FE9" w:rsidRPr="00842FE9">
        <w:rPr>
          <w:lang w:eastAsia="en-US"/>
        </w:rPr>
        <w:t>overnment data available as open data. Data.gov.uk covers 20</w:t>
      </w:r>
      <w:r w:rsidR="003D0947">
        <w:rPr>
          <w:lang w:eastAsia="en-US"/>
        </w:rPr>
        <w:t xml:space="preserve"> </w:t>
      </w:r>
      <w:r w:rsidR="00842FE9" w:rsidRPr="00842FE9">
        <w:rPr>
          <w:lang w:eastAsia="en-US"/>
        </w:rPr>
        <w:t>971 government datasets from 1</w:t>
      </w:r>
      <w:r w:rsidR="003D0947">
        <w:rPr>
          <w:lang w:eastAsia="en-US"/>
        </w:rPr>
        <w:t xml:space="preserve"> </w:t>
      </w:r>
      <w:r w:rsidR="00842FE9" w:rsidRPr="00842FE9">
        <w:rPr>
          <w:lang w:eastAsia="en-US"/>
        </w:rPr>
        <w:t>357 central and local government entities. The catalogue also acts as the delivery mechanism for the implementation of the INSPIRE geospatial directive and provides the means for citizens to request data that has not been made public yet.</w:t>
      </w:r>
    </w:p>
    <w:p w14:paraId="459DF28C" w14:textId="77777777" w:rsidR="00842FE9" w:rsidRPr="00842FE9" w:rsidRDefault="00842FE9" w:rsidP="004C6338">
      <w:pPr>
        <w:pStyle w:val="Subtitle"/>
        <w:rPr>
          <w:lang w:eastAsia="en-US"/>
        </w:rPr>
      </w:pPr>
      <w:r w:rsidRPr="00842FE9">
        <w:rPr>
          <w:lang w:eastAsia="en-US"/>
        </w:rPr>
        <w:t>Digital Marketplace</w:t>
      </w:r>
    </w:p>
    <w:p w14:paraId="4FC19D40" w14:textId="4469B169" w:rsidR="00842FE9" w:rsidRPr="00842FE9" w:rsidRDefault="00842FE9" w:rsidP="004C6338">
      <w:pPr>
        <w:rPr>
          <w:lang w:eastAsia="en-US"/>
        </w:rPr>
      </w:pPr>
      <w:r w:rsidRPr="00842FE9">
        <w:rPr>
          <w:lang w:eastAsia="en-US"/>
        </w:rPr>
        <w:t xml:space="preserve">The </w:t>
      </w:r>
      <w:hyperlink r:id="rId153" w:history="1">
        <w:r w:rsidRPr="00AD2476">
          <w:rPr>
            <w:rStyle w:val="Hyperlink"/>
            <w:lang w:eastAsia="en-US"/>
          </w:rPr>
          <w:t>Digital Marketplace</w:t>
        </w:r>
      </w:hyperlink>
      <w:r w:rsidRPr="00842FE9">
        <w:rPr>
          <w:lang w:eastAsia="en-US"/>
        </w:rPr>
        <w:t xml:space="preserve"> is the single place that all public sector organisations can use to find cloud-based services, specialists who can work on digital projects and physical data centre space.</w:t>
      </w:r>
      <w:r w:rsidR="007F1014">
        <w:rPr>
          <w:lang w:eastAsia="en-US"/>
        </w:rPr>
        <w:t xml:space="preserve"> </w:t>
      </w:r>
      <w:r w:rsidRPr="00842FE9">
        <w:rPr>
          <w:lang w:eastAsia="en-US"/>
        </w:rPr>
        <w:t xml:space="preserve">Total sales have reached </w:t>
      </w:r>
      <w:r w:rsidR="004035F5">
        <w:rPr>
          <w:lang w:eastAsia="en-US"/>
        </w:rPr>
        <w:t xml:space="preserve">GBP </w:t>
      </w:r>
      <w:r w:rsidRPr="00842FE9">
        <w:rPr>
          <w:lang w:eastAsia="en-US"/>
        </w:rPr>
        <w:t xml:space="preserve">836 million in three years and are continuing to grow. Of this total, </w:t>
      </w:r>
      <w:r w:rsidR="004035F5">
        <w:rPr>
          <w:lang w:eastAsia="en-US"/>
        </w:rPr>
        <w:t xml:space="preserve">GBP </w:t>
      </w:r>
      <w:r w:rsidRPr="00842FE9">
        <w:rPr>
          <w:lang w:eastAsia="en-US"/>
        </w:rPr>
        <w:t xml:space="preserve">406 million, 50% by value and 60% by volume have been with SMEs.  </w:t>
      </w:r>
    </w:p>
    <w:p w14:paraId="51BA730C" w14:textId="29E24237" w:rsidR="00842FE9" w:rsidRPr="00842FE9" w:rsidRDefault="00842FE9" w:rsidP="004C6338">
      <w:pPr>
        <w:rPr>
          <w:lang w:eastAsia="en-US"/>
        </w:rPr>
      </w:pPr>
      <w:r w:rsidRPr="00842FE9">
        <w:rPr>
          <w:lang w:eastAsia="en-US"/>
        </w:rPr>
        <w:t>The Digital Marketplace has reduced barriers to the public sector market. User-centred principles are applied to the design of procurements and contracts</w:t>
      </w:r>
      <w:r w:rsidR="00F81F91">
        <w:rPr>
          <w:lang w:eastAsia="en-US"/>
        </w:rPr>
        <w:t xml:space="preserve"> </w:t>
      </w:r>
      <w:r w:rsidRPr="00842FE9">
        <w:rPr>
          <w:lang w:eastAsia="en-US"/>
        </w:rPr>
        <w:t>and will continuously improve based on feedback</w:t>
      </w:r>
      <w:r w:rsidR="00382528">
        <w:rPr>
          <w:lang w:eastAsia="en-US"/>
        </w:rPr>
        <w:t>s</w:t>
      </w:r>
      <w:r w:rsidRPr="00842FE9">
        <w:rPr>
          <w:lang w:eastAsia="en-US"/>
        </w:rPr>
        <w:t xml:space="preserve">. </w:t>
      </w:r>
      <w:r w:rsidR="007F1014">
        <w:rPr>
          <w:lang w:eastAsia="en-US"/>
        </w:rPr>
        <w:t>The UK Government is</w:t>
      </w:r>
      <w:r w:rsidRPr="00842FE9">
        <w:rPr>
          <w:lang w:eastAsia="en-US"/>
        </w:rPr>
        <w:t xml:space="preserve"> making it easier to apply to government </w:t>
      </w:r>
      <w:r w:rsidR="00EC5208" w:rsidRPr="00842FE9">
        <w:rPr>
          <w:lang w:eastAsia="en-US"/>
        </w:rPr>
        <w:t>frameworks,</w:t>
      </w:r>
      <w:r w:rsidRPr="00842FE9">
        <w:rPr>
          <w:lang w:eastAsia="en-US"/>
        </w:rPr>
        <w:t xml:space="preserve"> so businesses of all sizes can work across the public sector, delivering better value for money and creating new jobs and economic growth.</w:t>
      </w:r>
    </w:p>
    <w:p w14:paraId="78DC622E" w14:textId="49B56D3B" w:rsidR="00842FE9" w:rsidRPr="00842FE9" w:rsidRDefault="007F1014" w:rsidP="004C6338">
      <w:pPr>
        <w:rPr>
          <w:lang w:eastAsia="en-US"/>
        </w:rPr>
      </w:pPr>
      <w:r>
        <w:rPr>
          <w:lang w:eastAsia="en-US"/>
        </w:rPr>
        <w:t>They</w:t>
      </w:r>
      <w:r w:rsidR="00842FE9" w:rsidRPr="00842FE9">
        <w:rPr>
          <w:lang w:eastAsia="en-US"/>
        </w:rPr>
        <w:t xml:space="preserve"> will continue this approach to expand the range of digital and technology products and services available in the Digital Marketplace. </w:t>
      </w:r>
      <w:r>
        <w:rPr>
          <w:lang w:eastAsia="en-US"/>
        </w:rPr>
        <w:t>Their</w:t>
      </w:r>
      <w:r w:rsidR="00842FE9" w:rsidRPr="00842FE9">
        <w:rPr>
          <w:lang w:eastAsia="en-US"/>
        </w:rPr>
        <w:t xml:space="preserve"> aim is to grow the Digital </w:t>
      </w:r>
      <w:r w:rsidR="00EC5208" w:rsidRPr="00842FE9">
        <w:rPr>
          <w:lang w:eastAsia="en-US"/>
        </w:rPr>
        <w:t>Marketplace,</w:t>
      </w:r>
      <w:r w:rsidR="00842FE9" w:rsidRPr="00842FE9">
        <w:rPr>
          <w:lang w:eastAsia="en-US"/>
        </w:rPr>
        <w:t xml:space="preserve"> so it</w:t>
      </w:r>
      <w:r>
        <w:rPr>
          <w:lang w:eastAsia="en-US"/>
        </w:rPr>
        <w:t xml:space="preserve"> i</w:t>
      </w:r>
      <w:r w:rsidR="00842FE9" w:rsidRPr="00842FE9">
        <w:rPr>
          <w:lang w:eastAsia="en-US"/>
        </w:rPr>
        <w:t>s the one place to go to buy products and services from a wide range of suppliers of all sizes, to help the public sector design and build great user-focussed public services.</w:t>
      </w:r>
    </w:p>
    <w:p w14:paraId="39AF8236" w14:textId="77777777" w:rsidR="00842FE9" w:rsidRPr="00842FE9" w:rsidRDefault="00842FE9" w:rsidP="004C6338">
      <w:pPr>
        <w:pStyle w:val="Subtitle"/>
        <w:rPr>
          <w:lang w:eastAsia="en-US"/>
        </w:rPr>
      </w:pPr>
      <w:r w:rsidRPr="00842FE9">
        <w:rPr>
          <w:lang w:eastAsia="en-US"/>
        </w:rPr>
        <w:t>GOV.UK Verify</w:t>
      </w:r>
    </w:p>
    <w:p w14:paraId="1D232311" w14:textId="7632934D" w:rsidR="00842FE9" w:rsidRPr="00842FE9" w:rsidRDefault="00E605F9" w:rsidP="004C6338">
      <w:pPr>
        <w:rPr>
          <w:lang w:eastAsia="en-US"/>
        </w:rPr>
      </w:pPr>
      <w:hyperlink r:id="rId154" w:history="1">
        <w:r w:rsidR="00842FE9" w:rsidRPr="008F62DB">
          <w:rPr>
            <w:rStyle w:val="Hyperlink"/>
            <w:lang w:eastAsia="en-US"/>
          </w:rPr>
          <w:t>GOV.UK Verify</w:t>
        </w:r>
      </w:hyperlink>
      <w:r w:rsidR="00842FE9" w:rsidRPr="00842FE9">
        <w:rPr>
          <w:lang w:eastAsia="en-US"/>
        </w:rPr>
        <w:t xml:space="preserve"> is the safe and secure way for citizens to prove who they are online. It’s designed to ensure that citizens and services can be confident their identity is protected. To date, citizens who create a Verify account are able to quickly and easily access 17 government services. This includes the recently launched ‘signing a digital mortgage’ service from HM Land Registry.</w:t>
      </w:r>
    </w:p>
    <w:p w14:paraId="680507A8" w14:textId="1EDC45EB" w:rsidR="00842FE9" w:rsidRPr="00842FE9" w:rsidRDefault="00842FE9" w:rsidP="004C6338">
      <w:pPr>
        <w:rPr>
          <w:lang w:eastAsia="en-US"/>
        </w:rPr>
      </w:pPr>
      <w:r w:rsidRPr="00842FE9">
        <w:rPr>
          <w:lang w:eastAsia="en-US"/>
        </w:rPr>
        <w:lastRenderedPageBreak/>
        <w:t xml:space="preserve">Currently, over </w:t>
      </w:r>
      <w:r w:rsidR="00450065">
        <w:rPr>
          <w:lang w:eastAsia="en-US"/>
        </w:rPr>
        <w:t>two</w:t>
      </w:r>
      <w:r w:rsidRPr="00842FE9">
        <w:rPr>
          <w:lang w:eastAsia="en-US"/>
        </w:rPr>
        <w:t xml:space="preserve"> million people have created a Verify account to perform over </w:t>
      </w:r>
      <w:r w:rsidR="0017363A">
        <w:rPr>
          <w:lang w:eastAsia="en-US"/>
        </w:rPr>
        <w:t>six</w:t>
      </w:r>
      <w:r w:rsidRPr="00842FE9">
        <w:rPr>
          <w:lang w:eastAsia="en-US"/>
        </w:rPr>
        <w:t xml:space="preserve"> million secure transactions with government.</w:t>
      </w:r>
    </w:p>
    <w:p w14:paraId="2403B8FC" w14:textId="451BC20F" w:rsidR="00842FE9" w:rsidRPr="00842FE9" w:rsidRDefault="00842FE9" w:rsidP="004C6338">
      <w:pPr>
        <w:rPr>
          <w:lang w:eastAsia="en-US"/>
        </w:rPr>
      </w:pPr>
      <w:r w:rsidRPr="00842FE9">
        <w:rPr>
          <w:lang w:eastAsia="en-US"/>
        </w:rPr>
        <w:t xml:space="preserve">To date GOV.UK Verify is being used by </w:t>
      </w:r>
      <w:r w:rsidR="00450065">
        <w:rPr>
          <w:lang w:eastAsia="en-US"/>
        </w:rPr>
        <w:t>eight</w:t>
      </w:r>
      <w:r w:rsidRPr="00842FE9">
        <w:rPr>
          <w:lang w:eastAsia="en-US"/>
        </w:rPr>
        <w:t xml:space="preserve"> departments to deliver 17 government services. These include services such </w:t>
      </w:r>
      <w:r w:rsidRPr="004035F5">
        <w:rPr>
          <w:lang w:eastAsia="en-US"/>
        </w:rPr>
        <w:t>as Check your income tax, Get your State Pension, Report a medical condition that affects your driving and Sign your mortgage deed</w:t>
      </w:r>
      <w:r w:rsidRPr="00842FE9">
        <w:rPr>
          <w:lang w:eastAsia="en-US"/>
        </w:rPr>
        <w:t>.</w:t>
      </w:r>
    </w:p>
    <w:p w14:paraId="3DDC662D" w14:textId="77777777" w:rsidR="00842FE9" w:rsidRPr="00842FE9" w:rsidRDefault="00842FE9" w:rsidP="004C6338">
      <w:pPr>
        <w:pStyle w:val="Subtitle"/>
        <w:rPr>
          <w:lang w:eastAsia="en-US"/>
        </w:rPr>
      </w:pPr>
      <w:r w:rsidRPr="00842FE9">
        <w:rPr>
          <w:lang w:eastAsia="en-US"/>
        </w:rPr>
        <w:t>GOV.UK Pay</w:t>
      </w:r>
    </w:p>
    <w:p w14:paraId="4B48A2E4" w14:textId="3E3711AC" w:rsidR="00842FE9" w:rsidRPr="00842FE9" w:rsidRDefault="00E605F9" w:rsidP="004C6338">
      <w:pPr>
        <w:rPr>
          <w:lang w:eastAsia="en-US"/>
        </w:rPr>
      </w:pPr>
      <w:hyperlink r:id="rId155" w:history="1">
        <w:r w:rsidR="00842FE9" w:rsidRPr="003C0CEC">
          <w:rPr>
            <w:rStyle w:val="Hyperlink"/>
            <w:lang w:eastAsia="en-US"/>
          </w:rPr>
          <w:t>GOV.UK Pay</w:t>
        </w:r>
      </w:hyperlink>
      <w:r w:rsidR="00842FE9" w:rsidRPr="00842FE9">
        <w:rPr>
          <w:lang w:eastAsia="en-US"/>
        </w:rPr>
        <w:t xml:space="preserve"> is a secure payment service that is easy to integrate with and designed to meet the Digital Service Standard. It was launched in September 2016 and makes it easy for people to pay government securely online, reducing the time and hassle of doing business with government, and removing the need for the government to buy or build payment systems multiple times. </w:t>
      </w:r>
    </w:p>
    <w:p w14:paraId="3C9DD6CD" w14:textId="77777777" w:rsidR="00842FE9" w:rsidRPr="00842FE9" w:rsidRDefault="00842FE9" w:rsidP="004C6338">
      <w:pPr>
        <w:pStyle w:val="Subtitle"/>
        <w:rPr>
          <w:lang w:eastAsia="en-US"/>
        </w:rPr>
      </w:pPr>
      <w:r w:rsidRPr="00842FE9">
        <w:rPr>
          <w:lang w:eastAsia="en-US"/>
        </w:rPr>
        <w:t>GOV.UK Notify</w:t>
      </w:r>
    </w:p>
    <w:p w14:paraId="370160B4" w14:textId="6CED1328" w:rsidR="002A7195" w:rsidRDefault="00E605F9" w:rsidP="004C6338">
      <w:pPr>
        <w:rPr>
          <w:lang w:eastAsia="en-US"/>
        </w:rPr>
      </w:pPr>
      <w:hyperlink r:id="rId156" w:history="1">
        <w:r w:rsidR="00842FE9" w:rsidRPr="006515FB">
          <w:rPr>
            <w:rStyle w:val="Hyperlink"/>
            <w:lang w:eastAsia="en-US"/>
          </w:rPr>
          <w:t>GOV.UK Notify</w:t>
        </w:r>
      </w:hyperlink>
      <w:r w:rsidR="00842FE9" w:rsidRPr="00842FE9">
        <w:rPr>
          <w:lang w:eastAsia="en-US"/>
        </w:rPr>
        <w:t xml:space="preserve"> went live in July 2016 with the aim of making it easier for people working in central government, a local authority, or the National Health Service (NHS) to keep citizens updated through text messages, emails or letters. The main objective is twofold: on the one hand, people shall not need to call government; on the other hand, the government should be able to reduce the amount spent on contact centres. At the moment GOV.UK Notify is used by 166 services and 66 organisations in the UK.</w:t>
      </w:r>
    </w:p>
    <w:p w14:paraId="18680FF2" w14:textId="5E9E7090" w:rsidR="002A7195" w:rsidRPr="004C51D9" w:rsidRDefault="002A7195" w:rsidP="004C51D9">
      <w:pPr>
        <w:pStyle w:val="Subtitle"/>
      </w:pPr>
      <w:r w:rsidRPr="004C51D9">
        <w:rPr>
          <w:rStyle w:val="Hyperlink"/>
          <w:color w:val="00B0F0"/>
          <w:sz w:val="22"/>
        </w:rPr>
        <w:t>GOV.UK</w:t>
      </w:r>
      <w:r w:rsidRPr="004C51D9">
        <w:t xml:space="preserve"> Design System</w:t>
      </w:r>
    </w:p>
    <w:p w14:paraId="7089B6A6" w14:textId="6E905CFD" w:rsidR="002A7195" w:rsidRPr="00842FE9" w:rsidRDefault="00E605F9" w:rsidP="004C6338">
      <w:pPr>
        <w:rPr>
          <w:lang w:eastAsia="en-US"/>
        </w:rPr>
      </w:pPr>
      <w:hyperlink r:id="rId157" w:tgtFrame="_blank" w:history="1">
        <w:r w:rsidR="002A7195" w:rsidRPr="00745460">
          <w:rPr>
            <w:rStyle w:val="Hyperlink"/>
          </w:rPr>
          <w:t>GOV.UK</w:t>
        </w:r>
        <w:r w:rsidR="002A7195" w:rsidRPr="00745460">
          <w:rPr>
            <w:rStyle w:val="Hyperlink"/>
            <w:lang w:eastAsia="en-US"/>
          </w:rPr>
          <w:t xml:space="preserve"> Design System</w:t>
        </w:r>
      </w:hyperlink>
      <w:r w:rsidR="002A7195" w:rsidRPr="00834C80">
        <w:rPr>
          <w:lang w:eastAsia="en-US"/>
        </w:rPr>
        <w:t xml:space="preserve"> </w:t>
      </w:r>
      <w:r w:rsidR="002A7195" w:rsidRPr="002A7195">
        <w:rPr>
          <w:lang w:eastAsia="en-US"/>
        </w:rPr>
        <w:t>is a way to bring together resources (components, styles and patterns) from across GDS and government into one place so it’s easier for service teams across government to access what they need to build user-centred digital services. GDS has also been building a cross-government community of Design System users and contributors who will help to maintain and develop it.</w:t>
      </w:r>
    </w:p>
    <w:p w14:paraId="38E0319E" w14:textId="77777777" w:rsidR="00842FE9" w:rsidRPr="00842FE9" w:rsidRDefault="00842FE9" w:rsidP="004C6338">
      <w:pPr>
        <w:pStyle w:val="Subtitle"/>
        <w:rPr>
          <w:lang w:eastAsia="en-US"/>
        </w:rPr>
      </w:pPr>
      <w:r w:rsidRPr="00842FE9">
        <w:rPr>
          <w:lang w:eastAsia="en-US"/>
        </w:rPr>
        <w:t>Performance Platform</w:t>
      </w:r>
    </w:p>
    <w:p w14:paraId="08EBD8E3" w14:textId="737F6FB5" w:rsidR="004C6338" w:rsidRDefault="00842FE9" w:rsidP="00CA0570">
      <w:pPr>
        <w:rPr>
          <w:lang w:eastAsia="en-US"/>
        </w:rPr>
      </w:pPr>
      <w:r w:rsidRPr="00842FE9">
        <w:rPr>
          <w:lang w:eastAsia="en-US"/>
        </w:rPr>
        <w:t xml:space="preserve">The </w:t>
      </w:r>
      <w:hyperlink r:id="rId158" w:history="1">
        <w:r w:rsidRPr="00160C08">
          <w:rPr>
            <w:rStyle w:val="Hyperlink"/>
            <w:lang w:eastAsia="en-US"/>
          </w:rPr>
          <w:t>Performance Platform</w:t>
        </w:r>
      </w:hyperlink>
      <w:r w:rsidRPr="00842FE9">
        <w:rPr>
          <w:lang w:eastAsia="en-US"/>
        </w:rPr>
        <w:t xml:space="preserve"> collects and visualises performance data about government services.</w:t>
      </w:r>
    </w:p>
    <w:p w14:paraId="7F8B9356" w14:textId="77777777" w:rsidR="00036F5C" w:rsidRPr="00FB3AD2" w:rsidRDefault="00E605F9" w:rsidP="00036F5C">
      <w:pPr>
        <w:pStyle w:val="Subtitle"/>
      </w:pPr>
      <w:hyperlink r:id="rId159" w:history="1">
        <w:r w:rsidR="00036F5C" w:rsidRPr="00FB3AD2">
          <w:rPr>
            <w:rStyle w:val="Hyperlink"/>
            <w:color w:val="00B0F0"/>
            <w:sz w:val="22"/>
          </w:rPr>
          <w:t>'Excellence Gateway' portal</w:t>
        </w:r>
      </w:hyperlink>
    </w:p>
    <w:p w14:paraId="7AED6012" w14:textId="16AB02DD" w:rsidR="00036F5C" w:rsidRPr="00E025C2" w:rsidRDefault="00036F5C" w:rsidP="00F0224E">
      <w:r w:rsidRPr="00756308">
        <w:t xml:space="preserve">The 'Excellence Gateway' is a complete national online service for practitioners at all levels in the learning and skills sector in England. It provides practical help for improving daily work and aims at promoting innovations in teaching and learning. Furthermore, this portal enables practitioners to share both professional knowledge, as well as examples of effective practice with other users. </w:t>
      </w:r>
    </w:p>
    <w:p w14:paraId="40E001B9" w14:textId="2C77BF1F" w:rsidR="003730DF" w:rsidRPr="001F36DA" w:rsidRDefault="003730DF" w:rsidP="00842FE9">
      <w:pPr>
        <w:pStyle w:val="Heading2"/>
      </w:pPr>
      <w:r w:rsidRPr="00F55DE6">
        <w:t>Networks</w:t>
      </w:r>
      <w:bookmarkEnd w:id="56"/>
    </w:p>
    <w:p w14:paraId="28BDA4D4" w14:textId="5E9C5DD4" w:rsidR="00AB0254" w:rsidRPr="00756308" w:rsidRDefault="00AB0254" w:rsidP="00AB0254">
      <w:pPr>
        <w:pStyle w:val="Subtitle"/>
        <w:rPr>
          <w:lang w:eastAsia="en-US"/>
        </w:rPr>
      </w:pPr>
      <w:bookmarkStart w:id="57" w:name="_Toc1474991"/>
      <w:r w:rsidRPr="00AB0254">
        <w:rPr>
          <w:lang w:eastAsia="en-US"/>
        </w:rPr>
        <w:t>Public Services Network (PSN)</w:t>
      </w:r>
    </w:p>
    <w:p w14:paraId="0E69255F" w14:textId="1D59ECE0" w:rsidR="00AB0254" w:rsidRPr="00756308" w:rsidRDefault="00E605F9" w:rsidP="00AB0254">
      <w:hyperlink r:id="rId160" w:history="1">
        <w:r w:rsidR="00AB0254" w:rsidRPr="00756308">
          <w:t xml:space="preserve">The </w:t>
        </w:r>
        <w:r w:rsidR="00AB0254" w:rsidRPr="00756308">
          <w:rPr>
            <w:rStyle w:val="Hyperlink"/>
          </w:rPr>
          <w:t>Public Services Networ</w:t>
        </w:r>
        <w:bookmarkStart w:id="58" w:name="_Hlt444153556"/>
        <w:r w:rsidR="00AB0254" w:rsidRPr="00756308">
          <w:rPr>
            <w:rStyle w:val="Hyperlink"/>
          </w:rPr>
          <w:t>k</w:t>
        </w:r>
        <w:bookmarkEnd w:id="58"/>
        <w:r w:rsidR="00AB0254" w:rsidRPr="00756308">
          <w:rPr>
            <w:rStyle w:val="Hyperlink"/>
          </w:rPr>
          <w:t xml:space="preserve"> (PSN</w:t>
        </w:r>
      </w:hyperlink>
      <w:r w:rsidR="00AB0254" w:rsidRPr="00756308">
        <w:t>) is the government's high-performance network</w:t>
      </w:r>
      <w:r w:rsidR="00AB0254">
        <w:t>, which helps public sector organisations work together, reduce duplication and share resources</w:t>
      </w:r>
      <w:r w:rsidR="00AB0254" w:rsidRPr="00756308">
        <w:t>. It provides a single, more capable and open network, which enables government to safely share services and collaborate in more efficient and effective ways. PSN currently connects some 600 organisations across government, including central government departments and every local authority and council across England, Scotland and Wales.</w:t>
      </w:r>
    </w:p>
    <w:p w14:paraId="72CB6482" w14:textId="77777777" w:rsidR="00AB0254" w:rsidRPr="00756308" w:rsidRDefault="00AB0254" w:rsidP="00AB0254">
      <w:r w:rsidRPr="00756308">
        <w:t xml:space="preserve">PSN connects to the NHS N3 network and replaces a number of legacy government networks including the Government Secure Intranet (GSi) family, the Criminal Justice Extranet (CJX) and the Police National Network (PNN). Customers can buy PSN and </w:t>
      </w:r>
      <w:r w:rsidRPr="00756308">
        <w:lastRenderedPageBreak/>
        <w:t xml:space="preserve">other network services from a range of qualifying providers on the </w:t>
      </w:r>
      <w:hyperlink r:id="rId161" w:history="1">
        <w:r w:rsidRPr="00756308">
          <w:t>Network Services Framework</w:t>
        </w:r>
      </w:hyperlink>
      <w:r w:rsidRPr="00756308">
        <w:t>.</w:t>
      </w:r>
    </w:p>
    <w:p w14:paraId="7FDBB580" w14:textId="77777777" w:rsidR="00AB0254" w:rsidRPr="00756308" w:rsidRDefault="00AB0254" w:rsidP="00AB0254">
      <w:r w:rsidRPr="00756308">
        <w:t>Since responsibility for PSN moved to GDS the team has been working on ways to make things simpler and clearer for both customers and suppliers in the PSN community. The team is currently testing a new compliance process, developed with the PSN community, which will maintain PSN’s security while making it easier for users to exploit the commercial, strategic and operational advantages of a secure, resilient, multi-supplier network. Additionally, the team is looking at ways of ensuring information can seamlessly travel from one end of PSN to the other and simplifying connectivity, which will ensure everybody who regularly uses public sector data can communicate and work together. This includes schools, doctors’ surgeries, pharmacies, emergency services, hospitals and charities large and small.</w:t>
      </w:r>
    </w:p>
    <w:p w14:paraId="2ACEED75" w14:textId="334E6A01" w:rsidR="00AB0254" w:rsidRPr="00AB0254" w:rsidRDefault="00AB0254" w:rsidP="00AB0254">
      <w:pPr>
        <w:pStyle w:val="Subtitle"/>
      </w:pPr>
      <w:r w:rsidRPr="00AB0254">
        <w:rPr>
          <w:rStyle w:val="Hyperlink"/>
          <w:color w:val="00B0F0"/>
          <w:sz w:val="22"/>
        </w:rPr>
        <w:t>Government Secure Intranet (GSi)</w:t>
      </w:r>
    </w:p>
    <w:p w14:paraId="5F786204" w14:textId="5E66BB3F" w:rsidR="00AB0254" w:rsidRPr="00756308" w:rsidRDefault="00AB0254" w:rsidP="00AB0254">
      <w:r w:rsidRPr="00756308">
        <w:t xml:space="preserve">The </w:t>
      </w:r>
      <w:hyperlink r:id="rId162" w:history="1">
        <w:r w:rsidRPr="00AB0254">
          <w:rPr>
            <w:rStyle w:val="Hyperlink"/>
          </w:rPr>
          <w:t>GSi</w:t>
        </w:r>
      </w:hyperlink>
      <w:r w:rsidRPr="00756308">
        <w:t xml:space="preserve"> are a legacy family of networks compris</w:t>
      </w:r>
      <w:r>
        <w:t>ed</w:t>
      </w:r>
      <w:r w:rsidRPr="00756308">
        <w:t xml:space="preserve"> of the Government Secure Intranet (GSI), the Government Connect Secure Extranet (GCSx) and the Government Secure Extranet (GSX). These networks provide a secure and reliable connection to the Internet, file transfer and search facilities, directory services, web publishing and email both within the GSi community and over the Internet.</w:t>
      </w:r>
    </w:p>
    <w:p w14:paraId="28551C5B" w14:textId="69324B72" w:rsidR="00AB0254" w:rsidRPr="00756308" w:rsidRDefault="00AB0254" w:rsidP="00AB0254">
      <w:r w:rsidRPr="00756308">
        <w:t xml:space="preserve">These networks were offered by the </w:t>
      </w:r>
      <w:hyperlink r:id="rId163" w:history="1">
        <w:r w:rsidRPr="00E6343D">
          <w:rPr>
            <w:rStyle w:val="Hyperlink"/>
            <w:rFonts w:cs="Arial"/>
          </w:rPr>
          <w:t>Crown Com</w:t>
        </w:r>
        <w:bookmarkStart w:id="59" w:name="_Hlt441568489"/>
        <w:bookmarkStart w:id="60" w:name="_Hlt441568490"/>
        <w:bookmarkStart w:id="61" w:name="_Hlt444153652"/>
        <w:bookmarkEnd w:id="59"/>
        <w:bookmarkEnd w:id="60"/>
        <w:r w:rsidRPr="00E6343D">
          <w:rPr>
            <w:rStyle w:val="Hyperlink"/>
            <w:rFonts w:cs="Arial"/>
          </w:rPr>
          <w:t>m</w:t>
        </w:r>
        <w:bookmarkEnd w:id="61"/>
        <w:r w:rsidRPr="00E6343D">
          <w:rPr>
            <w:rStyle w:val="Hyperlink"/>
            <w:rFonts w:cs="Arial"/>
          </w:rPr>
          <w:t>ercial Service</w:t>
        </w:r>
      </w:hyperlink>
      <w:r w:rsidRPr="00756308">
        <w:t xml:space="preserve"> (formerly the Government Procurement Service and before that 'Buying Solutions') and delivered through a partnership with Vodafone (</w:t>
      </w:r>
      <w:r w:rsidRPr="00513BEA">
        <w:t>originally Cable and Wireless) under the GSi Framework (2008 to 2011) and latterly the GSi Convergence Framework (GCF) (</w:t>
      </w:r>
      <w:r w:rsidRPr="00756308">
        <w:t xml:space="preserve">August 2011 to August 2015). Customers used the GCF Framework to transition from their GSi network to the </w:t>
      </w:r>
      <w:hyperlink r:id="rId164" w:history="1">
        <w:r w:rsidRPr="00E6343D">
          <w:rPr>
            <w:rStyle w:val="Hyperlink"/>
            <w:rFonts w:cs="Arial"/>
          </w:rPr>
          <w:t>Public Services Network (PSN)</w:t>
        </w:r>
      </w:hyperlink>
      <w:r w:rsidRPr="00756308">
        <w:t>, and chose from a range of PSN service providers in the process. Beyond August 2015, GCF customers continue to consume some core services through the GCF framework for the duration of their individual contracts.</w:t>
      </w:r>
    </w:p>
    <w:p w14:paraId="0C2805F6" w14:textId="77777777" w:rsidR="003730DF" w:rsidRPr="00F55DE6" w:rsidRDefault="003730DF" w:rsidP="001F36DA">
      <w:pPr>
        <w:pStyle w:val="Heading2"/>
      </w:pPr>
      <w:r w:rsidRPr="00F55DE6">
        <w:t xml:space="preserve">Data </w:t>
      </w:r>
      <w:r w:rsidRPr="001F36DA">
        <w:t>Exchange</w:t>
      </w:r>
      <w:bookmarkEnd w:id="57"/>
    </w:p>
    <w:p w14:paraId="76795C98" w14:textId="34E9A144" w:rsidR="005523ED" w:rsidRDefault="00C54904" w:rsidP="005523ED">
      <w:pPr>
        <w:pStyle w:val="ListParagraph"/>
        <w:numPr>
          <w:ilvl w:val="0"/>
          <w:numId w:val="0"/>
        </w:numPr>
        <w:rPr>
          <w:rFonts w:eastAsia="Times New Roman"/>
          <w:sz w:val="20"/>
        </w:rPr>
      </w:pPr>
      <w:r w:rsidRPr="00E025C2">
        <w:rPr>
          <w:rStyle w:val="SubtitleChar"/>
        </w:rPr>
        <w:t>Find Open Data</w:t>
      </w:r>
    </w:p>
    <w:p w14:paraId="075DA00C" w14:textId="17913C64" w:rsidR="00C54904" w:rsidRPr="00E025C2" w:rsidRDefault="007F1510" w:rsidP="00E025C2">
      <w:pPr>
        <w:rPr>
          <w:rFonts w:eastAsia="Helvetica"/>
        </w:rPr>
      </w:pPr>
      <w:r>
        <w:rPr>
          <w:rFonts w:eastAsia="Helvetica"/>
        </w:rPr>
        <w:t xml:space="preserve">The </w:t>
      </w:r>
      <w:hyperlink r:id="rId165" w:history="1">
        <w:r w:rsidRPr="007F1510">
          <w:rPr>
            <w:rStyle w:val="Hyperlink"/>
            <w:rFonts w:eastAsia="Helvetica"/>
          </w:rPr>
          <w:t>Find Open Data service</w:t>
        </w:r>
      </w:hyperlink>
      <w:r>
        <w:rPr>
          <w:rFonts w:eastAsia="Helvetica"/>
        </w:rPr>
        <w:t xml:space="preserve"> helps people find and use open government data and supports government publishers to maintain data. It works towards the commitment in the 2017 Government Transformation Strategy to </w:t>
      </w:r>
      <w:r w:rsidR="004035F5">
        <w:rPr>
          <w:rFonts w:eastAsia="Helvetica"/>
        </w:rPr>
        <w:t>‘</w:t>
      </w:r>
      <w:hyperlink r:id="rId166" w:history="1">
        <w:r w:rsidRPr="00F64128">
          <w:rPr>
            <w:rStyle w:val="Hyperlink"/>
            <w:rFonts w:eastAsia="Helvetica"/>
          </w:rPr>
          <w:t>improving data discovery tools for users both within and beyond government</w:t>
        </w:r>
      </w:hyperlink>
      <w:r w:rsidR="004035F5">
        <w:rPr>
          <w:rStyle w:val="Hyperlink"/>
          <w:rFonts w:eastAsia="Helvetica"/>
        </w:rPr>
        <w:t>’</w:t>
      </w:r>
      <w:r>
        <w:rPr>
          <w:rFonts w:eastAsia="Helvetica"/>
        </w:rPr>
        <w:t>. The UK has released tens of thousands of central government, local authority and public body datasets to help build products and services. At the time of writing, there are currently 2</w:t>
      </w:r>
      <w:r w:rsidR="004035F5">
        <w:rPr>
          <w:rFonts w:eastAsia="Helvetica"/>
        </w:rPr>
        <w:t xml:space="preserve"> </w:t>
      </w:r>
      <w:r>
        <w:rPr>
          <w:rFonts w:eastAsia="Helvetica"/>
        </w:rPr>
        <w:t>000 people accessing datasets published by 2</w:t>
      </w:r>
      <w:r w:rsidR="004035F5">
        <w:rPr>
          <w:rFonts w:eastAsia="Helvetica"/>
        </w:rPr>
        <w:t xml:space="preserve"> </w:t>
      </w:r>
      <w:r>
        <w:rPr>
          <w:rFonts w:eastAsia="Helvetica"/>
        </w:rPr>
        <w:t>000 publishers.</w:t>
      </w:r>
    </w:p>
    <w:p w14:paraId="07722020" w14:textId="256EE39F" w:rsidR="00C06AF4" w:rsidRDefault="00C06AF4" w:rsidP="00E025C2">
      <w:pPr>
        <w:pStyle w:val="Subtitle"/>
      </w:pPr>
      <w:r>
        <w:t>Open Standards Board</w:t>
      </w:r>
    </w:p>
    <w:p w14:paraId="376B37A8" w14:textId="176FBE98" w:rsidR="001A342B" w:rsidRDefault="00034BCD" w:rsidP="00034BCD">
      <w:r w:rsidRPr="00034BCD">
        <w:t xml:space="preserve">The </w:t>
      </w:r>
      <w:hyperlink r:id="rId167" w:history="1">
        <w:r w:rsidRPr="00B640DC">
          <w:rPr>
            <w:rStyle w:val="Hyperlink"/>
          </w:rPr>
          <w:t>Open Standards Board</w:t>
        </w:r>
      </w:hyperlink>
      <w:r w:rsidRPr="00034BCD">
        <w:t xml:space="preserve"> works with the Cabinet Office and is accountable for transparent selection and implementation of open standards.</w:t>
      </w:r>
      <w:r w:rsidR="00463405">
        <w:t xml:space="preserve"> </w:t>
      </w:r>
      <w:r w:rsidR="00463405" w:rsidRPr="00463405">
        <w:t>The GDS Open Standards team has been successful in ensuring that Government departments publish datasets in open formats. The Open Standards Board has approved 14 data standards to ensure as wide a range of data as possible is presented as 'open data’.  In the last quarter, GOV.UK recorded over 1 million downloads of files in an open data format.</w:t>
      </w:r>
    </w:p>
    <w:p w14:paraId="4CF1449F" w14:textId="0FF9D1B1" w:rsidR="001A342B" w:rsidRDefault="001A342B" w:rsidP="00E025C2">
      <w:pPr>
        <w:pStyle w:val="Subtitle"/>
      </w:pPr>
      <w:r>
        <w:t>Performance Platform</w:t>
      </w:r>
    </w:p>
    <w:p w14:paraId="0D4FE5A5" w14:textId="39C690DC" w:rsidR="001A342B" w:rsidRDefault="005F3623">
      <w:r w:rsidRPr="005F3623">
        <w:t xml:space="preserve">The Government is committed to collecting and publishing operational performance data. The </w:t>
      </w:r>
      <w:hyperlink r:id="rId168" w:history="1">
        <w:r w:rsidRPr="005F3623">
          <w:rPr>
            <w:rStyle w:val="Hyperlink"/>
          </w:rPr>
          <w:t>Performance Platform</w:t>
        </w:r>
      </w:hyperlink>
      <w:r w:rsidRPr="005F3623">
        <w:t xml:space="preserve"> covers over 780 high-volume services which have gone through service assessments and are therefore required by the Digital Service Standard to publish their performance data. As well as supporting decision-making across government, the Performance Platform has contributed to the UK’s leading position on </w:t>
      </w:r>
      <w:r w:rsidRPr="005F3623">
        <w:lastRenderedPageBreak/>
        <w:t>international open data rankings and the ability of external actors to hold government to account. GDS is refreshing the platform to include data on all the channels through which citizens access services (rather than just online channels) and to bring the platform into line with recent technical and design standards.</w:t>
      </w:r>
    </w:p>
    <w:p w14:paraId="241951F3" w14:textId="77777777" w:rsidR="007E1876" w:rsidRPr="00FB3AD2" w:rsidRDefault="00E605F9" w:rsidP="007E1876">
      <w:pPr>
        <w:pStyle w:val="Subtitle"/>
      </w:pPr>
      <w:hyperlink r:id="rId169" w:history="1">
        <w:r w:rsidR="007E1876" w:rsidRPr="00FB3AD2">
          <w:rPr>
            <w:rStyle w:val="Hyperlink"/>
            <w:color w:val="00B0F0"/>
            <w:sz w:val="22"/>
          </w:rPr>
          <w:t>Standards Hub website</w:t>
        </w:r>
      </w:hyperlink>
      <w:r w:rsidR="007E1876" w:rsidRPr="00FB3AD2">
        <w:t xml:space="preserve"> – Open standards</w:t>
      </w:r>
    </w:p>
    <w:p w14:paraId="1E1198A2" w14:textId="6BFD062B" w:rsidR="007E1876" w:rsidRDefault="007E1876">
      <w:r w:rsidRPr="00756308">
        <w:t xml:space="preserve">The Standards Hub website enables the public sector, industry, academics and other interested parties to help the UK Government to select standards for software interoperability, data and document formats in government IT. These support the implementation of the </w:t>
      </w:r>
      <w:r w:rsidRPr="00513BEA">
        <w:t>open standards principles</w:t>
      </w:r>
      <w:r w:rsidRPr="00756308">
        <w:t xml:space="preserve"> and are applied across government to make services better for users and cheaper to run.</w:t>
      </w:r>
    </w:p>
    <w:p w14:paraId="4FAB58BF" w14:textId="77777777" w:rsidR="000F508F" w:rsidRPr="00FB3AD2" w:rsidRDefault="00E605F9" w:rsidP="000F508F">
      <w:pPr>
        <w:pStyle w:val="Subtitle"/>
      </w:pPr>
      <w:hyperlink r:id="rId170" w:history="1">
        <w:r w:rsidR="000F508F" w:rsidRPr="00FB3AD2">
          <w:rPr>
            <w:rStyle w:val="Hyperlink"/>
            <w:color w:val="00B0F0"/>
            <w:sz w:val="22"/>
          </w:rPr>
          <w:t>'GovTalk'</w:t>
        </w:r>
      </w:hyperlink>
      <w:r w:rsidR="000F508F" w:rsidRPr="00FB3AD2">
        <w:t xml:space="preserve"> website – eGovernment policies and standards</w:t>
      </w:r>
    </w:p>
    <w:p w14:paraId="7B788993" w14:textId="77777777" w:rsidR="000F508F" w:rsidRPr="00756308" w:rsidRDefault="000F508F" w:rsidP="000F508F">
      <w:r w:rsidRPr="00756308">
        <w:t xml:space="preserve">Technology code of practice (policy and guidance) is available on the </w:t>
      </w:r>
      <w:hyperlink r:id="rId171" w:history="1">
        <w:r w:rsidRPr="00B6185F">
          <w:rPr>
            <w:rStyle w:val="Hyperlink"/>
          </w:rPr>
          <w:t>GovTalk</w:t>
        </w:r>
        <w:r w:rsidRPr="00252AAC">
          <w:rPr>
            <w:rStyle w:val="Hyperlink"/>
          </w:rPr>
          <w:t xml:space="preserve"> website</w:t>
        </w:r>
      </w:hyperlink>
      <w:r w:rsidRPr="00756308">
        <w:t xml:space="preserve">.  </w:t>
      </w:r>
    </w:p>
    <w:p w14:paraId="64E29050" w14:textId="63097B57" w:rsidR="000F508F" w:rsidRDefault="000F508F">
      <w:r w:rsidRPr="00756308">
        <w:t xml:space="preserve">For projects to proceed they must meet the elements described in the technology code of practice, part of the </w:t>
      </w:r>
      <w:r w:rsidRPr="00513BEA">
        <w:t>Service Design Manual</w:t>
      </w:r>
      <w:r w:rsidRPr="00756308">
        <w:t>. The code of practice includes instructions on open data, open standards, cloud services, networks, and hosting. It also provides links to government platforms for publishing, identity verification, performance monitoring and procurement.</w:t>
      </w:r>
    </w:p>
    <w:p w14:paraId="57E7327E" w14:textId="77777777" w:rsidR="00E72929" w:rsidRPr="00C21C82" w:rsidRDefault="00E72929" w:rsidP="00E72929">
      <w:pPr>
        <w:pStyle w:val="Subtitle"/>
        <w:rPr>
          <w:lang w:val="en-US"/>
        </w:rPr>
      </w:pPr>
      <w:r w:rsidRPr="00C21C82">
        <w:rPr>
          <w:lang w:val="en-US"/>
        </w:rPr>
        <w:t xml:space="preserve">Open </w:t>
      </w:r>
      <w:r>
        <w:rPr>
          <w:lang w:val="en-US"/>
        </w:rPr>
        <w:t>D</w:t>
      </w:r>
      <w:r w:rsidRPr="00C21C82">
        <w:rPr>
          <w:lang w:val="en-US"/>
        </w:rPr>
        <w:t xml:space="preserve">ocument </w:t>
      </w:r>
      <w:r>
        <w:rPr>
          <w:lang w:val="en-US"/>
        </w:rPr>
        <w:t>F</w:t>
      </w:r>
      <w:r w:rsidRPr="00C21C82">
        <w:rPr>
          <w:lang w:val="en-US"/>
        </w:rPr>
        <w:t>ormat</w:t>
      </w:r>
      <w:r>
        <w:rPr>
          <w:lang w:val="en-US"/>
        </w:rPr>
        <w:t xml:space="preserve"> (ODF)</w:t>
      </w:r>
      <w:r w:rsidRPr="00C21C82">
        <w:rPr>
          <w:rFonts w:eastAsia="Arial"/>
          <w:lang w:val="en-US"/>
        </w:rPr>
        <w:t xml:space="preserve"> </w:t>
      </w:r>
    </w:p>
    <w:p w14:paraId="5B88E59C" w14:textId="77777777" w:rsidR="00E72929" w:rsidRPr="00756308" w:rsidRDefault="00E72929" w:rsidP="00E72929">
      <w:r w:rsidRPr="00756308">
        <w:t xml:space="preserve">The </w:t>
      </w:r>
      <w:hyperlink r:id="rId172" w:history="1">
        <w:r w:rsidRPr="008C5E1C">
          <w:rPr>
            <w:rStyle w:val="Hyperlink"/>
          </w:rPr>
          <w:t>Open Document Format</w:t>
        </w:r>
      </w:hyperlink>
      <w:r w:rsidRPr="00756308">
        <w:t xml:space="preserve"> standards set out the document file formats that are expected to be used across all government bodies. Government will begin using open formats that will ensure that citizens and people working in government will be able to use the applications that best meet their needs when they are viewing or working on documents together.</w:t>
      </w:r>
    </w:p>
    <w:p w14:paraId="2DDD89B5" w14:textId="6759AA7C" w:rsidR="00E72929" w:rsidRPr="00756308" w:rsidRDefault="00E72929" w:rsidP="00E72929">
      <w:r w:rsidRPr="00756308">
        <w:t>Once departments have adopted these open standards:</w:t>
      </w:r>
    </w:p>
    <w:p w14:paraId="26F8BE25" w14:textId="77777777" w:rsidR="00E72929" w:rsidRPr="00C21C82" w:rsidRDefault="00E72929" w:rsidP="00E72929">
      <w:pPr>
        <w:numPr>
          <w:ilvl w:val="0"/>
          <w:numId w:val="18"/>
        </w:numPr>
        <w:rPr>
          <w:shd w:val="clear" w:color="auto" w:fill="FFFFFF"/>
        </w:rPr>
      </w:pPr>
      <w:r w:rsidRPr="00C21C82">
        <w:rPr>
          <w:shd w:val="clear" w:color="auto" w:fill="FFFFFF"/>
        </w:rPr>
        <w:t>Citizens, businesses and voluntary organisations will no longer need specialist software to open or work with government documents;</w:t>
      </w:r>
    </w:p>
    <w:p w14:paraId="2FA35FAB" w14:textId="77777777" w:rsidR="00E72929" w:rsidRPr="00C21C82" w:rsidRDefault="00E72929" w:rsidP="00E72929">
      <w:pPr>
        <w:numPr>
          <w:ilvl w:val="0"/>
          <w:numId w:val="18"/>
        </w:numPr>
        <w:rPr>
          <w:shd w:val="clear" w:color="auto" w:fill="FFFFFF"/>
        </w:rPr>
      </w:pPr>
      <w:r w:rsidRPr="00C21C82">
        <w:rPr>
          <w:shd w:val="clear" w:color="auto" w:fill="FFFFFF"/>
        </w:rPr>
        <w:t>People working in government will be able to share and work with documents in the same format, reducing problems when they move between formats; and</w:t>
      </w:r>
    </w:p>
    <w:p w14:paraId="2999EEE0" w14:textId="77777777" w:rsidR="00E72929" w:rsidRPr="00C21C82" w:rsidRDefault="00E72929" w:rsidP="00E72929">
      <w:pPr>
        <w:numPr>
          <w:ilvl w:val="0"/>
          <w:numId w:val="18"/>
        </w:numPr>
        <w:rPr>
          <w:shd w:val="clear" w:color="auto" w:fill="FFFFFF"/>
        </w:rPr>
      </w:pPr>
      <w:r w:rsidRPr="00C21C82">
        <w:rPr>
          <w:shd w:val="clear" w:color="auto" w:fill="FFFFFF"/>
        </w:rPr>
        <w:t>Government organisations will be able to choose the most suitable and cost-effective applications, knowing their documents will work for people inside and outside of government.</w:t>
      </w:r>
    </w:p>
    <w:p w14:paraId="3D520494" w14:textId="2FD74E31" w:rsidR="00E72929" w:rsidRPr="00756308" w:rsidRDefault="00E72929" w:rsidP="00E72929">
      <w:r w:rsidRPr="00756308">
        <w:t xml:space="preserve">The </w:t>
      </w:r>
      <w:hyperlink r:id="rId173" w:history="1">
        <w:r w:rsidRPr="00756308">
          <w:rPr>
            <w:rStyle w:val="Hyperlink"/>
          </w:rPr>
          <w:t>selected standards</w:t>
        </w:r>
      </w:hyperlink>
      <w:r w:rsidRPr="00756308">
        <w:t>, which are compatible with commonly used document applications, are:</w:t>
      </w:r>
    </w:p>
    <w:p w14:paraId="0E86764A" w14:textId="77777777" w:rsidR="00E72929" w:rsidRPr="00756308" w:rsidRDefault="00E72929" w:rsidP="00E72929">
      <w:pPr>
        <w:numPr>
          <w:ilvl w:val="0"/>
          <w:numId w:val="19"/>
        </w:numPr>
      </w:pPr>
      <w:r w:rsidRPr="00756308">
        <w:t xml:space="preserve">PDF/A or HTML for viewing government documents; </w:t>
      </w:r>
      <w:r>
        <w:t>and</w:t>
      </w:r>
    </w:p>
    <w:p w14:paraId="5774A429" w14:textId="77777777" w:rsidR="00E72929" w:rsidRDefault="00E72929" w:rsidP="00E72929">
      <w:pPr>
        <w:numPr>
          <w:ilvl w:val="0"/>
          <w:numId w:val="19"/>
        </w:numPr>
      </w:pPr>
      <w:r w:rsidRPr="00756308">
        <w:t xml:space="preserve">Open Document Format (ODF) for sharing or collaborating on government </w:t>
      </w:r>
      <w:r w:rsidRPr="00C21C82">
        <w:rPr>
          <w:shd w:val="clear" w:color="auto" w:fill="FFFFFF"/>
        </w:rPr>
        <w:t>documents</w:t>
      </w:r>
      <w:r w:rsidRPr="00756308">
        <w:t>.</w:t>
      </w:r>
      <w:r>
        <w:t xml:space="preserve"> </w:t>
      </w:r>
    </w:p>
    <w:p w14:paraId="30CAAA56" w14:textId="10153875" w:rsidR="00E72929" w:rsidRPr="00756308" w:rsidRDefault="00E72929" w:rsidP="00E72929">
      <w:r w:rsidRPr="000937F0">
        <w:t xml:space="preserve">The UK </w:t>
      </w:r>
      <w:r w:rsidR="00D079B5">
        <w:t>G</w:t>
      </w:r>
      <w:r w:rsidRPr="000937F0">
        <w:t>overnment has selected ODF 1.2 as the standard for editable office documents to be used across government</w:t>
      </w:r>
      <w:r>
        <w:t>.</w:t>
      </w:r>
    </w:p>
    <w:p w14:paraId="69F57F3B" w14:textId="77777777" w:rsidR="00E72929" w:rsidRPr="00C21C82" w:rsidRDefault="00E72929" w:rsidP="00E72929">
      <w:pPr>
        <w:pStyle w:val="Subtitle"/>
        <w:rPr>
          <w:lang w:val="en-US"/>
        </w:rPr>
      </w:pPr>
      <w:r w:rsidRPr="00C21C82">
        <w:rPr>
          <w:lang w:val="en-US"/>
        </w:rPr>
        <w:t xml:space="preserve">Government Service Design Manual </w:t>
      </w:r>
    </w:p>
    <w:p w14:paraId="7DCDB6B5" w14:textId="3422E17A" w:rsidR="00E72929" w:rsidRPr="00F57208" w:rsidRDefault="00E605F9" w:rsidP="00E025C2">
      <w:hyperlink r:id="rId174" w:history="1">
        <w:r w:rsidR="00E72929" w:rsidRPr="00B50D48">
          <w:rPr>
            <w:rStyle w:val="Hyperlink"/>
            <w:lang w:val="en-US"/>
          </w:rPr>
          <w:t>The Government Service Manual</w:t>
        </w:r>
      </w:hyperlink>
      <w:r w:rsidR="00E72929">
        <w:rPr>
          <w:lang w:val="en-US"/>
        </w:rPr>
        <w:t xml:space="preserve"> aims to help</w:t>
      </w:r>
      <w:r w:rsidR="00E72929" w:rsidRPr="00B50D48">
        <w:t xml:space="preserve"> government teams create and run great digital services that meet the </w:t>
      </w:r>
      <w:hyperlink r:id="rId175" w:history="1">
        <w:r w:rsidR="00E72929" w:rsidRPr="00B50D48">
          <w:rPr>
            <w:rStyle w:val="Hyperlink"/>
          </w:rPr>
          <w:t>Digital Service Standard</w:t>
        </w:r>
      </w:hyperlink>
      <w:r w:rsidR="00E72929">
        <w:t xml:space="preserve">. The Digital Service Standard </w:t>
      </w:r>
      <w:r w:rsidR="00E72929" w:rsidRPr="00B50D48">
        <w:t>is a set of 18 criteria</w:t>
      </w:r>
      <w:r w:rsidR="00E72929">
        <w:t xml:space="preserve"> used to </w:t>
      </w:r>
      <w:r w:rsidR="00E72929" w:rsidRPr="00B50D48">
        <w:t>check whether a service is good enough for public use.</w:t>
      </w:r>
    </w:p>
    <w:p w14:paraId="28E23632" w14:textId="77777777" w:rsidR="003730DF" w:rsidRPr="00F55DE6" w:rsidRDefault="003730DF" w:rsidP="004C51D9">
      <w:pPr>
        <w:pStyle w:val="Heading2"/>
      </w:pPr>
      <w:bookmarkStart w:id="62" w:name="_Toc1474992"/>
      <w:r w:rsidRPr="00F55DE6">
        <w:t xml:space="preserve">eID and </w:t>
      </w:r>
      <w:r w:rsidRPr="001F36DA">
        <w:t>Trust</w:t>
      </w:r>
      <w:r w:rsidRPr="00F55DE6">
        <w:t xml:space="preserve"> Services</w:t>
      </w:r>
      <w:bookmarkEnd w:id="62"/>
    </w:p>
    <w:p w14:paraId="6A06F59A" w14:textId="44ECAAB1" w:rsidR="005760C5" w:rsidRPr="005760C5" w:rsidRDefault="005760C5" w:rsidP="005760C5">
      <w:pPr>
        <w:pStyle w:val="Subtitle"/>
      </w:pPr>
      <w:r w:rsidRPr="005760C5">
        <w:t xml:space="preserve">GOV.UK Verify </w:t>
      </w:r>
    </w:p>
    <w:p w14:paraId="7D77BBC0" w14:textId="7DCD08CD" w:rsidR="005760C5" w:rsidRPr="00513BEA" w:rsidRDefault="00E605F9" w:rsidP="005760C5">
      <w:hyperlink r:id="rId176" w:history="1">
        <w:r w:rsidR="005760C5" w:rsidRPr="005760C5">
          <w:rPr>
            <w:rStyle w:val="Hyperlink"/>
          </w:rPr>
          <w:t>Gov.UK Verify</w:t>
        </w:r>
      </w:hyperlink>
      <w:r w:rsidR="005760C5" w:rsidRPr="00756308">
        <w:t xml:space="preserve"> </w:t>
      </w:r>
      <w:r w:rsidR="005760C5">
        <w:t>allows</w:t>
      </w:r>
      <w:r w:rsidR="005760C5" w:rsidRPr="00756308">
        <w:t xml:space="preserve"> individuals to prove who they are when accessing online public services in the UK. With GOV.UK Verify, users set up an account with a certified private sector identity provider, who checks their identity. The user can then use that to assert their identity every time they access a government service. There is more information </w:t>
      </w:r>
      <w:r w:rsidR="005760C5" w:rsidRPr="00756308">
        <w:lastRenderedPageBreak/>
        <w:t xml:space="preserve">about GOV.UK Verify above, and updates are regularly published on </w:t>
      </w:r>
      <w:r w:rsidR="005760C5" w:rsidRPr="00513BEA">
        <w:t>the blog.</w:t>
      </w:r>
      <w:r w:rsidR="00BC2493">
        <w:t xml:space="preserve"> </w:t>
      </w:r>
      <w:hyperlink r:id="rId177" w:history="1">
        <w:r w:rsidR="005760C5" w:rsidRPr="005760C5">
          <w:rPr>
            <w:rStyle w:val="Hyperlink"/>
          </w:rPr>
          <w:t>GOV.UK Verify</w:t>
        </w:r>
      </w:hyperlink>
      <w:r w:rsidR="005760C5">
        <w:t xml:space="preserve"> service is continuously improved in order to support departments’ transformation plans. In addition to continuing with the rollout of GOV.UK Verify across central government, the wider applications for GOV.UK Verify for secure citizen identity verification in both the wider public and private sectors are also explored.</w:t>
      </w:r>
    </w:p>
    <w:p w14:paraId="70CC32B3" w14:textId="6AF4E4A1" w:rsidR="00CA10AF" w:rsidRDefault="00E605F9" w:rsidP="00075912">
      <w:hyperlink r:id="rId178" w:history="1">
        <w:r w:rsidR="005760C5" w:rsidRPr="003948B7">
          <w:rPr>
            <w:rStyle w:val="Hyperlink"/>
          </w:rPr>
          <w:t>Government Gateway</w:t>
        </w:r>
      </w:hyperlink>
      <w:r w:rsidR="005760C5" w:rsidRPr="00756308">
        <w:t xml:space="preserve"> can also be used for authentication for some online services, particularly by businesses.  </w:t>
      </w:r>
    </w:p>
    <w:p w14:paraId="4FF3ECAC" w14:textId="455DD730" w:rsidR="00EF7C57" w:rsidRDefault="00EF7C57" w:rsidP="00BB2DE3">
      <w:r>
        <w:rPr>
          <w:rFonts w:eastAsia="Arial"/>
        </w:rPr>
        <w:t xml:space="preserve">The UK digital identity scheme </w:t>
      </w:r>
      <w:hyperlink r:id="rId179">
        <w:r>
          <w:rPr>
            <w:rFonts w:eastAsia="Arial"/>
          </w:rPr>
          <w:t>GOV.UK Verify</w:t>
        </w:r>
      </w:hyperlink>
      <w:r>
        <w:rPr>
          <w:rFonts w:eastAsia="Arial"/>
        </w:rPr>
        <w:t xml:space="preserve"> met the September 2018 deadline for compliance with the EU </w:t>
      </w:r>
      <w:hyperlink r:id="rId180">
        <w:r>
          <w:rPr>
            <w:rFonts w:eastAsia="Arial"/>
          </w:rPr>
          <w:t>eIDAS Regulation</w:t>
        </w:r>
      </w:hyperlink>
      <w:r>
        <w:rPr>
          <w:rFonts w:eastAsia="Arial"/>
        </w:rPr>
        <w:t>, allowing certain EU digital identity schemes to be accepted to access online UK public services in scope of the Regulation. The GOV.UK Verify meets also the requirements for a ‘notified’ identity scheme set by the eIDAS Regulation.</w:t>
      </w:r>
    </w:p>
    <w:p w14:paraId="64C1F211" w14:textId="77777777" w:rsidR="00CA10AF" w:rsidRPr="00CA10AF" w:rsidRDefault="00CA10AF" w:rsidP="00CA10AF">
      <w:pPr>
        <w:pStyle w:val="Subtitle"/>
      </w:pPr>
      <w:r w:rsidRPr="00CA10AF">
        <w:t xml:space="preserve">Global system for checking the fingerprints of visa applicants </w:t>
      </w:r>
    </w:p>
    <w:p w14:paraId="0945E320" w14:textId="73E6A760" w:rsidR="005523ED" w:rsidRDefault="00CA10AF" w:rsidP="00BC2493">
      <w:r w:rsidRPr="00756308">
        <w:t xml:space="preserve">Completed in January 2008, the </w:t>
      </w:r>
      <w:hyperlink r:id="rId181" w:history="1">
        <w:r w:rsidRPr="00511859">
          <w:rPr>
            <w:rStyle w:val="Hyperlink"/>
          </w:rPr>
          <w:t>system</w:t>
        </w:r>
      </w:hyperlink>
      <w:r w:rsidRPr="00756308">
        <w:t xml:space="preserve"> currently covers visa applications from </w:t>
      </w:r>
      <w:r>
        <w:t>133 countries, approximately 75</w:t>
      </w:r>
      <w:r w:rsidRPr="00756308">
        <w:t xml:space="preserve">% of the world's population. Biometric cross-checks with UK databases have helped the Home Office identify several cases of identity fraud. </w:t>
      </w:r>
    </w:p>
    <w:p w14:paraId="0CD2627C" w14:textId="10F76428" w:rsidR="00036F5C" w:rsidRPr="00FB3AD2" w:rsidRDefault="00E605F9" w:rsidP="00036F5C">
      <w:pPr>
        <w:pStyle w:val="Subtitle"/>
      </w:pPr>
      <w:hyperlink r:id="rId182" w:history="1">
        <w:r w:rsidR="00036F5C" w:rsidRPr="00FB3AD2">
          <w:rPr>
            <w:rStyle w:val="Hyperlink"/>
            <w:color w:val="00B0F0"/>
            <w:sz w:val="22"/>
          </w:rPr>
          <w:t>Employee Authentication Service (EAS) project</w:t>
        </w:r>
      </w:hyperlink>
    </w:p>
    <w:p w14:paraId="1C26853E" w14:textId="512D6982" w:rsidR="00036F5C" w:rsidRPr="00F57208" w:rsidRDefault="00036F5C" w:rsidP="00E025C2">
      <w:r w:rsidRPr="00756308">
        <w:t>EAS is a cross-government project which enables authorised public employees to access sensitive information safely and securely. It is an example of how the re-use of existing technology can contribute to significant cost savings to central and local government.</w:t>
      </w:r>
    </w:p>
    <w:p w14:paraId="5926F6A0" w14:textId="449F352B" w:rsidR="003730DF" w:rsidRDefault="003730DF" w:rsidP="004C51D9">
      <w:pPr>
        <w:pStyle w:val="Heading2"/>
      </w:pPr>
      <w:bookmarkStart w:id="63" w:name="_Toc1474993"/>
      <w:r w:rsidRPr="001F36DA">
        <w:t>eProcurement</w:t>
      </w:r>
      <w:bookmarkEnd w:id="63"/>
    </w:p>
    <w:p w14:paraId="2AC77D7A" w14:textId="71DA365E" w:rsidR="00A87FA9" w:rsidRPr="00862132" w:rsidRDefault="00622675" w:rsidP="00E025C2">
      <w:pPr>
        <w:pStyle w:val="Subtitle"/>
      </w:pPr>
      <w:r w:rsidRPr="002F7D12">
        <w:t>Digital Ma</w:t>
      </w:r>
      <w:r w:rsidRPr="00862132">
        <w:t>rketplace</w:t>
      </w:r>
    </w:p>
    <w:p w14:paraId="3363DE49" w14:textId="07BF7587" w:rsidR="00184A8D" w:rsidRPr="00CD51DB" w:rsidRDefault="00480980">
      <w:pPr>
        <w:rPr>
          <w:rFonts w:eastAsia="Arial"/>
        </w:rPr>
      </w:pPr>
      <w:r w:rsidRPr="00E025C2">
        <w:t xml:space="preserve">The </w:t>
      </w:r>
      <w:hyperlink r:id="rId183">
        <w:r w:rsidR="00184A8D" w:rsidRPr="00E025C2">
          <w:rPr>
            <w:rStyle w:val="Hyperlink"/>
            <w:rFonts w:eastAsia="Arial"/>
          </w:rPr>
          <w:t>Digital Marketplace</w:t>
        </w:r>
      </w:hyperlink>
      <w:r w:rsidRPr="00F0224E">
        <w:rPr>
          <w:rFonts w:eastAsia="Arial"/>
        </w:rPr>
        <w:t>,</w:t>
      </w:r>
      <w:r w:rsidR="00184A8D" w:rsidRPr="00F0224E">
        <w:rPr>
          <w:rFonts w:eastAsia="Arial"/>
        </w:rPr>
        <w:t xml:space="preserve"> along with Crown Commercial Service, </w:t>
      </w:r>
      <w:r w:rsidRPr="00CD51DB">
        <w:rPr>
          <w:rFonts w:eastAsia="Arial"/>
        </w:rPr>
        <w:t xml:space="preserve">is </w:t>
      </w:r>
      <w:r w:rsidR="00184A8D" w:rsidRPr="00D03809">
        <w:rPr>
          <w:rFonts w:eastAsia="Arial"/>
        </w:rPr>
        <w:t>an online platform that public sector organisations can use to find and buy cloud-based services, digital project suppliers, and physical data centre space.</w:t>
      </w:r>
      <w:r w:rsidR="00A92380">
        <w:rPr>
          <w:rFonts w:eastAsia="Arial"/>
        </w:rPr>
        <w:t xml:space="preserve"> </w:t>
      </w:r>
      <w:r w:rsidR="00184A8D" w:rsidRPr="00F0224E">
        <w:rPr>
          <w:rFonts w:eastAsia="Arial"/>
        </w:rPr>
        <w:t xml:space="preserve">Upcoming Global Digital Marketplace Programme: Funded by the FCO’s Global Anti-Corruption Programme, to reduce international corruption and corruption in public procurement; one of the UK </w:t>
      </w:r>
      <w:r w:rsidR="00D079B5">
        <w:rPr>
          <w:rFonts w:eastAsia="Arial"/>
        </w:rPr>
        <w:t>G</w:t>
      </w:r>
      <w:r w:rsidR="00184A8D" w:rsidRPr="00F0224E">
        <w:rPr>
          <w:rFonts w:eastAsia="Arial"/>
        </w:rPr>
        <w:t>overnment’s international priorities over the coming years.</w:t>
      </w:r>
    </w:p>
    <w:p w14:paraId="316EE692" w14:textId="12EA8847" w:rsidR="00184A8D" w:rsidRPr="00F0224E" w:rsidRDefault="00184A8D" w:rsidP="00E025C2">
      <w:pPr>
        <w:rPr>
          <w:rFonts w:eastAsia="Arial"/>
        </w:rPr>
      </w:pPr>
      <w:r w:rsidRPr="00E025C2">
        <w:rPr>
          <w:rFonts w:eastAsia="Helvetica"/>
        </w:rPr>
        <w:t>I</w:t>
      </w:r>
      <w:r w:rsidRPr="00F0224E">
        <w:rPr>
          <w:rFonts w:eastAsia="Arial"/>
        </w:rPr>
        <w:t xml:space="preserve">n 2016/17, frameworks available through the Digital Marketplace contributed towards CCS delivering </w:t>
      </w:r>
      <w:r w:rsidR="00511859">
        <w:rPr>
          <w:rFonts w:eastAsia="Arial"/>
        </w:rPr>
        <w:t xml:space="preserve">GBP </w:t>
      </w:r>
      <w:r w:rsidRPr="00E025C2">
        <w:rPr>
          <w:rFonts w:eastAsia="Arial"/>
        </w:rPr>
        <w:t>725</w:t>
      </w:r>
      <w:r w:rsidR="00511859">
        <w:rPr>
          <w:rFonts w:eastAsia="Arial"/>
        </w:rPr>
        <w:t xml:space="preserve"> million</w:t>
      </w:r>
      <w:r w:rsidRPr="00E025C2">
        <w:rPr>
          <w:rFonts w:eastAsia="Arial"/>
        </w:rPr>
        <w:t xml:space="preserve"> </w:t>
      </w:r>
      <w:r w:rsidRPr="00F0224E">
        <w:rPr>
          <w:rFonts w:eastAsia="Arial"/>
        </w:rPr>
        <w:t xml:space="preserve">in savings, including commercial benefits for taxpayers. In 2015/16, Digital Marketplace contributed to </w:t>
      </w:r>
      <w:r w:rsidR="00511859">
        <w:rPr>
          <w:rFonts w:eastAsia="Arial"/>
        </w:rPr>
        <w:t xml:space="preserve">GBP </w:t>
      </w:r>
      <w:r w:rsidRPr="00E025C2">
        <w:rPr>
          <w:rFonts w:eastAsia="Arial"/>
        </w:rPr>
        <w:t>521</w:t>
      </w:r>
      <w:r w:rsidR="00511859">
        <w:rPr>
          <w:rFonts w:eastAsia="Arial"/>
        </w:rPr>
        <w:t xml:space="preserve"> million</w:t>
      </w:r>
      <w:r w:rsidRPr="00F0224E">
        <w:rPr>
          <w:rFonts w:eastAsia="Arial"/>
        </w:rPr>
        <w:t xml:space="preserve"> in savings.</w:t>
      </w:r>
    </w:p>
    <w:p w14:paraId="63D9447E" w14:textId="6BC5CB75" w:rsidR="00184A8D" w:rsidRPr="003365AF" w:rsidRDefault="00184A8D" w:rsidP="00E025C2">
      <w:pPr>
        <w:rPr>
          <w:rFonts w:eastAsia="Arial"/>
        </w:rPr>
      </w:pPr>
      <w:r w:rsidRPr="00CD51DB">
        <w:rPr>
          <w:rFonts w:eastAsia="Arial"/>
        </w:rPr>
        <w:t>Through the Digital Marketplace, launc</w:t>
      </w:r>
      <w:r w:rsidRPr="00D03809">
        <w:rPr>
          <w:rFonts w:eastAsia="Arial"/>
        </w:rPr>
        <w:t xml:space="preserve">hed in November 2014, GDS and the CCS are transforming the way the public sector buys digital and technology services, making the whole process simpler, clearer and faster. </w:t>
      </w:r>
    </w:p>
    <w:p w14:paraId="36A1AFE7" w14:textId="2A8BC19A" w:rsidR="00184A8D" w:rsidRPr="00A92380" w:rsidRDefault="00184A8D" w:rsidP="00F0224E">
      <w:pPr>
        <w:rPr>
          <w:rFonts w:eastAsia="Arial"/>
        </w:rPr>
      </w:pPr>
      <w:r w:rsidRPr="00A92380">
        <w:rPr>
          <w:rFonts w:eastAsia="Arial"/>
        </w:rPr>
        <w:t>The Digital Marketplace provides a fair and transparent way for suppliers of all sizes to offer their services to the UK public sector. The process of applying to become a supplier has also been made simpler and faster so more businesses of all sizes can work across the public sector.</w:t>
      </w:r>
    </w:p>
    <w:p w14:paraId="5A996D43" w14:textId="6F18FCE8" w:rsidR="00184A8D" w:rsidRPr="00E025C2" w:rsidRDefault="00184A8D" w:rsidP="00E025C2">
      <w:pPr>
        <w:rPr>
          <w:rFonts w:eastAsia="Arial"/>
        </w:rPr>
      </w:pPr>
      <w:r w:rsidRPr="00A92380">
        <w:rPr>
          <w:rFonts w:eastAsia="Arial"/>
        </w:rPr>
        <w:t>The service has given small and medium-sized enterprises (SMEs) better access to the public sector and has helped drive supplier competition. This in turn helps government get the best deal when purchasing services. So far, 46% of total sales by value (</w:t>
      </w:r>
      <w:r w:rsidR="00511859">
        <w:rPr>
          <w:rFonts w:eastAsia="Arial"/>
        </w:rPr>
        <w:t>GBP</w:t>
      </w:r>
      <w:r w:rsidR="00511859" w:rsidRPr="00A92380">
        <w:rPr>
          <w:rFonts w:eastAsia="Arial"/>
        </w:rPr>
        <w:t xml:space="preserve"> </w:t>
      </w:r>
      <w:r w:rsidRPr="00A92380">
        <w:rPr>
          <w:rFonts w:eastAsia="Arial"/>
        </w:rPr>
        <w:t xml:space="preserve">1.35 for every </w:t>
      </w:r>
      <w:r w:rsidR="00511859">
        <w:rPr>
          <w:rFonts w:eastAsia="Arial"/>
        </w:rPr>
        <w:t>GBP</w:t>
      </w:r>
      <w:r w:rsidR="00511859" w:rsidRPr="00A92380">
        <w:rPr>
          <w:rFonts w:eastAsia="Arial"/>
        </w:rPr>
        <w:t xml:space="preserve"> </w:t>
      </w:r>
      <w:r w:rsidRPr="00A92380">
        <w:rPr>
          <w:rFonts w:eastAsia="Arial"/>
        </w:rPr>
        <w:t>3 spent) and 69% by volume on the Digital Marketplace’s G-Cloud cloud hosting framework have been awarded to SMEs.</w:t>
      </w:r>
    </w:p>
    <w:p w14:paraId="1296A61C" w14:textId="16E53445" w:rsidR="00184A8D" w:rsidRPr="00E025C2" w:rsidRDefault="00184A8D" w:rsidP="00F0224E">
      <w:pPr>
        <w:rPr>
          <w:rFonts w:eastAsia="Arial"/>
        </w:rPr>
      </w:pPr>
      <w:r w:rsidRPr="00E025C2">
        <w:rPr>
          <w:rFonts w:eastAsia="Arial"/>
        </w:rPr>
        <w:t>The Digital Marketplace has a symbiotic relationship with the GDS Spend Controls Team, ensuring the correct approach to market is used, and thereby saving departments time and money.</w:t>
      </w:r>
    </w:p>
    <w:p w14:paraId="5B649BD9" w14:textId="33282F01" w:rsidR="00622675" w:rsidRPr="00E025C2" w:rsidRDefault="00184A8D" w:rsidP="00E025C2">
      <w:pPr>
        <w:rPr>
          <w:rFonts w:eastAsia="Arial"/>
        </w:rPr>
      </w:pPr>
      <w:r w:rsidRPr="00E025C2">
        <w:rPr>
          <w:rFonts w:eastAsia="Arial"/>
        </w:rPr>
        <w:t xml:space="preserve">Total sales through the Digital Marketplace have grown substantially year on year and, at the time of writing, have reached </w:t>
      </w:r>
      <w:r w:rsidR="00511859">
        <w:rPr>
          <w:rFonts w:eastAsia="Arial"/>
        </w:rPr>
        <w:t>GBP</w:t>
      </w:r>
      <w:r w:rsidR="00511859" w:rsidRPr="00E025C2">
        <w:rPr>
          <w:rFonts w:eastAsia="Arial"/>
        </w:rPr>
        <w:t xml:space="preserve"> </w:t>
      </w:r>
      <w:r w:rsidRPr="00E025C2">
        <w:rPr>
          <w:rFonts w:eastAsia="Arial"/>
        </w:rPr>
        <w:t>4.2</w:t>
      </w:r>
      <w:r w:rsidR="0017363A">
        <w:rPr>
          <w:rFonts w:eastAsia="Arial"/>
        </w:rPr>
        <w:t>bn</w:t>
      </w:r>
      <w:r w:rsidRPr="00E025C2">
        <w:rPr>
          <w:rFonts w:eastAsia="Arial"/>
        </w:rPr>
        <w:t xml:space="preserve"> in total. In the past three years alone, spending has increased from </w:t>
      </w:r>
      <w:r w:rsidR="00511859">
        <w:rPr>
          <w:rFonts w:eastAsia="Arial"/>
        </w:rPr>
        <w:t>GBP</w:t>
      </w:r>
      <w:r w:rsidR="00511859" w:rsidRPr="00E025C2">
        <w:rPr>
          <w:rFonts w:eastAsia="Arial"/>
        </w:rPr>
        <w:t xml:space="preserve"> </w:t>
      </w:r>
      <w:r w:rsidRPr="00E025C2">
        <w:rPr>
          <w:rFonts w:eastAsia="Arial"/>
        </w:rPr>
        <w:t xml:space="preserve">658.25m in 2015/16, to </w:t>
      </w:r>
      <w:r w:rsidR="00511859">
        <w:rPr>
          <w:rFonts w:eastAsia="Arial"/>
        </w:rPr>
        <w:t>GBP</w:t>
      </w:r>
      <w:r w:rsidR="00511859" w:rsidRPr="00E025C2">
        <w:rPr>
          <w:rFonts w:eastAsia="Arial"/>
        </w:rPr>
        <w:t xml:space="preserve"> </w:t>
      </w:r>
      <w:r w:rsidRPr="00E025C2">
        <w:rPr>
          <w:rFonts w:eastAsia="Arial"/>
        </w:rPr>
        <w:t xml:space="preserve">1.02bn in 2016/17, and to </w:t>
      </w:r>
      <w:r w:rsidR="00511859">
        <w:rPr>
          <w:rFonts w:eastAsia="Arial"/>
        </w:rPr>
        <w:t>GBP</w:t>
      </w:r>
      <w:r w:rsidR="00511859" w:rsidRPr="00E025C2">
        <w:rPr>
          <w:rFonts w:eastAsia="Arial"/>
        </w:rPr>
        <w:t xml:space="preserve"> </w:t>
      </w:r>
      <w:r w:rsidRPr="00E025C2">
        <w:rPr>
          <w:rFonts w:eastAsia="Arial"/>
        </w:rPr>
        <w:t xml:space="preserve">1.38bn in 2017/18. </w:t>
      </w:r>
    </w:p>
    <w:p w14:paraId="542C70B9" w14:textId="087A011A" w:rsidR="00993B12" w:rsidRPr="00993B12" w:rsidRDefault="00993B12" w:rsidP="00993B12">
      <w:pPr>
        <w:pStyle w:val="Subtitle"/>
      </w:pPr>
      <w:bookmarkStart w:id="64" w:name="_Toc1474994"/>
      <w:r w:rsidRPr="00993B12">
        <w:rPr>
          <w:rStyle w:val="Hyperlink"/>
          <w:color w:val="00B0F0"/>
          <w:sz w:val="22"/>
        </w:rPr>
        <w:lastRenderedPageBreak/>
        <w:t>Crown Commercial Service</w:t>
      </w:r>
    </w:p>
    <w:p w14:paraId="47ED5720" w14:textId="13E28A32" w:rsidR="00993B12" w:rsidRPr="006B582C" w:rsidRDefault="00993B12" w:rsidP="00E025C2">
      <w:r w:rsidRPr="00F0224E">
        <w:t xml:space="preserve">The </w:t>
      </w:r>
      <w:hyperlink r:id="rId184" w:history="1">
        <w:r w:rsidRPr="006B582C">
          <w:rPr>
            <w:rStyle w:val="Hyperlink"/>
          </w:rPr>
          <w:t>Crown Commercial Service (CC</w:t>
        </w:r>
        <w:bookmarkStart w:id="65" w:name="_Hlt444153636"/>
        <w:r w:rsidRPr="006B582C">
          <w:rPr>
            <w:rStyle w:val="Hyperlink"/>
          </w:rPr>
          <w:t>S</w:t>
        </w:r>
        <w:bookmarkEnd w:id="65"/>
        <w:r w:rsidRPr="006B582C">
          <w:rPr>
            <w:rStyle w:val="Hyperlink"/>
          </w:rPr>
          <w:t>)</w:t>
        </w:r>
      </w:hyperlink>
      <w:r w:rsidRPr="00F0224E">
        <w:t xml:space="preserve"> (formerly the Government Procurement Service and before that 'Buying Solutions') brin</w:t>
      </w:r>
      <w:r w:rsidRPr="00CD51DB">
        <w:t>gs together policy, advice and direct buying; providing commercial services to the public sector and saving money for the taxpayer. The Crown Commercial Services are responsible for the management of the procurement of common goods and services, improvemen</w:t>
      </w:r>
      <w:r w:rsidRPr="00D03809">
        <w:t xml:space="preserve">t of the supplier and contract management across government, increase in savings for the taxpayers by the centralisation of the buying requirements for common goods and services and bringing </w:t>
      </w:r>
      <w:r w:rsidRPr="003365AF">
        <w:t xml:space="preserve">together of smaller projects, as well as leading the procurement </w:t>
      </w:r>
      <w:r w:rsidRPr="006B582C">
        <w:t xml:space="preserve">policy on behalf of the UK </w:t>
      </w:r>
      <w:r w:rsidR="00D079B5">
        <w:t>G</w:t>
      </w:r>
      <w:r w:rsidRPr="006B582C">
        <w:t>overnment. The governance of the Crown Commercial Service is further detailed here.</w:t>
      </w:r>
    </w:p>
    <w:p w14:paraId="7734525E" w14:textId="6665696D" w:rsidR="00993B12" w:rsidRPr="00993B12" w:rsidRDefault="00E605F9" w:rsidP="00993B12">
      <w:pPr>
        <w:pStyle w:val="Subtitle"/>
      </w:pPr>
      <w:hyperlink r:id="rId185" w:history="1">
        <w:r w:rsidR="00993B12" w:rsidRPr="00993B12">
          <w:rPr>
            <w:rStyle w:val="Hyperlink"/>
            <w:color w:val="00B0F0"/>
            <w:sz w:val="22"/>
          </w:rPr>
          <w:t>Value Wales</w:t>
        </w:r>
      </w:hyperlink>
      <w:r w:rsidR="00993B12" w:rsidRPr="00993B12">
        <w:t xml:space="preserve"> platform</w:t>
      </w:r>
    </w:p>
    <w:p w14:paraId="2D48E7FF" w14:textId="5CC6B237" w:rsidR="00993B12" w:rsidRPr="00756308" w:rsidRDefault="00993B12" w:rsidP="00993B12">
      <w:r w:rsidRPr="00756308">
        <w:t xml:space="preserve">The </w:t>
      </w:r>
      <w:hyperlink r:id="rId186" w:history="1">
        <w:r w:rsidRPr="00756308">
          <w:rPr>
            <w:rStyle w:val="Hyperlink"/>
          </w:rPr>
          <w:t>Wales Procurement Policy Statement</w:t>
        </w:r>
      </w:hyperlink>
      <w:r w:rsidRPr="00756308">
        <w:t xml:space="preserve"> sets out the procurement practices and actions required of all public sector organisations in Wales. In this regard, </w:t>
      </w:r>
      <w:hyperlink r:id="rId187" w:history="1">
        <w:r w:rsidRPr="00756308">
          <w:rPr>
            <w:rStyle w:val="Hyperlink"/>
          </w:rPr>
          <w:t>Value Wales</w:t>
        </w:r>
      </w:hyperlink>
      <w:r w:rsidRPr="00756308">
        <w:t xml:space="preserve"> helps the Welsh public sector realise improved value for money through ‘smarter procurement’ in the following manner: increases in savings through collaboration, improvements of process efficiency especially through use of technology, protection of the economy by encouraging smaller and more local suppliers and seeking re-investment in local communities and by building of procurement capability.</w:t>
      </w:r>
    </w:p>
    <w:p w14:paraId="60F8E140" w14:textId="77777777" w:rsidR="00993B12" w:rsidRPr="00756308" w:rsidRDefault="00993B12" w:rsidP="00993B12">
      <w:r w:rsidRPr="00756308">
        <w:t xml:space="preserve">The platform includes a comprehensive suite of eProcurement tools and associated support services such as Value Wales - ePurchasing and </w:t>
      </w:r>
      <w:r w:rsidRPr="00513BEA">
        <w:t>Value Wales – Procurement Route Planner</w:t>
      </w:r>
      <w:r w:rsidRPr="00756308">
        <w:t>. The service is delivered in a modular format to meet the needs of the Welsh public sector and their suppliers.</w:t>
      </w:r>
    </w:p>
    <w:p w14:paraId="46E63642" w14:textId="77777777" w:rsidR="00993B12" w:rsidRPr="00993B12" w:rsidRDefault="00993B12" w:rsidP="00993B12">
      <w:pPr>
        <w:pStyle w:val="Subtitle"/>
      </w:pPr>
      <w:r w:rsidRPr="00993B12">
        <w:rPr>
          <w:rFonts w:eastAsia="Arial"/>
        </w:rPr>
        <w:t>Scotland eCommerce</w:t>
      </w:r>
    </w:p>
    <w:p w14:paraId="08BC4BEF" w14:textId="77777777" w:rsidR="00993B12" w:rsidRPr="00756308" w:rsidRDefault="00993B12" w:rsidP="00993B12">
      <w:r w:rsidRPr="00756308">
        <w:rPr>
          <w:rFonts w:eastAsia="Arial"/>
        </w:rPr>
        <w:t>The effective use of technology is at the heart of the procurement reform and Scottish Procurement is leading a number of core initiatives to deliver value for money and to contribute to the Scottish economy.</w:t>
      </w:r>
    </w:p>
    <w:p w14:paraId="3AB9CE04" w14:textId="59BFCBA9" w:rsidR="00993B12" w:rsidRPr="00756308" w:rsidRDefault="00993B12" w:rsidP="00993B12">
      <w:r w:rsidRPr="00756308">
        <w:rPr>
          <w:rFonts w:eastAsia="Arial"/>
        </w:rPr>
        <w:t xml:space="preserve">The Scottish Government’s eCommerce Shared Service provides possible solutions which assist both the public and private sector streamline the way business is conducted. The tools include </w:t>
      </w:r>
      <w:hyperlink r:id="rId188" w:history="1">
        <w:r w:rsidRPr="00756308">
          <w:rPr>
            <w:rStyle w:val="Hyperlink"/>
            <w:rFonts w:eastAsia="Arial"/>
          </w:rPr>
          <w:t>Public Contracts Scotland (PCS)</w:t>
        </w:r>
      </w:hyperlink>
      <w:r w:rsidRPr="00756308">
        <w:rPr>
          <w:rFonts w:eastAsia="Arial"/>
        </w:rPr>
        <w:t xml:space="preserve"> the national advertising portal for all contracting opportunities across the Scottish public sector. </w:t>
      </w:r>
    </w:p>
    <w:p w14:paraId="05214028" w14:textId="6A8608A4" w:rsidR="00993B12" w:rsidRPr="00756308" w:rsidRDefault="00E605F9" w:rsidP="00993B12">
      <w:hyperlink r:id="rId189" w:history="1">
        <w:r w:rsidR="00993B12" w:rsidRPr="00756308">
          <w:rPr>
            <w:rStyle w:val="Hyperlink"/>
            <w:rFonts w:eastAsia="Arial"/>
          </w:rPr>
          <w:t>Public Contracts Scotland Tenders</w:t>
        </w:r>
      </w:hyperlink>
      <w:r w:rsidR="00993B12" w:rsidRPr="00756308">
        <w:rPr>
          <w:rFonts w:eastAsia="Arial"/>
        </w:rPr>
        <w:t xml:space="preserve"> provide buying organisations with a set of web</w:t>
      </w:r>
      <w:r w:rsidR="00993B12">
        <w:rPr>
          <w:rFonts w:eastAsia="Arial"/>
        </w:rPr>
        <w:t>-</w:t>
      </w:r>
      <w:r w:rsidR="00993B12" w:rsidRPr="00756308">
        <w:rPr>
          <w:rFonts w:eastAsia="Arial"/>
        </w:rPr>
        <w:t xml:space="preserve">based collaborative procurement tools including eTendering and eEvaluation. </w:t>
      </w:r>
      <w:r w:rsidR="003D0947">
        <w:rPr>
          <w:rFonts w:eastAsia="Arial"/>
        </w:rPr>
        <w:t>The s</w:t>
      </w:r>
      <w:r w:rsidR="00993B12" w:rsidRPr="00513BEA">
        <w:rPr>
          <w:rFonts w:eastAsia="Arial"/>
        </w:rPr>
        <w:t xml:space="preserve">tandard </w:t>
      </w:r>
      <w:r w:rsidR="003D0947">
        <w:rPr>
          <w:rFonts w:eastAsia="Arial"/>
        </w:rPr>
        <w:t>p</w:t>
      </w:r>
      <w:r w:rsidR="00993B12" w:rsidRPr="00513BEA">
        <w:rPr>
          <w:rFonts w:eastAsia="Arial"/>
        </w:rPr>
        <w:t>re-qualification questionnaire</w:t>
      </w:r>
      <w:r w:rsidR="00993B12" w:rsidRPr="00756308">
        <w:rPr>
          <w:rFonts w:eastAsia="Arial"/>
        </w:rPr>
        <w:t xml:space="preserve"> assists buyers to reduce the inconsistency in supplier selection.</w:t>
      </w:r>
    </w:p>
    <w:p w14:paraId="3C6FDE86" w14:textId="77777777" w:rsidR="003730DF" w:rsidRPr="00F0224E" w:rsidRDefault="003730DF" w:rsidP="00F0224E">
      <w:pPr>
        <w:pStyle w:val="Heading2"/>
      </w:pPr>
      <w:r w:rsidRPr="00F0224E">
        <w:t>eInvoicing</w:t>
      </w:r>
      <w:bookmarkEnd w:id="64"/>
    </w:p>
    <w:p w14:paraId="1FB6F3F4" w14:textId="77777777" w:rsidR="008766BA" w:rsidRDefault="008766BA" w:rsidP="008766BA">
      <w:r>
        <w:t>No particular infrastructure in this field was reported to date.</w:t>
      </w:r>
    </w:p>
    <w:p w14:paraId="04CD9383" w14:textId="77777777" w:rsidR="003730DF" w:rsidRPr="00F55DE6" w:rsidRDefault="003730DF" w:rsidP="001F36DA">
      <w:pPr>
        <w:pStyle w:val="Heading2"/>
      </w:pPr>
      <w:bookmarkStart w:id="66" w:name="_Toc1474995"/>
      <w:r w:rsidRPr="001F36DA">
        <w:t>ePayment</w:t>
      </w:r>
      <w:bookmarkEnd w:id="66"/>
    </w:p>
    <w:p w14:paraId="5DA0B76B" w14:textId="5A0CFDEE" w:rsidR="005523ED" w:rsidRDefault="00862132" w:rsidP="00E025C2">
      <w:pPr>
        <w:pStyle w:val="Subtitle"/>
        <w:rPr>
          <w:sz w:val="20"/>
        </w:rPr>
      </w:pPr>
      <w:r w:rsidRPr="00E025C2">
        <w:t>GOV.UK Pay</w:t>
      </w:r>
      <w:r>
        <w:rPr>
          <w:sz w:val="20"/>
        </w:rPr>
        <w:t xml:space="preserve"> </w:t>
      </w:r>
    </w:p>
    <w:p w14:paraId="54BBEAF8" w14:textId="28324C6F" w:rsidR="00862132" w:rsidRPr="00F57208" w:rsidRDefault="00E605F9" w:rsidP="00E025C2">
      <w:hyperlink r:id="rId190" w:history="1">
        <w:r w:rsidR="00862132" w:rsidRPr="00E8629F">
          <w:rPr>
            <w:rStyle w:val="Hyperlink"/>
          </w:rPr>
          <w:t>GOV.UK Pay</w:t>
        </w:r>
      </w:hyperlink>
      <w:r w:rsidR="00862132" w:rsidRPr="00862132">
        <w:t xml:space="preserve"> is a free and secure online payment service for government and public sector organisations.</w:t>
      </w:r>
    </w:p>
    <w:p w14:paraId="79A971DD" w14:textId="77777777" w:rsidR="003730DF" w:rsidRPr="00F55DE6" w:rsidRDefault="003730DF" w:rsidP="0040516A">
      <w:pPr>
        <w:pStyle w:val="Heading2"/>
      </w:pPr>
      <w:bookmarkStart w:id="67" w:name="_Toc1474996"/>
      <w:r w:rsidRPr="00F55DE6">
        <w:t xml:space="preserve">Knowledge </w:t>
      </w:r>
      <w:r w:rsidRPr="001F36DA">
        <w:t>Management</w:t>
      </w:r>
      <w:bookmarkEnd w:id="67"/>
    </w:p>
    <w:p w14:paraId="048A6435" w14:textId="11012E51" w:rsidR="000A5F2F" w:rsidRPr="00756308" w:rsidRDefault="000A5F2F" w:rsidP="0040516A">
      <w:pPr>
        <w:pStyle w:val="Subtitle"/>
        <w:keepNext/>
      </w:pPr>
      <w:r w:rsidRPr="007F21C6">
        <w:t>Go On service</w:t>
      </w:r>
    </w:p>
    <w:p w14:paraId="74821DFF" w14:textId="0EDCAB3A" w:rsidR="005523ED" w:rsidRDefault="000A5F2F" w:rsidP="0040516A">
      <w:pPr>
        <w:keepNext/>
      </w:pPr>
      <w:r w:rsidRPr="00756308">
        <w:t xml:space="preserve">The Go On service converts increasing numbers of people into confident Internet users, including the disadvantaged and the digitally excluded. More importantly, its guidance </w:t>
      </w:r>
      <w:r w:rsidRPr="00756308">
        <w:lastRenderedPageBreak/>
        <w:t>modules have enabled people to explore the benefits of the Web, whether to save money, find a job or use public services.</w:t>
      </w:r>
    </w:p>
    <w:p w14:paraId="18FF54EC" w14:textId="77777777" w:rsidR="001D1A9E" w:rsidRPr="00C21C82" w:rsidRDefault="001D1A9E" w:rsidP="001D1A9E">
      <w:pPr>
        <w:pStyle w:val="Subtitle"/>
        <w:rPr>
          <w:lang w:val="en-US"/>
        </w:rPr>
      </w:pPr>
      <w:r w:rsidRPr="00C21C82">
        <w:rPr>
          <w:lang w:val="en-US"/>
        </w:rPr>
        <w:t>Criminal Justice eSystems</w:t>
      </w:r>
    </w:p>
    <w:p w14:paraId="1669AA0B" w14:textId="6598F916" w:rsidR="001D1A9E" w:rsidRPr="00756308" w:rsidRDefault="001D1A9E" w:rsidP="001D1A9E">
      <w:r w:rsidRPr="00756308">
        <w:t xml:space="preserve">Justice is served by a modern IT infrastructure and case management system. Information on the administration and regulation of the justice system in England and Wales can be found on the </w:t>
      </w:r>
      <w:hyperlink r:id="rId191" w:history="1">
        <w:r w:rsidRPr="00756308">
          <w:rPr>
            <w:rStyle w:val="Hyperlink"/>
          </w:rPr>
          <w:t>justice.gov.uk</w:t>
        </w:r>
      </w:hyperlink>
      <w:r w:rsidRPr="00756308">
        <w:t xml:space="preserve"> website, which is aimed at those working within and reliant on information produced by a number of different bodies belonging to the judicial system. The </w:t>
      </w:r>
      <w:hyperlink r:id="rId192" w:history="1">
        <w:r w:rsidRPr="00756308">
          <w:rPr>
            <w:rStyle w:val="Hyperlink"/>
          </w:rPr>
          <w:t>Criminal Justice Secure eMail</w:t>
        </w:r>
      </w:hyperlink>
      <w:r>
        <w:t>, serves over 400</w:t>
      </w:r>
      <w:r w:rsidR="00315B57">
        <w:t xml:space="preserve"> </w:t>
      </w:r>
      <w:r w:rsidRPr="00756308">
        <w:t>000 users and 9</w:t>
      </w:r>
      <w:r w:rsidR="00315B57">
        <w:t xml:space="preserve"> </w:t>
      </w:r>
      <w:r w:rsidRPr="00756308">
        <w:t>000 organisations and departments, processing around 3</w:t>
      </w:r>
      <w:r w:rsidR="00315B57">
        <w:t xml:space="preserve"> </w:t>
      </w:r>
      <w:r w:rsidRPr="00756308">
        <w:t>000</w:t>
      </w:r>
      <w:r w:rsidR="00315B57">
        <w:t xml:space="preserve"> </w:t>
      </w:r>
      <w:r w:rsidRPr="00756308">
        <w:t>000 secure messages each month.</w:t>
      </w:r>
    </w:p>
    <w:p w14:paraId="6EAD2655" w14:textId="77777777" w:rsidR="001D1A9E" w:rsidRPr="00756308" w:rsidRDefault="001D1A9E" w:rsidP="001D1A9E">
      <w:r w:rsidRPr="00756308">
        <w:t xml:space="preserve">A dedicated 'Guidance' section of </w:t>
      </w:r>
      <w:hyperlink r:id="rId193" w:history="1">
        <w:r w:rsidRPr="00756308">
          <w:rPr>
            <w:rStyle w:val="Hyperlink"/>
          </w:rPr>
          <w:t>justice.gov.uk</w:t>
        </w:r>
      </w:hyperlink>
      <w:r w:rsidRPr="00756308">
        <w:t xml:space="preserve"> for members of the judiciary, legal practitioners and other interested professionals covers a wide range of policy areas, including freedom of information, elections and human rights.</w:t>
      </w:r>
    </w:p>
    <w:p w14:paraId="03A48FE1" w14:textId="77777777" w:rsidR="001D1A9E" w:rsidRPr="00FB3AD2" w:rsidRDefault="00E605F9" w:rsidP="001D1A9E">
      <w:pPr>
        <w:pStyle w:val="Subtitle"/>
      </w:pPr>
      <w:hyperlink r:id="rId194" w:history="1">
        <w:r w:rsidR="001D1A9E" w:rsidRPr="00FB3AD2">
          <w:rPr>
            <w:rStyle w:val="Hyperlink"/>
            <w:color w:val="00B0F0"/>
            <w:sz w:val="22"/>
          </w:rPr>
          <w:t>The HM Revenue &amp; Customs</w:t>
        </w:r>
      </w:hyperlink>
    </w:p>
    <w:p w14:paraId="2E4B4769" w14:textId="530CD6D7" w:rsidR="001D1A9E" w:rsidRPr="00F57208" w:rsidRDefault="001D1A9E" w:rsidP="00E025C2">
      <w:r w:rsidRPr="00756308">
        <w:t xml:space="preserve">The </w:t>
      </w:r>
      <w:hyperlink r:id="rId195" w:history="1">
        <w:r w:rsidRPr="00421BEE">
          <w:rPr>
            <w:rStyle w:val="Hyperlink"/>
          </w:rPr>
          <w:t>HM Revenue &amp; Customs</w:t>
        </w:r>
      </w:hyperlink>
      <w:r w:rsidRPr="00756308">
        <w:t xml:space="preserve"> is the tax authority in the UK. Services cover all aspects of taxation, including individuals and employees, employers, businesses and corporations. Citizens and businesses are provided with </w:t>
      </w:r>
      <w:r>
        <w:t xml:space="preserve">the </w:t>
      </w:r>
      <w:r w:rsidRPr="00756308">
        <w:t xml:space="preserve">full list of </w:t>
      </w:r>
      <w:hyperlink r:id="rId196" w:history="1">
        <w:r w:rsidRPr="00756308">
          <w:rPr>
            <w:rStyle w:val="Hyperlink"/>
          </w:rPr>
          <w:t>HMRC online services</w:t>
        </w:r>
      </w:hyperlink>
      <w:r w:rsidRPr="00756308">
        <w:t>.</w:t>
      </w:r>
    </w:p>
    <w:p w14:paraId="3EC5C370" w14:textId="59AA82BC" w:rsidR="003730DF" w:rsidRPr="00F55DE6" w:rsidRDefault="003730DF" w:rsidP="001F36DA">
      <w:pPr>
        <w:pStyle w:val="Heading2"/>
      </w:pPr>
      <w:bookmarkStart w:id="68" w:name="_Toc1474997"/>
      <w:r w:rsidRPr="00F55DE6">
        <w:t>Cross</w:t>
      </w:r>
      <w:r w:rsidR="00187B04">
        <w:t>-</w:t>
      </w:r>
      <w:r w:rsidRPr="00F55DE6">
        <w:t>border platforms</w:t>
      </w:r>
      <w:bookmarkEnd w:id="68"/>
    </w:p>
    <w:p w14:paraId="382DD16B" w14:textId="77777777" w:rsidR="008766BA" w:rsidRDefault="008766BA" w:rsidP="008766BA">
      <w:r>
        <w:t>No particular infrastructure in this field was reported to date.</w:t>
      </w:r>
    </w:p>
    <w:p w14:paraId="071585F6" w14:textId="378A9A96" w:rsidR="002C0980" w:rsidRPr="003365AF" w:rsidRDefault="002C0980" w:rsidP="00F0224E">
      <w:pPr>
        <w:pStyle w:val="Heading2"/>
      </w:pPr>
      <w:r w:rsidRPr="00F0224E">
        <w:t xml:space="preserve">Base </w:t>
      </w:r>
      <w:r w:rsidRPr="00CD51DB">
        <w:t>Regist</w:t>
      </w:r>
      <w:r w:rsidRPr="00D03809">
        <w:t>ries</w:t>
      </w:r>
    </w:p>
    <w:p w14:paraId="6FD24C01" w14:textId="3CB3E0C5" w:rsidR="007B61DA" w:rsidRPr="007B61DA" w:rsidRDefault="009F3FAF">
      <w:pPr>
        <w:pStyle w:val="Subtitle"/>
        <w:rPr>
          <w:rFonts w:eastAsia="Arial"/>
        </w:rPr>
      </w:pPr>
      <w:r>
        <w:rPr>
          <w:rFonts w:eastAsia="Arial"/>
        </w:rPr>
        <w:t xml:space="preserve">Modelling registry data </w:t>
      </w:r>
    </w:p>
    <w:p w14:paraId="269A2342" w14:textId="12E628C3" w:rsidR="00036F74" w:rsidRDefault="0026176C" w:rsidP="007B61DA">
      <w:pPr>
        <w:rPr>
          <w:rFonts w:eastAsia="Arial"/>
        </w:rPr>
      </w:pPr>
      <w:r w:rsidRPr="007B61DA">
        <w:rPr>
          <w:rFonts w:eastAsia="Arial"/>
        </w:rPr>
        <w:t xml:space="preserve">The United Kingdom is moving forward with an interesting prototype which deals with </w:t>
      </w:r>
      <w:hyperlink r:id="rId197" w:history="1">
        <w:r w:rsidRPr="007B61DA">
          <w:rPr>
            <w:rStyle w:val="Hyperlink"/>
            <w:rFonts w:eastAsia="Arial"/>
          </w:rPr>
          <w:t>modelling registry data</w:t>
        </w:r>
      </w:hyperlink>
      <w:r w:rsidRPr="007B61DA">
        <w:rPr>
          <w:rFonts w:eastAsia="Arial"/>
        </w:rPr>
        <w:t xml:space="preserve">, in particular for open registries. The authority in charge of maintaining and updating the guidelines called the </w:t>
      </w:r>
      <w:hyperlink r:id="rId198" w:history="1">
        <w:r w:rsidRPr="007B61DA">
          <w:rPr>
            <w:rStyle w:val="Hyperlink"/>
            <w:rFonts w:eastAsia="Arial"/>
          </w:rPr>
          <w:t>Registries Design Authority</w:t>
        </w:r>
      </w:hyperlink>
      <w:r w:rsidRPr="007B61DA">
        <w:rPr>
          <w:rFonts w:eastAsia="Arial"/>
        </w:rPr>
        <w:t xml:space="preserve"> which is part of the Government Digital Services (GDS). The approach to modelling data in a new registry consists of naming conventions for registries and fields, appropriate data type usage, support for linking registries, privacy protection, extensibility and finally semantics and metadata. In the case of the UK, the main vocabulary used for listing datasets in the open data port, data.gov.uk, is DCAT.</w:t>
      </w:r>
    </w:p>
    <w:p w14:paraId="47D179CF" w14:textId="0124516F" w:rsidR="00945CBF" w:rsidRDefault="00945CBF" w:rsidP="00945CBF">
      <w:r>
        <w:t xml:space="preserve">Furthermore, in the UK registries are clearly defined as being open, closed, shared and private, and it </w:t>
      </w:r>
      <w:r w:rsidRPr="002C5973">
        <w:rPr>
          <w:noProof/>
        </w:rPr>
        <w:t>is</w:t>
      </w:r>
      <w:r>
        <w:t xml:space="preserve"> the nature of the registries which defines what services are appropriate for it. An example of a service designed to exchange personal data is the </w:t>
      </w:r>
      <w:hyperlink r:id="rId199" w:history="1">
        <w:r w:rsidRPr="00E025C2">
          <w:rPr>
            <w:rStyle w:val="Hyperlink"/>
          </w:rPr>
          <w:t>Tell Us Once service</w:t>
        </w:r>
      </w:hyperlink>
      <w:r>
        <w:t xml:space="preserve">, which allows the </w:t>
      </w:r>
      <w:r>
        <w:rPr>
          <w:noProof/>
        </w:rPr>
        <w:t>reporting</w:t>
      </w:r>
      <w:r>
        <w:t xml:space="preserve"> of</w:t>
      </w:r>
      <w:r w:rsidRPr="0094799F">
        <w:rPr>
          <w:noProof/>
        </w:rPr>
        <w:t xml:space="preserve"> birth</w:t>
      </w:r>
      <w:r>
        <w:t xml:space="preserve"> or death to </w:t>
      </w:r>
      <w:r w:rsidRPr="0094799F">
        <w:rPr>
          <w:noProof/>
        </w:rPr>
        <w:t>be carried</w:t>
      </w:r>
      <w:r>
        <w:t xml:space="preserve"> out </w:t>
      </w:r>
      <w:r w:rsidRPr="0094799F">
        <w:rPr>
          <w:noProof/>
        </w:rPr>
        <w:t>once</w:t>
      </w:r>
      <w:r>
        <w:rPr>
          <w:noProof/>
        </w:rPr>
        <w:t>, yet</w:t>
      </w:r>
      <w:r>
        <w:t xml:space="preserve"> is automatically distributed to the </w:t>
      </w:r>
      <w:r>
        <w:rPr>
          <w:noProof/>
        </w:rPr>
        <w:t>appropriate</w:t>
      </w:r>
      <w:r>
        <w:t xml:space="preserve"> government organisations. The personal data entered </w:t>
      </w:r>
      <w:r w:rsidRPr="00F0224E">
        <w:t xml:space="preserve">for the purpose of the service is held for a maximum of 35 days, </w:t>
      </w:r>
      <w:r w:rsidRPr="00E025C2">
        <w:t>after</w:t>
      </w:r>
      <w:r w:rsidRPr="005D1626">
        <w:t xml:space="preserve"> which it is deleted to protect the person’s data. Additional resources have also </w:t>
      </w:r>
      <w:r w:rsidRPr="00E025C2">
        <w:t>been created</w:t>
      </w:r>
      <w:r w:rsidRPr="005D1626">
        <w:t xml:space="preserve"> by </w:t>
      </w:r>
      <w:hyperlink r:id="rId200" w:history="1">
        <w:r w:rsidRPr="00E025C2">
          <w:t>Government Digital Service</w:t>
        </w:r>
      </w:hyperlink>
      <w:r w:rsidRPr="00E025C2">
        <w:t xml:space="preserve"> (GDS)</w:t>
      </w:r>
      <w:r w:rsidRPr="00F0224E">
        <w:t xml:space="preserve">, which have as their objective the facilitation of building registries and services such as the ones mentioned </w:t>
      </w:r>
      <w:r w:rsidRPr="00CD51DB">
        <w:t xml:space="preserve">above. </w:t>
      </w:r>
    </w:p>
    <w:p w14:paraId="22B67A76" w14:textId="77777777" w:rsidR="00945CBF" w:rsidRDefault="00945CBF" w:rsidP="007B61DA">
      <w:pPr>
        <w:rPr>
          <w:rFonts w:eastAsia="Arial"/>
        </w:rPr>
      </w:pPr>
    </w:p>
    <w:p w14:paraId="23A7935B" w14:textId="2223661C" w:rsidR="007B61DA" w:rsidRPr="00E025C2" w:rsidRDefault="007B61DA" w:rsidP="00E025C2">
      <w:pPr>
        <w:pStyle w:val="Heading1"/>
        <w:rPr>
          <w:rFonts w:eastAsia="Arial"/>
        </w:rPr>
      </w:pPr>
      <w:r>
        <w:rPr>
          <w:rFonts w:eastAsia="Arial"/>
        </w:rPr>
        <w:br w:type="page"/>
      </w:r>
      <w:bookmarkStart w:id="69" w:name="_Toc11945558"/>
      <w:r>
        <w:rPr>
          <w:rFonts w:eastAsia="Arial"/>
        </w:rPr>
        <w:lastRenderedPageBreak/>
        <w:t>Digital Government Services for Citizens</w:t>
      </w:r>
      <w:bookmarkEnd w:id="69"/>
    </w:p>
    <w:p w14:paraId="0141D20C" w14:textId="77777777" w:rsidR="002F5F33" w:rsidRPr="0094442F" w:rsidRDefault="002F5F33" w:rsidP="002F5F33">
      <w:bookmarkStart w:id="70" w:name="_Toc1475000"/>
      <w:r w:rsidRPr="0094442F">
        <w:t xml:space="preserve">The information in this section presents an overview of the basic public services provided to the citizens. These were identified taking inspiration from </w:t>
      </w:r>
      <w:hyperlink r:id="rId201" w:history="1">
        <w:r w:rsidRPr="0094442F">
          <w:rPr>
            <w:rStyle w:val="Hyperlink"/>
            <w:rFonts w:ascii="Arial" w:hAnsi="Arial" w:cs="Arial"/>
            <w:szCs w:val="20"/>
          </w:rPr>
          <w:t>Your Europe</w:t>
        </w:r>
      </w:hyperlink>
      <w:r w:rsidRPr="0094442F">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5523BF0B" w14:textId="77777777" w:rsidR="002F5F33" w:rsidRPr="0020189E" w:rsidRDefault="002F5F33" w:rsidP="002F5F33">
      <w:r w:rsidRPr="0020189E">
        <w:t>The groups of services for citizens are as follows:</w:t>
      </w:r>
    </w:p>
    <w:p w14:paraId="5764FB09" w14:textId="77777777" w:rsidR="002F5F33" w:rsidRPr="0020189E" w:rsidRDefault="002F5F33" w:rsidP="002F5F33">
      <w:pPr>
        <w:numPr>
          <w:ilvl w:val="0"/>
          <w:numId w:val="38"/>
        </w:numPr>
        <w:rPr>
          <w:rFonts w:cs="Arial"/>
          <w:szCs w:val="20"/>
        </w:rPr>
      </w:pPr>
      <w:r w:rsidRPr="0020189E">
        <w:rPr>
          <w:rFonts w:cs="Arial"/>
          <w:szCs w:val="20"/>
        </w:rPr>
        <w:t>Travel</w:t>
      </w:r>
    </w:p>
    <w:p w14:paraId="57FF7F1B" w14:textId="77777777" w:rsidR="002F5F33" w:rsidRPr="0020189E" w:rsidRDefault="002F5F33" w:rsidP="002F5F33">
      <w:pPr>
        <w:numPr>
          <w:ilvl w:val="0"/>
          <w:numId w:val="38"/>
        </w:numPr>
        <w:rPr>
          <w:rFonts w:cs="Arial"/>
          <w:szCs w:val="20"/>
        </w:rPr>
      </w:pPr>
      <w:r w:rsidRPr="0020189E">
        <w:rPr>
          <w:rFonts w:cs="Arial"/>
          <w:szCs w:val="20"/>
        </w:rPr>
        <w:t>Work and retirement</w:t>
      </w:r>
    </w:p>
    <w:p w14:paraId="7FBC0BCB" w14:textId="77777777" w:rsidR="002F5F33" w:rsidRPr="0020189E" w:rsidRDefault="002F5F33" w:rsidP="002F5F33">
      <w:pPr>
        <w:numPr>
          <w:ilvl w:val="0"/>
          <w:numId w:val="38"/>
        </w:numPr>
        <w:rPr>
          <w:rFonts w:cs="Arial"/>
          <w:szCs w:val="20"/>
        </w:rPr>
      </w:pPr>
      <w:r w:rsidRPr="0020189E">
        <w:rPr>
          <w:rFonts w:cs="Arial"/>
          <w:szCs w:val="20"/>
        </w:rPr>
        <w:t>Vehicles</w:t>
      </w:r>
    </w:p>
    <w:p w14:paraId="6C1D548B" w14:textId="77777777" w:rsidR="002F5F33" w:rsidRPr="0020189E" w:rsidRDefault="002F5F33" w:rsidP="002F5F33">
      <w:pPr>
        <w:numPr>
          <w:ilvl w:val="0"/>
          <w:numId w:val="38"/>
        </w:numPr>
        <w:rPr>
          <w:rFonts w:cs="Arial"/>
          <w:szCs w:val="20"/>
        </w:rPr>
      </w:pPr>
      <w:r w:rsidRPr="0020189E">
        <w:rPr>
          <w:rFonts w:cs="Arial"/>
          <w:szCs w:val="20"/>
        </w:rPr>
        <w:t>Residence formalities</w:t>
      </w:r>
    </w:p>
    <w:p w14:paraId="3C41449E" w14:textId="77777777" w:rsidR="002F5F33" w:rsidRPr="0020189E" w:rsidRDefault="002F5F33" w:rsidP="002F5F33">
      <w:pPr>
        <w:numPr>
          <w:ilvl w:val="0"/>
          <w:numId w:val="38"/>
        </w:numPr>
        <w:rPr>
          <w:rFonts w:cs="Arial"/>
          <w:szCs w:val="20"/>
        </w:rPr>
      </w:pPr>
      <w:r w:rsidRPr="0020189E">
        <w:rPr>
          <w:rFonts w:cs="Arial"/>
          <w:szCs w:val="20"/>
        </w:rPr>
        <w:t>Education and youth</w:t>
      </w:r>
    </w:p>
    <w:p w14:paraId="2EF23F6F" w14:textId="77777777" w:rsidR="002F5F33" w:rsidRPr="0020189E" w:rsidRDefault="002F5F33" w:rsidP="002F5F33">
      <w:pPr>
        <w:numPr>
          <w:ilvl w:val="0"/>
          <w:numId w:val="38"/>
        </w:numPr>
        <w:rPr>
          <w:rFonts w:cs="Arial"/>
          <w:szCs w:val="20"/>
        </w:rPr>
      </w:pPr>
      <w:r w:rsidRPr="0020189E">
        <w:rPr>
          <w:rFonts w:cs="Arial"/>
          <w:szCs w:val="20"/>
        </w:rPr>
        <w:t>Health</w:t>
      </w:r>
    </w:p>
    <w:p w14:paraId="1E785D98" w14:textId="77777777" w:rsidR="002F5F33" w:rsidRPr="0020189E" w:rsidRDefault="002F5F33" w:rsidP="002F5F33">
      <w:pPr>
        <w:numPr>
          <w:ilvl w:val="0"/>
          <w:numId w:val="38"/>
        </w:numPr>
        <w:rPr>
          <w:rFonts w:cs="Arial"/>
          <w:szCs w:val="20"/>
        </w:rPr>
      </w:pPr>
      <w:r w:rsidRPr="0020189E">
        <w:rPr>
          <w:rFonts w:cs="Arial"/>
          <w:szCs w:val="20"/>
        </w:rPr>
        <w:t xml:space="preserve">Family </w:t>
      </w:r>
    </w:p>
    <w:p w14:paraId="0AAB42A6" w14:textId="77777777" w:rsidR="002F5F33" w:rsidRPr="0020189E" w:rsidRDefault="002F5F33" w:rsidP="002F5F33">
      <w:pPr>
        <w:numPr>
          <w:ilvl w:val="0"/>
          <w:numId w:val="38"/>
        </w:numPr>
        <w:rPr>
          <w:rFonts w:cs="Arial"/>
          <w:szCs w:val="20"/>
        </w:rPr>
      </w:pPr>
      <w:r w:rsidRPr="0020189E">
        <w:rPr>
          <w:rFonts w:cs="Arial"/>
          <w:szCs w:val="20"/>
        </w:rPr>
        <w:t xml:space="preserve">Consumers    </w:t>
      </w:r>
    </w:p>
    <w:p w14:paraId="53FEBE90" w14:textId="01470F0C" w:rsidR="003730DF" w:rsidRDefault="003730DF" w:rsidP="001F36DA">
      <w:pPr>
        <w:pStyle w:val="Heading2"/>
      </w:pPr>
      <w:r w:rsidRPr="001F36DA">
        <w:t>Travel</w:t>
      </w:r>
      <w:bookmarkEnd w:id="70"/>
      <w:r w:rsidRPr="00391174">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831327" w:rsidRPr="00AB3753" w14:paraId="4DBD1D39" w14:textId="77777777" w:rsidTr="00545580">
        <w:trPr>
          <w:trHeight w:val="94"/>
        </w:trPr>
        <w:tc>
          <w:tcPr>
            <w:tcW w:w="5000" w:type="pct"/>
            <w:gridSpan w:val="2"/>
            <w:shd w:val="clear" w:color="auto" w:fill="EFFBFF"/>
          </w:tcPr>
          <w:p w14:paraId="1124D99D" w14:textId="77777777" w:rsidR="00831327" w:rsidRPr="00AB3753" w:rsidRDefault="00831327" w:rsidP="00545580">
            <w:pPr>
              <w:pStyle w:val="Subtitle"/>
            </w:pPr>
            <w:r>
              <w:t>Documents you need for travel in Europe</w:t>
            </w:r>
          </w:p>
        </w:tc>
      </w:tr>
      <w:tr w:rsidR="00831327" w:rsidRPr="00AB3753" w14:paraId="69CC23B8" w14:textId="77777777" w:rsidTr="00545580">
        <w:trPr>
          <w:trHeight w:val="198"/>
        </w:trPr>
        <w:tc>
          <w:tcPr>
            <w:tcW w:w="5000" w:type="pct"/>
            <w:gridSpan w:val="2"/>
            <w:shd w:val="clear" w:color="auto" w:fill="auto"/>
          </w:tcPr>
          <w:p w14:paraId="6B16EE98" w14:textId="3A1D89AA" w:rsidR="00831327" w:rsidRPr="00AB3753" w:rsidRDefault="001440D7" w:rsidP="00545580">
            <w:r w:rsidRPr="00F56C89">
              <w:rPr>
                <w:b/>
              </w:rPr>
              <w:t>Lost or stolen passport/ID</w:t>
            </w:r>
            <w:r w:rsidDel="001440D7">
              <w:rPr>
                <w:b/>
                <w:bCs/>
              </w:rPr>
              <w:t xml:space="preserve"> </w:t>
            </w:r>
          </w:p>
        </w:tc>
      </w:tr>
      <w:tr w:rsidR="00A92B53" w:rsidRPr="00AB3753" w14:paraId="3BEB5929" w14:textId="77777777" w:rsidTr="00315B57">
        <w:trPr>
          <w:trHeight w:val="198"/>
        </w:trPr>
        <w:tc>
          <w:tcPr>
            <w:tcW w:w="972" w:type="pct"/>
            <w:shd w:val="clear" w:color="auto" w:fill="auto"/>
          </w:tcPr>
          <w:p w14:paraId="57833644" w14:textId="77777777" w:rsidR="00A92B53" w:rsidRPr="00AB3753" w:rsidRDefault="00A92B53" w:rsidP="00A92B53">
            <w:r w:rsidRPr="00AB3753">
              <w:t>Responsibility:</w:t>
            </w:r>
          </w:p>
        </w:tc>
        <w:tc>
          <w:tcPr>
            <w:tcW w:w="4028" w:type="pct"/>
            <w:shd w:val="clear" w:color="auto" w:fill="auto"/>
          </w:tcPr>
          <w:p w14:paraId="5FC5A22C" w14:textId="19AB23EA" w:rsidR="00A92B53" w:rsidRPr="00AB3753" w:rsidRDefault="00A92B53" w:rsidP="00A92B53">
            <w:r w:rsidRPr="00F56C89">
              <w:t>Central government, HM Passport Office</w:t>
            </w:r>
          </w:p>
        </w:tc>
      </w:tr>
      <w:tr w:rsidR="00A92B53" w:rsidRPr="00AB3753" w14:paraId="02FB52D1" w14:textId="77777777" w:rsidTr="00315B57">
        <w:trPr>
          <w:trHeight w:val="37"/>
        </w:trPr>
        <w:tc>
          <w:tcPr>
            <w:tcW w:w="972" w:type="pct"/>
            <w:shd w:val="clear" w:color="auto" w:fill="auto"/>
          </w:tcPr>
          <w:p w14:paraId="4EC8584E" w14:textId="77777777" w:rsidR="00A92B53" w:rsidRPr="00AB3753" w:rsidRDefault="00A92B53" w:rsidP="00A92B53">
            <w:r w:rsidRPr="00AB3753">
              <w:t xml:space="preserve">Website: </w:t>
            </w:r>
          </w:p>
        </w:tc>
        <w:tc>
          <w:tcPr>
            <w:tcW w:w="4028" w:type="pct"/>
            <w:shd w:val="clear" w:color="auto" w:fill="auto"/>
          </w:tcPr>
          <w:p w14:paraId="76F07D14" w14:textId="558D90C3" w:rsidR="00A92B53" w:rsidRPr="00AB3753" w:rsidRDefault="00E605F9" w:rsidP="00A92B53">
            <w:hyperlink r:id="rId202" w:history="1">
              <w:r w:rsidR="00A92B53" w:rsidRPr="0087581A">
                <w:rPr>
                  <w:rStyle w:val="Hyperlink"/>
                  <w:szCs w:val="20"/>
                </w:rPr>
                <w:t>https://www.gov.uk/report-a-lost-or-stolen-pas</w:t>
              </w:r>
              <w:bookmarkStart w:id="71" w:name="_Hlt444173892"/>
              <w:r w:rsidR="00A92B53" w:rsidRPr="0087581A">
                <w:rPr>
                  <w:rStyle w:val="Hyperlink"/>
                  <w:szCs w:val="20"/>
                </w:rPr>
                <w:t>s</w:t>
              </w:r>
              <w:bookmarkEnd w:id="71"/>
              <w:r w:rsidR="00A92B53" w:rsidRPr="0087581A">
                <w:rPr>
                  <w:rStyle w:val="Hyperlink"/>
                  <w:szCs w:val="20"/>
                </w:rPr>
                <w:t>port/y</w:t>
              </w:r>
            </w:hyperlink>
          </w:p>
        </w:tc>
      </w:tr>
      <w:tr w:rsidR="00A92B53" w:rsidRPr="00AB3753" w14:paraId="2D026635" w14:textId="77777777" w:rsidTr="00315B57">
        <w:trPr>
          <w:trHeight w:val="242"/>
        </w:trPr>
        <w:tc>
          <w:tcPr>
            <w:tcW w:w="972" w:type="pct"/>
            <w:shd w:val="clear" w:color="auto" w:fill="auto"/>
          </w:tcPr>
          <w:p w14:paraId="7EA4DACA" w14:textId="77777777" w:rsidR="00A92B53" w:rsidRPr="00AB3753" w:rsidRDefault="00A92B53" w:rsidP="00A92B53">
            <w:r w:rsidRPr="00AB3753">
              <w:t xml:space="preserve">Description: </w:t>
            </w:r>
          </w:p>
        </w:tc>
        <w:tc>
          <w:tcPr>
            <w:tcW w:w="4028" w:type="pct"/>
            <w:shd w:val="clear" w:color="auto" w:fill="auto"/>
          </w:tcPr>
          <w:p w14:paraId="156A6070" w14:textId="32F770FE" w:rsidR="00A92B53" w:rsidRPr="00AB3753" w:rsidRDefault="00A92B53" w:rsidP="00A92B53">
            <w:r w:rsidRPr="00F56C89">
              <w:t>Lost or stolen passports/identity cards (in the UK or abroad) must be reported as soon as possible in order to reduce the risk of anyone else using the passport or the identity. Furthermore, the lost or stolen passport/IDs can be reported on behalf of someone else</w:t>
            </w:r>
            <w:r w:rsidRPr="003E3055">
              <w:t xml:space="preserve"> if they can’t do it themselves. A prerequisite is the ownership of a daytime telephone number and either an email address or UK mobile number to use the online service.</w:t>
            </w:r>
          </w:p>
        </w:tc>
      </w:tr>
      <w:tr w:rsidR="00212C9B" w:rsidRPr="00AB3753" w14:paraId="7EB2E5BC" w14:textId="77777777" w:rsidTr="00212C9B">
        <w:trPr>
          <w:trHeight w:val="242"/>
        </w:trPr>
        <w:tc>
          <w:tcPr>
            <w:tcW w:w="5000" w:type="pct"/>
            <w:gridSpan w:val="2"/>
            <w:shd w:val="clear" w:color="auto" w:fill="auto"/>
          </w:tcPr>
          <w:p w14:paraId="758EB496" w14:textId="3626F8B2" w:rsidR="00212C9B" w:rsidRPr="00AB3753" w:rsidRDefault="00212C9B" w:rsidP="00A92B53">
            <w:r w:rsidRPr="00F56C89">
              <w:rPr>
                <w:b/>
              </w:rPr>
              <w:t>Passport (renewal)</w:t>
            </w:r>
          </w:p>
        </w:tc>
      </w:tr>
      <w:tr w:rsidR="00212C9B" w:rsidRPr="00AB3753" w14:paraId="45D6F627" w14:textId="77777777" w:rsidTr="00315B57">
        <w:trPr>
          <w:trHeight w:val="242"/>
        </w:trPr>
        <w:tc>
          <w:tcPr>
            <w:tcW w:w="972" w:type="pct"/>
            <w:shd w:val="clear" w:color="auto" w:fill="auto"/>
          </w:tcPr>
          <w:p w14:paraId="7559BF01" w14:textId="76277969" w:rsidR="00212C9B" w:rsidRDefault="00212C9B" w:rsidP="00212C9B">
            <w:r w:rsidRPr="00AB3753">
              <w:t>Responsibility:</w:t>
            </w:r>
          </w:p>
        </w:tc>
        <w:tc>
          <w:tcPr>
            <w:tcW w:w="4028" w:type="pct"/>
            <w:shd w:val="clear" w:color="auto" w:fill="auto"/>
          </w:tcPr>
          <w:p w14:paraId="0F01744A" w14:textId="4EAF6866" w:rsidR="00212C9B" w:rsidRPr="00AB3753" w:rsidRDefault="00212C9B" w:rsidP="00212C9B">
            <w:r w:rsidRPr="00F56C89">
              <w:t>Central government, HM Passport Office</w:t>
            </w:r>
          </w:p>
        </w:tc>
      </w:tr>
      <w:tr w:rsidR="00212C9B" w:rsidRPr="00AB3753" w14:paraId="116E6480" w14:textId="77777777" w:rsidTr="00315B57">
        <w:trPr>
          <w:trHeight w:val="242"/>
        </w:trPr>
        <w:tc>
          <w:tcPr>
            <w:tcW w:w="972" w:type="pct"/>
            <w:shd w:val="clear" w:color="auto" w:fill="auto"/>
          </w:tcPr>
          <w:p w14:paraId="47CDC6BB" w14:textId="6369AD13" w:rsidR="00212C9B" w:rsidRDefault="00212C9B" w:rsidP="00212C9B">
            <w:r w:rsidRPr="00AB3753">
              <w:t xml:space="preserve">Website: </w:t>
            </w:r>
          </w:p>
        </w:tc>
        <w:tc>
          <w:tcPr>
            <w:tcW w:w="4028" w:type="pct"/>
            <w:shd w:val="clear" w:color="auto" w:fill="auto"/>
          </w:tcPr>
          <w:p w14:paraId="3C4DD843" w14:textId="3A44FBC1" w:rsidR="00212C9B" w:rsidRPr="00AB3753" w:rsidRDefault="00E605F9" w:rsidP="00212C9B">
            <w:hyperlink r:id="rId203" w:history="1">
              <w:r w:rsidR="00212C9B" w:rsidRPr="0087581A">
                <w:rPr>
                  <w:rStyle w:val="Hyperlink"/>
                  <w:szCs w:val="20"/>
                </w:rPr>
                <w:t>https://www.gov.uk/renew-adul</w:t>
              </w:r>
              <w:bookmarkStart w:id="72" w:name="_Hlt444173898"/>
              <w:r w:rsidR="00212C9B" w:rsidRPr="0087581A">
                <w:rPr>
                  <w:rStyle w:val="Hyperlink"/>
                  <w:szCs w:val="20"/>
                </w:rPr>
                <w:t>t</w:t>
              </w:r>
              <w:bookmarkEnd w:id="72"/>
              <w:r w:rsidR="00212C9B" w:rsidRPr="0087581A">
                <w:rPr>
                  <w:rStyle w:val="Hyperlink"/>
                  <w:szCs w:val="20"/>
                </w:rPr>
                <w:t>-passport</w:t>
              </w:r>
            </w:hyperlink>
          </w:p>
        </w:tc>
      </w:tr>
      <w:tr w:rsidR="00212C9B" w:rsidRPr="00AB3753" w14:paraId="74B38DBB" w14:textId="77777777" w:rsidTr="00315B57">
        <w:trPr>
          <w:trHeight w:val="242"/>
        </w:trPr>
        <w:tc>
          <w:tcPr>
            <w:tcW w:w="972" w:type="pct"/>
            <w:shd w:val="clear" w:color="auto" w:fill="auto"/>
          </w:tcPr>
          <w:p w14:paraId="7727F886" w14:textId="68219C86" w:rsidR="00212C9B" w:rsidRDefault="00212C9B" w:rsidP="00212C9B">
            <w:r w:rsidRPr="00AB3753">
              <w:t xml:space="preserve">Description: </w:t>
            </w:r>
          </w:p>
        </w:tc>
        <w:tc>
          <w:tcPr>
            <w:tcW w:w="4028" w:type="pct"/>
            <w:shd w:val="clear" w:color="auto" w:fill="auto"/>
          </w:tcPr>
          <w:p w14:paraId="53761940" w14:textId="037AE7C5" w:rsidR="00212C9B" w:rsidRPr="00AB3753" w:rsidRDefault="00212C9B" w:rsidP="00212C9B">
            <w:r w:rsidRPr="00F56C89">
              <w:t>The Identity and Passport Service (IPS) allows British citizens resid</w:t>
            </w:r>
            <w:r>
              <w:t>ing</w:t>
            </w:r>
            <w:r w:rsidRPr="00F56C89">
              <w:t xml:space="preserve"> in the UK to apply for or renew all types of British passport</w:t>
            </w:r>
            <w:r>
              <w:t>s</w:t>
            </w:r>
            <w:r w:rsidRPr="00F56C89">
              <w:t>. Users ca</w:t>
            </w:r>
            <w:r w:rsidRPr="003E3055">
              <w:t xml:space="preserve">n request online or telephone help, if necessary. The application fee can be paid online. </w:t>
            </w:r>
          </w:p>
        </w:tc>
      </w:tr>
    </w:tbl>
    <w:p w14:paraId="6EE16F81" w14:textId="24F31EED" w:rsidR="003730DF" w:rsidRDefault="003730DF" w:rsidP="001F36DA">
      <w:pPr>
        <w:pStyle w:val="Heading2"/>
      </w:pPr>
      <w:bookmarkStart w:id="73" w:name="_Toc1475001"/>
      <w:r w:rsidRPr="00DE7566">
        <w:t xml:space="preserve">Work and </w:t>
      </w:r>
      <w:r w:rsidRPr="001F36DA">
        <w:t>retirement</w:t>
      </w:r>
      <w:bookmarkEnd w:id="73"/>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B2FCD" w:rsidRPr="00AB3753" w14:paraId="04EBA12B" w14:textId="77777777" w:rsidTr="00AC73B1">
        <w:trPr>
          <w:trHeight w:val="94"/>
        </w:trPr>
        <w:tc>
          <w:tcPr>
            <w:tcW w:w="5000" w:type="pct"/>
            <w:gridSpan w:val="2"/>
            <w:shd w:val="clear" w:color="auto" w:fill="EFFBFF"/>
          </w:tcPr>
          <w:p w14:paraId="09405AE4" w14:textId="13602516" w:rsidR="00AB2FCD" w:rsidRPr="00AB3753" w:rsidRDefault="00AB2FCD" w:rsidP="00545580">
            <w:pPr>
              <w:spacing w:before="120" w:after="180"/>
              <w:jc w:val="left"/>
              <w:rPr>
                <w:color w:val="BF3F91"/>
                <w:sz w:val="22"/>
              </w:rPr>
            </w:pPr>
            <w:r w:rsidRPr="00DF0AA5">
              <w:rPr>
                <w:color w:val="00B0F0"/>
                <w:sz w:val="22"/>
              </w:rPr>
              <w:t>Working abroad, finding a job abroad, retiring</w:t>
            </w:r>
          </w:p>
        </w:tc>
      </w:tr>
      <w:tr w:rsidR="00AB2FCD" w:rsidRPr="00AB3753" w14:paraId="38678184" w14:textId="77777777" w:rsidTr="00AC73B1">
        <w:trPr>
          <w:trHeight w:val="198"/>
        </w:trPr>
        <w:tc>
          <w:tcPr>
            <w:tcW w:w="5000" w:type="pct"/>
            <w:gridSpan w:val="2"/>
            <w:shd w:val="clear" w:color="auto" w:fill="auto"/>
          </w:tcPr>
          <w:p w14:paraId="5E9294E8" w14:textId="3C3E3133" w:rsidR="00AB2FCD" w:rsidRPr="00AB3753" w:rsidRDefault="00071D1E" w:rsidP="00545580">
            <w:r w:rsidRPr="00F56C89">
              <w:rPr>
                <w:b/>
              </w:rPr>
              <w:t>Job search services by Universal Jobmatch</w:t>
            </w:r>
            <w:r w:rsidDel="00071D1E">
              <w:rPr>
                <w:b/>
                <w:bCs/>
              </w:rPr>
              <w:t xml:space="preserve"> </w:t>
            </w:r>
          </w:p>
        </w:tc>
      </w:tr>
      <w:tr w:rsidR="002378CB" w:rsidRPr="00AB3753" w14:paraId="6E4EA32A" w14:textId="77777777" w:rsidTr="00AC73B1">
        <w:trPr>
          <w:trHeight w:val="198"/>
        </w:trPr>
        <w:tc>
          <w:tcPr>
            <w:tcW w:w="956" w:type="pct"/>
            <w:shd w:val="clear" w:color="auto" w:fill="auto"/>
          </w:tcPr>
          <w:p w14:paraId="75E07ABE" w14:textId="77777777" w:rsidR="002378CB" w:rsidRPr="00AB3753" w:rsidRDefault="002378CB" w:rsidP="002378CB">
            <w:r w:rsidRPr="00AB3753">
              <w:t>Responsibility:</w:t>
            </w:r>
          </w:p>
        </w:tc>
        <w:tc>
          <w:tcPr>
            <w:tcW w:w="4044" w:type="pct"/>
            <w:shd w:val="clear" w:color="auto" w:fill="auto"/>
          </w:tcPr>
          <w:p w14:paraId="3FD1CA67" w14:textId="1C6078E8" w:rsidR="002378CB" w:rsidRPr="00AB3753" w:rsidRDefault="002378CB" w:rsidP="002378CB">
            <w:r w:rsidRPr="00F56C89">
              <w:t>Central government, Department for Work and Pensions</w:t>
            </w:r>
          </w:p>
        </w:tc>
      </w:tr>
      <w:tr w:rsidR="002378CB" w:rsidRPr="00AB3753" w14:paraId="4EBC0DBB" w14:textId="77777777" w:rsidTr="00AC73B1">
        <w:trPr>
          <w:trHeight w:val="37"/>
        </w:trPr>
        <w:tc>
          <w:tcPr>
            <w:tcW w:w="956" w:type="pct"/>
            <w:shd w:val="clear" w:color="auto" w:fill="auto"/>
          </w:tcPr>
          <w:p w14:paraId="59D6629D" w14:textId="77777777" w:rsidR="002378CB" w:rsidRPr="00AB3753" w:rsidRDefault="002378CB" w:rsidP="002378CB">
            <w:r w:rsidRPr="00AB3753">
              <w:t xml:space="preserve">Website: </w:t>
            </w:r>
          </w:p>
        </w:tc>
        <w:tc>
          <w:tcPr>
            <w:tcW w:w="4044" w:type="pct"/>
            <w:shd w:val="clear" w:color="auto" w:fill="auto"/>
          </w:tcPr>
          <w:p w14:paraId="109211A8" w14:textId="3C0B0E42" w:rsidR="002378CB" w:rsidRPr="00AB3753" w:rsidRDefault="00E605F9" w:rsidP="002378CB">
            <w:hyperlink r:id="rId204" w:history="1">
              <w:r w:rsidR="002378CB" w:rsidRPr="0087581A">
                <w:rPr>
                  <w:rStyle w:val="Hyperlink"/>
                  <w:szCs w:val="20"/>
                </w:rPr>
                <w:t>https://</w:t>
              </w:r>
              <w:bookmarkStart w:id="74" w:name="_Hlt444173877"/>
              <w:r w:rsidR="002378CB" w:rsidRPr="0087581A">
                <w:rPr>
                  <w:rStyle w:val="Hyperlink"/>
                  <w:szCs w:val="20"/>
                </w:rPr>
                <w:t>w</w:t>
              </w:r>
              <w:bookmarkEnd w:id="74"/>
              <w:r w:rsidR="002378CB" w:rsidRPr="0087581A">
                <w:rPr>
                  <w:rStyle w:val="Hyperlink"/>
                  <w:szCs w:val="20"/>
                </w:rPr>
                <w:t>ww.gov.uk/jobsearch</w:t>
              </w:r>
            </w:hyperlink>
            <w:r w:rsidR="002378CB" w:rsidRPr="0087581A">
              <w:rPr>
                <w:szCs w:val="20"/>
              </w:rPr>
              <w:t xml:space="preserve"> </w:t>
            </w:r>
          </w:p>
        </w:tc>
      </w:tr>
      <w:tr w:rsidR="002378CB" w:rsidRPr="00AB3753" w14:paraId="0E71FFC0" w14:textId="77777777" w:rsidTr="00AC73B1">
        <w:trPr>
          <w:trHeight w:val="242"/>
        </w:trPr>
        <w:tc>
          <w:tcPr>
            <w:tcW w:w="956" w:type="pct"/>
            <w:shd w:val="clear" w:color="auto" w:fill="auto"/>
          </w:tcPr>
          <w:p w14:paraId="1F67A583" w14:textId="77777777" w:rsidR="002378CB" w:rsidRPr="00AB3753" w:rsidRDefault="002378CB" w:rsidP="002378CB">
            <w:r w:rsidRPr="00AB3753">
              <w:lastRenderedPageBreak/>
              <w:t xml:space="preserve">Description: </w:t>
            </w:r>
          </w:p>
        </w:tc>
        <w:tc>
          <w:tcPr>
            <w:tcW w:w="4044" w:type="pct"/>
            <w:shd w:val="clear" w:color="auto" w:fill="auto"/>
          </w:tcPr>
          <w:p w14:paraId="66455F9D" w14:textId="0F2ED9BD" w:rsidR="002378CB" w:rsidRPr="00AB3753" w:rsidRDefault="002378CB" w:rsidP="002378CB">
            <w:r w:rsidRPr="00F56C89">
              <w:t>'</w:t>
            </w:r>
            <w:hyperlink r:id="rId205" w:history="1">
              <w:r w:rsidRPr="00F56C89">
                <w:rPr>
                  <w:rStyle w:val="Hyperlink"/>
                </w:rPr>
                <w:t>GOV.UK</w:t>
              </w:r>
            </w:hyperlink>
            <w:r w:rsidRPr="00F56C89">
              <w:t xml:space="preserve">' assists citizens searching for a job in the UK or abroad via the service </w:t>
            </w:r>
            <w:r w:rsidRPr="003E3055">
              <w:t>Universal Jobmatch. It offers a broad spectrum of relevant information, along with a fully functional job search facility enabling job seekers to conduct nationwide searches online. Universal Jobmatch has replaced the Jobcentre Plus job search tool.</w:t>
            </w:r>
          </w:p>
        </w:tc>
      </w:tr>
      <w:tr w:rsidR="002378CB" w:rsidRPr="00AB3753" w14:paraId="45E2E251" w14:textId="77777777" w:rsidTr="00AC73B1">
        <w:trPr>
          <w:trHeight w:val="311"/>
        </w:trPr>
        <w:tc>
          <w:tcPr>
            <w:tcW w:w="5000" w:type="pct"/>
            <w:gridSpan w:val="2"/>
            <w:shd w:val="clear" w:color="auto" w:fill="auto"/>
          </w:tcPr>
          <w:p w14:paraId="09FCE4D1" w14:textId="6CD8C345" w:rsidR="002378CB" w:rsidRPr="00AB3753" w:rsidRDefault="008D6FD1" w:rsidP="002378CB">
            <w:r w:rsidRPr="00F56C89">
              <w:rPr>
                <w:b/>
              </w:rPr>
              <w:t>Job search fraud reporting SAFERjobs</w:t>
            </w:r>
          </w:p>
        </w:tc>
      </w:tr>
      <w:tr w:rsidR="00E9535F" w:rsidRPr="00AB3753" w14:paraId="59F8C23A" w14:textId="77777777" w:rsidTr="00AC73B1">
        <w:trPr>
          <w:trHeight w:val="311"/>
        </w:trPr>
        <w:tc>
          <w:tcPr>
            <w:tcW w:w="956" w:type="pct"/>
            <w:shd w:val="clear" w:color="auto" w:fill="auto"/>
          </w:tcPr>
          <w:p w14:paraId="704607DB" w14:textId="30E553F5" w:rsidR="00E9535F" w:rsidRDefault="00E9535F" w:rsidP="00E9535F">
            <w:r w:rsidRPr="00AB3753">
              <w:t>Responsibility:</w:t>
            </w:r>
          </w:p>
        </w:tc>
        <w:tc>
          <w:tcPr>
            <w:tcW w:w="4044" w:type="pct"/>
            <w:shd w:val="clear" w:color="auto" w:fill="auto"/>
          </w:tcPr>
          <w:p w14:paraId="49A85604" w14:textId="3519D6E8" w:rsidR="00E9535F" w:rsidRPr="00AB3753" w:rsidRDefault="00E9535F" w:rsidP="00E9535F">
            <w:r w:rsidRPr="00F56C89">
              <w:t>Central government, Department for Work and Pensions</w:t>
            </w:r>
          </w:p>
        </w:tc>
      </w:tr>
      <w:tr w:rsidR="00E9535F" w:rsidRPr="00AB3753" w14:paraId="2E3A8EA3" w14:textId="77777777" w:rsidTr="00AC73B1">
        <w:trPr>
          <w:trHeight w:val="311"/>
        </w:trPr>
        <w:tc>
          <w:tcPr>
            <w:tcW w:w="956" w:type="pct"/>
            <w:shd w:val="clear" w:color="auto" w:fill="auto"/>
          </w:tcPr>
          <w:p w14:paraId="0E412715" w14:textId="68D2B884" w:rsidR="00E9535F" w:rsidRDefault="00E9535F" w:rsidP="00E9535F">
            <w:r w:rsidRPr="00AB3753">
              <w:t xml:space="preserve">Website: </w:t>
            </w:r>
          </w:p>
        </w:tc>
        <w:tc>
          <w:tcPr>
            <w:tcW w:w="4044" w:type="pct"/>
            <w:shd w:val="clear" w:color="auto" w:fill="auto"/>
          </w:tcPr>
          <w:p w14:paraId="748505C0" w14:textId="3B5645A4" w:rsidR="00E9535F" w:rsidRPr="00AB3753" w:rsidRDefault="00E605F9" w:rsidP="00E9535F">
            <w:hyperlink r:id="rId206" w:history="1">
              <w:r w:rsidR="00E9535F" w:rsidRPr="0087581A">
                <w:rPr>
                  <w:rStyle w:val="Hyperlink"/>
                  <w:szCs w:val="20"/>
                </w:rPr>
                <w:t>https://www.safer-jobs</w:t>
              </w:r>
              <w:bookmarkStart w:id="75" w:name="_Hlt444173884"/>
              <w:r w:rsidR="00E9535F" w:rsidRPr="0087581A">
                <w:rPr>
                  <w:rStyle w:val="Hyperlink"/>
                  <w:szCs w:val="20"/>
                </w:rPr>
                <w:t>.</w:t>
              </w:r>
              <w:bookmarkEnd w:id="75"/>
              <w:r w:rsidR="00E9535F" w:rsidRPr="0087581A">
                <w:rPr>
                  <w:rStyle w:val="Hyperlink"/>
                  <w:szCs w:val="20"/>
                </w:rPr>
                <w:t>com/</w:t>
              </w:r>
            </w:hyperlink>
            <w:r w:rsidR="00E9535F" w:rsidRPr="0087581A">
              <w:rPr>
                <w:szCs w:val="20"/>
              </w:rPr>
              <w:t xml:space="preserve">  </w:t>
            </w:r>
          </w:p>
        </w:tc>
      </w:tr>
      <w:tr w:rsidR="00E9535F" w:rsidRPr="00AB3753" w14:paraId="199FD188" w14:textId="77777777" w:rsidTr="00AC73B1">
        <w:trPr>
          <w:trHeight w:val="311"/>
        </w:trPr>
        <w:tc>
          <w:tcPr>
            <w:tcW w:w="956" w:type="pct"/>
            <w:shd w:val="clear" w:color="auto" w:fill="auto"/>
          </w:tcPr>
          <w:p w14:paraId="59EEAC5E" w14:textId="76FD89F9" w:rsidR="00E9535F" w:rsidRDefault="00E9535F" w:rsidP="00E9535F">
            <w:r w:rsidRPr="00AB3753">
              <w:t xml:space="preserve">Description: </w:t>
            </w:r>
          </w:p>
        </w:tc>
        <w:tc>
          <w:tcPr>
            <w:tcW w:w="4044" w:type="pct"/>
            <w:shd w:val="clear" w:color="auto" w:fill="auto"/>
          </w:tcPr>
          <w:p w14:paraId="3457713C" w14:textId="77BA89BA" w:rsidR="00E9535F" w:rsidRPr="00AB3753" w:rsidRDefault="00E9535F" w:rsidP="00E9535F">
            <w:r w:rsidRPr="00F56C89">
              <w:t xml:space="preserve">SAFERjobs (Safe Advice for Employment and Recruitment) is a non-profit, joint industry and law enforcement organisation created in 2008 to raise awareness and combat criminal activities that may be attempted on those seeking a job, or through the services </w:t>
            </w:r>
            <w:r w:rsidRPr="003E3055">
              <w:t xml:space="preserve">provided by the recruitment industry. Information about job scams as well as reporting tools is available online. </w:t>
            </w:r>
          </w:p>
        </w:tc>
      </w:tr>
      <w:tr w:rsidR="00E9535F" w:rsidRPr="00AB3753" w14:paraId="56FDA493" w14:textId="77777777" w:rsidTr="00AC73B1">
        <w:trPr>
          <w:trHeight w:val="94"/>
        </w:trPr>
        <w:tc>
          <w:tcPr>
            <w:tcW w:w="5000" w:type="pct"/>
            <w:gridSpan w:val="2"/>
            <w:shd w:val="clear" w:color="auto" w:fill="EFFBFF"/>
          </w:tcPr>
          <w:p w14:paraId="4BB76DD7" w14:textId="77777777" w:rsidR="00E9535F" w:rsidRPr="00AB3753" w:rsidRDefault="00E9535F" w:rsidP="00E9535F">
            <w:pPr>
              <w:spacing w:before="120" w:after="180"/>
              <w:jc w:val="left"/>
              <w:rPr>
                <w:color w:val="BF3F91"/>
                <w:sz w:val="22"/>
              </w:rPr>
            </w:pPr>
            <w:r w:rsidRPr="000B73C1">
              <w:rPr>
                <w:color w:val="00B0F0"/>
                <w:sz w:val="22"/>
              </w:rPr>
              <w:t>Professional qualifications</w:t>
            </w:r>
          </w:p>
        </w:tc>
      </w:tr>
      <w:tr w:rsidR="00E9535F" w:rsidRPr="00DC36E0" w14:paraId="1161462E" w14:textId="77777777" w:rsidTr="00AC73B1">
        <w:trPr>
          <w:trHeight w:val="198"/>
        </w:trPr>
        <w:tc>
          <w:tcPr>
            <w:tcW w:w="5000" w:type="pct"/>
            <w:gridSpan w:val="2"/>
            <w:shd w:val="clear" w:color="auto" w:fill="auto"/>
          </w:tcPr>
          <w:p w14:paraId="5B9F8294" w14:textId="437B78B9" w:rsidR="00E9535F" w:rsidRPr="00DC36E0" w:rsidRDefault="00247255" w:rsidP="00E9535F">
            <w:pPr>
              <w:rPr>
                <w:b/>
              </w:rPr>
            </w:pPr>
            <w:r w:rsidRPr="00247255">
              <w:rPr>
                <w:b/>
              </w:rPr>
              <w:t>Legal information system (incl. information on the regulated professions)</w:t>
            </w:r>
          </w:p>
        </w:tc>
      </w:tr>
      <w:tr w:rsidR="00CC3921" w:rsidRPr="00B970ED" w14:paraId="4844B7FF" w14:textId="77777777" w:rsidTr="00AC73B1">
        <w:trPr>
          <w:trHeight w:val="198"/>
        </w:trPr>
        <w:tc>
          <w:tcPr>
            <w:tcW w:w="956" w:type="pct"/>
            <w:shd w:val="clear" w:color="auto" w:fill="auto"/>
          </w:tcPr>
          <w:p w14:paraId="5BCE0117" w14:textId="77777777" w:rsidR="00CC3921" w:rsidRPr="00AB3753" w:rsidRDefault="00CC3921" w:rsidP="00CC3921">
            <w:r w:rsidRPr="00AB3753">
              <w:t>Responsibility:</w:t>
            </w:r>
          </w:p>
        </w:tc>
        <w:tc>
          <w:tcPr>
            <w:tcW w:w="4044" w:type="pct"/>
            <w:shd w:val="clear" w:color="auto" w:fill="auto"/>
          </w:tcPr>
          <w:p w14:paraId="090CB9E8" w14:textId="0156C397" w:rsidR="00CC3921" w:rsidRPr="00B970ED" w:rsidRDefault="00CC3921" w:rsidP="00CC3921">
            <w:r w:rsidRPr="00F56C89">
              <w:t>HM Government, Department for Culture, Media and Sport</w:t>
            </w:r>
          </w:p>
        </w:tc>
      </w:tr>
      <w:tr w:rsidR="00CC3921" w:rsidRPr="00AB3753" w14:paraId="511929CE" w14:textId="77777777" w:rsidTr="00AC73B1">
        <w:trPr>
          <w:trHeight w:val="37"/>
        </w:trPr>
        <w:tc>
          <w:tcPr>
            <w:tcW w:w="956" w:type="pct"/>
            <w:shd w:val="clear" w:color="auto" w:fill="auto"/>
          </w:tcPr>
          <w:p w14:paraId="0F538CC1" w14:textId="77777777" w:rsidR="00CC3921" w:rsidRPr="00AB3753" w:rsidRDefault="00CC3921" w:rsidP="00CC3921">
            <w:r w:rsidRPr="00AB3753">
              <w:t xml:space="preserve">Website: </w:t>
            </w:r>
          </w:p>
        </w:tc>
        <w:tc>
          <w:tcPr>
            <w:tcW w:w="4044" w:type="pct"/>
            <w:shd w:val="clear" w:color="auto" w:fill="auto"/>
          </w:tcPr>
          <w:p w14:paraId="134B76CC" w14:textId="789A294E" w:rsidR="00CC3921" w:rsidRPr="00AB3753" w:rsidRDefault="00E605F9" w:rsidP="00CC3921">
            <w:hyperlink r:id="rId207" w:history="1">
              <w:r w:rsidR="00CC3921" w:rsidRPr="0087581A">
                <w:rPr>
                  <w:rStyle w:val="Hyperlink"/>
                  <w:szCs w:val="20"/>
                </w:rPr>
                <w:t>http://www.legislation.g</w:t>
              </w:r>
              <w:bookmarkStart w:id="76" w:name="_Hlt444153700"/>
              <w:r w:rsidR="00CC3921" w:rsidRPr="0087581A">
                <w:rPr>
                  <w:rStyle w:val="Hyperlink"/>
                  <w:szCs w:val="20"/>
                </w:rPr>
                <w:t>o</w:t>
              </w:r>
              <w:bookmarkEnd w:id="76"/>
              <w:r w:rsidR="00CC3921" w:rsidRPr="0087581A">
                <w:rPr>
                  <w:rStyle w:val="Hyperlink"/>
                  <w:szCs w:val="20"/>
                </w:rPr>
                <w:t>v.uk</w:t>
              </w:r>
            </w:hyperlink>
            <w:r w:rsidR="00CC3921" w:rsidRPr="0087581A">
              <w:rPr>
                <w:szCs w:val="20"/>
              </w:rPr>
              <w:t xml:space="preserve"> </w:t>
            </w:r>
          </w:p>
        </w:tc>
      </w:tr>
      <w:tr w:rsidR="00CC3921" w:rsidRPr="00AB3753" w14:paraId="7DD81E5B" w14:textId="77777777" w:rsidTr="00AC73B1">
        <w:trPr>
          <w:trHeight w:val="311"/>
        </w:trPr>
        <w:tc>
          <w:tcPr>
            <w:tcW w:w="956" w:type="pct"/>
            <w:shd w:val="clear" w:color="auto" w:fill="auto"/>
          </w:tcPr>
          <w:p w14:paraId="4D65986E" w14:textId="77777777" w:rsidR="00CC3921" w:rsidRPr="00AB3753" w:rsidRDefault="00CC3921" w:rsidP="00CC3921">
            <w:r w:rsidRPr="00AB3753">
              <w:t xml:space="preserve">Description: </w:t>
            </w:r>
          </w:p>
        </w:tc>
        <w:tc>
          <w:tcPr>
            <w:tcW w:w="4044" w:type="pct"/>
            <w:shd w:val="clear" w:color="auto" w:fill="auto"/>
          </w:tcPr>
          <w:p w14:paraId="4D959092" w14:textId="4D2F910B" w:rsidR="00CC3921" w:rsidRPr="00AB3753" w:rsidRDefault="00CC3921" w:rsidP="00CC3921">
            <w:r w:rsidRPr="00F56C89">
              <w:t>Official online database of primary and secondary legislation in the United Kingdom.</w:t>
            </w:r>
          </w:p>
        </w:tc>
      </w:tr>
      <w:tr w:rsidR="00CC3921" w:rsidRPr="00AB3753" w14:paraId="7B1B6DE7" w14:textId="77777777" w:rsidTr="00AC73B1">
        <w:trPr>
          <w:trHeight w:val="94"/>
        </w:trPr>
        <w:tc>
          <w:tcPr>
            <w:tcW w:w="5000" w:type="pct"/>
            <w:gridSpan w:val="2"/>
            <w:shd w:val="clear" w:color="auto" w:fill="EFFBFF"/>
          </w:tcPr>
          <w:p w14:paraId="5405BC73" w14:textId="77777777" w:rsidR="00CC3921" w:rsidRPr="00AB3753" w:rsidRDefault="00CC3921" w:rsidP="00CC3921">
            <w:pPr>
              <w:pStyle w:val="Subtitle"/>
            </w:pPr>
            <w:r>
              <w:t>U</w:t>
            </w:r>
            <w:r w:rsidRPr="00A5034E">
              <w:t xml:space="preserve">nemployment </w:t>
            </w:r>
            <w:r>
              <w:t>&amp; B</w:t>
            </w:r>
            <w:r w:rsidRPr="00A5034E">
              <w:t>enefits</w:t>
            </w:r>
          </w:p>
        </w:tc>
      </w:tr>
      <w:tr w:rsidR="003954ED" w:rsidRPr="00AB3753" w14:paraId="2C4A7C11" w14:textId="77777777" w:rsidTr="00AC73B1">
        <w:trPr>
          <w:trHeight w:val="311"/>
        </w:trPr>
        <w:tc>
          <w:tcPr>
            <w:tcW w:w="5000" w:type="pct"/>
            <w:gridSpan w:val="2"/>
            <w:shd w:val="clear" w:color="auto" w:fill="auto"/>
          </w:tcPr>
          <w:p w14:paraId="073235E6" w14:textId="77777777" w:rsidR="003954ED" w:rsidRPr="00AB3753" w:rsidRDefault="003954ED" w:rsidP="00984710">
            <w:r w:rsidRPr="00F56C89">
              <w:rPr>
                <w:b/>
              </w:rPr>
              <w:t>Unemployment benefits</w:t>
            </w:r>
          </w:p>
        </w:tc>
      </w:tr>
      <w:tr w:rsidR="00EE3083" w:rsidRPr="00AB3753" w14:paraId="046AA327" w14:textId="77777777" w:rsidTr="00AC73B1">
        <w:trPr>
          <w:trHeight w:val="311"/>
        </w:trPr>
        <w:tc>
          <w:tcPr>
            <w:tcW w:w="956" w:type="pct"/>
            <w:shd w:val="clear" w:color="auto" w:fill="auto"/>
          </w:tcPr>
          <w:p w14:paraId="408664E7" w14:textId="77777777" w:rsidR="00EE3083" w:rsidRDefault="00EE3083" w:rsidP="00EE3083">
            <w:r w:rsidRPr="00AB3753">
              <w:t>Responsibility:</w:t>
            </w:r>
          </w:p>
        </w:tc>
        <w:tc>
          <w:tcPr>
            <w:tcW w:w="4044" w:type="pct"/>
            <w:shd w:val="clear" w:color="auto" w:fill="auto"/>
          </w:tcPr>
          <w:p w14:paraId="7ED9CBC1" w14:textId="606D092B" w:rsidR="00EE3083" w:rsidRPr="00AB3753" w:rsidRDefault="00EE3083" w:rsidP="00EE3083">
            <w:r w:rsidRPr="00F56C89">
              <w:t>Central government</w:t>
            </w:r>
          </w:p>
        </w:tc>
      </w:tr>
      <w:tr w:rsidR="00EE3083" w:rsidRPr="00AB3753" w14:paraId="36EB89DD" w14:textId="77777777" w:rsidTr="00AC73B1">
        <w:trPr>
          <w:trHeight w:val="311"/>
        </w:trPr>
        <w:tc>
          <w:tcPr>
            <w:tcW w:w="956" w:type="pct"/>
            <w:shd w:val="clear" w:color="auto" w:fill="auto"/>
          </w:tcPr>
          <w:p w14:paraId="0A01C259" w14:textId="77777777" w:rsidR="00EE3083" w:rsidRDefault="00EE3083" w:rsidP="00EE3083">
            <w:r w:rsidRPr="00AB3753">
              <w:t xml:space="preserve">Website: </w:t>
            </w:r>
          </w:p>
        </w:tc>
        <w:tc>
          <w:tcPr>
            <w:tcW w:w="4044" w:type="pct"/>
            <w:shd w:val="clear" w:color="auto" w:fill="auto"/>
          </w:tcPr>
          <w:p w14:paraId="00898622" w14:textId="5205ADD5" w:rsidR="00EE3083" w:rsidRPr="00AB3753" w:rsidRDefault="00E605F9" w:rsidP="00EE3083">
            <w:hyperlink r:id="rId208" w:history="1">
              <w:r w:rsidR="00EE3083" w:rsidRPr="0087581A">
                <w:rPr>
                  <w:rStyle w:val="Hyperlink"/>
                  <w:rFonts w:eastAsia="Arial" w:cs="Arial"/>
                  <w:szCs w:val="20"/>
                </w:rPr>
                <w:t>https://www.gov.uk/browse/benefits/jobseekers-a</w:t>
              </w:r>
              <w:bookmarkStart w:id="77" w:name="_Hlt444173643"/>
              <w:r w:rsidR="00EE3083" w:rsidRPr="0087581A">
                <w:rPr>
                  <w:rStyle w:val="Hyperlink"/>
                  <w:rFonts w:eastAsia="Arial" w:cs="Arial"/>
                  <w:szCs w:val="20"/>
                </w:rPr>
                <w:t>l</w:t>
              </w:r>
              <w:bookmarkEnd w:id="77"/>
              <w:r w:rsidR="00EE3083" w:rsidRPr="0087581A">
                <w:rPr>
                  <w:rStyle w:val="Hyperlink"/>
                  <w:rFonts w:eastAsia="Arial" w:cs="Arial"/>
                  <w:szCs w:val="20"/>
                </w:rPr>
                <w:t>lowance</w:t>
              </w:r>
            </w:hyperlink>
            <w:r w:rsidR="00EE3083" w:rsidRPr="0087581A">
              <w:rPr>
                <w:rFonts w:eastAsia="Arial" w:cs="Arial"/>
                <w:color w:val="000000"/>
                <w:szCs w:val="20"/>
              </w:rPr>
              <w:t xml:space="preserve"> </w:t>
            </w:r>
          </w:p>
        </w:tc>
      </w:tr>
      <w:tr w:rsidR="00EE3083" w:rsidRPr="00AB3753" w14:paraId="7D331458" w14:textId="77777777" w:rsidTr="00AC73B1">
        <w:trPr>
          <w:trHeight w:val="311"/>
        </w:trPr>
        <w:tc>
          <w:tcPr>
            <w:tcW w:w="956" w:type="pct"/>
            <w:shd w:val="clear" w:color="auto" w:fill="auto"/>
          </w:tcPr>
          <w:p w14:paraId="0514B004" w14:textId="77777777" w:rsidR="00EE3083" w:rsidRDefault="00EE3083" w:rsidP="00EE3083">
            <w:r w:rsidRPr="00AB3753">
              <w:t xml:space="preserve">Description: </w:t>
            </w:r>
          </w:p>
        </w:tc>
        <w:tc>
          <w:tcPr>
            <w:tcW w:w="4044" w:type="pct"/>
            <w:shd w:val="clear" w:color="auto" w:fill="auto"/>
          </w:tcPr>
          <w:p w14:paraId="05B14866" w14:textId="3EEA9DD8" w:rsidR="00EE3083" w:rsidRPr="00AB3753" w:rsidRDefault="00EE3083" w:rsidP="00EE3083">
            <w:r w:rsidRPr="00F56C89">
              <w:t>All interested citizens can find information on how to fill vacancies, on where to apply for benefits and on welfare policies.</w:t>
            </w:r>
          </w:p>
        </w:tc>
      </w:tr>
      <w:tr w:rsidR="00EE3083" w:rsidRPr="00AB3753" w14:paraId="20A719B2" w14:textId="77777777" w:rsidTr="00AC73B1">
        <w:trPr>
          <w:trHeight w:val="94"/>
        </w:trPr>
        <w:tc>
          <w:tcPr>
            <w:tcW w:w="5000" w:type="pct"/>
            <w:gridSpan w:val="2"/>
            <w:shd w:val="clear" w:color="auto" w:fill="EFFBFF"/>
          </w:tcPr>
          <w:p w14:paraId="1B33789F" w14:textId="77777777" w:rsidR="00EE3083" w:rsidRPr="00AB3753" w:rsidRDefault="00EE3083" w:rsidP="00EE3083">
            <w:pPr>
              <w:pStyle w:val="Subtitle"/>
            </w:pPr>
            <w:r w:rsidRPr="00A5034E">
              <w:t>Taxes</w:t>
            </w:r>
          </w:p>
        </w:tc>
      </w:tr>
      <w:tr w:rsidR="00EE3083" w:rsidRPr="00AB3753" w14:paraId="7A4480DB" w14:textId="77777777" w:rsidTr="00AC73B1">
        <w:trPr>
          <w:trHeight w:val="198"/>
        </w:trPr>
        <w:tc>
          <w:tcPr>
            <w:tcW w:w="5000" w:type="pct"/>
            <w:gridSpan w:val="2"/>
            <w:shd w:val="clear" w:color="auto" w:fill="auto"/>
          </w:tcPr>
          <w:p w14:paraId="45918267" w14:textId="31149B5D" w:rsidR="00EE3083" w:rsidRPr="00AB3753" w:rsidRDefault="00EE3083" w:rsidP="00EE3083">
            <w:r w:rsidRPr="00F56C89">
              <w:rPr>
                <w:b/>
              </w:rPr>
              <w:t>Benefits calculator</w:t>
            </w:r>
            <w:r w:rsidDel="00F704F8">
              <w:rPr>
                <w:b/>
                <w:bCs/>
              </w:rPr>
              <w:t xml:space="preserve"> </w:t>
            </w:r>
          </w:p>
        </w:tc>
      </w:tr>
      <w:tr w:rsidR="00EE3083" w:rsidRPr="00AB3753" w14:paraId="1DF11525" w14:textId="77777777" w:rsidTr="00AC73B1">
        <w:trPr>
          <w:trHeight w:val="198"/>
        </w:trPr>
        <w:tc>
          <w:tcPr>
            <w:tcW w:w="956" w:type="pct"/>
            <w:shd w:val="clear" w:color="auto" w:fill="auto"/>
          </w:tcPr>
          <w:p w14:paraId="311050CA" w14:textId="77777777" w:rsidR="00EE3083" w:rsidRPr="00AB3753" w:rsidRDefault="00EE3083" w:rsidP="00EE3083">
            <w:r w:rsidRPr="00AB3753">
              <w:t>Responsibility:</w:t>
            </w:r>
          </w:p>
        </w:tc>
        <w:tc>
          <w:tcPr>
            <w:tcW w:w="4044" w:type="pct"/>
            <w:shd w:val="clear" w:color="auto" w:fill="auto"/>
          </w:tcPr>
          <w:p w14:paraId="59F81957" w14:textId="49BC2762" w:rsidR="00EE3083" w:rsidRPr="00AB3753" w:rsidRDefault="00EE3083" w:rsidP="00EE3083">
            <w:r w:rsidRPr="00F56C89">
              <w:t>Central government</w:t>
            </w:r>
          </w:p>
        </w:tc>
      </w:tr>
      <w:tr w:rsidR="00EE3083" w:rsidRPr="00AB3753" w14:paraId="3B1D237D" w14:textId="77777777" w:rsidTr="00AC73B1">
        <w:trPr>
          <w:trHeight w:val="37"/>
        </w:trPr>
        <w:tc>
          <w:tcPr>
            <w:tcW w:w="956" w:type="pct"/>
            <w:shd w:val="clear" w:color="auto" w:fill="auto"/>
          </w:tcPr>
          <w:p w14:paraId="44C4ED8E" w14:textId="77777777" w:rsidR="00EE3083" w:rsidRPr="00AB3753" w:rsidRDefault="00EE3083" w:rsidP="00EE3083">
            <w:r w:rsidRPr="00AB3753">
              <w:t xml:space="preserve">Website: </w:t>
            </w:r>
          </w:p>
        </w:tc>
        <w:tc>
          <w:tcPr>
            <w:tcW w:w="4044" w:type="pct"/>
            <w:shd w:val="clear" w:color="auto" w:fill="auto"/>
          </w:tcPr>
          <w:p w14:paraId="51DA3481" w14:textId="523FBC9B" w:rsidR="00EE3083" w:rsidRPr="00AB3753" w:rsidRDefault="00E605F9" w:rsidP="00EE3083">
            <w:hyperlink r:id="rId209" w:history="1">
              <w:r w:rsidR="00EE3083" w:rsidRPr="0087581A">
                <w:rPr>
                  <w:rStyle w:val="Hyperlink"/>
                  <w:szCs w:val="20"/>
                </w:rPr>
                <w:t>https://www.gov.uk/benefits-calculators</w:t>
              </w:r>
            </w:hyperlink>
            <w:r w:rsidR="00EE3083" w:rsidRPr="0087581A">
              <w:rPr>
                <w:szCs w:val="20"/>
              </w:rPr>
              <w:t xml:space="preserve">  </w:t>
            </w:r>
          </w:p>
        </w:tc>
      </w:tr>
      <w:tr w:rsidR="00EE3083" w:rsidRPr="00AB3753" w14:paraId="72D3724E" w14:textId="77777777" w:rsidTr="00AC73B1">
        <w:trPr>
          <w:trHeight w:val="242"/>
        </w:trPr>
        <w:tc>
          <w:tcPr>
            <w:tcW w:w="956" w:type="pct"/>
            <w:shd w:val="clear" w:color="auto" w:fill="auto"/>
          </w:tcPr>
          <w:p w14:paraId="67E73817" w14:textId="77777777" w:rsidR="00EE3083" w:rsidRPr="00AB3753" w:rsidRDefault="00EE3083" w:rsidP="00EE3083">
            <w:r w:rsidRPr="00AB3753">
              <w:t xml:space="preserve">Description: </w:t>
            </w:r>
          </w:p>
        </w:tc>
        <w:tc>
          <w:tcPr>
            <w:tcW w:w="4044" w:type="pct"/>
            <w:shd w:val="clear" w:color="auto" w:fill="auto"/>
          </w:tcPr>
          <w:p w14:paraId="717D6688" w14:textId="723376A0" w:rsidR="00EE3083" w:rsidRPr="00AB3753" w:rsidRDefault="00EE3083" w:rsidP="00EE3083">
            <w:r w:rsidRPr="00F56C89">
              <w:t xml:space="preserve">The </w:t>
            </w:r>
            <w:hyperlink r:id="rId210" w:history="1">
              <w:r>
                <w:t>GOV.UK</w:t>
              </w:r>
            </w:hyperlink>
            <w:r w:rsidRPr="0087581A">
              <w:rPr>
                <w:szCs w:val="20"/>
              </w:rPr>
              <w:t xml:space="preserve"> website provides access to an independent benefits calculator that enables users to find out what benefits they could get, how to claim them, and how the benefits will be affected if one starts to work. The service is free to use, anonymous, and have replaced the Benefits Adviser service.</w:t>
            </w:r>
          </w:p>
        </w:tc>
      </w:tr>
      <w:tr w:rsidR="00EE3083" w:rsidRPr="00AB3753" w14:paraId="71246B8A" w14:textId="77777777" w:rsidTr="00AC73B1">
        <w:trPr>
          <w:trHeight w:val="311"/>
        </w:trPr>
        <w:tc>
          <w:tcPr>
            <w:tcW w:w="5000" w:type="pct"/>
            <w:gridSpan w:val="2"/>
            <w:shd w:val="clear" w:color="auto" w:fill="auto"/>
          </w:tcPr>
          <w:p w14:paraId="36763D8F" w14:textId="3D5416D9" w:rsidR="00EE3083" w:rsidRPr="00AB3753" w:rsidRDefault="00EE3083" w:rsidP="00EE3083">
            <w:r>
              <w:rPr>
                <w:b/>
              </w:rPr>
              <w:t>Sign in to personal tax account</w:t>
            </w:r>
          </w:p>
        </w:tc>
      </w:tr>
      <w:tr w:rsidR="00E133F0" w:rsidRPr="00AB3753" w14:paraId="769FEA26" w14:textId="77777777" w:rsidTr="00AC73B1">
        <w:trPr>
          <w:trHeight w:val="311"/>
        </w:trPr>
        <w:tc>
          <w:tcPr>
            <w:tcW w:w="956" w:type="pct"/>
            <w:shd w:val="clear" w:color="auto" w:fill="auto"/>
          </w:tcPr>
          <w:p w14:paraId="7E1A7DD5" w14:textId="31DA9011" w:rsidR="00E133F0" w:rsidRDefault="00E133F0" w:rsidP="00E133F0">
            <w:r w:rsidRPr="00AB3753">
              <w:t>Responsibility:</w:t>
            </w:r>
          </w:p>
        </w:tc>
        <w:tc>
          <w:tcPr>
            <w:tcW w:w="4044" w:type="pct"/>
            <w:shd w:val="clear" w:color="auto" w:fill="auto"/>
          </w:tcPr>
          <w:p w14:paraId="595A41EC" w14:textId="61B95FAA" w:rsidR="00E133F0" w:rsidRPr="00AB3753" w:rsidRDefault="00E133F0" w:rsidP="00E133F0">
            <w:r w:rsidRPr="00F56C89">
              <w:t>Central government</w:t>
            </w:r>
            <w:r>
              <w:t>, HM Revenue &amp; Customs (HMRC)</w:t>
            </w:r>
          </w:p>
        </w:tc>
      </w:tr>
      <w:tr w:rsidR="00E133F0" w:rsidRPr="00AB3753" w14:paraId="04361264" w14:textId="77777777" w:rsidTr="00AC73B1">
        <w:trPr>
          <w:trHeight w:val="311"/>
        </w:trPr>
        <w:tc>
          <w:tcPr>
            <w:tcW w:w="956" w:type="pct"/>
            <w:shd w:val="clear" w:color="auto" w:fill="auto"/>
          </w:tcPr>
          <w:p w14:paraId="45EBCE16" w14:textId="28D59C17" w:rsidR="00E133F0" w:rsidRDefault="00E133F0" w:rsidP="00E133F0">
            <w:r w:rsidRPr="00AB3753">
              <w:t xml:space="preserve">Website: </w:t>
            </w:r>
          </w:p>
        </w:tc>
        <w:tc>
          <w:tcPr>
            <w:tcW w:w="4044" w:type="pct"/>
            <w:shd w:val="clear" w:color="auto" w:fill="auto"/>
          </w:tcPr>
          <w:p w14:paraId="024DF82A" w14:textId="1F97DB52" w:rsidR="00E133F0" w:rsidRPr="00AB3753" w:rsidRDefault="00E605F9" w:rsidP="00E133F0">
            <w:hyperlink r:id="rId211" w:history="1">
              <w:r w:rsidR="00E133F0" w:rsidRPr="00B91851">
                <w:rPr>
                  <w:rStyle w:val="Hyperlink"/>
                </w:rPr>
                <w:t>https://www.gov.uk/personal-tax-account</w:t>
              </w:r>
            </w:hyperlink>
            <w:r w:rsidR="00E133F0">
              <w:t xml:space="preserve"> </w:t>
            </w:r>
          </w:p>
        </w:tc>
      </w:tr>
      <w:tr w:rsidR="00E133F0" w:rsidRPr="00AB3753" w14:paraId="6D268AC3" w14:textId="77777777" w:rsidTr="00AC73B1">
        <w:trPr>
          <w:trHeight w:val="311"/>
        </w:trPr>
        <w:tc>
          <w:tcPr>
            <w:tcW w:w="956" w:type="pct"/>
            <w:shd w:val="clear" w:color="auto" w:fill="auto"/>
          </w:tcPr>
          <w:p w14:paraId="7BCDFF70" w14:textId="25D1F5E0" w:rsidR="00E133F0" w:rsidRDefault="00E133F0" w:rsidP="00E133F0">
            <w:r w:rsidRPr="00AB3753">
              <w:lastRenderedPageBreak/>
              <w:t xml:space="preserve">Description: </w:t>
            </w:r>
          </w:p>
        </w:tc>
        <w:tc>
          <w:tcPr>
            <w:tcW w:w="4044" w:type="pct"/>
            <w:shd w:val="clear" w:color="auto" w:fill="auto"/>
          </w:tcPr>
          <w:p w14:paraId="28CD75A2" w14:textId="1FC5951C" w:rsidR="00E133F0" w:rsidRPr="00AB3753" w:rsidRDefault="00E133F0" w:rsidP="00E133F0">
            <w:r>
              <w:t>Through GOV.UK Verify, one can use their personal tax account to check records and manage details with HM Revenue &amp; Customs.</w:t>
            </w:r>
          </w:p>
        </w:tc>
      </w:tr>
      <w:tr w:rsidR="00E133F0" w:rsidRPr="00AB3753" w14:paraId="06426C91" w14:textId="77777777" w:rsidTr="00AC73B1">
        <w:trPr>
          <w:trHeight w:val="311"/>
        </w:trPr>
        <w:tc>
          <w:tcPr>
            <w:tcW w:w="5000" w:type="pct"/>
            <w:gridSpan w:val="2"/>
            <w:shd w:val="clear" w:color="auto" w:fill="auto"/>
          </w:tcPr>
          <w:p w14:paraId="46BAC5C8" w14:textId="155CD8D0" w:rsidR="00E133F0" w:rsidRPr="00AB3753" w:rsidRDefault="00E133F0" w:rsidP="00E133F0">
            <w:r w:rsidRPr="00F56C89">
              <w:rPr>
                <w:b/>
              </w:rPr>
              <w:t>Income taxes: declaration, notification of assessment</w:t>
            </w:r>
          </w:p>
        </w:tc>
      </w:tr>
      <w:tr w:rsidR="00E133F0" w:rsidRPr="00AB3753" w14:paraId="51D4C282" w14:textId="77777777" w:rsidTr="00AC73B1">
        <w:trPr>
          <w:trHeight w:val="311"/>
        </w:trPr>
        <w:tc>
          <w:tcPr>
            <w:tcW w:w="956" w:type="pct"/>
            <w:shd w:val="clear" w:color="auto" w:fill="auto"/>
          </w:tcPr>
          <w:p w14:paraId="29C51A92" w14:textId="11D82E75" w:rsidR="00E133F0" w:rsidRDefault="00E133F0" w:rsidP="00E133F0">
            <w:r w:rsidRPr="00AB3753">
              <w:t>Responsibility:</w:t>
            </w:r>
          </w:p>
        </w:tc>
        <w:tc>
          <w:tcPr>
            <w:tcW w:w="4044" w:type="pct"/>
            <w:shd w:val="clear" w:color="auto" w:fill="auto"/>
          </w:tcPr>
          <w:p w14:paraId="09991C06" w14:textId="30A95B0E" w:rsidR="00E133F0" w:rsidRPr="00AB3753" w:rsidRDefault="00E133F0" w:rsidP="00E133F0">
            <w:r w:rsidRPr="00F56C89">
              <w:t>Central government, HM Revenue &amp; Customs</w:t>
            </w:r>
            <w:r>
              <w:t xml:space="preserve"> (HMRC)</w:t>
            </w:r>
          </w:p>
        </w:tc>
      </w:tr>
      <w:tr w:rsidR="00E133F0" w:rsidRPr="00AB3753" w14:paraId="40E0ABDF" w14:textId="77777777" w:rsidTr="00AC73B1">
        <w:trPr>
          <w:trHeight w:val="311"/>
        </w:trPr>
        <w:tc>
          <w:tcPr>
            <w:tcW w:w="956" w:type="pct"/>
            <w:shd w:val="clear" w:color="auto" w:fill="auto"/>
          </w:tcPr>
          <w:p w14:paraId="1308A4A7" w14:textId="2D7AEC70" w:rsidR="00E133F0" w:rsidRDefault="00E133F0" w:rsidP="00E133F0">
            <w:r w:rsidRPr="00AB3753">
              <w:t xml:space="preserve">Website: </w:t>
            </w:r>
          </w:p>
        </w:tc>
        <w:tc>
          <w:tcPr>
            <w:tcW w:w="4044" w:type="pct"/>
            <w:shd w:val="clear" w:color="auto" w:fill="auto"/>
          </w:tcPr>
          <w:p w14:paraId="4DA15257" w14:textId="6C16ED78" w:rsidR="00E133F0" w:rsidRPr="00AB3753" w:rsidRDefault="00E605F9" w:rsidP="00E133F0">
            <w:hyperlink r:id="rId212" w:history="1">
              <w:r w:rsidR="00E133F0" w:rsidRPr="0087581A">
                <w:rPr>
                  <w:rStyle w:val="Hyperlink"/>
                  <w:rFonts w:eastAsia="Arial" w:cs="Arial"/>
                  <w:szCs w:val="20"/>
                </w:rPr>
                <w:t>https://www.gov.uk/log-in-file-self-assessment-tax-return</w:t>
              </w:r>
            </w:hyperlink>
            <w:r w:rsidR="00E133F0" w:rsidRPr="0087581A">
              <w:rPr>
                <w:rFonts w:eastAsia="Arial" w:cs="Arial"/>
                <w:color w:val="000000"/>
                <w:szCs w:val="20"/>
              </w:rPr>
              <w:t xml:space="preserve"> </w:t>
            </w:r>
          </w:p>
        </w:tc>
      </w:tr>
      <w:tr w:rsidR="00E133F0" w:rsidRPr="00AB3753" w14:paraId="3B23A666" w14:textId="77777777" w:rsidTr="00AC73B1">
        <w:trPr>
          <w:trHeight w:val="311"/>
        </w:trPr>
        <w:tc>
          <w:tcPr>
            <w:tcW w:w="956" w:type="pct"/>
            <w:shd w:val="clear" w:color="auto" w:fill="auto"/>
          </w:tcPr>
          <w:p w14:paraId="14BFCF89" w14:textId="5FCD456D" w:rsidR="00E133F0" w:rsidRDefault="00E133F0" w:rsidP="00E133F0">
            <w:r w:rsidRPr="00AB3753">
              <w:t xml:space="preserve">Description: </w:t>
            </w:r>
          </w:p>
        </w:tc>
        <w:tc>
          <w:tcPr>
            <w:tcW w:w="4044" w:type="pct"/>
            <w:shd w:val="clear" w:color="auto" w:fill="auto"/>
          </w:tcPr>
          <w:p w14:paraId="1D89663B" w14:textId="46A0F613" w:rsidR="00E133F0" w:rsidRPr="00AB3753" w:rsidRDefault="00E133F0" w:rsidP="00E133F0">
            <w:r w:rsidRPr="00F56C89">
              <w:t xml:space="preserve">An online self-assessment system enables individuals and agents to send tax returns over </w:t>
            </w:r>
            <w:r w:rsidRPr="003E3055">
              <w:t>the Internet and offer automatic calculation of tax and faster repayments. The system features improved response to customer feedback and is now able to remember personal details securely, pre-fill forms, perform all calculations automatically and make ins</w:t>
            </w:r>
            <w:r w:rsidRPr="00532F5E">
              <w:t>tant refunds electronically. To participate, registration with the 'Government Gateway' is required. Comprehensive information on taxes is available on the '</w:t>
            </w:r>
            <w:hyperlink r:id="rId213" w:history="1">
              <w:r w:rsidRPr="00F56C89">
                <w:rPr>
                  <w:rStyle w:val="Hyperlink"/>
                </w:rPr>
                <w:t>GOV.UK</w:t>
              </w:r>
            </w:hyperlink>
            <w:r w:rsidRPr="00F56C89">
              <w:t>' website. HMRC is developing personalised digital accounts for businesses and individuals. The accounts will be tailored to their specific circumstance and enrolments, bringing together everything they need in one place.</w:t>
            </w:r>
          </w:p>
        </w:tc>
      </w:tr>
      <w:tr w:rsidR="00E133F0" w:rsidRPr="00AB3753" w14:paraId="47255698" w14:textId="77777777" w:rsidTr="00AC73B1">
        <w:trPr>
          <w:trHeight w:val="311"/>
        </w:trPr>
        <w:tc>
          <w:tcPr>
            <w:tcW w:w="5000" w:type="pct"/>
            <w:gridSpan w:val="2"/>
            <w:shd w:val="clear" w:color="auto" w:fill="auto"/>
          </w:tcPr>
          <w:p w14:paraId="4F388A7A" w14:textId="3C0FECB6" w:rsidR="00E133F0" w:rsidRPr="00AB3753" w:rsidRDefault="00E133F0" w:rsidP="00E133F0">
            <w:r>
              <w:rPr>
                <w:b/>
              </w:rPr>
              <w:t>Check Income Tax for the current year</w:t>
            </w:r>
          </w:p>
        </w:tc>
      </w:tr>
      <w:tr w:rsidR="00E133F0" w:rsidRPr="00AB3753" w14:paraId="7891439B" w14:textId="77777777" w:rsidTr="00AC73B1">
        <w:trPr>
          <w:trHeight w:val="311"/>
        </w:trPr>
        <w:tc>
          <w:tcPr>
            <w:tcW w:w="956" w:type="pct"/>
            <w:shd w:val="clear" w:color="auto" w:fill="auto"/>
          </w:tcPr>
          <w:p w14:paraId="3FF91CCD" w14:textId="575BCF7B" w:rsidR="00E133F0" w:rsidRDefault="00E133F0" w:rsidP="00E133F0">
            <w:r w:rsidRPr="00AB3753">
              <w:t>Responsibility:</w:t>
            </w:r>
          </w:p>
        </w:tc>
        <w:tc>
          <w:tcPr>
            <w:tcW w:w="4044" w:type="pct"/>
            <w:shd w:val="clear" w:color="auto" w:fill="auto"/>
          </w:tcPr>
          <w:p w14:paraId="52D2B5B2" w14:textId="62DF3FFD" w:rsidR="00E133F0" w:rsidRPr="00AB3753" w:rsidRDefault="00E133F0" w:rsidP="00E133F0">
            <w:r w:rsidRPr="00F56C89">
              <w:t>Central government, HM Revenue &amp; Customs</w:t>
            </w:r>
            <w:r>
              <w:t xml:space="preserve"> (HMRC)</w:t>
            </w:r>
          </w:p>
        </w:tc>
      </w:tr>
      <w:tr w:rsidR="00E133F0" w:rsidRPr="00AB3753" w14:paraId="023ED9C8" w14:textId="77777777" w:rsidTr="00AC73B1">
        <w:trPr>
          <w:trHeight w:val="311"/>
        </w:trPr>
        <w:tc>
          <w:tcPr>
            <w:tcW w:w="956" w:type="pct"/>
            <w:shd w:val="clear" w:color="auto" w:fill="auto"/>
          </w:tcPr>
          <w:p w14:paraId="1543AA4C" w14:textId="78338D6D" w:rsidR="00E133F0" w:rsidRDefault="00E133F0" w:rsidP="00E133F0">
            <w:r w:rsidRPr="00AB3753">
              <w:t xml:space="preserve">Website: </w:t>
            </w:r>
          </w:p>
        </w:tc>
        <w:tc>
          <w:tcPr>
            <w:tcW w:w="4044" w:type="pct"/>
            <w:shd w:val="clear" w:color="auto" w:fill="auto"/>
          </w:tcPr>
          <w:p w14:paraId="5FE8D4F6" w14:textId="29A6C732" w:rsidR="00E133F0" w:rsidRPr="00AB3753" w:rsidRDefault="00E605F9" w:rsidP="00E133F0">
            <w:hyperlink r:id="rId214" w:history="1">
              <w:r w:rsidR="00E133F0" w:rsidRPr="00B91851">
                <w:rPr>
                  <w:rStyle w:val="Hyperlink"/>
                </w:rPr>
                <w:t>https://www.gov.uk/check-income-tax-current-year</w:t>
              </w:r>
            </w:hyperlink>
            <w:r w:rsidR="00E133F0">
              <w:t xml:space="preserve"> </w:t>
            </w:r>
          </w:p>
        </w:tc>
      </w:tr>
      <w:tr w:rsidR="00E133F0" w:rsidRPr="00AB3753" w14:paraId="3B88C266" w14:textId="77777777" w:rsidTr="00AC73B1">
        <w:trPr>
          <w:trHeight w:val="311"/>
        </w:trPr>
        <w:tc>
          <w:tcPr>
            <w:tcW w:w="956" w:type="pct"/>
            <w:shd w:val="clear" w:color="auto" w:fill="auto"/>
          </w:tcPr>
          <w:p w14:paraId="5483E69E" w14:textId="6CC59671" w:rsidR="00E133F0" w:rsidRDefault="00E133F0" w:rsidP="00E133F0">
            <w:r w:rsidRPr="00AB3753">
              <w:t xml:space="preserve">Description: </w:t>
            </w:r>
          </w:p>
        </w:tc>
        <w:tc>
          <w:tcPr>
            <w:tcW w:w="4044" w:type="pct"/>
            <w:shd w:val="clear" w:color="auto" w:fill="auto"/>
          </w:tcPr>
          <w:p w14:paraId="63332113" w14:textId="7E348D6C" w:rsidR="00E133F0" w:rsidRPr="00AB3753" w:rsidRDefault="00E133F0" w:rsidP="00E133F0">
            <w:r>
              <w:t>The service covers the ongoing tax year where citizens can check their tax code and Personal Allowance; tell the HMRC about changes affecting the tax code; update employer details; and see an estimate for the upcoming year.</w:t>
            </w:r>
          </w:p>
        </w:tc>
      </w:tr>
      <w:tr w:rsidR="00E133F0" w:rsidRPr="00AB3753" w14:paraId="3B91AD8C" w14:textId="77777777" w:rsidTr="00AC73B1">
        <w:trPr>
          <w:trHeight w:val="311"/>
        </w:trPr>
        <w:tc>
          <w:tcPr>
            <w:tcW w:w="5000" w:type="pct"/>
            <w:gridSpan w:val="2"/>
            <w:shd w:val="clear" w:color="auto" w:fill="auto"/>
          </w:tcPr>
          <w:p w14:paraId="64E836F8" w14:textId="25523463" w:rsidR="00E133F0" w:rsidRPr="00AB3753" w:rsidRDefault="00E133F0" w:rsidP="00E133F0">
            <w:r>
              <w:rPr>
                <w:b/>
              </w:rPr>
              <w:t>Help friends or family with their tax</w:t>
            </w:r>
          </w:p>
        </w:tc>
      </w:tr>
      <w:tr w:rsidR="00E133F0" w:rsidRPr="00AB3753" w14:paraId="05487E20" w14:textId="77777777" w:rsidTr="00AC73B1">
        <w:trPr>
          <w:trHeight w:val="311"/>
        </w:trPr>
        <w:tc>
          <w:tcPr>
            <w:tcW w:w="956" w:type="pct"/>
            <w:shd w:val="clear" w:color="auto" w:fill="auto"/>
          </w:tcPr>
          <w:p w14:paraId="76D1097E" w14:textId="00150CC8" w:rsidR="00E133F0" w:rsidRDefault="00E133F0" w:rsidP="00E133F0">
            <w:r w:rsidRPr="00AB3753">
              <w:t>Responsibility:</w:t>
            </w:r>
          </w:p>
        </w:tc>
        <w:tc>
          <w:tcPr>
            <w:tcW w:w="4044" w:type="pct"/>
            <w:shd w:val="clear" w:color="auto" w:fill="auto"/>
          </w:tcPr>
          <w:p w14:paraId="4C66228E" w14:textId="4A13BFF8" w:rsidR="00E133F0" w:rsidRPr="00AB3753" w:rsidRDefault="00E133F0" w:rsidP="00E133F0">
            <w:r w:rsidRPr="00F56C89">
              <w:t>Central government, HM Revenue &amp; Customs</w:t>
            </w:r>
            <w:r>
              <w:t xml:space="preserve"> (HMRC)</w:t>
            </w:r>
          </w:p>
        </w:tc>
      </w:tr>
      <w:tr w:rsidR="00E133F0" w:rsidRPr="00AB3753" w14:paraId="01733ACD" w14:textId="77777777" w:rsidTr="00AC73B1">
        <w:trPr>
          <w:trHeight w:val="311"/>
        </w:trPr>
        <w:tc>
          <w:tcPr>
            <w:tcW w:w="956" w:type="pct"/>
            <w:shd w:val="clear" w:color="auto" w:fill="auto"/>
          </w:tcPr>
          <w:p w14:paraId="6830702E" w14:textId="4297F912" w:rsidR="00E133F0" w:rsidRDefault="00E133F0" w:rsidP="00E133F0">
            <w:r w:rsidRPr="00AB3753">
              <w:t xml:space="preserve">Website: </w:t>
            </w:r>
          </w:p>
        </w:tc>
        <w:tc>
          <w:tcPr>
            <w:tcW w:w="4044" w:type="pct"/>
            <w:shd w:val="clear" w:color="auto" w:fill="auto"/>
          </w:tcPr>
          <w:p w14:paraId="254C76B8" w14:textId="72B8607C" w:rsidR="00E133F0" w:rsidRPr="00AB3753" w:rsidRDefault="00E605F9" w:rsidP="00E133F0">
            <w:hyperlink r:id="rId215" w:history="1">
              <w:r w:rsidR="00E133F0" w:rsidRPr="00B91851">
                <w:rPr>
                  <w:rStyle w:val="Hyperlink"/>
                </w:rPr>
                <w:t>https://www.gov.uk/help-friends-family-tax</w:t>
              </w:r>
            </w:hyperlink>
            <w:r w:rsidR="00E133F0">
              <w:t xml:space="preserve"> </w:t>
            </w:r>
          </w:p>
        </w:tc>
      </w:tr>
      <w:tr w:rsidR="00E133F0" w:rsidRPr="00AB3753" w14:paraId="7F1921AB" w14:textId="77777777" w:rsidTr="00AC73B1">
        <w:trPr>
          <w:trHeight w:val="311"/>
        </w:trPr>
        <w:tc>
          <w:tcPr>
            <w:tcW w:w="956" w:type="pct"/>
            <w:shd w:val="clear" w:color="auto" w:fill="auto"/>
          </w:tcPr>
          <w:p w14:paraId="1C6AB4BF" w14:textId="5B3B0C05" w:rsidR="00E133F0" w:rsidRDefault="00E133F0" w:rsidP="00E133F0">
            <w:r w:rsidRPr="00AB3753">
              <w:t xml:space="preserve">Description: </w:t>
            </w:r>
          </w:p>
        </w:tc>
        <w:tc>
          <w:tcPr>
            <w:tcW w:w="4044" w:type="pct"/>
            <w:shd w:val="clear" w:color="auto" w:fill="auto"/>
          </w:tcPr>
          <w:p w14:paraId="44A4BDFB" w14:textId="265A7B9F" w:rsidR="00E133F0" w:rsidRPr="00AB3753" w:rsidRDefault="00E133F0" w:rsidP="00E133F0">
            <w:r>
              <w:t>One can register online as a ‘trusted helper’ to help a friend or relative to check they are paying the right amount of Income Tax; to check or update their personal tax account; to claim a tax refund; to check or update the company car tax. The service must be used by the person receiving help, and if not possible then the HMRC must be contacted.</w:t>
            </w:r>
          </w:p>
        </w:tc>
      </w:tr>
      <w:tr w:rsidR="00E133F0" w:rsidRPr="00AB3753" w14:paraId="7072D3A5" w14:textId="77777777" w:rsidTr="00AC73B1">
        <w:trPr>
          <w:trHeight w:val="311"/>
        </w:trPr>
        <w:tc>
          <w:tcPr>
            <w:tcW w:w="5000" w:type="pct"/>
            <w:gridSpan w:val="2"/>
            <w:shd w:val="clear" w:color="auto" w:fill="auto"/>
          </w:tcPr>
          <w:p w14:paraId="7D603F8C" w14:textId="338205EB" w:rsidR="00E133F0" w:rsidRPr="00AB3753" w:rsidRDefault="00E133F0" w:rsidP="00E133F0">
            <w:r w:rsidRPr="00F56C89">
              <w:rPr>
                <w:b/>
              </w:rPr>
              <w:t>Jobseeker’s Allowance Online</w:t>
            </w:r>
          </w:p>
        </w:tc>
      </w:tr>
      <w:tr w:rsidR="00E133F0" w:rsidRPr="00AB3753" w14:paraId="7BCF7E26" w14:textId="77777777" w:rsidTr="00AC73B1">
        <w:trPr>
          <w:trHeight w:val="311"/>
        </w:trPr>
        <w:tc>
          <w:tcPr>
            <w:tcW w:w="956" w:type="pct"/>
            <w:shd w:val="clear" w:color="auto" w:fill="auto"/>
          </w:tcPr>
          <w:p w14:paraId="73A2F62C" w14:textId="5CF3EEA0" w:rsidR="00E133F0" w:rsidRDefault="00E133F0" w:rsidP="00E133F0">
            <w:r w:rsidRPr="00AB3753">
              <w:t>Responsibility:</w:t>
            </w:r>
          </w:p>
        </w:tc>
        <w:tc>
          <w:tcPr>
            <w:tcW w:w="4044" w:type="pct"/>
            <w:shd w:val="clear" w:color="auto" w:fill="auto"/>
          </w:tcPr>
          <w:p w14:paraId="4DCAE567" w14:textId="2E1BE311" w:rsidR="00E133F0" w:rsidRPr="00AB3753" w:rsidRDefault="00E133F0" w:rsidP="00E133F0">
            <w:r w:rsidRPr="00F56C89">
              <w:t>Central government, Jobcentre PLUS</w:t>
            </w:r>
          </w:p>
        </w:tc>
      </w:tr>
      <w:tr w:rsidR="00E133F0" w:rsidRPr="00AB3753" w14:paraId="37F553E1" w14:textId="77777777" w:rsidTr="00AC73B1">
        <w:trPr>
          <w:trHeight w:val="311"/>
        </w:trPr>
        <w:tc>
          <w:tcPr>
            <w:tcW w:w="956" w:type="pct"/>
            <w:shd w:val="clear" w:color="auto" w:fill="auto"/>
          </w:tcPr>
          <w:p w14:paraId="1A335238" w14:textId="15165881" w:rsidR="00E133F0" w:rsidRDefault="00E133F0" w:rsidP="00E133F0">
            <w:r w:rsidRPr="00AB3753">
              <w:t xml:space="preserve">Website: </w:t>
            </w:r>
          </w:p>
        </w:tc>
        <w:tc>
          <w:tcPr>
            <w:tcW w:w="4044" w:type="pct"/>
            <w:shd w:val="clear" w:color="auto" w:fill="auto"/>
          </w:tcPr>
          <w:p w14:paraId="3DE5E7AB" w14:textId="1CB33C69" w:rsidR="00E133F0" w:rsidRPr="00AB3753" w:rsidRDefault="00E605F9" w:rsidP="00E133F0">
            <w:hyperlink r:id="rId216" w:history="1">
              <w:r w:rsidR="00E133F0" w:rsidRPr="0087581A">
                <w:rPr>
                  <w:rStyle w:val="Hyperlink"/>
                  <w:szCs w:val="20"/>
                </w:rPr>
                <w:t>http://www.nidirect.gov.uk/</w:t>
              </w:r>
            </w:hyperlink>
            <w:r w:rsidR="00E133F0" w:rsidRPr="0087581A">
              <w:rPr>
                <w:szCs w:val="20"/>
              </w:rPr>
              <w:t xml:space="preserve"> </w:t>
            </w:r>
          </w:p>
        </w:tc>
      </w:tr>
      <w:tr w:rsidR="00E133F0" w:rsidRPr="00AB3753" w14:paraId="257B7AF8" w14:textId="77777777" w:rsidTr="00AC73B1">
        <w:trPr>
          <w:trHeight w:val="311"/>
        </w:trPr>
        <w:tc>
          <w:tcPr>
            <w:tcW w:w="956" w:type="pct"/>
            <w:shd w:val="clear" w:color="auto" w:fill="auto"/>
          </w:tcPr>
          <w:p w14:paraId="0EF1B947" w14:textId="154E0151" w:rsidR="00E133F0" w:rsidRDefault="00E133F0" w:rsidP="00E133F0">
            <w:r w:rsidRPr="00AB3753">
              <w:t xml:space="preserve">Description: </w:t>
            </w:r>
          </w:p>
        </w:tc>
        <w:tc>
          <w:tcPr>
            <w:tcW w:w="4044" w:type="pct"/>
            <w:shd w:val="clear" w:color="auto" w:fill="auto"/>
          </w:tcPr>
          <w:p w14:paraId="6A5DA478" w14:textId="1961460A" w:rsidR="00E133F0" w:rsidRPr="00AB3753" w:rsidRDefault="00E133F0" w:rsidP="00E133F0">
            <w:r w:rsidRPr="00F56C89">
              <w:t xml:space="preserve">Jobseeker’s Allowance (JSA) is paid to help people who are unemployed or on a low income </w:t>
            </w:r>
            <w:r w:rsidR="003D0947">
              <w:t>and</w:t>
            </w:r>
            <w:r w:rsidRPr="00F56C89">
              <w:t xml:space="preserve"> looking for </w:t>
            </w:r>
            <w:r w:rsidR="003D0947">
              <w:t>work</w:t>
            </w:r>
            <w:r w:rsidRPr="00F56C89">
              <w:t xml:space="preserve">. If </w:t>
            </w:r>
            <w:r w:rsidR="003D0947">
              <w:t>someone</w:t>
            </w:r>
            <w:r w:rsidR="003D0947" w:rsidRPr="00F56C89">
              <w:t xml:space="preserve"> </w:t>
            </w:r>
            <w:r w:rsidRPr="00F56C89">
              <w:t>is eligible, he/she can make an</w:t>
            </w:r>
            <w:r w:rsidRPr="003E3055">
              <w:t xml:space="preserve"> application online or contact the Telephone Jobcentre Plus on Freephone at 0800 055 6688.</w:t>
            </w:r>
          </w:p>
        </w:tc>
      </w:tr>
      <w:tr w:rsidR="00E133F0" w:rsidRPr="00AB3753" w14:paraId="26284547" w14:textId="77777777" w:rsidTr="00AC73B1">
        <w:trPr>
          <w:trHeight w:val="311"/>
        </w:trPr>
        <w:tc>
          <w:tcPr>
            <w:tcW w:w="5000" w:type="pct"/>
            <w:gridSpan w:val="2"/>
            <w:shd w:val="clear" w:color="auto" w:fill="auto"/>
          </w:tcPr>
          <w:p w14:paraId="5C543954" w14:textId="0E54259A" w:rsidR="00E133F0" w:rsidRPr="00AB3753" w:rsidRDefault="00B803E8" w:rsidP="004C51D9">
            <w:pPr>
              <w:keepNext/>
              <w:keepLines/>
            </w:pPr>
            <w:r>
              <w:rPr>
                <w:b/>
              </w:rPr>
              <w:lastRenderedPageBreak/>
              <w:t>Universal Credit</w:t>
            </w:r>
          </w:p>
        </w:tc>
      </w:tr>
      <w:tr w:rsidR="00F33B41" w:rsidRPr="00AB3753" w14:paraId="4CD14F35" w14:textId="77777777" w:rsidTr="00AC73B1">
        <w:trPr>
          <w:trHeight w:val="311"/>
        </w:trPr>
        <w:tc>
          <w:tcPr>
            <w:tcW w:w="956" w:type="pct"/>
            <w:shd w:val="clear" w:color="auto" w:fill="auto"/>
          </w:tcPr>
          <w:p w14:paraId="7987F405" w14:textId="2FE9A564" w:rsidR="00F33B41" w:rsidRDefault="00F33B41" w:rsidP="004C51D9">
            <w:pPr>
              <w:keepNext/>
              <w:keepLines/>
            </w:pPr>
            <w:r w:rsidRPr="00AB3753">
              <w:t>Responsibility:</w:t>
            </w:r>
          </w:p>
        </w:tc>
        <w:tc>
          <w:tcPr>
            <w:tcW w:w="4044" w:type="pct"/>
            <w:shd w:val="clear" w:color="auto" w:fill="auto"/>
          </w:tcPr>
          <w:p w14:paraId="6FA94BE4" w14:textId="0A582A06" w:rsidR="00F33B41" w:rsidRPr="00AB3753" w:rsidRDefault="00F33B41" w:rsidP="004C51D9">
            <w:pPr>
              <w:keepNext/>
              <w:keepLines/>
            </w:pPr>
            <w:r w:rsidRPr="00F56C89">
              <w:t>Central government</w:t>
            </w:r>
            <w:r>
              <w:t>, Department for Work and Pensions</w:t>
            </w:r>
          </w:p>
        </w:tc>
      </w:tr>
      <w:tr w:rsidR="00F33B41" w:rsidRPr="00AB3753" w14:paraId="7D9F27F9" w14:textId="77777777" w:rsidTr="00AC73B1">
        <w:trPr>
          <w:trHeight w:val="311"/>
        </w:trPr>
        <w:tc>
          <w:tcPr>
            <w:tcW w:w="956" w:type="pct"/>
            <w:shd w:val="clear" w:color="auto" w:fill="auto"/>
          </w:tcPr>
          <w:p w14:paraId="637F0EBE" w14:textId="317AA8E6" w:rsidR="00F33B41" w:rsidRDefault="00F33B41" w:rsidP="004C51D9">
            <w:pPr>
              <w:keepNext/>
              <w:keepLines/>
            </w:pPr>
            <w:r w:rsidRPr="00AB3753">
              <w:t xml:space="preserve">Website: </w:t>
            </w:r>
          </w:p>
        </w:tc>
        <w:tc>
          <w:tcPr>
            <w:tcW w:w="4044" w:type="pct"/>
            <w:shd w:val="clear" w:color="auto" w:fill="auto"/>
          </w:tcPr>
          <w:p w14:paraId="1C6584AA" w14:textId="7350ECA9" w:rsidR="00F33B41" w:rsidRPr="00AB3753" w:rsidRDefault="00E605F9" w:rsidP="004C51D9">
            <w:pPr>
              <w:keepNext/>
              <w:keepLines/>
            </w:pPr>
            <w:hyperlink r:id="rId217" w:history="1">
              <w:r w:rsidR="00F33B41" w:rsidRPr="00B91851">
                <w:rPr>
                  <w:rStyle w:val="Hyperlink"/>
                </w:rPr>
                <w:t>https://www.gov.uk/apply-universal-credit</w:t>
              </w:r>
            </w:hyperlink>
            <w:r w:rsidR="00F33B41">
              <w:t xml:space="preserve"> </w:t>
            </w:r>
          </w:p>
        </w:tc>
      </w:tr>
      <w:tr w:rsidR="00AC73B1" w:rsidRPr="00AB3753" w14:paraId="6BD73FE5" w14:textId="77777777" w:rsidTr="00AC73B1">
        <w:trPr>
          <w:trHeight w:val="311"/>
        </w:trPr>
        <w:tc>
          <w:tcPr>
            <w:tcW w:w="956" w:type="pct"/>
            <w:shd w:val="clear" w:color="auto" w:fill="auto"/>
          </w:tcPr>
          <w:p w14:paraId="687A0990" w14:textId="3138D93B" w:rsidR="00AC73B1" w:rsidRPr="00AB3753" w:rsidRDefault="00AC73B1" w:rsidP="00AC73B1">
            <w:r>
              <w:t>Description:</w:t>
            </w:r>
          </w:p>
        </w:tc>
        <w:tc>
          <w:tcPr>
            <w:tcW w:w="4044" w:type="pct"/>
            <w:shd w:val="clear" w:color="auto" w:fill="auto"/>
          </w:tcPr>
          <w:p w14:paraId="2CCDBCF8" w14:textId="4CACC9D5" w:rsidR="00AC73B1" w:rsidRDefault="00AC73B1" w:rsidP="00AC73B1">
            <w:pPr>
              <w:rPr>
                <w:rStyle w:val="Hyperlink"/>
              </w:rPr>
            </w:pPr>
            <w:r>
              <w:t>After checking the eligibility criteria depending on place of residence, citizens can apply online to receive universal credit.</w:t>
            </w:r>
          </w:p>
        </w:tc>
      </w:tr>
      <w:tr w:rsidR="00AC73B1" w:rsidRPr="00AB3753" w14:paraId="1E3D4CAF" w14:textId="77777777" w:rsidTr="00AC73B1">
        <w:trPr>
          <w:trHeight w:val="311"/>
        </w:trPr>
        <w:tc>
          <w:tcPr>
            <w:tcW w:w="5000" w:type="pct"/>
            <w:gridSpan w:val="2"/>
            <w:shd w:val="clear" w:color="auto" w:fill="auto"/>
          </w:tcPr>
          <w:p w14:paraId="5B567116" w14:textId="584E2DBE" w:rsidR="00AC73B1" w:rsidRPr="00AB3753" w:rsidRDefault="00AC73B1" w:rsidP="00AC73B1">
            <w:r>
              <w:rPr>
                <w:b/>
              </w:rPr>
              <w:t>Rural grants and payments details</w:t>
            </w:r>
          </w:p>
        </w:tc>
      </w:tr>
      <w:tr w:rsidR="00AC73B1" w:rsidRPr="00AB3753" w14:paraId="647F56FE" w14:textId="77777777" w:rsidTr="00AC73B1">
        <w:trPr>
          <w:trHeight w:val="311"/>
        </w:trPr>
        <w:tc>
          <w:tcPr>
            <w:tcW w:w="956" w:type="pct"/>
            <w:shd w:val="clear" w:color="auto" w:fill="auto"/>
          </w:tcPr>
          <w:p w14:paraId="5BDF1050" w14:textId="608F2A94" w:rsidR="00AC73B1" w:rsidRDefault="00AC73B1" w:rsidP="00AC73B1">
            <w:r w:rsidRPr="00AB3753">
              <w:t>Responsibility:</w:t>
            </w:r>
          </w:p>
        </w:tc>
        <w:tc>
          <w:tcPr>
            <w:tcW w:w="4044" w:type="pct"/>
            <w:shd w:val="clear" w:color="auto" w:fill="auto"/>
          </w:tcPr>
          <w:p w14:paraId="1781AABA" w14:textId="37B6B5A3" w:rsidR="00AC73B1" w:rsidRPr="00AB3753" w:rsidRDefault="00AC73B1" w:rsidP="00AC73B1">
            <w:r w:rsidRPr="00F56C89">
              <w:t>Central government</w:t>
            </w:r>
            <w:r>
              <w:t>, Department for Environment, Food and Rural Affairs</w:t>
            </w:r>
          </w:p>
        </w:tc>
      </w:tr>
      <w:tr w:rsidR="00AC73B1" w:rsidRPr="00AB3753" w14:paraId="59F66772" w14:textId="77777777" w:rsidTr="00AC73B1">
        <w:trPr>
          <w:trHeight w:val="311"/>
        </w:trPr>
        <w:tc>
          <w:tcPr>
            <w:tcW w:w="956" w:type="pct"/>
            <w:shd w:val="clear" w:color="auto" w:fill="auto"/>
          </w:tcPr>
          <w:p w14:paraId="3727B5C2" w14:textId="6F615DFC" w:rsidR="00AC73B1" w:rsidRDefault="00AC73B1" w:rsidP="00AC73B1">
            <w:r w:rsidRPr="00AB3753">
              <w:t xml:space="preserve">Website: </w:t>
            </w:r>
          </w:p>
        </w:tc>
        <w:tc>
          <w:tcPr>
            <w:tcW w:w="4044" w:type="pct"/>
            <w:shd w:val="clear" w:color="auto" w:fill="auto"/>
          </w:tcPr>
          <w:p w14:paraId="09749EA2" w14:textId="7762EEE0" w:rsidR="00AC73B1" w:rsidRPr="00AB3753" w:rsidRDefault="00E605F9" w:rsidP="00AC73B1">
            <w:hyperlink r:id="rId218" w:history="1">
              <w:r w:rsidR="00AC73B1" w:rsidRPr="00B91851">
                <w:rPr>
                  <w:rStyle w:val="Hyperlink"/>
                </w:rPr>
                <w:t>https://www.gov.uk/claim-rural-payments</w:t>
              </w:r>
            </w:hyperlink>
            <w:r w:rsidR="00AC73B1">
              <w:t xml:space="preserve"> </w:t>
            </w:r>
          </w:p>
        </w:tc>
      </w:tr>
      <w:tr w:rsidR="00AC73B1" w:rsidRPr="00AB3753" w14:paraId="73735596" w14:textId="77777777" w:rsidTr="00AC73B1">
        <w:trPr>
          <w:trHeight w:val="311"/>
        </w:trPr>
        <w:tc>
          <w:tcPr>
            <w:tcW w:w="956" w:type="pct"/>
            <w:shd w:val="clear" w:color="auto" w:fill="auto"/>
          </w:tcPr>
          <w:p w14:paraId="55E3B7F6" w14:textId="055F6DCF" w:rsidR="00AC73B1" w:rsidRDefault="00AC73B1" w:rsidP="00AC73B1">
            <w:r w:rsidRPr="00AB3753">
              <w:t xml:space="preserve">Description: </w:t>
            </w:r>
          </w:p>
        </w:tc>
        <w:tc>
          <w:tcPr>
            <w:tcW w:w="4044" w:type="pct"/>
            <w:shd w:val="clear" w:color="auto" w:fill="auto"/>
          </w:tcPr>
          <w:p w14:paraId="1C152D30" w14:textId="2972FE37" w:rsidR="00AC73B1" w:rsidRPr="00AB3753" w:rsidRDefault="00AC73B1" w:rsidP="00AC73B1">
            <w:r>
              <w:t>Through GOV.UK Verify, citizens can sign in and use the service to apply for rural grants and payments; update personal and business details; check and update digital maps of registered land; and give someone permission to act on their behalf.</w:t>
            </w:r>
          </w:p>
        </w:tc>
      </w:tr>
      <w:tr w:rsidR="00AC73B1" w:rsidRPr="00AB3753" w14:paraId="0A2EF3ED" w14:textId="77777777" w:rsidTr="00AC73B1">
        <w:trPr>
          <w:trHeight w:val="311"/>
        </w:trPr>
        <w:tc>
          <w:tcPr>
            <w:tcW w:w="5000" w:type="pct"/>
            <w:gridSpan w:val="2"/>
            <w:shd w:val="clear" w:color="auto" w:fill="auto"/>
          </w:tcPr>
          <w:p w14:paraId="0E631525" w14:textId="5674BB7A" w:rsidR="00AC73B1" w:rsidRPr="00AB3753" w:rsidRDefault="00AC73B1" w:rsidP="00AC73B1">
            <w:r>
              <w:rPr>
                <w:b/>
              </w:rPr>
              <w:t>Claim for redundancy and monies owed</w:t>
            </w:r>
          </w:p>
        </w:tc>
      </w:tr>
      <w:tr w:rsidR="00AC73B1" w:rsidRPr="00AB3753" w14:paraId="081E6442" w14:textId="77777777" w:rsidTr="00AC73B1">
        <w:trPr>
          <w:trHeight w:val="311"/>
        </w:trPr>
        <w:tc>
          <w:tcPr>
            <w:tcW w:w="956" w:type="pct"/>
            <w:shd w:val="clear" w:color="auto" w:fill="auto"/>
          </w:tcPr>
          <w:p w14:paraId="68CDB6D3" w14:textId="0740AFDA" w:rsidR="00AC73B1" w:rsidRDefault="00AC73B1" w:rsidP="00AC73B1">
            <w:r w:rsidRPr="00AB3753">
              <w:t>Responsibility:</w:t>
            </w:r>
          </w:p>
        </w:tc>
        <w:tc>
          <w:tcPr>
            <w:tcW w:w="4044" w:type="pct"/>
            <w:shd w:val="clear" w:color="auto" w:fill="auto"/>
          </w:tcPr>
          <w:p w14:paraId="36EB9E23" w14:textId="51B09328" w:rsidR="00AC73B1" w:rsidRPr="00AB3753" w:rsidRDefault="00AC73B1" w:rsidP="00AC73B1">
            <w:r w:rsidRPr="00F56C89">
              <w:t>Central government</w:t>
            </w:r>
            <w:r>
              <w:t>, Department for Business, Energy and Industrial Strategy</w:t>
            </w:r>
          </w:p>
        </w:tc>
      </w:tr>
      <w:tr w:rsidR="00AC73B1" w:rsidRPr="00AB3753" w14:paraId="6FC0AF3E" w14:textId="77777777" w:rsidTr="00AC73B1">
        <w:trPr>
          <w:trHeight w:val="311"/>
        </w:trPr>
        <w:tc>
          <w:tcPr>
            <w:tcW w:w="956" w:type="pct"/>
            <w:shd w:val="clear" w:color="auto" w:fill="auto"/>
          </w:tcPr>
          <w:p w14:paraId="47F17319" w14:textId="57A6FC16" w:rsidR="00AC73B1" w:rsidRDefault="00AC73B1" w:rsidP="00AC73B1">
            <w:r w:rsidRPr="00AB3753">
              <w:t xml:space="preserve">Website: </w:t>
            </w:r>
          </w:p>
        </w:tc>
        <w:tc>
          <w:tcPr>
            <w:tcW w:w="4044" w:type="pct"/>
            <w:shd w:val="clear" w:color="auto" w:fill="auto"/>
          </w:tcPr>
          <w:p w14:paraId="14D94F37" w14:textId="7E0A3913" w:rsidR="00AC73B1" w:rsidRPr="00AB3753" w:rsidRDefault="00E605F9" w:rsidP="00AC73B1">
            <w:hyperlink r:id="rId219" w:history="1">
              <w:r w:rsidR="00AC73B1" w:rsidRPr="00B91851">
                <w:rPr>
                  <w:rStyle w:val="Hyperlink"/>
                </w:rPr>
                <w:t>https://www.gov.uk/claim-redundancy</w:t>
              </w:r>
            </w:hyperlink>
            <w:r w:rsidR="00AC73B1">
              <w:t xml:space="preserve"> </w:t>
            </w:r>
          </w:p>
        </w:tc>
      </w:tr>
      <w:tr w:rsidR="00AC73B1" w:rsidRPr="00AB3753" w14:paraId="15BABD0B" w14:textId="77777777" w:rsidTr="00AC73B1">
        <w:trPr>
          <w:trHeight w:val="311"/>
        </w:trPr>
        <w:tc>
          <w:tcPr>
            <w:tcW w:w="956" w:type="pct"/>
            <w:shd w:val="clear" w:color="auto" w:fill="auto"/>
          </w:tcPr>
          <w:p w14:paraId="5220907C" w14:textId="3C21B32E" w:rsidR="00AC73B1" w:rsidRPr="00AB3753" w:rsidRDefault="00AC73B1" w:rsidP="00AC73B1">
            <w:r w:rsidRPr="00AB3753">
              <w:t xml:space="preserve">Description: </w:t>
            </w:r>
          </w:p>
        </w:tc>
        <w:tc>
          <w:tcPr>
            <w:tcW w:w="4044" w:type="pct"/>
            <w:shd w:val="clear" w:color="auto" w:fill="auto"/>
          </w:tcPr>
          <w:p w14:paraId="4653BE5D" w14:textId="43C89AE4" w:rsidR="00AC73B1" w:rsidRPr="00AB3753" w:rsidRDefault="00AC73B1" w:rsidP="00AC73B1">
            <w:r>
              <w:t xml:space="preserve">Through GOV.UK Verify, </w:t>
            </w:r>
            <w:r w:rsidR="003D0947">
              <w:t xml:space="preserve">users </w:t>
            </w:r>
            <w:r>
              <w:t>can claim money if they lost their job because the employer has been made insolvent.</w:t>
            </w:r>
          </w:p>
        </w:tc>
      </w:tr>
      <w:tr w:rsidR="00AC73B1" w:rsidRPr="00AB3753" w14:paraId="2E09E325" w14:textId="77777777" w:rsidTr="00AC73B1">
        <w:trPr>
          <w:trHeight w:val="311"/>
        </w:trPr>
        <w:tc>
          <w:tcPr>
            <w:tcW w:w="5000" w:type="pct"/>
            <w:gridSpan w:val="2"/>
            <w:shd w:val="clear" w:color="auto" w:fill="auto"/>
          </w:tcPr>
          <w:p w14:paraId="2FB0D5E1" w14:textId="175BDEA2" w:rsidR="00AC73B1" w:rsidRPr="00AB3753" w:rsidRDefault="00AC73B1" w:rsidP="00AC73B1">
            <w:r>
              <w:rPr>
                <w:b/>
              </w:rPr>
              <w:t>Check State Pension</w:t>
            </w:r>
          </w:p>
        </w:tc>
      </w:tr>
      <w:tr w:rsidR="00AC73B1" w:rsidRPr="00AB3753" w14:paraId="147ACAFA" w14:textId="77777777" w:rsidTr="00AC73B1">
        <w:trPr>
          <w:trHeight w:val="311"/>
        </w:trPr>
        <w:tc>
          <w:tcPr>
            <w:tcW w:w="956" w:type="pct"/>
            <w:shd w:val="clear" w:color="auto" w:fill="auto"/>
          </w:tcPr>
          <w:p w14:paraId="66DB83FC" w14:textId="7955349F" w:rsidR="00AC73B1" w:rsidRDefault="00AC73B1" w:rsidP="00AC73B1">
            <w:r w:rsidRPr="00AB3753">
              <w:t>Responsibility:</w:t>
            </w:r>
          </w:p>
        </w:tc>
        <w:tc>
          <w:tcPr>
            <w:tcW w:w="4044" w:type="pct"/>
            <w:shd w:val="clear" w:color="auto" w:fill="auto"/>
          </w:tcPr>
          <w:p w14:paraId="0E6359DA" w14:textId="0A5BBC86" w:rsidR="00AC73B1" w:rsidRPr="00AB3753" w:rsidRDefault="00AC73B1" w:rsidP="00AC73B1">
            <w:r w:rsidRPr="00F56C89">
              <w:t>Central government</w:t>
            </w:r>
            <w:r>
              <w:t>, Department for Work and Pensions</w:t>
            </w:r>
          </w:p>
        </w:tc>
      </w:tr>
      <w:tr w:rsidR="00AC73B1" w:rsidRPr="00AB3753" w14:paraId="53D55EED" w14:textId="77777777" w:rsidTr="00AC73B1">
        <w:trPr>
          <w:trHeight w:val="311"/>
        </w:trPr>
        <w:tc>
          <w:tcPr>
            <w:tcW w:w="956" w:type="pct"/>
            <w:shd w:val="clear" w:color="auto" w:fill="auto"/>
          </w:tcPr>
          <w:p w14:paraId="7F914E3B" w14:textId="54D09FD6" w:rsidR="00AC73B1" w:rsidRDefault="00AC73B1" w:rsidP="00AC73B1">
            <w:r w:rsidRPr="00AB3753">
              <w:t xml:space="preserve">Website: </w:t>
            </w:r>
          </w:p>
        </w:tc>
        <w:tc>
          <w:tcPr>
            <w:tcW w:w="4044" w:type="pct"/>
            <w:shd w:val="clear" w:color="auto" w:fill="auto"/>
          </w:tcPr>
          <w:p w14:paraId="04733C1A" w14:textId="7C5C0DDC" w:rsidR="00AC73B1" w:rsidRPr="00AB3753" w:rsidRDefault="00E605F9" w:rsidP="00AC73B1">
            <w:hyperlink r:id="rId220" w:history="1">
              <w:r w:rsidR="00AC73B1" w:rsidRPr="00B91851">
                <w:rPr>
                  <w:rStyle w:val="Hyperlink"/>
                </w:rPr>
                <w:t>https://www.gov.uk/check-state-pension</w:t>
              </w:r>
            </w:hyperlink>
            <w:r w:rsidR="00AC73B1">
              <w:t xml:space="preserve"> </w:t>
            </w:r>
          </w:p>
        </w:tc>
      </w:tr>
      <w:tr w:rsidR="00AC73B1" w:rsidRPr="00AB3753" w14:paraId="21EFE4AD" w14:textId="77777777" w:rsidTr="00AC73B1">
        <w:trPr>
          <w:trHeight w:val="311"/>
        </w:trPr>
        <w:tc>
          <w:tcPr>
            <w:tcW w:w="956" w:type="pct"/>
            <w:shd w:val="clear" w:color="auto" w:fill="auto"/>
          </w:tcPr>
          <w:p w14:paraId="22F72687" w14:textId="6290BA1E" w:rsidR="00AC73B1" w:rsidRDefault="00AC73B1" w:rsidP="00AC73B1">
            <w:r w:rsidRPr="00AB3753">
              <w:t xml:space="preserve">Description: </w:t>
            </w:r>
          </w:p>
        </w:tc>
        <w:tc>
          <w:tcPr>
            <w:tcW w:w="4044" w:type="pct"/>
            <w:shd w:val="clear" w:color="auto" w:fill="auto"/>
          </w:tcPr>
          <w:p w14:paraId="7E8DD34B" w14:textId="728C9F10" w:rsidR="00AC73B1" w:rsidRPr="00AB3753" w:rsidRDefault="00AC73B1" w:rsidP="00AC73B1">
            <w:r>
              <w:t>Citizens can find out how much State Pension they can get; when; and how to increase it if possible.</w:t>
            </w:r>
          </w:p>
        </w:tc>
      </w:tr>
    </w:tbl>
    <w:p w14:paraId="597F95DB" w14:textId="21BD4236" w:rsidR="003730DF" w:rsidRDefault="003730DF" w:rsidP="001F36DA">
      <w:pPr>
        <w:pStyle w:val="Heading2"/>
      </w:pPr>
      <w:bookmarkStart w:id="78" w:name="_Toc1475002"/>
      <w:r w:rsidRPr="001F36DA">
        <w:t>Vehicles</w:t>
      </w:r>
      <w:bookmarkEnd w:id="78"/>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43FF5" w:rsidRPr="00AB3753" w14:paraId="29980B44" w14:textId="77777777" w:rsidTr="00545580">
        <w:trPr>
          <w:trHeight w:val="94"/>
        </w:trPr>
        <w:tc>
          <w:tcPr>
            <w:tcW w:w="5000" w:type="pct"/>
            <w:gridSpan w:val="2"/>
            <w:shd w:val="clear" w:color="auto" w:fill="EFFBFF"/>
          </w:tcPr>
          <w:p w14:paraId="60EE1B3E" w14:textId="77777777" w:rsidR="00A43FF5" w:rsidRPr="008A2705" w:rsidRDefault="00A43FF5" w:rsidP="00545580">
            <w:pPr>
              <w:pStyle w:val="Subtitle"/>
            </w:pPr>
            <w:r w:rsidRPr="000B73C1">
              <w:t>Cars</w:t>
            </w:r>
          </w:p>
        </w:tc>
      </w:tr>
      <w:tr w:rsidR="00A43FF5" w:rsidRPr="008A2705" w14:paraId="7BA7093A" w14:textId="77777777" w:rsidTr="00545580">
        <w:trPr>
          <w:trHeight w:val="94"/>
        </w:trPr>
        <w:tc>
          <w:tcPr>
            <w:tcW w:w="5000" w:type="pct"/>
            <w:gridSpan w:val="2"/>
            <w:shd w:val="clear" w:color="auto" w:fill="auto"/>
          </w:tcPr>
          <w:p w14:paraId="48F50AAA" w14:textId="61D2F335" w:rsidR="00A43FF5" w:rsidRPr="008A2705" w:rsidRDefault="00AC2145" w:rsidP="00545580">
            <w:pPr>
              <w:rPr>
                <w:b/>
                <w:bCs/>
              </w:rPr>
            </w:pPr>
            <w:r>
              <w:rPr>
                <w:b/>
                <w:bCs/>
              </w:rPr>
              <w:t>Check or update company tax car</w:t>
            </w:r>
          </w:p>
        </w:tc>
      </w:tr>
      <w:tr w:rsidR="00AC2145" w:rsidRPr="00AB3753" w14:paraId="2984A4B7" w14:textId="77777777" w:rsidTr="00545580">
        <w:trPr>
          <w:trHeight w:val="198"/>
        </w:trPr>
        <w:tc>
          <w:tcPr>
            <w:tcW w:w="956" w:type="pct"/>
            <w:shd w:val="clear" w:color="auto" w:fill="auto"/>
          </w:tcPr>
          <w:p w14:paraId="5219DE5F" w14:textId="77777777" w:rsidR="00AC2145" w:rsidRPr="00AB3753" w:rsidRDefault="00AC2145" w:rsidP="00AC2145">
            <w:r w:rsidRPr="00AB3753">
              <w:t>Responsibility:</w:t>
            </w:r>
          </w:p>
        </w:tc>
        <w:tc>
          <w:tcPr>
            <w:tcW w:w="4044" w:type="pct"/>
            <w:shd w:val="clear" w:color="auto" w:fill="auto"/>
          </w:tcPr>
          <w:p w14:paraId="4574B65B" w14:textId="1AFD704C" w:rsidR="00AC2145" w:rsidRPr="00AC2145" w:rsidRDefault="00AC2145" w:rsidP="00AC2145">
            <w:pPr>
              <w:rPr>
                <w:lang w:val="en-US"/>
              </w:rPr>
            </w:pPr>
            <w:r w:rsidRPr="00F56C89">
              <w:t xml:space="preserve">Central government, </w:t>
            </w:r>
            <w:r>
              <w:t>HM Revenue &amp; Customs (HMRC)</w:t>
            </w:r>
          </w:p>
        </w:tc>
      </w:tr>
      <w:tr w:rsidR="00AC2145" w:rsidRPr="00AB3753" w14:paraId="6266FCA7" w14:textId="77777777" w:rsidTr="00545580">
        <w:trPr>
          <w:trHeight w:val="37"/>
        </w:trPr>
        <w:tc>
          <w:tcPr>
            <w:tcW w:w="956" w:type="pct"/>
            <w:shd w:val="clear" w:color="auto" w:fill="auto"/>
          </w:tcPr>
          <w:p w14:paraId="60AFCA48" w14:textId="77777777" w:rsidR="00AC2145" w:rsidRPr="00AB3753" w:rsidRDefault="00AC2145" w:rsidP="00AC2145">
            <w:r w:rsidRPr="00AB3753">
              <w:t xml:space="preserve">Website: </w:t>
            </w:r>
          </w:p>
        </w:tc>
        <w:tc>
          <w:tcPr>
            <w:tcW w:w="4044" w:type="pct"/>
            <w:shd w:val="clear" w:color="auto" w:fill="auto"/>
          </w:tcPr>
          <w:p w14:paraId="52F02923" w14:textId="07C9CAD6" w:rsidR="00AC2145" w:rsidRPr="00AB3753" w:rsidRDefault="00E605F9" w:rsidP="00AC2145">
            <w:hyperlink r:id="rId221" w:history="1">
              <w:r w:rsidR="00AC2145" w:rsidRPr="00B91851">
                <w:rPr>
                  <w:rStyle w:val="Hyperlink"/>
                </w:rPr>
                <w:t>https://www.gov.uk/update-company-car-details</w:t>
              </w:r>
            </w:hyperlink>
            <w:r w:rsidR="00AC2145">
              <w:t xml:space="preserve"> </w:t>
            </w:r>
          </w:p>
        </w:tc>
      </w:tr>
      <w:tr w:rsidR="00AC2145" w:rsidRPr="00AB3753" w14:paraId="34BD5CF1" w14:textId="77777777" w:rsidTr="00545580">
        <w:trPr>
          <w:trHeight w:val="311"/>
        </w:trPr>
        <w:tc>
          <w:tcPr>
            <w:tcW w:w="956" w:type="pct"/>
            <w:shd w:val="clear" w:color="auto" w:fill="auto"/>
          </w:tcPr>
          <w:p w14:paraId="23F783D0" w14:textId="77777777" w:rsidR="00AC2145" w:rsidRPr="00AB3753" w:rsidRDefault="00AC2145" w:rsidP="00AC2145">
            <w:r w:rsidRPr="00AB3753">
              <w:t xml:space="preserve">Description: </w:t>
            </w:r>
          </w:p>
        </w:tc>
        <w:tc>
          <w:tcPr>
            <w:tcW w:w="4044" w:type="pct"/>
            <w:shd w:val="clear" w:color="auto" w:fill="auto"/>
          </w:tcPr>
          <w:p w14:paraId="698880AD" w14:textId="63772232" w:rsidR="00AC2145" w:rsidRPr="00AB3753" w:rsidRDefault="00AC2145" w:rsidP="00AC2145">
            <w:r>
              <w:t>If an individual person needs to pay taxes on his/her company car, the service can be used for checking the company car’s details; tell HMRC about any changes to the car; update fuel benefit.</w:t>
            </w:r>
          </w:p>
        </w:tc>
      </w:tr>
      <w:tr w:rsidR="00AC2145" w:rsidRPr="00AB3753" w14:paraId="6AC34527" w14:textId="77777777" w:rsidTr="00545580">
        <w:trPr>
          <w:trHeight w:val="94"/>
        </w:trPr>
        <w:tc>
          <w:tcPr>
            <w:tcW w:w="5000" w:type="pct"/>
            <w:gridSpan w:val="2"/>
            <w:shd w:val="clear" w:color="auto" w:fill="EFFBFF"/>
          </w:tcPr>
          <w:p w14:paraId="34E5B0FA" w14:textId="77777777" w:rsidR="00AC2145" w:rsidRPr="00AB3753" w:rsidRDefault="00AC2145" w:rsidP="00AC2145">
            <w:pPr>
              <w:pStyle w:val="Subtitle"/>
            </w:pPr>
            <w:r w:rsidRPr="0010528A">
              <w:t>Driving licence</w:t>
            </w:r>
          </w:p>
        </w:tc>
      </w:tr>
      <w:tr w:rsidR="00AC2145" w:rsidRPr="00AB3753" w14:paraId="3376E802" w14:textId="77777777" w:rsidTr="00545580">
        <w:trPr>
          <w:trHeight w:val="198"/>
        </w:trPr>
        <w:tc>
          <w:tcPr>
            <w:tcW w:w="5000" w:type="pct"/>
            <w:gridSpan w:val="2"/>
            <w:shd w:val="clear" w:color="auto" w:fill="auto"/>
          </w:tcPr>
          <w:p w14:paraId="6040DD4E" w14:textId="61625ECF" w:rsidR="00AC2145" w:rsidRPr="009453C7" w:rsidRDefault="00AC2145" w:rsidP="00AC2145">
            <w:pPr>
              <w:rPr>
                <w:b/>
              </w:rPr>
            </w:pPr>
            <w:r w:rsidRPr="009453C7">
              <w:rPr>
                <w:b/>
              </w:rPr>
              <w:t>Driver’s licence</w:t>
            </w:r>
          </w:p>
        </w:tc>
      </w:tr>
      <w:tr w:rsidR="00AC2145" w:rsidRPr="00AB3753" w14:paraId="6B709BEC" w14:textId="77777777" w:rsidTr="00545580">
        <w:trPr>
          <w:trHeight w:val="198"/>
        </w:trPr>
        <w:tc>
          <w:tcPr>
            <w:tcW w:w="956" w:type="pct"/>
            <w:shd w:val="clear" w:color="auto" w:fill="auto"/>
          </w:tcPr>
          <w:p w14:paraId="73AF5310" w14:textId="77777777" w:rsidR="00AC2145" w:rsidRPr="00AB3753" w:rsidRDefault="00AC2145" w:rsidP="00AC2145">
            <w:r w:rsidRPr="00AB3753">
              <w:t>Responsibility:</w:t>
            </w:r>
          </w:p>
        </w:tc>
        <w:tc>
          <w:tcPr>
            <w:tcW w:w="4044" w:type="pct"/>
            <w:shd w:val="clear" w:color="auto" w:fill="auto"/>
          </w:tcPr>
          <w:p w14:paraId="281291D0" w14:textId="321E6EBA" w:rsidR="00AC2145" w:rsidRPr="00AB3753" w:rsidRDefault="00AC2145" w:rsidP="00AC2145">
            <w:r w:rsidRPr="00F56C89">
              <w:t>Central government, Driver and Vehicle Licensing Agency (DVLA)</w:t>
            </w:r>
          </w:p>
        </w:tc>
      </w:tr>
      <w:tr w:rsidR="00AC2145" w:rsidRPr="00AB3753" w14:paraId="7C3DF285" w14:textId="77777777" w:rsidTr="00545580">
        <w:trPr>
          <w:trHeight w:val="37"/>
        </w:trPr>
        <w:tc>
          <w:tcPr>
            <w:tcW w:w="956" w:type="pct"/>
            <w:shd w:val="clear" w:color="auto" w:fill="auto"/>
          </w:tcPr>
          <w:p w14:paraId="5A1A91E3" w14:textId="77777777" w:rsidR="00AC2145" w:rsidRPr="00AB3753" w:rsidRDefault="00AC2145" w:rsidP="00AC2145">
            <w:r w:rsidRPr="00AB3753">
              <w:t xml:space="preserve">Website: </w:t>
            </w:r>
          </w:p>
        </w:tc>
        <w:tc>
          <w:tcPr>
            <w:tcW w:w="4044" w:type="pct"/>
            <w:shd w:val="clear" w:color="auto" w:fill="auto"/>
          </w:tcPr>
          <w:p w14:paraId="485B93B2" w14:textId="548A9D33" w:rsidR="00AC2145" w:rsidRPr="00AB3753" w:rsidRDefault="00E605F9" w:rsidP="00AC2145">
            <w:hyperlink r:id="rId222" w:history="1">
              <w:r w:rsidR="00AC2145" w:rsidRPr="00F56C89">
                <w:rPr>
                  <w:rStyle w:val="Hyperlink"/>
                </w:rPr>
                <w:t>http://www.dv</w:t>
              </w:r>
              <w:bookmarkStart w:id="79" w:name="_Hlt444173582"/>
              <w:r w:rsidR="00AC2145" w:rsidRPr="00F56C89">
                <w:rPr>
                  <w:rStyle w:val="Hyperlink"/>
                </w:rPr>
                <w:t>l</w:t>
              </w:r>
              <w:bookmarkStart w:id="80" w:name="_Hlt444173534"/>
              <w:bookmarkEnd w:id="79"/>
              <w:r w:rsidR="00AC2145" w:rsidRPr="00F56C89">
                <w:rPr>
                  <w:rStyle w:val="Hyperlink"/>
                </w:rPr>
                <w:t>a</w:t>
              </w:r>
              <w:bookmarkEnd w:id="80"/>
              <w:r w:rsidR="00AC2145" w:rsidRPr="00F56C89">
                <w:rPr>
                  <w:rStyle w:val="Hyperlink"/>
                </w:rPr>
                <w:t>.gov.uk/</w:t>
              </w:r>
            </w:hyperlink>
            <w:r w:rsidR="00AC2145" w:rsidRPr="00F56C89">
              <w:t xml:space="preserve">; </w:t>
            </w:r>
            <w:hyperlink r:id="rId223" w:history="1">
              <w:r w:rsidR="00AC2145" w:rsidRPr="00F56C89">
                <w:rPr>
                  <w:rStyle w:val="Hyperlink"/>
                </w:rPr>
                <w:t>http://www.gov.uk/</w:t>
              </w:r>
            </w:hyperlink>
            <w:r w:rsidR="00AC2145" w:rsidRPr="00F56C89">
              <w:t xml:space="preserve"> </w:t>
            </w:r>
          </w:p>
        </w:tc>
      </w:tr>
      <w:tr w:rsidR="00AC2145" w:rsidRPr="00AB3753" w14:paraId="4F3E84A6" w14:textId="77777777" w:rsidTr="00545580">
        <w:trPr>
          <w:trHeight w:val="242"/>
        </w:trPr>
        <w:tc>
          <w:tcPr>
            <w:tcW w:w="956" w:type="pct"/>
            <w:shd w:val="clear" w:color="auto" w:fill="auto"/>
          </w:tcPr>
          <w:p w14:paraId="6F8DD6DE" w14:textId="77777777" w:rsidR="00AC2145" w:rsidRPr="00AB3753" w:rsidRDefault="00AC2145" w:rsidP="00AC2145">
            <w:r w:rsidRPr="00AB3753">
              <w:lastRenderedPageBreak/>
              <w:t xml:space="preserve">Description: </w:t>
            </w:r>
          </w:p>
        </w:tc>
        <w:tc>
          <w:tcPr>
            <w:tcW w:w="4044" w:type="pct"/>
            <w:shd w:val="clear" w:color="auto" w:fill="auto"/>
          </w:tcPr>
          <w:p w14:paraId="2F78FAE9" w14:textId="64BDA03E" w:rsidR="00AC2145" w:rsidRPr="00AB3753" w:rsidRDefault="00AC2145" w:rsidP="00AC2145">
            <w:r w:rsidRPr="00F56C89">
              <w:t>Information and online applicatio</w:t>
            </w:r>
            <w:bookmarkStart w:id="81" w:name="_Hlt444174657"/>
            <w:r w:rsidRPr="00F56C89">
              <w:t>n</w:t>
            </w:r>
            <w:bookmarkEnd w:id="81"/>
            <w:r w:rsidRPr="00F56C89">
              <w:t xml:space="preserve"> service</w:t>
            </w:r>
            <w:r w:rsidRPr="003E3055">
              <w:t xml:space="preserve">. Self-service facilities enable private motorists to go online to apply for a first provisional driving licence, renew an existing one or apply for a replacement. Relevant information provided by the DVLA can be found in the </w:t>
            </w:r>
            <w:hyperlink r:id="rId224" w:history="1">
              <w:r w:rsidRPr="00F56C89">
                <w:rPr>
                  <w:rStyle w:val="Hyperlink"/>
                </w:rPr>
                <w:t>GOV.UK</w:t>
              </w:r>
            </w:hyperlink>
            <w:r w:rsidRPr="00F56C89">
              <w:t xml:space="preserve"> website.</w:t>
            </w:r>
          </w:p>
        </w:tc>
      </w:tr>
      <w:tr w:rsidR="00AC2145" w:rsidRPr="00AB3753" w14:paraId="30667D01" w14:textId="77777777" w:rsidTr="00C76DE3">
        <w:trPr>
          <w:trHeight w:val="311"/>
        </w:trPr>
        <w:tc>
          <w:tcPr>
            <w:tcW w:w="5000" w:type="pct"/>
            <w:gridSpan w:val="2"/>
            <w:shd w:val="clear" w:color="auto" w:fill="auto"/>
          </w:tcPr>
          <w:p w14:paraId="79CFB52D" w14:textId="0E2D625D" w:rsidR="00AC2145" w:rsidRPr="00AB3753" w:rsidRDefault="00AC2145" w:rsidP="00AC2145">
            <w:r w:rsidRPr="00F56C89">
              <w:rPr>
                <w:b/>
              </w:rPr>
              <w:t xml:space="preserve">View </w:t>
            </w:r>
            <w:r>
              <w:rPr>
                <w:b/>
              </w:rPr>
              <w:t>or share driving licence information</w:t>
            </w:r>
          </w:p>
        </w:tc>
      </w:tr>
      <w:tr w:rsidR="00AC2145" w:rsidRPr="00AB3753" w14:paraId="0498657F" w14:textId="77777777" w:rsidTr="00545580">
        <w:trPr>
          <w:trHeight w:val="311"/>
        </w:trPr>
        <w:tc>
          <w:tcPr>
            <w:tcW w:w="956" w:type="pct"/>
            <w:shd w:val="clear" w:color="auto" w:fill="auto"/>
          </w:tcPr>
          <w:p w14:paraId="5F6BAD1E" w14:textId="5B7A7649" w:rsidR="00AC2145" w:rsidRDefault="00AC2145" w:rsidP="00AC2145">
            <w:r w:rsidRPr="00AB3753">
              <w:t>Responsibility:</w:t>
            </w:r>
          </w:p>
        </w:tc>
        <w:tc>
          <w:tcPr>
            <w:tcW w:w="4044" w:type="pct"/>
            <w:shd w:val="clear" w:color="auto" w:fill="auto"/>
          </w:tcPr>
          <w:p w14:paraId="40DD4B23" w14:textId="7342BDD2" w:rsidR="00AC2145" w:rsidRPr="00AB3753" w:rsidRDefault="00AC2145" w:rsidP="00AC2145">
            <w:r w:rsidRPr="00F56C89">
              <w:t>Central government, Driver and Vehicle Licensing Agency (DVLA)</w:t>
            </w:r>
          </w:p>
        </w:tc>
      </w:tr>
      <w:tr w:rsidR="00AC2145" w:rsidRPr="00AB3753" w14:paraId="35A3A8C5" w14:textId="77777777" w:rsidTr="00545580">
        <w:trPr>
          <w:trHeight w:val="311"/>
        </w:trPr>
        <w:tc>
          <w:tcPr>
            <w:tcW w:w="956" w:type="pct"/>
            <w:shd w:val="clear" w:color="auto" w:fill="auto"/>
          </w:tcPr>
          <w:p w14:paraId="39EB5EDF" w14:textId="0418B1F4" w:rsidR="00AC2145" w:rsidRDefault="00AC2145" w:rsidP="00AC2145">
            <w:r w:rsidRPr="00AB3753">
              <w:t xml:space="preserve">Website: </w:t>
            </w:r>
          </w:p>
        </w:tc>
        <w:tc>
          <w:tcPr>
            <w:tcW w:w="4044" w:type="pct"/>
            <w:shd w:val="clear" w:color="auto" w:fill="auto"/>
          </w:tcPr>
          <w:p w14:paraId="15A35294" w14:textId="62790F35" w:rsidR="00AC2145" w:rsidRPr="00AB3753" w:rsidRDefault="00E605F9" w:rsidP="00AC2145">
            <w:hyperlink r:id="rId225" w:history="1">
              <w:r w:rsidR="00AC2145" w:rsidRPr="0087581A">
                <w:rPr>
                  <w:rStyle w:val="Hyperlink"/>
                  <w:szCs w:val="20"/>
                </w:rPr>
                <w:t>https://www.gov.uk/view-</w:t>
              </w:r>
              <w:bookmarkStart w:id="82" w:name="_Hlt444173457"/>
              <w:r w:rsidR="00AC2145" w:rsidRPr="0087581A">
                <w:rPr>
                  <w:rStyle w:val="Hyperlink"/>
                  <w:szCs w:val="20"/>
                </w:rPr>
                <w:t>d</w:t>
              </w:r>
              <w:bookmarkEnd w:id="82"/>
              <w:r w:rsidR="00AC2145" w:rsidRPr="0087581A">
                <w:rPr>
                  <w:rStyle w:val="Hyperlink"/>
                  <w:szCs w:val="20"/>
                </w:rPr>
                <w:t>rivin</w:t>
              </w:r>
              <w:bookmarkStart w:id="83" w:name="_Hlt444173640"/>
              <w:r w:rsidR="00AC2145" w:rsidRPr="0087581A">
                <w:rPr>
                  <w:rStyle w:val="Hyperlink"/>
                  <w:szCs w:val="20"/>
                </w:rPr>
                <w:t>g</w:t>
              </w:r>
              <w:bookmarkEnd w:id="83"/>
              <w:r w:rsidR="00AC2145" w:rsidRPr="0087581A">
                <w:rPr>
                  <w:rStyle w:val="Hyperlink"/>
                  <w:szCs w:val="20"/>
                </w:rPr>
                <w:t>-licence</w:t>
              </w:r>
            </w:hyperlink>
            <w:r w:rsidR="00AC2145" w:rsidRPr="0087581A">
              <w:rPr>
                <w:szCs w:val="20"/>
              </w:rPr>
              <w:t xml:space="preserve"> </w:t>
            </w:r>
          </w:p>
        </w:tc>
      </w:tr>
      <w:tr w:rsidR="00AC2145" w:rsidRPr="00AB3753" w14:paraId="1D915E2C" w14:textId="77777777" w:rsidTr="00545580">
        <w:trPr>
          <w:trHeight w:val="311"/>
        </w:trPr>
        <w:tc>
          <w:tcPr>
            <w:tcW w:w="956" w:type="pct"/>
            <w:shd w:val="clear" w:color="auto" w:fill="auto"/>
          </w:tcPr>
          <w:p w14:paraId="47DB2009" w14:textId="426F928A" w:rsidR="00AC2145" w:rsidRDefault="00AC2145" w:rsidP="00AC2145">
            <w:r w:rsidRPr="00AB3753">
              <w:t xml:space="preserve">Description: </w:t>
            </w:r>
          </w:p>
        </w:tc>
        <w:tc>
          <w:tcPr>
            <w:tcW w:w="4044" w:type="pct"/>
            <w:shd w:val="clear" w:color="auto" w:fill="auto"/>
          </w:tcPr>
          <w:p w14:paraId="3C68DA74" w14:textId="59495013" w:rsidR="00AC2145" w:rsidRPr="00AB3753" w:rsidRDefault="00AC2145" w:rsidP="00AC2145">
            <w:r w:rsidRPr="00F56C89">
              <w:t>Motor insurers will access DVLA data on penalty points and what vehicles users are allowed to drive to check insurance applications and cut honest drivers’ premiums, thus implementing Financial Services Authority requirements. Drivers will be able to check their</w:t>
            </w:r>
            <w:r w:rsidRPr="003E3055">
              <w:t xml:space="preserve"> personal data through a portal.</w:t>
            </w:r>
          </w:p>
        </w:tc>
      </w:tr>
      <w:tr w:rsidR="00AC2145" w:rsidRPr="00AB3753" w14:paraId="2EBB51B0" w14:textId="77777777" w:rsidTr="000546BE">
        <w:trPr>
          <w:trHeight w:val="242"/>
        </w:trPr>
        <w:tc>
          <w:tcPr>
            <w:tcW w:w="5000" w:type="pct"/>
            <w:gridSpan w:val="2"/>
            <w:shd w:val="clear" w:color="auto" w:fill="auto"/>
          </w:tcPr>
          <w:p w14:paraId="1D325388" w14:textId="5F26FDB6" w:rsidR="00AC2145" w:rsidRDefault="00AC2145" w:rsidP="00AC2145">
            <w:r>
              <w:rPr>
                <w:b/>
              </w:rPr>
              <w:t>Apply for vehicle operator licence</w:t>
            </w:r>
          </w:p>
        </w:tc>
      </w:tr>
      <w:tr w:rsidR="00AC2145" w:rsidRPr="00AB3753" w14:paraId="4773160F" w14:textId="77777777" w:rsidTr="00545580">
        <w:trPr>
          <w:trHeight w:val="242"/>
        </w:trPr>
        <w:tc>
          <w:tcPr>
            <w:tcW w:w="956" w:type="pct"/>
            <w:shd w:val="clear" w:color="auto" w:fill="auto"/>
          </w:tcPr>
          <w:p w14:paraId="7C2CA3C2" w14:textId="5179E663" w:rsidR="00AC2145" w:rsidRDefault="00AC2145" w:rsidP="00AC2145">
            <w:r w:rsidRPr="00AB3753">
              <w:t>Responsibility:</w:t>
            </w:r>
          </w:p>
        </w:tc>
        <w:tc>
          <w:tcPr>
            <w:tcW w:w="4044" w:type="pct"/>
            <w:shd w:val="clear" w:color="auto" w:fill="auto"/>
          </w:tcPr>
          <w:p w14:paraId="579342B6" w14:textId="3CFF6965" w:rsidR="00AC2145" w:rsidRDefault="00AC2145" w:rsidP="00AC2145">
            <w:r w:rsidRPr="00F56C89">
              <w:t xml:space="preserve">Central government, </w:t>
            </w:r>
            <w:r>
              <w:t>Driver and Vehicle Standards Agency (DVSA)</w:t>
            </w:r>
          </w:p>
        </w:tc>
      </w:tr>
      <w:tr w:rsidR="00AC2145" w:rsidRPr="00AB3753" w14:paraId="5EFC0205" w14:textId="77777777" w:rsidTr="00545580">
        <w:trPr>
          <w:trHeight w:val="242"/>
        </w:trPr>
        <w:tc>
          <w:tcPr>
            <w:tcW w:w="956" w:type="pct"/>
            <w:shd w:val="clear" w:color="auto" w:fill="auto"/>
          </w:tcPr>
          <w:p w14:paraId="0ED7A068" w14:textId="4C883796" w:rsidR="00AC2145" w:rsidRDefault="00AC2145" w:rsidP="00AC2145">
            <w:r w:rsidRPr="00AB3753">
              <w:t xml:space="preserve">Website: </w:t>
            </w:r>
          </w:p>
        </w:tc>
        <w:tc>
          <w:tcPr>
            <w:tcW w:w="4044" w:type="pct"/>
            <w:shd w:val="clear" w:color="auto" w:fill="auto"/>
          </w:tcPr>
          <w:p w14:paraId="013164FE" w14:textId="2D7B21D5" w:rsidR="00AC2145" w:rsidRDefault="00E605F9" w:rsidP="00AC2145">
            <w:hyperlink r:id="rId226" w:history="1">
              <w:r w:rsidR="00AC2145" w:rsidRPr="00B91851">
                <w:rPr>
                  <w:rStyle w:val="Hyperlink"/>
                  <w:szCs w:val="20"/>
                </w:rPr>
                <w:t>https://www.gov.uk/apply-vehicle-operator-licence</w:t>
              </w:r>
            </w:hyperlink>
            <w:r w:rsidR="00AC2145">
              <w:rPr>
                <w:szCs w:val="20"/>
              </w:rPr>
              <w:t xml:space="preserve"> </w:t>
            </w:r>
          </w:p>
        </w:tc>
      </w:tr>
      <w:tr w:rsidR="00AC2145" w:rsidRPr="00AB3753" w14:paraId="0A878004" w14:textId="77777777" w:rsidTr="00545580">
        <w:trPr>
          <w:trHeight w:val="242"/>
        </w:trPr>
        <w:tc>
          <w:tcPr>
            <w:tcW w:w="956" w:type="pct"/>
            <w:shd w:val="clear" w:color="auto" w:fill="auto"/>
          </w:tcPr>
          <w:p w14:paraId="129BB305" w14:textId="20C9443E" w:rsidR="00AC2145" w:rsidRDefault="00AC2145" w:rsidP="00AC2145">
            <w:r w:rsidRPr="00AB3753">
              <w:t xml:space="preserve">Description: </w:t>
            </w:r>
          </w:p>
        </w:tc>
        <w:tc>
          <w:tcPr>
            <w:tcW w:w="4044" w:type="pct"/>
            <w:shd w:val="clear" w:color="auto" w:fill="auto"/>
          </w:tcPr>
          <w:p w14:paraId="7A2F7AD0" w14:textId="67CDAF8F" w:rsidR="00AC2145" w:rsidRDefault="00AC2145" w:rsidP="00AC2145">
            <w:r>
              <w:rPr>
                <w:szCs w:val="20"/>
              </w:rPr>
              <w:t>This service can be used to apply for a heavy goods vehicle operator’s licence; a public service vehicle operator’s licence; and an interim operator licence. All fees can be paid online.</w:t>
            </w:r>
          </w:p>
        </w:tc>
      </w:tr>
      <w:tr w:rsidR="00AC2145" w:rsidRPr="00AB3753" w14:paraId="65B2EB7B" w14:textId="77777777" w:rsidTr="000546BE">
        <w:trPr>
          <w:trHeight w:val="242"/>
        </w:trPr>
        <w:tc>
          <w:tcPr>
            <w:tcW w:w="5000" w:type="pct"/>
            <w:gridSpan w:val="2"/>
            <w:shd w:val="clear" w:color="auto" w:fill="auto"/>
          </w:tcPr>
          <w:p w14:paraId="34B382EF" w14:textId="304FB6D1" w:rsidR="00AC2145" w:rsidRDefault="00AC2145" w:rsidP="00AC2145">
            <w:r>
              <w:rPr>
                <w:b/>
              </w:rPr>
              <w:t>Report a medical condition that affects driving</w:t>
            </w:r>
          </w:p>
        </w:tc>
      </w:tr>
      <w:tr w:rsidR="00AC2145" w:rsidRPr="00AB3753" w14:paraId="58FFC540" w14:textId="77777777" w:rsidTr="00545580">
        <w:trPr>
          <w:trHeight w:val="242"/>
        </w:trPr>
        <w:tc>
          <w:tcPr>
            <w:tcW w:w="956" w:type="pct"/>
            <w:shd w:val="clear" w:color="auto" w:fill="auto"/>
          </w:tcPr>
          <w:p w14:paraId="457AB689" w14:textId="6F612BE3" w:rsidR="00AC2145" w:rsidRDefault="00AC2145" w:rsidP="00AC2145">
            <w:r w:rsidRPr="00AB3753">
              <w:t>Responsibility:</w:t>
            </w:r>
          </w:p>
        </w:tc>
        <w:tc>
          <w:tcPr>
            <w:tcW w:w="4044" w:type="pct"/>
            <w:shd w:val="clear" w:color="auto" w:fill="auto"/>
          </w:tcPr>
          <w:p w14:paraId="0FB97665" w14:textId="45068660" w:rsidR="00AC2145" w:rsidRDefault="00AC2145" w:rsidP="00AC2145">
            <w:r w:rsidRPr="00F56C89">
              <w:t>Central government, Driver and Vehicle Licensing Agency (DVLA)</w:t>
            </w:r>
          </w:p>
        </w:tc>
      </w:tr>
      <w:tr w:rsidR="00AC2145" w:rsidRPr="00AB3753" w14:paraId="074FC6E0" w14:textId="77777777" w:rsidTr="00545580">
        <w:trPr>
          <w:trHeight w:val="242"/>
        </w:trPr>
        <w:tc>
          <w:tcPr>
            <w:tcW w:w="956" w:type="pct"/>
            <w:shd w:val="clear" w:color="auto" w:fill="auto"/>
          </w:tcPr>
          <w:p w14:paraId="7CFF9961" w14:textId="7DDD9188" w:rsidR="00AC2145" w:rsidRDefault="00AC2145" w:rsidP="00AC2145">
            <w:r w:rsidRPr="00AB3753">
              <w:t xml:space="preserve">Website: </w:t>
            </w:r>
          </w:p>
        </w:tc>
        <w:tc>
          <w:tcPr>
            <w:tcW w:w="4044" w:type="pct"/>
            <w:shd w:val="clear" w:color="auto" w:fill="auto"/>
          </w:tcPr>
          <w:p w14:paraId="74AC0BDB" w14:textId="265DFD00" w:rsidR="00AC2145" w:rsidRDefault="00E605F9" w:rsidP="00AC2145">
            <w:hyperlink r:id="rId227" w:history="1">
              <w:r w:rsidR="00AC2145" w:rsidRPr="00B91851">
                <w:rPr>
                  <w:rStyle w:val="Hyperlink"/>
                  <w:szCs w:val="20"/>
                </w:rPr>
                <w:t>https://www.gov.uk/report-driving-medical-condition</w:t>
              </w:r>
            </w:hyperlink>
            <w:r w:rsidR="00AC2145">
              <w:rPr>
                <w:szCs w:val="20"/>
              </w:rPr>
              <w:t xml:space="preserve"> </w:t>
            </w:r>
          </w:p>
        </w:tc>
      </w:tr>
      <w:tr w:rsidR="00AC2145" w:rsidRPr="00AB3753" w14:paraId="72C5D0DB" w14:textId="77777777" w:rsidTr="00545580">
        <w:trPr>
          <w:trHeight w:val="242"/>
        </w:trPr>
        <w:tc>
          <w:tcPr>
            <w:tcW w:w="956" w:type="pct"/>
            <w:shd w:val="clear" w:color="auto" w:fill="auto"/>
          </w:tcPr>
          <w:p w14:paraId="3A69995F" w14:textId="3825082A" w:rsidR="00AC2145" w:rsidRDefault="00AC2145" w:rsidP="00AC2145">
            <w:r w:rsidRPr="00AB3753">
              <w:t xml:space="preserve">Description: </w:t>
            </w:r>
          </w:p>
        </w:tc>
        <w:tc>
          <w:tcPr>
            <w:tcW w:w="4044" w:type="pct"/>
            <w:shd w:val="clear" w:color="auto" w:fill="auto"/>
          </w:tcPr>
          <w:p w14:paraId="002DA955" w14:textId="7EBFA098" w:rsidR="00AC2145" w:rsidRDefault="00AC2145" w:rsidP="00AC2145">
            <w:r>
              <w:rPr>
                <w:szCs w:val="20"/>
              </w:rPr>
              <w:t>An online platform to tell the DVLA about a health or medical condition that can affect one’s driving. If this is not done, the person can be fined.</w:t>
            </w:r>
          </w:p>
        </w:tc>
      </w:tr>
      <w:tr w:rsidR="00AC2145" w:rsidRPr="00AB3753" w14:paraId="0457777A" w14:textId="77777777" w:rsidTr="000546BE">
        <w:trPr>
          <w:trHeight w:val="242"/>
        </w:trPr>
        <w:tc>
          <w:tcPr>
            <w:tcW w:w="5000" w:type="pct"/>
            <w:gridSpan w:val="2"/>
            <w:shd w:val="clear" w:color="auto" w:fill="auto"/>
          </w:tcPr>
          <w:p w14:paraId="4F3D78FE" w14:textId="1C543BE9" w:rsidR="00AC2145" w:rsidRDefault="00AC2145" w:rsidP="00AC2145">
            <w:r>
              <w:rPr>
                <w:b/>
              </w:rPr>
              <w:t>Renew short-term medical driving licence</w:t>
            </w:r>
          </w:p>
        </w:tc>
      </w:tr>
      <w:tr w:rsidR="00AC2145" w:rsidRPr="00AB3753" w14:paraId="44799AAC" w14:textId="77777777" w:rsidTr="00545580">
        <w:trPr>
          <w:trHeight w:val="242"/>
        </w:trPr>
        <w:tc>
          <w:tcPr>
            <w:tcW w:w="956" w:type="pct"/>
            <w:shd w:val="clear" w:color="auto" w:fill="auto"/>
          </w:tcPr>
          <w:p w14:paraId="53D61127" w14:textId="6183792C" w:rsidR="00AC2145" w:rsidRDefault="00AC2145" w:rsidP="00AC2145">
            <w:r w:rsidRPr="00AB3753">
              <w:t>Responsibility:</w:t>
            </w:r>
          </w:p>
        </w:tc>
        <w:tc>
          <w:tcPr>
            <w:tcW w:w="4044" w:type="pct"/>
            <w:shd w:val="clear" w:color="auto" w:fill="auto"/>
          </w:tcPr>
          <w:p w14:paraId="565CE2E7" w14:textId="7212F27A" w:rsidR="00AC2145" w:rsidRDefault="00AC2145" w:rsidP="00AC2145">
            <w:r w:rsidRPr="00F56C89">
              <w:t>Central government, Driver and Vehicle Licensing Agency (DVLA)</w:t>
            </w:r>
          </w:p>
        </w:tc>
      </w:tr>
      <w:tr w:rsidR="00AC2145" w:rsidRPr="00AB3753" w14:paraId="5BE28864" w14:textId="77777777" w:rsidTr="00545580">
        <w:trPr>
          <w:trHeight w:val="242"/>
        </w:trPr>
        <w:tc>
          <w:tcPr>
            <w:tcW w:w="956" w:type="pct"/>
            <w:shd w:val="clear" w:color="auto" w:fill="auto"/>
          </w:tcPr>
          <w:p w14:paraId="70EFEEFA" w14:textId="0BCC748A" w:rsidR="00AC2145" w:rsidRDefault="00AC2145" w:rsidP="00AC2145">
            <w:r w:rsidRPr="00AB3753">
              <w:t xml:space="preserve">Website: </w:t>
            </w:r>
          </w:p>
        </w:tc>
        <w:tc>
          <w:tcPr>
            <w:tcW w:w="4044" w:type="pct"/>
            <w:shd w:val="clear" w:color="auto" w:fill="auto"/>
          </w:tcPr>
          <w:p w14:paraId="3FAFF1F8" w14:textId="5BED1C58" w:rsidR="00AC2145" w:rsidRDefault="00E605F9" w:rsidP="00AC2145">
            <w:hyperlink r:id="rId228" w:history="1">
              <w:r w:rsidR="00AC2145" w:rsidRPr="00B91851">
                <w:rPr>
                  <w:rStyle w:val="Hyperlink"/>
                  <w:szCs w:val="20"/>
                </w:rPr>
                <w:t>https://www.gov.uk/renew-medical-driving-licence</w:t>
              </w:r>
            </w:hyperlink>
            <w:r w:rsidR="00AC2145">
              <w:rPr>
                <w:szCs w:val="20"/>
              </w:rPr>
              <w:t xml:space="preserve"> </w:t>
            </w:r>
          </w:p>
        </w:tc>
      </w:tr>
      <w:tr w:rsidR="00AC2145" w:rsidRPr="00AB3753" w14:paraId="5925894E" w14:textId="77777777" w:rsidTr="00545580">
        <w:trPr>
          <w:trHeight w:val="242"/>
        </w:trPr>
        <w:tc>
          <w:tcPr>
            <w:tcW w:w="956" w:type="pct"/>
            <w:shd w:val="clear" w:color="auto" w:fill="auto"/>
          </w:tcPr>
          <w:p w14:paraId="5C43F695" w14:textId="3D9F86A8" w:rsidR="00AC2145" w:rsidRDefault="00AC2145" w:rsidP="00AC2145">
            <w:r w:rsidRPr="00AB3753">
              <w:t xml:space="preserve">Description: </w:t>
            </w:r>
          </w:p>
        </w:tc>
        <w:tc>
          <w:tcPr>
            <w:tcW w:w="4044" w:type="pct"/>
            <w:shd w:val="clear" w:color="auto" w:fill="auto"/>
          </w:tcPr>
          <w:p w14:paraId="36579616" w14:textId="6F4C4051" w:rsidR="00AC2145" w:rsidRDefault="00AC2145" w:rsidP="00AC2145">
            <w:r>
              <w:t xml:space="preserve">Short-term medical driving licences can be renewed </w:t>
            </w:r>
            <w:r w:rsidR="003D0947">
              <w:t xml:space="preserve">in the event of </w:t>
            </w:r>
            <w:r>
              <w:t xml:space="preserve"> a medical condition. Th</w:t>
            </w:r>
            <w:r w:rsidR="003D0947">
              <w:t>is</w:t>
            </w:r>
            <w:r>
              <w:t xml:space="preserve"> service will soon be expanded.</w:t>
            </w:r>
          </w:p>
        </w:tc>
      </w:tr>
      <w:tr w:rsidR="00AC2145" w:rsidRPr="00AB3753" w14:paraId="4F601343" w14:textId="77777777" w:rsidTr="00545580">
        <w:trPr>
          <w:trHeight w:val="94"/>
        </w:trPr>
        <w:tc>
          <w:tcPr>
            <w:tcW w:w="5000" w:type="pct"/>
            <w:gridSpan w:val="2"/>
            <w:shd w:val="clear" w:color="auto" w:fill="EFFBFF"/>
          </w:tcPr>
          <w:p w14:paraId="0288A64A" w14:textId="77777777" w:rsidR="00AC2145" w:rsidRPr="00AB3753" w:rsidRDefault="00AC2145" w:rsidP="00AC2145">
            <w:pPr>
              <w:pStyle w:val="Subtitle"/>
            </w:pPr>
            <w:r>
              <w:t>Insurance</w:t>
            </w:r>
          </w:p>
        </w:tc>
      </w:tr>
      <w:tr w:rsidR="00AC2145" w:rsidRPr="00AB3753" w14:paraId="48338F8C" w14:textId="77777777" w:rsidTr="00545580">
        <w:trPr>
          <w:trHeight w:val="198"/>
        </w:trPr>
        <w:tc>
          <w:tcPr>
            <w:tcW w:w="5000" w:type="pct"/>
            <w:gridSpan w:val="2"/>
            <w:shd w:val="clear" w:color="auto" w:fill="auto"/>
          </w:tcPr>
          <w:p w14:paraId="33CFDBE4" w14:textId="0C5A057B" w:rsidR="00AC2145" w:rsidRPr="00A43FF5" w:rsidRDefault="00AC2145" w:rsidP="00AC2145">
            <w:pPr>
              <w:rPr>
                <w:b/>
              </w:rPr>
            </w:pPr>
            <w:r>
              <w:rPr>
                <w:b/>
              </w:rPr>
              <w:t>Third-party insurance</w:t>
            </w:r>
          </w:p>
        </w:tc>
      </w:tr>
      <w:tr w:rsidR="00AC2145" w:rsidRPr="00AB3753" w14:paraId="0F187AF1" w14:textId="77777777" w:rsidTr="00545580">
        <w:trPr>
          <w:trHeight w:val="198"/>
        </w:trPr>
        <w:tc>
          <w:tcPr>
            <w:tcW w:w="956" w:type="pct"/>
            <w:shd w:val="clear" w:color="auto" w:fill="auto"/>
          </w:tcPr>
          <w:p w14:paraId="7D16BFE7" w14:textId="74133197" w:rsidR="00AC2145" w:rsidRPr="00AB3753" w:rsidRDefault="00AC2145" w:rsidP="00AC2145">
            <w:r w:rsidRPr="00AB3753">
              <w:t>Responsibility:</w:t>
            </w:r>
          </w:p>
        </w:tc>
        <w:tc>
          <w:tcPr>
            <w:tcW w:w="4044" w:type="pct"/>
            <w:shd w:val="clear" w:color="auto" w:fill="auto"/>
          </w:tcPr>
          <w:p w14:paraId="6CCCFD26" w14:textId="31650C8F" w:rsidR="00AC2145" w:rsidRPr="00AB3753" w:rsidRDefault="00AC2145" w:rsidP="00AC2145">
            <w:r w:rsidRPr="00F56C89">
              <w:t>British Insurance Broker’s Association</w:t>
            </w:r>
          </w:p>
        </w:tc>
      </w:tr>
      <w:tr w:rsidR="00AC2145" w:rsidRPr="00AB3753" w14:paraId="201825C0" w14:textId="77777777" w:rsidTr="00545580">
        <w:trPr>
          <w:trHeight w:val="37"/>
        </w:trPr>
        <w:tc>
          <w:tcPr>
            <w:tcW w:w="956" w:type="pct"/>
            <w:shd w:val="clear" w:color="auto" w:fill="auto"/>
          </w:tcPr>
          <w:p w14:paraId="393124D3" w14:textId="1C05BFB7" w:rsidR="00AC2145" w:rsidRPr="00AB3753" w:rsidRDefault="00AC2145" w:rsidP="00AC2145">
            <w:r w:rsidRPr="00AB3753">
              <w:t xml:space="preserve">Website: </w:t>
            </w:r>
          </w:p>
        </w:tc>
        <w:tc>
          <w:tcPr>
            <w:tcW w:w="4044" w:type="pct"/>
            <w:shd w:val="clear" w:color="auto" w:fill="auto"/>
          </w:tcPr>
          <w:p w14:paraId="2D5E921D" w14:textId="0C9FA883" w:rsidR="00AC2145" w:rsidRPr="00AB3753" w:rsidRDefault="00E605F9" w:rsidP="00AC2145">
            <w:hyperlink r:id="rId229" w:history="1">
              <w:r w:rsidR="00AC2145" w:rsidRPr="0087581A">
                <w:rPr>
                  <w:rStyle w:val="Hyperlink"/>
                  <w:szCs w:val="20"/>
                </w:rPr>
                <w:t>http://www.biba.org.uk/C</w:t>
              </w:r>
              <w:bookmarkStart w:id="84" w:name="_Hlt444173428"/>
              <w:r w:rsidR="00AC2145" w:rsidRPr="0087581A">
                <w:rPr>
                  <w:rStyle w:val="Hyperlink"/>
                  <w:szCs w:val="20"/>
                </w:rPr>
                <w:t>u</w:t>
              </w:r>
              <w:bookmarkEnd w:id="84"/>
              <w:r w:rsidR="00AC2145" w:rsidRPr="0087581A">
                <w:rPr>
                  <w:rStyle w:val="Hyperlink"/>
                  <w:szCs w:val="20"/>
                </w:rPr>
                <w:t>stomerHome.aspx</w:t>
              </w:r>
            </w:hyperlink>
            <w:r w:rsidR="00AC2145" w:rsidRPr="0087581A">
              <w:rPr>
                <w:szCs w:val="20"/>
              </w:rPr>
              <w:t xml:space="preserve">  </w:t>
            </w:r>
          </w:p>
        </w:tc>
      </w:tr>
      <w:tr w:rsidR="00AC2145" w:rsidRPr="00AB3753" w14:paraId="44EACC3D" w14:textId="77777777" w:rsidTr="00545580">
        <w:trPr>
          <w:trHeight w:val="242"/>
        </w:trPr>
        <w:tc>
          <w:tcPr>
            <w:tcW w:w="956" w:type="pct"/>
            <w:shd w:val="clear" w:color="auto" w:fill="auto"/>
          </w:tcPr>
          <w:p w14:paraId="596CE79A" w14:textId="30A7B75A" w:rsidR="00AC2145" w:rsidRPr="00AB3753" w:rsidRDefault="00AC2145" w:rsidP="00AC2145">
            <w:r w:rsidRPr="00AB3753">
              <w:t xml:space="preserve">Description: </w:t>
            </w:r>
          </w:p>
        </w:tc>
        <w:tc>
          <w:tcPr>
            <w:tcW w:w="4044" w:type="pct"/>
            <w:shd w:val="clear" w:color="auto" w:fill="auto"/>
          </w:tcPr>
          <w:p w14:paraId="41FDE945" w14:textId="641065E8" w:rsidR="00AC2145" w:rsidRPr="00AB3753" w:rsidRDefault="00AC2145" w:rsidP="00AC2145">
            <w:r w:rsidRPr="00F56C89">
              <w:t xml:space="preserve">Third party insurance is mandatory legal minimum to drive a vehicle on UK roads. The </w:t>
            </w:r>
            <w:r w:rsidRPr="003E3055">
              <w:t xml:space="preserve">website of </w:t>
            </w:r>
            <w:bookmarkStart w:id="85" w:name="_Hlt444173440"/>
            <w:r w:rsidRPr="003E3055">
              <w:t>c</w:t>
            </w:r>
            <w:bookmarkEnd w:id="85"/>
            <w:r w:rsidRPr="003E3055">
              <w:t xml:space="preserve">entral government redirects the users searching for a broker to the website of </w:t>
            </w:r>
            <w:hyperlink r:id="rId230" w:history="1">
              <w:r w:rsidRPr="00F56C89">
                <w:rPr>
                  <w:rStyle w:val="Hyperlink"/>
                </w:rPr>
                <w:t>British Insur</w:t>
              </w:r>
              <w:bookmarkStart w:id="86" w:name="_Hlt444173421"/>
              <w:r w:rsidRPr="00F56C89">
                <w:rPr>
                  <w:rStyle w:val="Hyperlink"/>
                </w:rPr>
                <w:t>a</w:t>
              </w:r>
              <w:bookmarkEnd w:id="86"/>
              <w:r w:rsidRPr="00F56C89">
                <w:rPr>
                  <w:rStyle w:val="Hyperlink"/>
                </w:rPr>
                <w:t>nce Brokers’ Association</w:t>
              </w:r>
            </w:hyperlink>
            <w:r w:rsidRPr="00F56C89">
              <w:t xml:space="preserve"> in order to search for a broker via online search. </w:t>
            </w:r>
          </w:p>
        </w:tc>
      </w:tr>
      <w:tr w:rsidR="00AC2145" w:rsidRPr="00AB3753" w14:paraId="0758892D" w14:textId="77777777" w:rsidTr="00545580">
        <w:trPr>
          <w:trHeight w:val="94"/>
        </w:trPr>
        <w:tc>
          <w:tcPr>
            <w:tcW w:w="5000" w:type="pct"/>
            <w:gridSpan w:val="2"/>
            <w:shd w:val="clear" w:color="auto" w:fill="EFFBFF"/>
          </w:tcPr>
          <w:p w14:paraId="42530E4D" w14:textId="77777777" w:rsidR="00AC2145" w:rsidRPr="00AB3753" w:rsidRDefault="00AC2145" w:rsidP="00975B43">
            <w:pPr>
              <w:pStyle w:val="Subtitle"/>
              <w:keepNext/>
              <w:keepLines/>
            </w:pPr>
            <w:r w:rsidRPr="006942A6">
              <w:lastRenderedPageBreak/>
              <w:t>Registration</w:t>
            </w:r>
          </w:p>
        </w:tc>
      </w:tr>
      <w:tr w:rsidR="00AC2145" w:rsidRPr="00AB3753" w14:paraId="2CCD8CC6" w14:textId="77777777" w:rsidTr="00545580">
        <w:trPr>
          <w:trHeight w:val="198"/>
        </w:trPr>
        <w:tc>
          <w:tcPr>
            <w:tcW w:w="5000" w:type="pct"/>
            <w:gridSpan w:val="2"/>
            <w:shd w:val="clear" w:color="auto" w:fill="auto"/>
          </w:tcPr>
          <w:p w14:paraId="6A9337B8" w14:textId="77777777" w:rsidR="00AC2145" w:rsidRPr="00AB3753" w:rsidRDefault="00AC2145" w:rsidP="00975B43">
            <w:pPr>
              <w:keepNext/>
              <w:keepLines/>
            </w:pPr>
            <w:r w:rsidRPr="006942A6">
              <w:rPr>
                <w:b/>
                <w:bCs/>
              </w:rPr>
              <w:t>Car registration (new, used, imported cars)</w:t>
            </w:r>
          </w:p>
        </w:tc>
      </w:tr>
      <w:tr w:rsidR="00AC2145" w:rsidRPr="00AB3753" w14:paraId="38FD0E63" w14:textId="77777777" w:rsidTr="00545580">
        <w:trPr>
          <w:trHeight w:val="198"/>
        </w:trPr>
        <w:tc>
          <w:tcPr>
            <w:tcW w:w="956" w:type="pct"/>
            <w:shd w:val="clear" w:color="auto" w:fill="auto"/>
          </w:tcPr>
          <w:p w14:paraId="649E563A" w14:textId="77777777" w:rsidR="00AC2145" w:rsidRPr="00AB3753" w:rsidRDefault="00AC2145" w:rsidP="00975B43">
            <w:pPr>
              <w:keepNext/>
              <w:keepLines/>
            </w:pPr>
            <w:r w:rsidRPr="00AB3753">
              <w:t>Responsibility:</w:t>
            </w:r>
          </w:p>
        </w:tc>
        <w:tc>
          <w:tcPr>
            <w:tcW w:w="4044" w:type="pct"/>
            <w:shd w:val="clear" w:color="auto" w:fill="auto"/>
          </w:tcPr>
          <w:p w14:paraId="295EE828" w14:textId="6220E8C8" w:rsidR="00AC2145" w:rsidRPr="00AB3753" w:rsidRDefault="00AC2145" w:rsidP="00975B43">
            <w:pPr>
              <w:keepNext/>
              <w:keepLines/>
            </w:pPr>
            <w:r w:rsidRPr="00F56C89">
              <w:t>Central government, Driver and Vehicle Licensing Agency (DVLA)</w:t>
            </w:r>
          </w:p>
        </w:tc>
      </w:tr>
      <w:tr w:rsidR="00AC2145" w:rsidRPr="00AB3753" w14:paraId="3F2AE4CB" w14:textId="77777777" w:rsidTr="00545580">
        <w:trPr>
          <w:trHeight w:val="37"/>
        </w:trPr>
        <w:tc>
          <w:tcPr>
            <w:tcW w:w="956" w:type="pct"/>
            <w:shd w:val="clear" w:color="auto" w:fill="auto"/>
          </w:tcPr>
          <w:p w14:paraId="5F1DCD38" w14:textId="77777777" w:rsidR="00AC2145" w:rsidRPr="00AB3753" w:rsidRDefault="00AC2145" w:rsidP="00975B43">
            <w:pPr>
              <w:keepNext/>
              <w:keepLines/>
            </w:pPr>
            <w:r w:rsidRPr="00AB3753">
              <w:t xml:space="preserve">Website: </w:t>
            </w:r>
          </w:p>
        </w:tc>
        <w:tc>
          <w:tcPr>
            <w:tcW w:w="4044" w:type="pct"/>
            <w:shd w:val="clear" w:color="auto" w:fill="auto"/>
          </w:tcPr>
          <w:p w14:paraId="1556D4B5" w14:textId="238F2643" w:rsidR="00AC2145" w:rsidRPr="00AB3753" w:rsidRDefault="00E605F9" w:rsidP="00975B43">
            <w:pPr>
              <w:keepNext/>
              <w:keepLines/>
            </w:pPr>
            <w:hyperlink r:id="rId231" w:history="1">
              <w:r w:rsidR="00AC2145" w:rsidRPr="0087581A">
                <w:rPr>
                  <w:rStyle w:val="Hyperlink"/>
                  <w:szCs w:val="20"/>
                </w:rPr>
                <w:t>https://www.gov.uk/ve</w:t>
              </w:r>
              <w:bookmarkStart w:id="87" w:name="_Hlt444173416"/>
              <w:r w:rsidR="00AC2145" w:rsidRPr="0087581A">
                <w:rPr>
                  <w:rStyle w:val="Hyperlink"/>
                  <w:szCs w:val="20"/>
                </w:rPr>
                <w:t>h</w:t>
              </w:r>
              <w:bookmarkEnd w:id="87"/>
              <w:r w:rsidR="00AC2145" w:rsidRPr="0087581A">
                <w:rPr>
                  <w:rStyle w:val="Hyperlink"/>
                  <w:szCs w:val="20"/>
                </w:rPr>
                <w:t>icle-registration</w:t>
              </w:r>
            </w:hyperlink>
            <w:r w:rsidR="00AC2145" w:rsidRPr="0087581A">
              <w:rPr>
                <w:szCs w:val="20"/>
              </w:rPr>
              <w:t xml:space="preserve"> </w:t>
            </w:r>
          </w:p>
        </w:tc>
      </w:tr>
      <w:tr w:rsidR="00AC2145" w:rsidRPr="00AB3753" w14:paraId="08BF3C9B" w14:textId="77777777" w:rsidTr="00545580">
        <w:trPr>
          <w:trHeight w:val="242"/>
        </w:trPr>
        <w:tc>
          <w:tcPr>
            <w:tcW w:w="956" w:type="pct"/>
            <w:shd w:val="clear" w:color="auto" w:fill="auto"/>
          </w:tcPr>
          <w:p w14:paraId="6B980CB2" w14:textId="77777777" w:rsidR="00AC2145" w:rsidRPr="00AB3753" w:rsidRDefault="00AC2145" w:rsidP="00AC2145">
            <w:r w:rsidRPr="00AB3753">
              <w:t xml:space="preserve">Description: </w:t>
            </w:r>
          </w:p>
        </w:tc>
        <w:tc>
          <w:tcPr>
            <w:tcW w:w="4044" w:type="pct"/>
            <w:shd w:val="clear" w:color="auto" w:fill="auto"/>
          </w:tcPr>
          <w:p w14:paraId="432BF769" w14:textId="45BB9781" w:rsidR="00AC2145" w:rsidRPr="00AB3753" w:rsidRDefault="00AC2145" w:rsidP="00AC2145">
            <w:r w:rsidRPr="00F56C89">
              <w:t xml:space="preserve">Information and forms for download purposes are available on the </w:t>
            </w:r>
            <w:hyperlink r:id="rId232" w:history="1">
              <w:r w:rsidRPr="00F56C89">
                <w:rPr>
                  <w:rStyle w:val="Hyperlink"/>
                </w:rPr>
                <w:t>GOV.UK website</w:t>
              </w:r>
            </w:hyperlink>
            <w:r w:rsidRPr="00F56C89">
              <w:t>.</w:t>
            </w:r>
          </w:p>
        </w:tc>
      </w:tr>
    </w:tbl>
    <w:p w14:paraId="0EA4E547" w14:textId="7C6B2826" w:rsidR="003730DF" w:rsidRDefault="003730DF" w:rsidP="001F36DA">
      <w:pPr>
        <w:pStyle w:val="Heading2"/>
      </w:pPr>
      <w:bookmarkStart w:id="88" w:name="_Toc1475003"/>
      <w:r w:rsidRPr="00DE7566">
        <w:t xml:space="preserve">Residence </w:t>
      </w:r>
      <w:r w:rsidRPr="001F36DA">
        <w:t>formalities</w:t>
      </w:r>
      <w:bookmarkEnd w:id="88"/>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27671C" w:rsidRPr="00140056" w14:paraId="30D3F314" w14:textId="77777777" w:rsidTr="00545580">
        <w:trPr>
          <w:trHeight w:val="94"/>
        </w:trPr>
        <w:tc>
          <w:tcPr>
            <w:tcW w:w="5000" w:type="pct"/>
            <w:gridSpan w:val="2"/>
            <w:shd w:val="clear" w:color="auto" w:fill="EFFBFF"/>
          </w:tcPr>
          <w:p w14:paraId="599B2B2B" w14:textId="77777777" w:rsidR="0027671C" w:rsidRPr="00140056" w:rsidRDefault="0027671C" w:rsidP="00545580">
            <w:pPr>
              <w:pStyle w:val="Subtitle"/>
            </w:pPr>
            <w:r w:rsidRPr="000B73C1">
              <w:t>Residence rights</w:t>
            </w:r>
          </w:p>
        </w:tc>
      </w:tr>
      <w:tr w:rsidR="0027671C" w:rsidRPr="00140056" w14:paraId="65FC52F2" w14:textId="77777777" w:rsidTr="00545580">
        <w:trPr>
          <w:trHeight w:val="94"/>
        </w:trPr>
        <w:tc>
          <w:tcPr>
            <w:tcW w:w="5000" w:type="pct"/>
            <w:gridSpan w:val="2"/>
            <w:shd w:val="clear" w:color="auto" w:fill="auto"/>
          </w:tcPr>
          <w:p w14:paraId="4E2113AA" w14:textId="77EE206B" w:rsidR="0027671C" w:rsidRPr="00140056" w:rsidRDefault="00941CD0" w:rsidP="00545580">
            <w:pPr>
              <w:rPr>
                <w:b/>
                <w:bCs/>
              </w:rPr>
            </w:pPr>
            <w:r>
              <w:rPr>
                <w:b/>
                <w:bCs/>
              </w:rPr>
              <w:t>Announcement of moving (change of address) for HMRC</w:t>
            </w:r>
          </w:p>
        </w:tc>
      </w:tr>
      <w:tr w:rsidR="00941CD0" w:rsidRPr="00AB3753" w14:paraId="09DEBA7E" w14:textId="77777777" w:rsidTr="00545580">
        <w:trPr>
          <w:trHeight w:val="198"/>
        </w:trPr>
        <w:tc>
          <w:tcPr>
            <w:tcW w:w="956" w:type="pct"/>
            <w:shd w:val="clear" w:color="auto" w:fill="auto"/>
          </w:tcPr>
          <w:p w14:paraId="1C07073A" w14:textId="77777777" w:rsidR="00941CD0" w:rsidRPr="00AB3753" w:rsidRDefault="00941CD0" w:rsidP="00941CD0">
            <w:r w:rsidRPr="00AB3753">
              <w:t>Responsibility:</w:t>
            </w:r>
          </w:p>
        </w:tc>
        <w:tc>
          <w:tcPr>
            <w:tcW w:w="4044" w:type="pct"/>
            <w:shd w:val="clear" w:color="auto" w:fill="auto"/>
          </w:tcPr>
          <w:p w14:paraId="54ACF278" w14:textId="461387B1" w:rsidR="00941CD0" w:rsidRPr="00941CD0" w:rsidRDefault="00941CD0" w:rsidP="00941CD0">
            <w:pPr>
              <w:rPr>
                <w:lang w:val="en-US"/>
              </w:rPr>
            </w:pPr>
            <w:r w:rsidRPr="00F56C89">
              <w:t>HM Revenue and Customs (HMRC)</w:t>
            </w:r>
          </w:p>
        </w:tc>
      </w:tr>
      <w:tr w:rsidR="00941CD0" w:rsidRPr="00AB3753" w14:paraId="2FE60363" w14:textId="77777777" w:rsidTr="00545580">
        <w:trPr>
          <w:trHeight w:val="37"/>
        </w:trPr>
        <w:tc>
          <w:tcPr>
            <w:tcW w:w="956" w:type="pct"/>
            <w:shd w:val="clear" w:color="auto" w:fill="auto"/>
          </w:tcPr>
          <w:p w14:paraId="40A51F88" w14:textId="77777777" w:rsidR="00941CD0" w:rsidRPr="00AB3753" w:rsidRDefault="00941CD0" w:rsidP="00941CD0">
            <w:r w:rsidRPr="00AB3753">
              <w:t xml:space="preserve">Website: </w:t>
            </w:r>
          </w:p>
        </w:tc>
        <w:tc>
          <w:tcPr>
            <w:tcW w:w="4044" w:type="pct"/>
            <w:shd w:val="clear" w:color="auto" w:fill="auto"/>
          </w:tcPr>
          <w:p w14:paraId="19B7813F" w14:textId="76497806" w:rsidR="00941CD0" w:rsidRPr="00AB3753" w:rsidRDefault="00E605F9" w:rsidP="00941CD0">
            <w:hyperlink r:id="rId233" w:history="1">
              <w:r w:rsidR="00941CD0" w:rsidRPr="0087581A">
                <w:rPr>
                  <w:rStyle w:val="Hyperlink"/>
                  <w:szCs w:val="20"/>
                </w:rPr>
                <w:t>https://www.gov.uk/tell-hmrc-chan</w:t>
              </w:r>
              <w:bookmarkStart w:id="89" w:name="_Hlt444173148"/>
              <w:r w:rsidR="00941CD0" w:rsidRPr="0087581A">
                <w:rPr>
                  <w:rStyle w:val="Hyperlink"/>
                  <w:szCs w:val="20"/>
                </w:rPr>
                <w:t>g</w:t>
              </w:r>
              <w:bookmarkEnd w:id="89"/>
              <w:r w:rsidR="00941CD0" w:rsidRPr="0087581A">
                <w:rPr>
                  <w:rStyle w:val="Hyperlink"/>
                  <w:szCs w:val="20"/>
                </w:rPr>
                <w:t>e-of-details</w:t>
              </w:r>
            </w:hyperlink>
            <w:r w:rsidR="00941CD0" w:rsidRPr="0087581A">
              <w:rPr>
                <w:szCs w:val="20"/>
              </w:rPr>
              <w:t xml:space="preserve">  </w:t>
            </w:r>
          </w:p>
        </w:tc>
      </w:tr>
      <w:tr w:rsidR="00941CD0" w:rsidRPr="00AB3753" w14:paraId="4B6F5FE4" w14:textId="77777777" w:rsidTr="00545580">
        <w:trPr>
          <w:trHeight w:val="311"/>
        </w:trPr>
        <w:tc>
          <w:tcPr>
            <w:tcW w:w="956" w:type="pct"/>
            <w:shd w:val="clear" w:color="auto" w:fill="auto"/>
          </w:tcPr>
          <w:p w14:paraId="261CBAF8" w14:textId="77777777" w:rsidR="00941CD0" w:rsidRPr="00AB3753" w:rsidRDefault="00941CD0" w:rsidP="00941CD0">
            <w:r w:rsidRPr="00AB3753">
              <w:t xml:space="preserve">Description: </w:t>
            </w:r>
          </w:p>
        </w:tc>
        <w:tc>
          <w:tcPr>
            <w:tcW w:w="4044" w:type="pct"/>
            <w:shd w:val="clear" w:color="auto" w:fill="auto"/>
          </w:tcPr>
          <w:p w14:paraId="373D72F1" w14:textId="7B8E7F81" w:rsidR="00941CD0" w:rsidRPr="00AB3753" w:rsidRDefault="00941CD0" w:rsidP="00941CD0">
            <w:r w:rsidRPr="00F56C89">
              <w:t xml:space="preserve">The service of change of address in general is not relevant in the UK, where there is no obligation to inform the authorities of a change of address. However, if one needs to update for the purposes of HMRC, an online service is available either via the </w:t>
            </w:r>
            <w:hyperlink r:id="rId234" w:history="1">
              <w:r w:rsidRPr="00F56C89">
                <w:rPr>
                  <w:rStyle w:val="Hyperlink"/>
                </w:rPr>
                <w:t>website of H</w:t>
              </w:r>
              <w:bookmarkStart w:id="90" w:name="_Hlt444173411"/>
              <w:r w:rsidRPr="00F56C89">
                <w:rPr>
                  <w:rStyle w:val="Hyperlink"/>
                </w:rPr>
                <w:t>M</w:t>
              </w:r>
              <w:bookmarkEnd w:id="90"/>
              <w:r w:rsidRPr="00F56C89">
                <w:rPr>
                  <w:rStyle w:val="Hyperlink"/>
                </w:rPr>
                <w:t>RC</w:t>
              </w:r>
            </w:hyperlink>
            <w:r w:rsidRPr="00F56C89">
              <w:t xml:space="preserve"> or if registered for Self-Assessment using a person</w:t>
            </w:r>
            <w:r>
              <w:t>al</w:t>
            </w:r>
            <w:r w:rsidRPr="00F56C89">
              <w:t xml:space="preserve"> </w:t>
            </w:r>
            <w:r w:rsidRPr="003E3055">
              <w:t xml:space="preserve">HMRC online account. </w:t>
            </w:r>
          </w:p>
        </w:tc>
      </w:tr>
      <w:tr w:rsidR="00E35D76" w:rsidRPr="00AB3753" w14:paraId="72A58B2F" w14:textId="77777777" w:rsidTr="00E35D76">
        <w:trPr>
          <w:trHeight w:val="311"/>
        </w:trPr>
        <w:tc>
          <w:tcPr>
            <w:tcW w:w="5000" w:type="pct"/>
            <w:gridSpan w:val="2"/>
            <w:shd w:val="clear" w:color="auto" w:fill="auto"/>
          </w:tcPr>
          <w:p w14:paraId="1D0562A1" w14:textId="3D5F6C5A" w:rsidR="00E35D76" w:rsidRPr="00AB3753" w:rsidRDefault="006E559A" w:rsidP="00941CD0">
            <w:r w:rsidRPr="00F56C89">
              <w:rPr>
                <w:b/>
              </w:rPr>
              <w:t>Certificates (birth, marriage): request and delivery</w:t>
            </w:r>
          </w:p>
        </w:tc>
      </w:tr>
      <w:tr w:rsidR="00F37F8F" w:rsidRPr="00AB3753" w14:paraId="2A397996" w14:textId="77777777" w:rsidTr="00545580">
        <w:trPr>
          <w:trHeight w:val="311"/>
        </w:trPr>
        <w:tc>
          <w:tcPr>
            <w:tcW w:w="956" w:type="pct"/>
            <w:shd w:val="clear" w:color="auto" w:fill="auto"/>
          </w:tcPr>
          <w:p w14:paraId="57850C13" w14:textId="1C90D9CA" w:rsidR="00F37F8F" w:rsidRDefault="00F37F8F" w:rsidP="00F37F8F">
            <w:r w:rsidRPr="00AB3753">
              <w:t>Responsibility:</w:t>
            </w:r>
          </w:p>
        </w:tc>
        <w:tc>
          <w:tcPr>
            <w:tcW w:w="4044" w:type="pct"/>
            <w:shd w:val="clear" w:color="auto" w:fill="auto"/>
          </w:tcPr>
          <w:p w14:paraId="262D12DD" w14:textId="1E721ACA" w:rsidR="00F37F8F" w:rsidRPr="00AB3753" w:rsidRDefault="00F37F8F" w:rsidP="00F37F8F">
            <w:r w:rsidRPr="00F56C89">
              <w:t>Central government, General Register Office</w:t>
            </w:r>
          </w:p>
        </w:tc>
      </w:tr>
      <w:tr w:rsidR="00F37F8F" w:rsidRPr="00AB3753" w14:paraId="42B0CBCC" w14:textId="77777777" w:rsidTr="00545580">
        <w:trPr>
          <w:trHeight w:val="311"/>
        </w:trPr>
        <w:tc>
          <w:tcPr>
            <w:tcW w:w="956" w:type="pct"/>
            <w:shd w:val="clear" w:color="auto" w:fill="auto"/>
          </w:tcPr>
          <w:p w14:paraId="1AAF2989" w14:textId="7BFFDFFD" w:rsidR="00F37F8F" w:rsidRDefault="00F37F8F" w:rsidP="00F37F8F">
            <w:r w:rsidRPr="00AB3753">
              <w:t xml:space="preserve">Website: </w:t>
            </w:r>
          </w:p>
        </w:tc>
        <w:tc>
          <w:tcPr>
            <w:tcW w:w="4044" w:type="pct"/>
            <w:shd w:val="clear" w:color="auto" w:fill="auto"/>
          </w:tcPr>
          <w:p w14:paraId="1A7A6970" w14:textId="77777777" w:rsidR="00F37F8F" w:rsidRPr="0087581A" w:rsidRDefault="00E605F9" w:rsidP="00F37F8F">
            <w:pPr>
              <w:contextualSpacing/>
              <w:rPr>
                <w:szCs w:val="20"/>
              </w:rPr>
            </w:pPr>
            <w:hyperlink r:id="rId235" w:history="1">
              <w:r w:rsidR="00F37F8F" w:rsidRPr="00F56C89">
                <w:rPr>
                  <w:rStyle w:val="Hyperlink"/>
                </w:rPr>
                <w:t>http://www.gov</w:t>
              </w:r>
              <w:bookmarkStart w:id="91" w:name="_Hlt444173201"/>
              <w:r w:rsidR="00F37F8F" w:rsidRPr="00F56C89">
                <w:rPr>
                  <w:rStyle w:val="Hyperlink"/>
                </w:rPr>
                <w:t>.</w:t>
              </w:r>
              <w:bookmarkEnd w:id="91"/>
              <w:r w:rsidR="00F37F8F" w:rsidRPr="00F56C89">
                <w:rPr>
                  <w:rStyle w:val="Hyperlink"/>
                </w:rPr>
                <w:t>uk/</w:t>
              </w:r>
            </w:hyperlink>
            <w:r w:rsidR="00F37F8F" w:rsidRPr="00F56C89">
              <w:t xml:space="preserve"> (England and Wales)</w:t>
            </w:r>
          </w:p>
          <w:p w14:paraId="4CD92D6F" w14:textId="652BAE0D" w:rsidR="00F37F8F" w:rsidRPr="00AB3753" w:rsidRDefault="00E605F9" w:rsidP="00F37F8F">
            <w:hyperlink r:id="rId236" w:history="1">
              <w:r w:rsidR="00F37F8F" w:rsidRPr="00F56C89">
                <w:rPr>
                  <w:rStyle w:val="Hyperlink"/>
                </w:rPr>
                <w:t>http://www.gr</w:t>
              </w:r>
              <w:bookmarkStart w:id="92" w:name="_Hlt444173209"/>
              <w:bookmarkStart w:id="93" w:name="_Hlt444173211"/>
              <w:r w:rsidR="00F37F8F" w:rsidRPr="00F56C89">
                <w:rPr>
                  <w:rStyle w:val="Hyperlink"/>
                </w:rPr>
                <w:t>o</w:t>
              </w:r>
              <w:bookmarkEnd w:id="92"/>
              <w:bookmarkEnd w:id="93"/>
              <w:r w:rsidR="00F37F8F" w:rsidRPr="00F56C89">
                <w:rPr>
                  <w:rStyle w:val="Hyperlink"/>
                </w:rPr>
                <w:t xml:space="preserve">-scotland.gov.uk/ </w:t>
              </w:r>
            </w:hyperlink>
            <w:r w:rsidR="00F37F8F" w:rsidRPr="00F56C89">
              <w:t xml:space="preserve"> (Scotland)</w:t>
            </w:r>
          </w:p>
        </w:tc>
      </w:tr>
      <w:tr w:rsidR="00F37F8F" w:rsidRPr="00AB3753" w14:paraId="563A817F" w14:textId="77777777" w:rsidTr="00545580">
        <w:trPr>
          <w:trHeight w:val="311"/>
        </w:trPr>
        <w:tc>
          <w:tcPr>
            <w:tcW w:w="956" w:type="pct"/>
            <w:shd w:val="clear" w:color="auto" w:fill="auto"/>
          </w:tcPr>
          <w:p w14:paraId="348299E8" w14:textId="2240E34D" w:rsidR="00F37F8F" w:rsidRDefault="00F37F8F" w:rsidP="00F37F8F">
            <w:r w:rsidRPr="00AB3753">
              <w:t xml:space="preserve">Description: </w:t>
            </w:r>
          </w:p>
        </w:tc>
        <w:tc>
          <w:tcPr>
            <w:tcW w:w="4044" w:type="pct"/>
            <w:shd w:val="clear" w:color="auto" w:fill="auto"/>
          </w:tcPr>
          <w:p w14:paraId="11571E85" w14:textId="57C103AF" w:rsidR="00F37F8F" w:rsidRPr="00AB3753" w:rsidRDefault="00F37F8F" w:rsidP="00F37F8F">
            <w:r w:rsidRPr="00F56C89">
              <w:t>The General Register Offices offer the facility to order certificates online. General Information on birth and marriage certificates is available on the 'Directgov' portal.</w:t>
            </w:r>
          </w:p>
        </w:tc>
      </w:tr>
      <w:tr w:rsidR="00F37F8F" w:rsidRPr="00AB3753" w14:paraId="140520E0" w14:textId="77777777" w:rsidTr="00E35D76">
        <w:trPr>
          <w:trHeight w:val="311"/>
        </w:trPr>
        <w:tc>
          <w:tcPr>
            <w:tcW w:w="5000" w:type="pct"/>
            <w:gridSpan w:val="2"/>
            <w:shd w:val="clear" w:color="auto" w:fill="auto"/>
          </w:tcPr>
          <w:p w14:paraId="49A32D13" w14:textId="53C1BB1A" w:rsidR="00F37F8F" w:rsidRPr="00AB3753" w:rsidRDefault="005E6929" w:rsidP="00F37F8F">
            <w:r w:rsidRPr="00F56C89">
              <w:rPr>
                <w:b/>
              </w:rPr>
              <w:t xml:space="preserve">Criminal </w:t>
            </w:r>
            <w:r>
              <w:rPr>
                <w:b/>
              </w:rPr>
              <w:t>Police Records</w:t>
            </w:r>
          </w:p>
        </w:tc>
      </w:tr>
      <w:tr w:rsidR="00950C8E" w:rsidRPr="00AB3753" w14:paraId="460176EE" w14:textId="77777777" w:rsidTr="00545580">
        <w:trPr>
          <w:trHeight w:val="311"/>
        </w:trPr>
        <w:tc>
          <w:tcPr>
            <w:tcW w:w="956" w:type="pct"/>
            <w:shd w:val="clear" w:color="auto" w:fill="auto"/>
          </w:tcPr>
          <w:p w14:paraId="64CEA896" w14:textId="25063558" w:rsidR="00950C8E" w:rsidRDefault="00950C8E" w:rsidP="00950C8E">
            <w:r w:rsidRPr="00AB3753">
              <w:t>Responsibility:</w:t>
            </w:r>
          </w:p>
        </w:tc>
        <w:tc>
          <w:tcPr>
            <w:tcW w:w="4044" w:type="pct"/>
            <w:shd w:val="clear" w:color="auto" w:fill="auto"/>
          </w:tcPr>
          <w:p w14:paraId="67265E6D" w14:textId="53680E3A" w:rsidR="00950C8E" w:rsidRPr="00AB3753" w:rsidRDefault="00950C8E" w:rsidP="00950C8E">
            <w:r w:rsidRPr="00F56C89">
              <w:t>Police, HM Prison Service, HM Courts and Tribunals Service, Crown Prosecution Service (CPS)</w:t>
            </w:r>
          </w:p>
        </w:tc>
      </w:tr>
      <w:tr w:rsidR="00950C8E" w:rsidRPr="00AB3753" w14:paraId="4B9CF4D2" w14:textId="77777777" w:rsidTr="00545580">
        <w:trPr>
          <w:trHeight w:val="311"/>
        </w:trPr>
        <w:tc>
          <w:tcPr>
            <w:tcW w:w="956" w:type="pct"/>
            <w:shd w:val="clear" w:color="auto" w:fill="auto"/>
          </w:tcPr>
          <w:p w14:paraId="1A74AF2C" w14:textId="7A394389" w:rsidR="00950C8E" w:rsidRDefault="00950C8E" w:rsidP="00950C8E">
            <w:r w:rsidRPr="00AB3753">
              <w:t xml:space="preserve">Website: </w:t>
            </w:r>
          </w:p>
        </w:tc>
        <w:tc>
          <w:tcPr>
            <w:tcW w:w="4044" w:type="pct"/>
            <w:shd w:val="clear" w:color="auto" w:fill="auto"/>
          </w:tcPr>
          <w:p w14:paraId="0970E8BB" w14:textId="59F6A5B4" w:rsidR="00950C8E" w:rsidRPr="00AB3753" w:rsidRDefault="00E605F9" w:rsidP="00950C8E">
            <w:hyperlink r:id="rId237" w:history="1">
              <w:r w:rsidR="00950C8E" w:rsidRPr="00F463BF">
                <w:rPr>
                  <w:rStyle w:val="Hyperlink"/>
                </w:rPr>
                <w:t>https://www.gov.uk/copy-of-police-records</w:t>
              </w:r>
            </w:hyperlink>
            <w:r w:rsidR="00950C8E">
              <w:t xml:space="preserve"> </w:t>
            </w:r>
            <w:r w:rsidR="00950C8E" w:rsidRPr="002261D2" w:rsidDel="002261D2">
              <w:t xml:space="preserve"> </w:t>
            </w:r>
            <w:r w:rsidR="00950C8E">
              <w:t xml:space="preserve"> </w:t>
            </w:r>
          </w:p>
        </w:tc>
      </w:tr>
      <w:tr w:rsidR="00950C8E" w:rsidRPr="00AB3753" w14:paraId="34D34E89" w14:textId="77777777" w:rsidTr="00545580">
        <w:trPr>
          <w:trHeight w:val="311"/>
        </w:trPr>
        <w:tc>
          <w:tcPr>
            <w:tcW w:w="956" w:type="pct"/>
            <w:shd w:val="clear" w:color="auto" w:fill="auto"/>
          </w:tcPr>
          <w:p w14:paraId="2D7E9039" w14:textId="01E0E56B" w:rsidR="00950C8E" w:rsidRDefault="00950C8E" w:rsidP="00950C8E">
            <w:r w:rsidRPr="00AB3753">
              <w:t xml:space="preserve">Description: </w:t>
            </w:r>
          </w:p>
        </w:tc>
        <w:tc>
          <w:tcPr>
            <w:tcW w:w="4044" w:type="pct"/>
            <w:shd w:val="clear" w:color="auto" w:fill="auto"/>
          </w:tcPr>
          <w:p w14:paraId="6B6FA329" w14:textId="663FD40A" w:rsidR="00950C8E" w:rsidRPr="00AB3753" w:rsidRDefault="00950C8E" w:rsidP="00950C8E">
            <w:r>
              <w:t xml:space="preserve">A person wishing to get a copy of his police records </w:t>
            </w:r>
            <w:r w:rsidRPr="00F56C89">
              <w:t>needs to contact local police for a copy</w:t>
            </w:r>
            <w:r>
              <w:t>.</w:t>
            </w:r>
            <w:r w:rsidRPr="00F56C89">
              <w:t xml:space="preserve"> The certificate may also be requested from the HM Prison Service, HM Court and Tribunals Service, and Crown Prosecution Service (CPS). </w:t>
            </w:r>
          </w:p>
        </w:tc>
      </w:tr>
      <w:tr w:rsidR="003B55FD" w:rsidRPr="00AB3753" w14:paraId="34866A5A" w14:textId="77777777" w:rsidTr="00E35D76">
        <w:trPr>
          <w:trHeight w:val="311"/>
        </w:trPr>
        <w:tc>
          <w:tcPr>
            <w:tcW w:w="5000" w:type="pct"/>
            <w:gridSpan w:val="2"/>
            <w:shd w:val="clear" w:color="auto" w:fill="auto"/>
          </w:tcPr>
          <w:p w14:paraId="3CCA3600" w14:textId="28E94277" w:rsidR="003B55FD" w:rsidRPr="00AB3753" w:rsidRDefault="003B55FD" w:rsidP="003B55FD">
            <w:r w:rsidRPr="00F56C89">
              <w:rPr>
                <w:b/>
              </w:rPr>
              <w:t xml:space="preserve">Criminal </w:t>
            </w:r>
            <w:r>
              <w:rPr>
                <w:b/>
              </w:rPr>
              <w:t>Record Certificate</w:t>
            </w:r>
          </w:p>
        </w:tc>
      </w:tr>
      <w:tr w:rsidR="00DD034F" w:rsidRPr="00AB3753" w14:paraId="622A2B07" w14:textId="77777777" w:rsidTr="00545580">
        <w:trPr>
          <w:trHeight w:val="311"/>
        </w:trPr>
        <w:tc>
          <w:tcPr>
            <w:tcW w:w="956" w:type="pct"/>
            <w:shd w:val="clear" w:color="auto" w:fill="auto"/>
          </w:tcPr>
          <w:p w14:paraId="3FF0F812" w14:textId="6115BFF6" w:rsidR="00DD034F" w:rsidRDefault="00DD034F" w:rsidP="00DD034F">
            <w:r w:rsidRPr="00AB3753">
              <w:t>Responsibility:</w:t>
            </w:r>
          </w:p>
        </w:tc>
        <w:tc>
          <w:tcPr>
            <w:tcW w:w="4044" w:type="pct"/>
            <w:shd w:val="clear" w:color="auto" w:fill="auto"/>
          </w:tcPr>
          <w:p w14:paraId="1A69A6A1" w14:textId="0D1C34A7" w:rsidR="00DD034F" w:rsidRPr="00AB3753" w:rsidRDefault="00DD034F" w:rsidP="00DD034F">
            <w:r>
              <w:t>Central government, Disclosure and Barring Service (DBS)</w:t>
            </w:r>
          </w:p>
        </w:tc>
      </w:tr>
      <w:tr w:rsidR="00DD034F" w:rsidRPr="00AB3753" w14:paraId="7EF5EB04" w14:textId="77777777" w:rsidTr="00545580">
        <w:trPr>
          <w:trHeight w:val="311"/>
        </w:trPr>
        <w:tc>
          <w:tcPr>
            <w:tcW w:w="956" w:type="pct"/>
            <w:shd w:val="clear" w:color="auto" w:fill="auto"/>
          </w:tcPr>
          <w:p w14:paraId="6989DC53" w14:textId="1A723050" w:rsidR="00DD034F" w:rsidRDefault="00DD034F" w:rsidP="00DD034F">
            <w:r w:rsidRPr="00AB3753">
              <w:t xml:space="preserve">Website: </w:t>
            </w:r>
          </w:p>
        </w:tc>
        <w:tc>
          <w:tcPr>
            <w:tcW w:w="4044" w:type="pct"/>
            <w:shd w:val="clear" w:color="auto" w:fill="auto"/>
          </w:tcPr>
          <w:p w14:paraId="68D643DA" w14:textId="0E1CAB1C" w:rsidR="00DD034F" w:rsidRPr="00AB3753" w:rsidRDefault="00E605F9" w:rsidP="00DD034F">
            <w:hyperlink r:id="rId238" w:history="1">
              <w:r w:rsidR="00DD034F" w:rsidRPr="003B433C">
                <w:rPr>
                  <w:rStyle w:val="Hyperlink"/>
                </w:rPr>
                <w:t>https://www.gov.uk/request-copy-criminal-record</w:t>
              </w:r>
            </w:hyperlink>
            <w:r w:rsidR="00DD034F">
              <w:t xml:space="preserve"> </w:t>
            </w:r>
          </w:p>
        </w:tc>
      </w:tr>
      <w:tr w:rsidR="00DD034F" w:rsidRPr="00AB3753" w14:paraId="33294204" w14:textId="77777777" w:rsidTr="00545580">
        <w:trPr>
          <w:trHeight w:val="311"/>
        </w:trPr>
        <w:tc>
          <w:tcPr>
            <w:tcW w:w="956" w:type="pct"/>
            <w:shd w:val="clear" w:color="auto" w:fill="auto"/>
          </w:tcPr>
          <w:p w14:paraId="54670802" w14:textId="29B43A3E" w:rsidR="00DD034F" w:rsidRDefault="00DD034F" w:rsidP="00DD034F">
            <w:r w:rsidRPr="00AB3753">
              <w:t xml:space="preserve">Description: </w:t>
            </w:r>
          </w:p>
        </w:tc>
        <w:tc>
          <w:tcPr>
            <w:tcW w:w="4044" w:type="pct"/>
            <w:shd w:val="clear" w:color="auto" w:fill="auto"/>
          </w:tcPr>
          <w:p w14:paraId="0FAB214D" w14:textId="7CDD0CBD" w:rsidR="00DD034F" w:rsidRPr="00AB3753" w:rsidRDefault="00DD034F" w:rsidP="00DD034F">
            <w:r>
              <w:t>Citizens can apply for a basic DBS check to get a copy of their criminal record. This is called ‘basic disclosure’. It is available for people living or working in England and Wales.</w:t>
            </w:r>
          </w:p>
        </w:tc>
      </w:tr>
      <w:tr w:rsidR="009A258C" w:rsidRPr="00AB3753" w14:paraId="00D714D1" w14:textId="77777777" w:rsidTr="009A258C">
        <w:trPr>
          <w:trHeight w:val="311"/>
        </w:trPr>
        <w:tc>
          <w:tcPr>
            <w:tcW w:w="5000" w:type="pct"/>
            <w:gridSpan w:val="2"/>
            <w:shd w:val="clear" w:color="auto" w:fill="auto"/>
          </w:tcPr>
          <w:p w14:paraId="2148CC6C" w14:textId="571A8C2D" w:rsidR="009A258C" w:rsidRPr="00AB3753" w:rsidRDefault="009A258C" w:rsidP="00DD034F">
            <w:r>
              <w:rPr>
                <w:b/>
              </w:rPr>
              <w:lastRenderedPageBreak/>
              <w:t>Sign mortgage deed</w:t>
            </w:r>
          </w:p>
        </w:tc>
      </w:tr>
      <w:tr w:rsidR="00CD1CFB" w:rsidRPr="00AB3753" w14:paraId="2CAE6456" w14:textId="77777777" w:rsidTr="00545580">
        <w:trPr>
          <w:trHeight w:val="311"/>
        </w:trPr>
        <w:tc>
          <w:tcPr>
            <w:tcW w:w="956" w:type="pct"/>
            <w:shd w:val="clear" w:color="auto" w:fill="auto"/>
          </w:tcPr>
          <w:p w14:paraId="51055B3D" w14:textId="038F68B1" w:rsidR="00CD1CFB" w:rsidRDefault="00CD1CFB" w:rsidP="00CD1CFB">
            <w:r w:rsidRPr="00AB3753">
              <w:t>Responsibility:</w:t>
            </w:r>
          </w:p>
        </w:tc>
        <w:tc>
          <w:tcPr>
            <w:tcW w:w="4044" w:type="pct"/>
            <w:shd w:val="clear" w:color="auto" w:fill="auto"/>
          </w:tcPr>
          <w:p w14:paraId="558A10AB" w14:textId="59DFA61E" w:rsidR="00CD1CFB" w:rsidRPr="00AB3753" w:rsidRDefault="00CD1CFB" w:rsidP="00CD1CFB">
            <w:r w:rsidRPr="00F56C89">
              <w:t xml:space="preserve">Central government, </w:t>
            </w:r>
            <w:r>
              <w:t>HM Land Registry</w:t>
            </w:r>
          </w:p>
        </w:tc>
      </w:tr>
      <w:tr w:rsidR="00CD1CFB" w:rsidRPr="00AB3753" w14:paraId="09219321" w14:textId="77777777" w:rsidTr="00545580">
        <w:trPr>
          <w:trHeight w:val="311"/>
        </w:trPr>
        <w:tc>
          <w:tcPr>
            <w:tcW w:w="956" w:type="pct"/>
            <w:shd w:val="clear" w:color="auto" w:fill="auto"/>
          </w:tcPr>
          <w:p w14:paraId="482AFB18" w14:textId="2FAFF723" w:rsidR="00CD1CFB" w:rsidRDefault="00CD1CFB" w:rsidP="00CD1CFB">
            <w:r w:rsidRPr="00AB3753">
              <w:t xml:space="preserve">Website: </w:t>
            </w:r>
          </w:p>
        </w:tc>
        <w:tc>
          <w:tcPr>
            <w:tcW w:w="4044" w:type="pct"/>
            <w:shd w:val="clear" w:color="auto" w:fill="auto"/>
          </w:tcPr>
          <w:p w14:paraId="33EF9485" w14:textId="73F4C1C9" w:rsidR="00CD1CFB" w:rsidRPr="00AB3753" w:rsidRDefault="00E605F9" w:rsidP="00CD1CFB">
            <w:hyperlink r:id="rId239" w:history="1">
              <w:r w:rsidR="00CD1CFB" w:rsidRPr="00B91851">
                <w:rPr>
                  <w:rStyle w:val="Hyperlink"/>
                </w:rPr>
                <w:t>https://sign-your-mortgage-deed.landregistry.gov.uk/</w:t>
              </w:r>
            </w:hyperlink>
            <w:r w:rsidR="00CD1CFB">
              <w:t xml:space="preserve"> </w:t>
            </w:r>
          </w:p>
        </w:tc>
      </w:tr>
      <w:tr w:rsidR="00CD1CFB" w:rsidRPr="00AB3753" w14:paraId="5AE47B65" w14:textId="77777777" w:rsidTr="00545580">
        <w:trPr>
          <w:trHeight w:val="311"/>
        </w:trPr>
        <w:tc>
          <w:tcPr>
            <w:tcW w:w="956" w:type="pct"/>
            <w:shd w:val="clear" w:color="auto" w:fill="auto"/>
          </w:tcPr>
          <w:p w14:paraId="13A4C99B" w14:textId="0CA8D355" w:rsidR="00CD1CFB" w:rsidRDefault="00CD1CFB" w:rsidP="00CD1CFB">
            <w:r w:rsidRPr="00AB3753">
              <w:t xml:space="preserve">Description: </w:t>
            </w:r>
          </w:p>
        </w:tc>
        <w:tc>
          <w:tcPr>
            <w:tcW w:w="4044" w:type="pct"/>
            <w:shd w:val="clear" w:color="auto" w:fill="auto"/>
          </w:tcPr>
          <w:p w14:paraId="33D704EB" w14:textId="0FBB23A6" w:rsidR="00CD1CFB" w:rsidRPr="00AB3753" w:rsidRDefault="00CD1CFB" w:rsidP="00CD1CFB">
            <w:r>
              <w:t>Only available as a BETA service at the moment, citizens can test the service on signing their mortgage deed online through the GOV.UK portal.</w:t>
            </w:r>
          </w:p>
        </w:tc>
      </w:tr>
      <w:tr w:rsidR="00554CF8" w:rsidRPr="00AB3753" w14:paraId="24540508" w14:textId="77777777" w:rsidTr="00052104">
        <w:trPr>
          <w:trHeight w:val="311"/>
        </w:trPr>
        <w:tc>
          <w:tcPr>
            <w:tcW w:w="5000" w:type="pct"/>
            <w:gridSpan w:val="2"/>
            <w:shd w:val="clear" w:color="auto" w:fill="auto"/>
          </w:tcPr>
          <w:p w14:paraId="7ABC4946" w14:textId="49EC85E1" w:rsidR="00554CF8" w:rsidRPr="00AB3753" w:rsidRDefault="00554CF8" w:rsidP="00554CF8">
            <w:r w:rsidRPr="00F56C89">
              <w:rPr>
                <w:b/>
              </w:rPr>
              <w:t>Housing (building and housing, environment)</w:t>
            </w:r>
          </w:p>
        </w:tc>
      </w:tr>
      <w:tr w:rsidR="00554CF8" w:rsidRPr="00AB3753" w14:paraId="30D9B23D" w14:textId="77777777" w:rsidTr="00545580">
        <w:trPr>
          <w:trHeight w:val="311"/>
        </w:trPr>
        <w:tc>
          <w:tcPr>
            <w:tcW w:w="956" w:type="pct"/>
            <w:shd w:val="clear" w:color="auto" w:fill="auto"/>
          </w:tcPr>
          <w:p w14:paraId="497C847A" w14:textId="11191BC4" w:rsidR="00554CF8" w:rsidRDefault="00554CF8" w:rsidP="00554CF8">
            <w:r w:rsidRPr="00AB3753">
              <w:t>Responsibility:</w:t>
            </w:r>
          </w:p>
        </w:tc>
        <w:tc>
          <w:tcPr>
            <w:tcW w:w="4044" w:type="pct"/>
            <w:shd w:val="clear" w:color="auto" w:fill="auto"/>
          </w:tcPr>
          <w:p w14:paraId="48F31782" w14:textId="5DC79D7C" w:rsidR="00554CF8" w:rsidRPr="00AB3753" w:rsidRDefault="00554CF8" w:rsidP="00554CF8">
            <w:r w:rsidRPr="00F56C89">
              <w:t>Central government, local government</w:t>
            </w:r>
          </w:p>
        </w:tc>
      </w:tr>
      <w:tr w:rsidR="00554CF8" w:rsidRPr="00AB3753" w14:paraId="62D930AB" w14:textId="77777777" w:rsidTr="00545580">
        <w:trPr>
          <w:trHeight w:val="311"/>
        </w:trPr>
        <w:tc>
          <w:tcPr>
            <w:tcW w:w="956" w:type="pct"/>
            <w:shd w:val="clear" w:color="auto" w:fill="auto"/>
          </w:tcPr>
          <w:p w14:paraId="565B0124" w14:textId="0B4AF996" w:rsidR="00554CF8" w:rsidRDefault="00554CF8" w:rsidP="00554CF8">
            <w:r w:rsidRPr="00AB3753">
              <w:t xml:space="preserve">Website: </w:t>
            </w:r>
          </w:p>
        </w:tc>
        <w:tc>
          <w:tcPr>
            <w:tcW w:w="4044" w:type="pct"/>
            <w:shd w:val="clear" w:color="auto" w:fill="auto"/>
          </w:tcPr>
          <w:p w14:paraId="7C47A02F" w14:textId="4DF18B5E" w:rsidR="00554CF8" w:rsidRPr="00AB3753" w:rsidRDefault="00E605F9" w:rsidP="00554CF8">
            <w:hyperlink r:id="rId240" w:history="1">
              <w:r w:rsidR="00554CF8" w:rsidRPr="00F56C89">
                <w:rPr>
                  <w:rStyle w:val="Hyperlink"/>
                </w:rPr>
                <w:t>http://www.planningpor</w:t>
              </w:r>
              <w:bookmarkStart w:id="94" w:name="_Hlt444153780"/>
              <w:r w:rsidR="00554CF8" w:rsidRPr="00F56C89">
                <w:rPr>
                  <w:rStyle w:val="Hyperlink"/>
                </w:rPr>
                <w:t>t</w:t>
              </w:r>
              <w:bookmarkEnd w:id="94"/>
              <w:r w:rsidR="00554CF8" w:rsidRPr="00F56C89">
                <w:rPr>
                  <w:rStyle w:val="Hyperlink"/>
                </w:rPr>
                <w:t>al.gov.uk</w:t>
              </w:r>
            </w:hyperlink>
            <w:r w:rsidR="00554CF8" w:rsidRPr="00F56C89">
              <w:t xml:space="preserve">; </w:t>
            </w:r>
            <w:hyperlink r:id="rId241" w:history="1">
              <w:r w:rsidR="00554CF8" w:rsidRPr="00F56C89">
                <w:rPr>
                  <w:rStyle w:val="Hyperlink"/>
                </w:rPr>
                <w:t>http://www.gov.uk/</w:t>
              </w:r>
            </w:hyperlink>
            <w:r w:rsidR="00554CF8" w:rsidRPr="00F56C89">
              <w:t xml:space="preserve">  </w:t>
            </w:r>
          </w:p>
        </w:tc>
      </w:tr>
      <w:tr w:rsidR="00554CF8" w:rsidRPr="00AB3753" w14:paraId="5C70C2B7" w14:textId="77777777" w:rsidTr="00545580">
        <w:trPr>
          <w:trHeight w:val="311"/>
        </w:trPr>
        <w:tc>
          <w:tcPr>
            <w:tcW w:w="956" w:type="pct"/>
            <w:shd w:val="clear" w:color="auto" w:fill="auto"/>
          </w:tcPr>
          <w:p w14:paraId="074C3517" w14:textId="565598A0" w:rsidR="00554CF8" w:rsidRDefault="00554CF8" w:rsidP="00554CF8">
            <w:r w:rsidRPr="00AB3753">
              <w:t xml:space="preserve">Description: </w:t>
            </w:r>
          </w:p>
        </w:tc>
        <w:tc>
          <w:tcPr>
            <w:tcW w:w="4044" w:type="pct"/>
            <w:shd w:val="clear" w:color="auto" w:fill="auto"/>
          </w:tcPr>
          <w:p w14:paraId="119D591F" w14:textId="467C6F83" w:rsidR="00554CF8" w:rsidRPr="00AB3753" w:rsidRDefault="00554CF8" w:rsidP="00554CF8">
            <w:r w:rsidRPr="00F56C89">
              <w:t xml:space="preserve">The 'Planning Portal', developed by the Planning Inspectorate and a number of other stakeholders, provides access to information on the planning process and allows users to download planning applications forms. Applications can be submitted online through the portal's </w:t>
            </w:r>
            <w:hyperlink r:id="rId242" w:history="1">
              <w:r w:rsidRPr="00F56C89">
                <w:rPr>
                  <w:rStyle w:val="Hyperlink"/>
                </w:rPr>
                <w:t>onli</w:t>
              </w:r>
              <w:bookmarkStart w:id="95" w:name="_Hlt444173384"/>
              <w:r w:rsidRPr="00F56C89">
                <w:rPr>
                  <w:rStyle w:val="Hyperlink"/>
                </w:rPr>
                <w:t>n</w:t>
              </w:r>
              <w:bookmarkEnd w:id="95"/>
              <w:r w:rsidRPr="00F56C89">
                <w:rPr>
                  <w:rStyle w:val="Hyperlink"/>
                </w:rPr>
                <w:t>e application system</w:t>
              </w:r>
            </w:hyperlink>
            <w:r w:rsidRPr="00F56C89">
              <w:t xml:space="preserve"> to all local authorities in England and Wales. The associated fee can be calculated, with an option to pay electronically in certain cases.</w:t>
            </w:r>
          </w:p>
        </w:tc>
      </w:tr>
      <w:tr w:rsidR="00554CF8" w:rsidRPr="00AB3753" w14:paraId="626B2FCD" w14:textId="77777777" w:rsidTr="00052104">
        <w:trPr>
          <w:trHeight w:val="311"/>
        </w:trPr>
        <w:tc>
          <w:tcPr>
            <w:tcW w:w="5000" w:type="pct"/>
            <w:gridSpan w:val="2"/>
            <w:shd w:val="clear" w:color="auto" w:fill="auto"/>
          </w:tcPr>
          <w:p w14:paraId="2433630A" w14:textId="53BBF684" w:rsidR="00554CF8" w:rsidRPr="00052104" w:rsidRDefault="00554CF8" w:rsidP="00554CF8">
            <w:pPr>
              <w:rPr>
                <w:b/>
              </w:rPr>
            </w:pPr>
            <w:r>
              <w:rPr>
                <w:b/>
              </w:rPr>
              <w:t>Waste</w:t>
            </w:r>
          </w:p>
        </w:tc>
      </w:tr>
      <w:tr w:rsidR="00554CF8" w:rsidRPr="00AB3753" w14:paraId="2C274808" w14:textId="77777777" w:rsidTr="00545580">
        <w:trPr>
          <w:trHeight w:val="311"/>
        </w:trPr>
        <w:tc>
          <w:tcPr>
            <w:tcW w:w="956" w:type="pct"/>
            <w:shd w:val="clear" w:color="auto" w:fill="auto"/>
          </w:tcPr>
          <w:p w14:paraId="0EC0FC0C" w14:textId="0BBBC33E" w:rsidR="00554CF8" w:rsidRDefault="00554CF8" w:rsidP="00554CF8">
            <w:r w:rsidRPr="00AB3753">
              <w:t>Responsibility:</w:t>
            </w:r>
          </w:p>
        </w:tc>
        <w:tc>
          <w:tcPr>
            <w:tcW w:w="4044" w:type="pct"/>
            <w:shd w:val="clear" w:color="auto" w:fill="auto"/>
          </w:tcPr>
          <w:p w14:paraId="1C921B1F" w14:textId="52838C89" w:rsidR="00554CF8" w:rsidRPr="00AB3753" w:rsidRDefault="00554CF8" w:rsidP="00554CF8">
            <w:r w:rsidRPr="00F56C89">
              <w:t xml:space="preserve">Department for Environment, Food &amp; Rural Affairs, Environment Agency </w:t>
            </w:r>
          </w:p>
        </w:tc>
      </w:tr>
      <w:tr w:rsidR="00554CF8" w:rsidRPr="00AB3753" w14:paraId="3AFAF92A" w14:textId="77777777" w:rsidTr="00545580">
        <w:trPr>
          <w:trHeight w:val="311"/>
        </w:trPr>
        <w:tc>
          <w:tcPr>
            <w:tcW w:w="956" w:type="pct"/>
            <w:shd w:val="clear" w:color="auto" w:fill="auto"/>
          </w:tcPr>
          <w:p w14:paraId="590F8F23" w14:textId="3D3DE915" w:rsidR="00554CF8" w:rsidRDefault="00554CF8" w:rsidP="00554CF8">
            <w:r w:rsidRPr="00AB3753">
              <w:t xml:space="preserve">Website: </w:t>
            </w:r>
          </w:p>
        </w:tc>
        <w:tc>
          <w:tcPr>
            <w:tcW w:w="4044" w:type="pct"/>
            <w:shd w:val="clear" w:color="auto" w:fill="auto"/>
          </w:tcPr>
          <w:p w14:paraId="44F30B08" w14:textId="1BB34F38" w:rsidR="00554CF8" w:rsidRPr="00AB3753" w:rsidRDefault="00E605F9" w:rsidP="00554CF8">
            <w:hyperlink r:id="rId243" w:history="1">
              <w:r w:rsidR="00554CF8" w:rsidRPr="0087581A">
                <w:rPr>
                  <w:rStyle w:val="Hyperlink"/>
                  <w:rFonts w:eastAsia="Arial" w:cs="Arial"/>
                  <w:szCs w:val="20"/>
                </w:rPr>
                <w:t>https://www.gov.uk/topic/environmental-man</w:t>
              </w:r>
              <w:bookmarkStart w:id="96" w:name="_Hlt444173373"/>
              <w:r w:rsidR="00554CF8" w:rsidRPr="0087581A">
                <w:rPr>
                  <w:rStyle w:val="Hyperlink"/>
                  <w:rFonts w:eastAsia="Arial" w:cs="Arial"/>
                  <w:szCs w:val="20"/>
                </w:rPr>
                <w:t>a</w:t>
              </w:r>
              <w:bookmarkEnd w:id="96"/>
              <w:r w:rsidR="00554CF8" w:rsidRPr="0087581A">
                <w:rPr>
                  <w:rStyle w:val="Hyperlink"/>
                  <w:rFonts w:eastAsia="Arial" w:cs="Arial"/>
                  <w:szCs w:val="20"/>
                </w:rPr>
                <w:t>gement/waste</w:t>
              </w:r>
            </w:hyperlink>
            <w:r w:rsidR="00554CF8" w:rsidRPr="0087581A">
              <w:rPr>
                <w:rFonts w:eastAsia="Arial" w:cs="Arial"/>
                <w:color w:val="000000"/>
                <w:szCs w:val="20"/>
              </w:rPr>
              <w:t xml:space="preserve"> </w:t>
            </w:r>
          </w:p>
        </w:tc>
      </w:tr>
      <w:tr w:rsidR="00554CF8" w:rsidRPr="00AB3753" w14:paraId="125808C8" w14:textId="77777777" w:rsidTr="00545580">
        <w:trPr>
          <w:trHeight w:val="311"/>
        </w:trPr>
        <w:tc>
          <w:tcPr>
            <w:tcW w:w="956" w:type="pct"/>
            <w:shd w:val="clear" w:color="auto" w:fill="auto"/>
          </w:tcPr>
          <w:p w14:paraId="4E701BBC" w14:textId="0B239004" w:rsidR="00554CF8" w:rsidRDefault="00554CF8" w:rsidP="00554CF8">
            <w:r w:rsidRPr="00AB3753">
              <w:t xml:space="preserve">Description: </w:t>
            </w:r>
          </w:p>
        </w:tc>
        <w:tc>
          <w:tcPr>
            <w:tcW w:w="4044" w:type="pct"/>
            <w:shd w:val="clear" w:color="auto" w:fill="auto"/>
          </w:tcPr>
          <w:p w14:paraId="3DE4ECAA" w14:textId="48F2DCF4" w:rsidR="00554CF8" w:rsidRPr="00AB3753" w:rsidRDefault="00554CF8" w:rsidP="00554CF8">
            <w:r w:rsidRPr="00F56C89">
              <w:t xml:space="preserve">Information is available on the </w:t>
            </w:r>
            <w:hyperlink r:id="rId244" w:history="1">
              <w:r w:rsidRPr="00F56C89">
                <w:rPr>
                  <w:rStyle w:val="Hyperlink"/>
                </w:rPr>
                <w:t>GOV.UK</w:t>
              </w:r>
            </w:hyperlink>
            <w:r w:rsidRPr="00F56C89">
              <w:t xml:space="preserve"> website. </w:t>
            </w:r>
          </w:p>
        </w:tc>
      </w:tr>
      <w:tr w:rsidR="00554CF8" w:rsidRPr="00AB3753" w14:paraId="6EDA5657" w14:textId="77777777" w:rsidTr="00545580">
        <w:trPr>
          <w:trHeight w:val="94"/>
        </w:trPr>
        <w:tc>
          <w:tcPr>
            <w:tcW w:w="5000" w:type="pct"/>
            <w:gridSpan w:val="2"/>
            <w:shd w:val="clear" w:color="auto" w:fill="EFFBFF"/>
          </w:tcPr>
          <w:p w14:paraId="6514ED23" w14:textId="77777777" w:rsidR="00554CF8" w:rsidRPr="00AB3753" w:rsidRDefault="00554CF8" w:rsidP="00554CF8">
            <w:pPr>
              <w:pStyle w:val="Subtitle"/>
            </w:pPr>
            <w:r w:rsidRPr="00AD461E">
              <w:t>Documents and formalities</w:t>
            </w:r>
          </w:p>
        </w:tc>
      </w:tr>
      <w:tr w:rsidR="00554CF8" w:rsidRPr="00AB3753" w14:paraId="35BA63C2" w14:textId="77777777" w:rsidTr="00545580">
        <w:trPr>
          <w:trHeight w:val="198"/>
        </w:trPr>
        <w:tc>
          <w:tcPr>
            <w:tcW w:w="5000" w:type="pct"/>
            <w:gridSpan w:val="2"/>
            <w:shd w:val="clear" w:color="auto" w:fill="auto"/>
          </w:tcPr>
          <w:p w14:paraId="492F46C2" w14:textId="52CCC3FC" w:rsidR="00554CF8" w:rsidRPr="00AB3753" w:rsidRDefault="008D6BE9" w:rsidP="00554CF8">
            <w:r w:rsidRPr="00F56C89">
              <w:rPr>
                <w:b/>
              </w:rPr>
              <w:t>Declaration to the police (e.g. in case of theft)</w:t>
            </w:r>
          </w:p>
        </w:tc>
      </w:tr>
      <w:tr w:rsidR="008D6BE9" w:rsidRPr="00AB3753" w14:paraId="55B2C0BB" w14:textId="77777777" w:rsidTr="00545580">
        <w:trPr>
          <w:trHeight w:val="198"/>
        </w:trPr>
        <w:tc>
          <w:tcPr>
            <w:tcW w:w="956" w:type="pct"/>
            <w:shd w:val="clear" w:color="auto" w:fill="auto"/>
          </w:tcPr>
          <w:p w14:paraId="4A91D6CD" w14:textId="77777777" w:rsidR="008D6BE9" w:rsidRPr="00AB3753" w:rsidRDefault="008D6BE9" w:rsidP="008D6BE9">
            <w:r w:rsidRPr="00AB3753">
              <w:t>Responsibility:</w:t>
            </w:r>
          </w:p>
        </w:tc>
        <w:tc>
          <w:tcPr>
            <w:tcW w:w="4044" w:type="pct"/>
            <w:shd w:val="clear" w:color="auto" w:fill="auto"/>
          </w:tcPr>
          <w:p w14:paraId="57EA61B2" w14:textId="3BC7BEC7" w:rsidR="008D6BE9" w:rsidRPr="00AB3753" w:rsidRDefault="008D6BE9" w:rsidP="008D6BE9">
            <w:r w:rsidRPr="00F56C89">
              <w:t>Central government, Police Information Technology Organisation (PITO)</w:t>
            </w:r>
          </w:p>
        </w:tc>
      </w:tr>
      <w:tr w:rsidR="008D6BE9" w:rsidRPr="00AB3753" w14:paraId="60B33D9E" w14:textId="77777777" w:rsidTr="00545580">
        <w:trPr>
          <w:trHeight w:val="37"/>
        </w:trPr>
        <w:tc>
          <w:tcPr>
            <w:tcW w:w="956" w:type="pct"/>
            <w:shd w:val="clear" w:color="auto" w:fill="auto"/>
          </w:tcPr>
          <w:p w14:paraId="4598A252" w14:textId="77777777" w:rsidR="008D6BE9" w:rsidRPr="00AB3753" w:rsidRDefault="008D6BE9" w:rsidP="008D6BE9">
            <w:r w:rsidRPr="00AB3753">
              <w:t xml:space="preserve">Website: </w:t>
            </w:r>
          </w:p>
        </w:tc>
        <w:tc>
          <w:tcPr>
            <w:tcW w:w="4044" w:type="pct"/>
            <w:shd w:val="clear" w:color="auto" w:fill="auto"/>
          </w:tcPr>
          <w:p w14:paraId="0B97FC35" w14:textId="78EE9941" w:rsidR="008D6BE9" w:rsidRPr="00AB3753" w:rsidRDefault="00E605F9" w:rsidP="008D6BE9">
            <w:hyperlink r:id="rId245" w:history="1">
              <w:r w:rsidR="008D6BE9" w:rsidRPr="0087581A">
                <w:rPr>
                  <w:rStyle w:val="Hyperlink"/>
                  <w:szCs w:val="20"/>
                </w:rPr>
                <w:t>https://www.gov.uk/report-hate-crime</w:t>
              </w:r>
            </w:hyperlink>
          </w:p>
        </w:tc>
      </w:tr>
      <w:tr w:rsidR="008D6BE9" w:rsidRPr="00AB3753" w14:paraId="5D262A20" w14:textId="77777777" w:rsidTr="00545580">
        <w:trPr>
          <w:trHeight w:val="242"/>
        </w:trPr>
        <w:tc>
          <w:tcPr>
            <w:tcW w:w="956" w:type="pct"/>
            <w:shd w:val="clear" w:color="auto" w:fill="auto"/>
          </w:tcPr>
          <w:p w14:paraId="574FB15C" w14:textId="77777777" w:rsidR="008D6BE9" w:rsidRPr="00AB3753" w:rsidRDefault="008D6BE9" w:rsidP="008D6BE9">
            <w:r w:rsidRPr="00AB3753">
              <w:t xml:space="preserve">Description: </w:t>
            </w:r>
          </w:p>
        </w:tc>
        <w:tc>
          <w:tcPr>
            <w:tcW w:w="4044" w:type="pct"/>
            <w:shd w:val="clear" w:color="auto" w:fill="auto"/>
          </w:tcPr>
          <w:p w14:paraId="275403E5" w14:textId="747A3EF5" w:rsidR="008D6BE9" w:rsidRPr="00AB3753" w:rsidRDefault="008D6BE9" w:rsidP="008D6BE9">
            <w:r w:rsidRPr="00F56C89">
              <w:t>Information on reporting a crime is available on the '</w:t>
            </w:r>
            <w:hyperlink r:id="rId246" w:history="1">
              <w:r w:rsidRPr="00F56C89">
                <w:rPr>
                  <w:rStyle w:val="Hyperlink"/>
                </w:rPr>
                <w:t>GOV.UK</w:t>
              </w:r>
            </w:hyperlink>
            <w:r w:rsidRPr="00F56C89">
              <w:t xml:space="preserve">' portal. An </w:t>
            </w:r>
            <w:r w:rsidRPr="003E3055">
              <w:t>online search facility for locating the nearest local police authority is also available.</w:t>
            </w:r>
          </w:p>
        </w:tc>
      </w:tr>
    </w:tbl>
    <w:p w14:paraId="66FC8BCA" w14:textId="1A85441D" w:rsidR="003730DF" w:rsidRDefault="003730DF" w:rsidP="001F36DA">
      <w:pPr>
        <w:pStyle w:val="Heading2"/>
      </w:pPr>
      <w:bookmarkStart w:id="97" w:name="_Toc1475004"/>
      <w:r w:rsidRPr="00DE7566">
        <w:t xml:space="preserve">Education and </w:t>
      </w:r>
      <w:r w:rsidRPr="001F36DA">
        <w:t>youth</w:t>
      </w:r>
      <w:bookmarkEnd w:id="97"/>
      <w:r w:rsidRPr="00DE7566">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5D4C52" w:rsidRPr="00AB3753" w14:paraId="275D4E4E" w14:textId="77777777" w:rsidTr="00545580">
        <w:trPr>
          <w:trHeight w:val="94"/>
        </w:trPr>
        <w:tc>
          <w:tcPr>
            <w:tcW w:w="5000" w:type="pct"/>
            <w:gridSpan w:val="2"/>
            <w:shd w:val="clear" w:color="auto" w:fill="EFFBFF"/>
          </w:tcPr>
          <w:p w14:paraId="6D245EFF" w14:textId="77777777" w:rsidR="005D4C52" w:rsidRPr="00AB3753" w:rsidRDefault="005D4C52" w:rsidP="00545580">
            <w:pPr>
              <w:pStyle w:val="Subtitle"/>
            </w:pPr>
            <w:r w:rsidRPr="00244B58">
              <w:t>School</w:t>
            </w:r>
            <w:r>
              <w:t xml:space="preserve"> &amp; U</w:t>
            </w:r>
            <w:r w:rsidRPr="00244B58">
              <w:t>niversity</w:t>
            </w:r>
          </w:p>
        </w:tc>
      </w:tr>
      <w:tr w:rsidR="005D4C52" w:rsidRPr="00AB3753" w14:paraId="11BCCDC5" w14:textId="77777777" w:rsidTr="00545580">
        <w:trPr>
          <w:trHeight w:val="198"/>
        </w:trPr>
        <w:tc>
          <w:tcPr>
            <w:tcW w:w="5000" w:type="pct"/>
            <w:gridSpan w:val="2"/>
            <w:shd w:val="clear" w:color="auto" w:fill="auto"/>
          </w:tcPr>
          <w:p w14:paraId="4191CEF1" w14:textId="77777777" w:rsidR="005D4C52" w:rsidRPr="00AB3753" w:rsidRDefault="005D4C52" w:rsidP="00545580">
            <w:r>
              <w:rPr>
                <w:rStyle w:val="Strong"/>
              </w:rPr>
              <w:t>Enrolment in higher education/university</w:t>
            </w:r>
          </w:p>
        </w:tc>
      </w:tr>
      <w:tr w:rsidR="00D14AAD" w:rsidRPr="00AB3753" w14:paraId="393CEF91" w14:textId="77777777" w:rsidTr="00545580">
        <w:trPr>
          <w:trHeight w:val="198"/>
        </w:trPr>
        <w:tc>
          <w:tcPr>
            <w:tcW w:w="956" w:type="pct"/>
            <w:shd w:val="clear" w:color="auto" w:fill="auto"/>
          </w:tcPr>
          <w:p w14:paraId="132EA65B" w14:textId="77777777" w:rsidR="00D14AAD" w:rsidRPr="00AB3753" w:rsidRDefault="00D14AAD" w:rsidP="00D14AAD">
            <w:r w:rsidRPr="00AB3753">
              <w:t>Responsibility:</w:t>
            </w:r>
          </w:p>
        </w:tc>
        <w:tc>
          <w:tcPr>
            <w:tcW w:w="4044" w:type="pct"/>
            <w:shd w:val="clear" w:color="auto" w:fill="auto"/>
          </w:tcPr>
          <w:p w14:paraId="7FB0B5D7" w14:textId="1DE87C9D" w:rsidR="00D14AAD" w:rsidRPr="00AB3753" w:rsidRDefault="00D14AAD" w:rsidP="00D14AAD">
            <w:r w:rsidRPr="00F56C89">
              <w:t>Universities and other higher education institutions, Universities and Colleges Admissions Service (UCAS)</w:t>
            </w:r>
          </w:p>
        </w:tc>
      </w:tr>
      <w:tr w:rsidR="00D14AAD" w:rsidRPr="00AB3753" w14:paraId="08C681AE" w14:textId="77777777" w:rsidTr="00545580">
        <w:trPr>
          <w:trHeight w:val="37"/>
        </w:trPr>
        <w:tc>
          <w:tcPr>
            <w:tcW w:w="956" w:type="pct"/>
            <w:shd w:val="clear" w:color="auto" w:fill="auto"/>
          </w:tcPr>
          <w:p w14:paraId="71BF6E41" w14:textId="77777777" w:rsidR="00D14AAD" w:rsidRPr="00AB3753" w:rsidRDefault="00D14AAD" w:rsidP="00D14AAD">
            <w:r w:rsidRPr="00AB3753">
              <w:t xml:space="preserve">Website: </w:t>
            </w:r>
          </w:p>
        </w:tc>
        <w:tc>
          <w:tcPr>
            <w:tcW w:w="4044" w:type="pct"/>
            <w:shd w:val="clear" w:color="auto" w:fill="auto"/>
          </w:tcPr>
          <w:p w14:paraId="57F5B8FC" w14:textId="7B01520C" w:rsidR="00D14AAD" w:rsidRPr="00AB3753" w:rsidRDefault="00E605F9" w:rsidP="00D14AAD">
            <w:hyperlink r:id="rId247" w:history="1">
              <w:r w:rsidR="00D14AAD" w:rsidRPr="0087581A">
                <w:rPr>
                  <w:rStyle w:val="Hyperlink"/>
                  <w:szCs w:val="20"/>
                </w:rPr>
                <w:t>https://www.ucas.com/</w:t>
              </w:r>
            </w:hyperlink>
            <w:r w:rsidR="00D14AAD" w:rsidRPr="0087581A">
              <w:rPr>
                <w:szCs w:val="20"/>
              </w:rPr>
              <w:t xml:space="preserve">  </w:t>
            </w:r>
          </w:p>
        </w:tc>
      </w:tr>
      <w:tr w:rsidR="00D14AAD" w:rsidRPr="00AB3753" w14:paraId="0F3F3FCA" w14:textId="77777777" w:rsidTr="00545580">
        <w:trPr>
          <w:trHeight w:val="242"/>
        </w:trPr>
        <w:tc>
          <w:tcPr>
            <w:tcW w:w="956" w:type="pct"/>
            <w:shd w:val="clear" w:color="auto" w:fill="auto"/>
          </w:tcPr>
          <w:p w14:paraId="4269936D" w14:textId="77777777" w:rsidR="00D14AAD" w:rsidRPr="00AB3753" w:rsidRDefault="00D14AAD" w:rsidP="00D14AAD">
            <w:r w:rsidRPr="00AB3753">
              <w:t xml:space="preserve">Description: </w:t>
            </w:r>
          </w:p>
        </w:tc>
        <w:tc>
          <w:tcPr>
            <w:tcW w:w="4044" w:type="pct"/>
            <w:shd w:val="clear" w:color="auto" w:fill="auto"/>
          </w:tcPr>
          <w:p w14:paraId="6749A4AC" w14:textId="7CB58D58" w:rsidR="00D14AAD" w:rsidRPr="00AB3753" w:rsidRDefault="00D14AAD" w:rsidP="00D14AAD">
            <w:r w:rsidRPr="00F56C89">
              <w:t xml:space="preserve">UCAS is the central organisation that processes applications for full-time undergraduate courses at UK universities </w:t>
            </w:r>
            <w:r w:rsidRPr="003E3055">
              <w:t xml:space="preserve">and colleges. 'UCAS </w:t>
            </w:r>
            <w:r w:rsidRPr="003E3055">
              <w:lastRenderedPageBreak/>
              <w:t>Apply' is a secure web-based system that allows applicants to apply online for UK higher education courses.</w:t>
            </w:r>
          </w:p>
        </w:tc>
      </w:tr>
      <w:tr w:rsidR="00D14AAD" w:rsidRPr="00AB3753" w14:paraId="4966E097" w14:textId="77777777" w:rsidTr="00545580">
        <w:trPr>
          <w:trHeight w:val="198"/>
        </w:trPr>
        <w:tc>
          <w:tcPr>
            <w:tcW w:w="5000" w:type="pct"/>
            <w:gridSpan w:val="2"/>
            <w:shd w:val="clear" w:color="auto" w:fill="auto"/>
          </w:tcPr>
          <w:p w14:paraId="6E4E357D" w14:textId="77777777" w:rsidR="00D14AAD" w:rsidRPr="00AB3753" w:rsidRDefault="00D14AAD" w:rsidP="00D14AAD">
            <w:r w:rsidRPr="0078787D">
              <w:rPr>
                <w:b/>
                <w:bCs/>
              </w:rPr>
              <w:lastRenderedPageBreak/>
              <w:t>Public libraries (availability of catalogues, search tools)</w:t>
            </w:r>
          </w:p>
        </w:tc>
      </w:tr>
      <w:tr w:rsidR="00F75C8C" w:rsidRPr="00AB3753" w14:paraId="68BB10B8" w14:textId="77777777" w:rsidTr="00545580">
        <w:trPr>
          <w:trHeight w:val="198"/>
        </w:trPr>
        <w:tc>
          <w:tcPr>
            <w:tcW w:w="956" w:type="pct"/>
            <w:shd w:val="clear" w:color="auto" w:fill="auto"/>
          </w:tcPr>
          <w:p w14:paraId="0AC2D527" w14:textId="77777777" w:rsidR="00F75C8C" w:rsidRPr="00AB3753" w:rsidRDefault="00F75C8C" w:rsidP="00F75C8C">
            <w:r w:rsidRPr="00AB3753">
              <w:t>Responsibility:</w:t>
            </w:r>
          </w:p>
        </w:tc>
        <w:tc>
          <w:tcPr>
            <w:tcW w:w="4044" w:type="pct"/>
            <w:shd w:val="clear" w:color="auto" w:fill="auto"/>
          </w:tcPr>
          <w:p w14:paraId="6F77F9E7" w14:textId="72FF3E4C" w:rsidR="00F75C8C" w:rsidRPr="00AB3753" w:rsidRDefault="00F75C8C" w:rsidP="00F75C8C">
            <w:r w:rsidRPr="00F56C89">
              <w:t>Central government/local government</w:t>
            </w:r>
          </w:p>
        </w:tc>
      </w:tr>
      <w:tr w:rsidR="00F75C8C" w:rsidRPr="00AB3753" w14:paraId="440E36C2" w14:textId="77777777" w:rsidTr="00545580">
        <w:trPr>
          <w:trHeight w:val="37"/>
        </w:trPr>
        <w:tc>
          <w:tcPr>
            <w:tcW w:w="956" w:type="pct"/>
            <w:shd w:val="clear" w:color="auto" w:fill="auto"/>
          </w:tcPr>
          <w:p w14:paraId="6B7D6225" w14:textId="77777777" w:rsidR="00F75C8C" w:rsidRPr="00AB3753" w:rsidRDefault="00F75C8C" w:rsidP="00F75C8C">
            <w:r w:rsidRPr="00AB3753">
              <w:t xml:space="preserve">Website: </w:t>
            </w:r>
          </w:p>
        </w:tc>
        <w:tc>
          <w:tcPr>
            <w:tcW w:w="4044" w:type="pct"/>
            <w:shd w:val="clear" w:color="auto" w:fill="auto"/>
          </w:tcPr>
          <w:p w14:paraId="442B1695" w14:textId="4505E17F" w:rsidR="00F75C8C" w:rsidRPr="00AB3753" w:rsidRDefault="00E605F9" w:rsidP="00F75C8C">
            <w:hyperlink r:id="rId248" w:history="1">
              <w:r w:rsidR="00F75C8C" w:rsidRPr="00F463BF">
                <w:rPr>
                  <w:rStyle w:val="Hyperlink"/>
                </w:rPr>
                <w:t>https://www.gov.uk/government/publications/public-libraries-in-england-basic-dataset</w:t>
              </w:r>
            </w:hyperlink>
            <w:r w:rsidR="00F75C8C">
              <w:t xml:space="preserve">  </w:t>
            </w:r>
          </w:p>
        </w:tc>
      </w:tr>
      <w:tr w:rsidR="00F75C8C" w:rsidRPr="00AB3753" w14:paraId="7522F4B7" w14:textId="77777777" w:rsidTr="00545580">
        <w:trPr>
          <w:trHeight w:val="242"/>
        </w:trPr>
        <w:tc>
          <w:tcPr>
            <w:tcW w:w="956" w:type="pct"/>
            <w:shd w:val="clear" w:color="auto" w:fill="auto"/>
          </w:tcPr>
          <w:p w14:paraId="70578824" w14:textId="77777777" w:rsidR="00F75C8C" w:rsidRPr="00AB3753" w:rsidRDefault="00F75C8C" w:rsidP="00F75C8C">
            <w:r w:rsidRPr="00AB3753">
              <w:t xml:space="preserve">Description: </w:t>
            </w:r>
          </w:p>
        </w:tc>
        <w:tc>
          <w:tcPr>
            <w:tcW w:w="4044" w:type="pct"/>
            <w:shd w:val="clear" w:color="auto" w:fill="auto"/>
          </w:tcPr>
          <w:p w14:paraId="690EBAD9" w14:textId="0DA89098" w:rsidR="00F75C8C" w:rsidRPr="00AB3753" w:rsidRDefault="00F75C8C" w:rsidP="00F75C8C">
            <w:r w:rsidRPr="00F56C89">
              <w:t>Most public libraries possess online catalogues. Many councils offer online access to their library catalogue. Available in England and Wales only.</w:t>
            </w:r>
          </w:p>
        </w:tc>
      </w:tr>
      <w:tr w:rsidR="00F75C8C" w:rsidRPr="00AB3753" w14:paraId="377C998D" w14:textId="77777777" w:rsidTr="00545580">
        <w:trPr>
          <w:trHeight w:val="198"/>
        </w:trPr>
        <w:tc>
          <w:tcPr>
            <w:tcW w:w="5000" w:type="pct"/>
            <w:gridSpan w:val="2"/>
            <w:shd w:val="clear" w:color="auto" w:fill="auto"/>
          </w:tcPr>
          <w:p w14:paraId="7561796F" w14:textId="77777777" w:rsidR="00F75C8C" w:rsidRPr="00AB3753" w:rsidRDefault="00F75C8C" w:rsidP="00F75C8C">
            <w:r w:rsidRPr="00251CC1">
              <w:rPr>
                <w:b/>
                <w:bCs/>
              </w:rPr>
              <w:t>Student grants</w:t>
            </w:r>
          </w:p>
        </w:tc>
      </w:tr>
      <w:tr w:rsidR="002563E5" w:rsidRPr="00AB3753" w14:paraId="2FDBF27F" w14:textId="77777777" w:rsidTr="00545580">
        <w:trPr>
          <w:trHeight w:val="198"/>
        </w:trPr>
        <w:tc>
          <w:tcPr>
            <w:tcW w:w="956" w:type="pct"/>
            <w:shd w:val="clear" w:color="auto" w:fill="auto"/>
          </w:tcPr>
          <w:p w14:paraId="421B8460" w14:textId="77777777" w:rsidR="002563E5" w:rsidRPr="00AB3753" w:rsidRDefault="002563E5" w:rsidP="002563E5">
            <w:r w:rsidRPr="00AB3753">
              <w:t>Responsibility:</w:t>
            </w:r>
          </w:p>
        </w:tc>
        <w:tc>
          <w:tcPr>
            <w:tcW w:w="4044" w:type="pct"/>
            <w:shd w:val="clear" w:color="auto" w:fill="auto"/>
          </w:tcPr>
          <w:p w14:paraId="34B21BA9" w14:textId="14949FC1" w:rsidR="002563E5" w:rsidRPr="00AB3753" w:rsidRDefault="002563E5" w:rsidP="002563E5">
            <w:r w:rsidRPr="00F56C89">
              <w:t>Department for Business, Innovation and Skills</w:t>
            </w:r>
          </w:p>
        </w:tc>
      </w:tr>
      <w:tr w:rsidR="002563E5" w:rsidRPr="00AB3753" w14:paraId="2B3B4E6A" w14:textId="77777777" w:rsidTr="00545580">
        <w:trPr>
          <w:trHeight w:val="37"/>
        </w:trPr>
        <w:tc>
          <w:tcPr>
            <w:tcW w:w="956" w:type="pct"/>
            <w:shd w:val="clear" w:color="auto" w:fill="auto"/>
          </w:tcPr>
          <w:p w14:paraId="23F2AC48" w14:textId="77777777" w:rsidR="002563E5" w:rsidRPr="00AB3753" w:rsidRDefault="002563E5" w:rsidP="002563E5">
            <w:r w:rsidRPr="00AB3753">
              <w:t xml:space="preserve">Website: </w:t>
            </w:r>
          </w:p>
        </w:tc>
        <w:tc>
          <w:tcPr>
            <w:tcW w:w="4044" w:type="pct"/>
            <w:shd w:val="clear" w:color="auto" w:fill="auto"/>
          </w:tcPr>
          <w:p w14:paraId="2FC81E33" w14:textId="24C1667D" w:rsidR="002563E5" w:rsidRPr="00AB3753" w:rsidRDefault="00E605F9" w:rsidP="002563E5">
            <w:hyperlink r:id="rId249" w:history="1">
              <w:r w:rsidR="002563E5" w:rsidRPr="0087581A">
                <w:rPr>
                  <w:rStyle w:val="Hyperlink"/>
                  <w:szCs w:val="20"/>
                </w:rPr>
                <w:t>https://www.gov.uk/stude</w:t>
              </w:r>
              <w:bookmarkStart w:id="98" w:name="_Hlt444174665"/>
              <w:r w:rsidR="002563E5" w:rsidRPr="0087581A">
                <w:rPr>
                  <w:rStyle w:val="Hyperlink"/>
                  <w:szCs w:val="20"/>
                </w:rPr>
                <w:t>n</w:t>
              </w:r>
              <w:bookmarkEnd w:id="98"/>
              <w:r w:rsidR="002563E5" w:rsidRPr="0087581A">
                <w:rPr>
                  <w:rStyle w:val="Hyperlink"/>
                  <w:szCs w:val="20"/>
                </w:rPr>
                <w:t>t-finance</w:t>
              </w:r>
            </w:hyperlink>
            <w:r w:rsidR="002563E5" w:rsidRPr="0087581A">
              <w:rPr>
                <w:szCs w:val="20"/>
              </w:rPr>
              <w:t xml:space="preserve"> </w:t>
            </w:r>
          </w:p>
        </w:tc>
      </w:tr>
      <w:tr w:rsidR="002563E5" w:rsidRPr="00AB3753" w14:paraId="6FE1D606" w14:textId="77777777" w:rsidTr="00545580">
        <w:trPr>
          <w:trHeight w:val="242"/>
        </w:trPr>
        <w:tc>
          <w:tcPr>
            <w:tcW w:w="956" w:type="pct"/>
            <w:shd w:val="clear" w:color="auto" w:fill="auto"/>
          </w:tcPr>
          <w:p w14:paraId="1D3C01B7" w14:textId="77777777" w:rsidR="002563E5" w:rsidRPr="00AB3753" w:rsidRDefault="002563E5" w:rsidP="002563E5">
            <w:r w:rsidRPr="00AB3753">
              <w:t xml:space="preserve">Description: </w:t>
            </w:r>
          </w:p>
        </w:tc>
        <w:tc>
          <w:tcPr>
            <w:tcW w:w="4044" w:type="pct"/>
            <w:shd w:val="clear" w:color="auto" w:fill="auto"/>
          </w:tcPr>
          <w:p w14:paraId="221A8EB7" w14:textId="2A8585CE" w:rsidR="002563E5" w:rsidRPr="00AB3753" w:rsidRDefault="002563E5" w:rsidP="002563E5">
            <w:r w:rsidRPr="00F56C89">
              <w:t>New online application process for loan products such as full-time, part-time and 24+ Advanced Learning Loans</w:t>
            </w:r>
          </w:p>
        </w:tc>
      </w:tr>
      <w:tr w:rsidR="002563E5" w:rsidRPr="00AB3753" w14:paraId="2607D12F" w14:textId="77777777" w:rsidTr="00545580">
        <w:trPr>
          <w:trHeight w:val="94"/>
        </w:trPr>
        <w:tc>
          <w:tcPr>
            <w:tcW w:w="5000" w:type="pct"/>
            <w:gridSpan w:val="2"/>
            <w:shd w:val="clear" w:color="auto" w:fill="EFFBFF"/>
          </w:tcPr>
          <w:p w14:paraId="6A64546D" w14:textId="77777777" w:rsidR="002563E5" w:rsidRPr="00AB3753" w:rsidRDefault="002563E5" w:rsidP="002563E5">
            <w:pPr>
              <w:spacing w:before="120" w:after="180"/>
              <w:jc w:val="left"/>
              <w:rPr>
                <w:color w:val="BF3F91"/>
                <w:sz w:val="22"/>
              </w:rPr>
            </w:pPr>
            <w:r w:rsidRPr="000B73C1">
              <w:rPr>
                <w:color w:val="00B0F0"/>
                <w:sz w:val="22"/>
              </w:rPr>
              <w:t>Traineeships</w:t>
            </w:r>
          </w:p>
        </w:tc>
      </w:tr>
      <w:tr w:rsidR="002563E5" w:rsidRPr="00AB3753" w14:paraId="751C5667" w14:textId="77777777" w:rsidTr="00545580">
        <w:trPr>
          <w:trHeight w:val="198"/>
        </w:trPr>
        <w:tc>
          <w:tcPr>
            <w:tcW w:w="5000" w:type="pct"/>
            <w:gridSpan w:val="2"/>
            <w:shd w:val="clear" w:color="auto" w:fill="auto"/>
          </w:tcPr>
          <w:p w14:paraId="14F0CE05" w14:textId="4964F657" w:rsidR="002563E5" w:rsidRPr="00AB3753" w:rsidRDefault="00B871FD" w:rsidP="002563E5">
            <w:r w:rsidRPr="00F56C89">
              <w:rPr>
                <w:b/>
              </w:rPr>
              <w:t>Internships/work experience</w:t>
            </w:r>
          </w:p>
        </w:tc>
      </w:tr>
      <w:tr w:rsidR="00722664" w:rsidRPr="00AB3753" w14:paraId="66FBF56B" w14:textId="77777777" w:rsidTr="00545580">
        <w:trPr>
          <w:trHeight w:val="198"/>
        </w:trPr>
        <w:tc>
          <w:tcPr>
            <w:tcW w:w="956" w:type="pct"/>
            <w:shd w:val="clear" w:color="auto" w:fill="auto"/>
          </w:tcPr>
          <w:p w14:paraId="5B2B9D49" w14:textId="77777777" w:rsidR="00722664" w:rsidRPr="00AB3753" w:rsidRDefault="00722664" w:rsidP="00722664">
            <w:r w:rsidRPr="00AB3753">
              <w:t>Responsibility:</w:t>
            </w:r>
          </w:p>
        </w:tc>
        <w:tc>
          <w:tcPr>
            <w:tcW w:w="4044" w:type="pct"/>
            <w:shd w:val="clear" w:color="auto" w:fill="auto"/>
          </w:tcPr>
          <w:p w14:paraId="333DDAB4" w14:textId="266704DB" w:rsidR="00722664" w:rsidRPr="00AB3753" w:rsidRDefault="00722664" w:rsidP="00722664">
            <w:pPr>
              <w:rPr>
                <w:lang w:val="fr-FR"/>
              </w:rPr>
            </w:pPr>
            <w:r w:rsidRPr="00F56C89">
              <w:t>Education Funding Agency</w:t>
            </w:r>
          </w:p>
        </w:tc>
      </w:tr>
      <w:tr w:rsidR="00722664" w:rsidRPr="00AB3753" w14:paraId="18EA531F" w14:textId="77777777" w:rsidTr="00545580">
        <w:trPr>
          <w:trHeight w:val="37"/>
        </w:trPr>
        <w:tc>
          <w:tcPr>
            <w:tcW w:w="956" w:type="pct"/>
            <w:shd w:val="clear" w:color="auto" w:fill="auto"/>
          </w:tcPr>
          <w:p w14:paraId="6B02F564" w14:textId="77777777" w:rsidR="00722664" w:rsidRPr="00AB3753" w:rsidRDefault="00722664" w:rsidP="00722664">
            <w:r w:rsidRPr="00AB3753">
              <w:t xml:space="preserve">Website: </w:t>
            </w:r>
          </w:p>
        </w:tc>
        <w:tc>
          <w:tcPr>
            <w:tcW w:w="4044" w:type="pct"/>
            <w:shd w:val="clear" w:color="auto" w:fill="auto"/>
          </w:tcPr>
          <w:p w14:paraId="6B8CF044" w14:textId="5932180E" w:rsidR="00722664" w:rsidRPr="00AB3753" w:rsidRDefault="00E605F9" w:rsidP="00722664">
            <w:hyperlink r:id="rId250" w:history="1">
              <w:r w:rsidR="00722664" w:rsidRPr="0087581A">
                <w:rPr>
                  <w:rStyle w:val="Hyperlink"/>
                  <w:szCs w:val="20"/>
                </w:rPr>
                <w:t>https://www.gov.uk/student-finance</w:t>
              </w:r>
            </w:hyperlink>
          </w:p>
        </w:tc>
      </w:tr>
      <w:tr w:rsidR="00722664" w:rsidRPr="00AB3753" w14:paraId="3D1B24DD" w14:textId="77777777" w:rsidTr="00545580">
        <w:trPr>
          <w:trHeight w:val="311"/>
        </w:trPr>
        <w:tc>
          <w:tcPr>
            <w:tcW w:w="956" w:type="pct"/>
            <w:shd w:val="clear" w:color="auto" w:fill="auto"/>
          </w:tcPr>
          <w:p w14:paraId="70838DD2" w14:textId="77777777" w:rsidR="00722664" w:rsidRPr="00AB3753" w:rsidRDefault="00722664" w:rsidP="00722664">
            <w:r w:rsidRPr="00AB3753">
              <w:t xml:space="preserve">Description: </w:t>
            </w:r>
          </w:p>
        </w:tc>
        <w:tc>
          <w:tcPr>
            <w:tcW w:w="4044" w:type="pct"/>
            <w:shd w:val="clear" w:color="auto" w:fill="auto"/>
          </w:tcPr>
          <w:p w14:paraId="01E4AF06" w14:textId="71D1AA66" w:rsidR="00722664" w:rsidRPr="00AB3753" w:rsidRDefault="00722664" w:rsidP="00722664">
            <w:r w:rsidRPr="00F56C89">
              <w:t xml:space="preserve">Information on funding work experience in 16 to 19 study programmes is available on the </w:t>
            </w:r>
            <w:hyperlink r:id="rId251" w:history="1">
              <w:r w:rsidRPr="00F56C89">
                <w:rPr>
                  <w:rStyle w:val="Hyperlink"/>
                </w:rPr>
                <w:t>GOV.UK</w:t>
              </w:r>
            </w:hyperlink>
            <w:r w:rsidRPr="00F56C89">
              <w:t xml:space="preserve"> website</w:t>
            </w:r>
          </w:p>
        </w:tc>
      </w:tr>
      <w:tr w:rsidR="00722664" w:rsidRPr="00AB3753" w14:paraId="5C5CAE86" w14:textId="77777777" w:rsidTr="00545580">
        <w:trPr>
          <w:trHeight w:val="94"/>
        </w:trPr>
        <w:tc>
          <w:tcPr>
            <w:tcW w:w="5000" w:type="pct"/>
            <w:gridSpan w:val="2"/>
            <w:shd w:val="clear" w:color="auto" w:fill="EFFBFF"/>
          </w:tcPr>
          <w:p w14:paraId="5036AB76" w14:textId="77777777" w:rsidR="00722664" w:rsidRPr="00AB3753" w:rsidRDefault="00722664" w:rsidP="00722664">
            <w:pPr>
              <w:pStyle w:val="Subtitle"/>
            </w:pPr>
            <w:r w:rsidRPr="00916CAD">
              <w:t>Researchers</w:t>
            </w:r>
          </w:p>
        </w:tc>
      </w:tr>
      <w:tr w:rsidR="00722664" w:rsidRPr="00AB3753" w14:paraId="1E777F0A" w14:textId="77777777" w:rsidTr="00545580">
        <w:trPr>
          <w:trHeight w:val="198"/>
        </w:trPr>
        <w:tc>
          <w:tcPr>
            <w:tcW w:w="5000" w:type="pct"/>
            <w:gridSpan w:val="2"/>
            <w:shd w:val="clear" w:color="auto" w:fill="auto"/>
          </w:tcPr>
          <w:p w14:paraId="6AA030A8" w14:textId="064C08E6" w:rsidR="00722664" w:rsidRPr="00AB3753" w:rsidRDefault="009B3280" w:rsidP="00722664">
            <w:r w:rsidRPr="00F56C89">
              <w:rPr>
                <w:b/>
              </w:rPr>
              <w:t>Euraxess UK Funding Search</w:t>
            </w:r>
          </w:p>
        </w:tc>
      </w:tr>
      <w:tr w:rsidR="00FE1BD9" w:rsidRPr="00AB3753" w14:paraId="18ABEC0F" w14:textId="77777777" w:rsidTr="00545580">
        <w:trPr>
          <w:trHeight w:val="198"/>
        </w:trPr>
        <w:tc>
          <w:tcPr>
            <w:tcW w:w="956" w:type="pct"/>
            <w:shd w:val="clear" w:color="auto" w:fill="auto"/>
          </w:tcPr>
          <w:p w14:paraId="69516C96" w14:textId="77777777" w:rsidR="00FE1BD9" w:rsidRPr="00AB3753" w:rsidRDefault="00FE1BD9" w:rsidP="00FE1BD9">
            <w:r w:rsidRPr="00AB3753">
              <w:t>Responsibility:</w:t>
            </w:r>
          </w:p>
        </w:tc>
        <w:tc>
          <w:tcPr>
            <w:tcW w:w="4044" w:type="pct"/>
            <w:shd w:val="clear" w:color="auto" w:fill="auto"/>
          </w:tcPr>
          <w:p w14:paraId="73BF9B0B" w14:textId="1828A210" w:rsidR="00FE1BD9" w:rsidRPr="00AB3753" w:rsidRDefault="00FE1BD9" w:rsidP="00FE1BD9">
            <w:r w:rsidRPr="00F56C89">
              <w:t>EURAXESS United Kingdom</w:t>
            </w:r>
          </w:p>
        </w:tc>
      </w:tr>
      <w:tr w:rsidR="00FE1BD9" w:rsidRPr="00AB3753" w14:paraId="020A0EC1" w14:textId="77777777" w:rsidTr="00545580">
        <w:trPr>
          <w:trHeight w:val="37"/>
        </w:trPr>
        <w:tc>
          <w:tcPr>
            <w:tcW w:w="956" w:type="pct"/>
            <w:shd w:val="clear" w:color="auto" w:fill="auto"/>
          </w:tcPr>
          <w:p w14:paraId="168BC70E" w14:textId="77777777" w:rsidR="00FE1BD9" w:rsidRPr="00AB3753" w:rsidRDefault="00FE1BD9" w:rsidP="00FE1BD9">
            <w:r w:rsidRPr="00AB3753">
              <w:t xml:space="preserve">Website: </w:t>
            </w:r>
          </w:p>
        </w:tc>
        <w:tc>
          <w:tcPr>
            <w:tcW w:w="4044" w:type="pct"/>
            <w:shd w:val="clear" w:color="auto" w:fill="auto"/>
          </w:tcPr>
          <w:p w14:paraId="0B602221" w14:textId="69DE0F16" w:rsidR="00FE1BD9" w:rsidRPr="00AB3753" w:rsidRDefault="00E605F9" w:rsidP="00FE1BD9">
            <w:hyperlink r:id="rId252" w:history="1">
              <w:r w:rsidR="00FE1BD9" w:rsidRPr="0087581A">
                <w:rPr>
                  <w:rStyle w:val="Hyperlink"/>
                  <w:szCs w:val="20"/>
                </w:rPr>
                <w:t>http://euraxessfunds.britishcouncil</w:t>
              </w:r>
              <w:bookmarkStart w:id="99" w:name="_Hlt444174695"/>
              <w:bookmarkEnd w:id="99"/>
              <w:r w:rsidR="00FE1BD9" w:rsidRPr="0087581A">
                <w:rPr>
                  <w:rStyle w:val="Hyperlink"/>
                  <w:szCs w:val="20"/>
                </w:rPr>
                <w:t>.org/Search.aspx/Index</w:t>
              </w:r>
            </w:hyperlink>
            <w:r w:rsidR="00FE1BD9" w:rsidRPr="0087581A">
              <w:rPr>
                <w:szCs w:val="20"/>
              </w:rPr>
              <w:t xml:space="preserve"> </w:t>
            </w:r>
          </w:p>
        </w:tc>
      </w:tr>
      <w:tr w:rsidR="00FE1BD9" w:rsidRPr="00AB3753" w14:paraId="73D9314A" w14:textId="77777777" w:rsidTr="00545580">
        <w:trPr>
          <w:trHeight w:val="242"/>
        </w:trPr>
        <w:tc>
          <w:tcPr>
            <w:tcW w:w="956" w:type="pct"/>
            <w:shd w:val="clear" w:color="auto" w:fill="auto"/>
          </w:tcPr>
          <w:p w14:paraId="56E4AF85" w14:textId="77777777" w:rsidR="00FE1BD9" w:rsidRPr="00AB3753" w:rsidRDefault="00FE1BD9" w:rsidP="00FE1BD9">
            <w:r w:rsidRPr="00AB3753">
              <w:t xml:space="preserve">Description: </w:t>
            </w:r>
          </w:p>
        </w:tc>
        <w:tc>
          <w:tcPr>
            <w:tcW w:w="4044" w:type="pct"/>
            <w:shd w:val="clear" w:color="auto" w:fill="auto"/>
          </w:tcPr>
          <w:p w14:paraId="1E2E5E02" w14:textId="06F59F94" w:rsidR="00FE1BD9" w:rsidRPr="00AB3753" w:rsidRDefault="00FE1BD9" w:rsidP="00FE1BD9">
            <w:r w:rsidRPr="00F56C89">
              <w:t xml:space="preserve">Information and search function for funding opportunities in United Kingdom is available online for researchers. </w:t>
            </w:r>
          </w:p>
        </w:tc>
      </w:tr>
      <w:tr w:rsidR="0050268D" w:rsidRPr="00AB3753" w14:paraId="4E19065B" w14:textId="77777777" w:rsidTr="00FE1BD9">
        <w:trPr>
          <w:trHeight w:val="311"/>
        </w:trPr>
        <w:tc>
          <w:tcPr>
            <w:tcW w:w="5000" w:type="pct"/>
            <w:gridSpan w:val="2"/>
            <w:shd w:val="clear" w:color="auto" w:fill="auto"/>
          </w:tcPr>
          <w:p w14:paraId="08194FDA" w14:textId="43246790" w:rsidR="0050268D" w:rsidRPr="00AB3753" w:rsidRDefault="0050268D" w:rsidP="0050268D">
            <w:r w:rsidRPr="00F56C89">
              <w:rPr>
                <w:b/>
              </w:rPr>
              <w:t xml:space="preserve">Information and assistance to researchers, research </w:t>
            </w:r>
          </w:p>
        </w:tc>
      </w:tr>
      <w:tr w:rsidR="00766923" w:rsidRPr="00AB3753" w14:paraId="7E4194CB" w14:textId="77777777" w:rsidTr="00545580">
        <w:trPr>
          <w:trHeight w:val="311"/>
        </w:trPr>
        <w:tc>
          <w:tcPr>
            <w:tcW w:w="956" w:type="pct"/>
            <w:shd w:val="clear" w:color="auto" w:fill="auto"/>
          </w:tcPr>
          <w:p w14:paraId="7779D620" w14:textId="7EC07415" w:rsidR="00766923" w:rsidRDefault="00766923" w:rsidP="00766923">
            <w:r w:rsidRPr="00AB3753">
              <w:t>Responsibility:</w:t>
            </w:r>
          </w:p>
        </w:tc>
        <w:tc>
          <w:tcPr>
            <w:tcW w:w="4044" w:type="pct"/>
            <w:shd w:val="clear" w:color="auto" w:fill="auto"/>
          </w:tcPr>
          <w:p w14:paraId="18187B5E" w14:textId="1C5C6E35" w:rsidR="00766923" w:rsidRPr="00AB3753" w:rsidRDefault="00766923" w:rsidP="00766923">
            <w:r w:rsidRPr="00F56C89">
              <w:t>EURAXESS United Kingdom</w:t>
            </w:r>
          </w:p>
        </w:tc>
      </w:tr>
      <w:tr w:rsidR="00766923" w:rsidRPr="00AB3753" w14:paraId="1B4775AF" w14:textId="77777777" w:rsidTr="00545580">
        <w:trPr>
          <w:trHeight w:val="311"/>
        </w:trPr>
        <w:tc>
          <w:tcPr>
            <w:tcW w:w="956" w:type="pct"/>
            <w:shd w:val="clear" w:color="auto" w:fill="auto"/>
          </w:tcPr>
          <w:p w14:paraId="1974BBA0" w14:textId="38323ED1" w:rsidR="00766923" w:rsidRDefault="00766923" w:rsidP="00766923">
            <w:r w:rsidRPr="00AB3753">
              <w:t xml:space="preserve">Website: </w:t>
            </w:r>
          </w:p>
        </w:tc>
        <w:tc>
          <w:tcPr>
            <w:tcW w:w="4044" w:type="pct"/>
            <w:shd w:val="clear" w:color="auto" w:fill="auto"/>
          </w:tcPr>
          <w:p w14:paraId="2E4EACC9" w14:textId="20FCB542" w:rsidR="00766923" w:rsidRPr="00AB3753" w:rsidRDefault="00E605F9" w:rsidP="00766923">
            <w:hyperlink r:id="rId253" w:history="1">
              <w:r w:rsidR="00766923" w:rsidRPr="0087581A">
                <w:rPr>
                  <w:rStyle w:val="Hyperlink"/>
                  <w:szCs w:val="20"/>
                </w:rPr>
                <w:t>http://www.britishcouncil.org/new/eurax</w:t>
              </w:r>
              <w:bookmarkStart w:id="100" w:name="_Hlt444174702"/>
              <w:bookmarkEnd w:id="100"/>
              <w:r w:rsidR="00766923" w:rsidRPr="0087581A">
                <w:rPr>
                  <w:rStyle w:val="Hyperlink"/>
                  <w:szCs w:val="20"/>
                </w:rPr>
                <w:t>ess/</w:t>
              </w:r>
            </w:hyperlink>
            <w:r w:rsidR="00766923" w:rsidRPr="0087581A">
              <w:rPr>
                <w:szCs w:val="20"/>
              </w:rPr>
              <w:t xml:space="preserve"> </w:t>
            </w:r>
          </w:p>
        </w:tc>
      </w:tr>
      <w:tr w:rsidR="00766923" w:rsidRPr="00AB3753" w14:paraId="27563D4B" w14:textId="77777777" w:rsidTr="00545580">
        <w:trPr>
          <w:trHeight w:val="311"/>
        </w:trPr>
        <w:tc>
          <w:tcPr>
            <w:tcW w:w="956" w:type="pct"/>
            <w:shd w:val="clear" w:color="auto" w:fill="auto"/>
          </w:tcPr>
          <w:p w14:paraId="78240AAE" w14:textId="7AA0B50F" w:rsidR="00766923" w:rsidRDefault="00766923" w:rsidP="00766923">
            <w:r w:rsidRPr="00AB3753">
              <w:t xml:space="preserve">Description: </w:t>
            </w:r>
          </w:p>
        </w:tc>
        <w:tc>
          <w:tcPr>
            <w:tcW w:w="4044" w:type="pct"/>
            <w:shd w:val="clear" w:color="auto" w:fill="auto"/>
          </w:tcPr>
          <w:p w14:paraId="19BA9E43" w14:textId="19C25BD4" w:rsidR="00766923" w:rsidRPr="00AB3753" w:rsidRDefault="00766923" w:rsidP="00766923">
            <w:r w:rsidRPr="00F56C89">
              <w:t>EURAXESS United Kingdom provides information and assistance to mobile researchers – by means of the web portal and with the support of our national EURAXESS Service Centres</w:t>
            </w:r>
            <w:r w:rsidRPr="003E3055">
              <w:t xml:space="preserve">. The portal contains practical information concerning professional and daily life, as well as information on job and funding opportunities. </w:t>
            </w:r>
          </w:p>
        </w:tc>
      </w:tr>
      <w:tr w:rsidR="00766923" w:rsidRPr="00AB3753" w14:paraId="415CC9FC" w14:textId="77777777" w:rsidTr="0050268D">
        <w:trPr>
          <w:trHeight w:val="311"/>
        </w:trPr>
        <w:tc>
          <w:tcPr>
            <w:tcW w:w="5000" w:type="pct"/>
            <w:gridSpan w:val="2"/>
            <w:shd w:val="clear" w:color="auto" w:fill="auto"/>
          </w:tcPr>
          <w:p w14:paraId="475C7762" w14:textId="1AEACA0D" w:rsidR="00766923" w:rsidRPr="00AB3753" w:rsidRDefault="00766923" w:rsidP="00766923">
            <w:r w:rsidRPr="00F56C89">
              <w:rPr>
                <w:b/>
              </w:rPr>
              <w:t>Public libraries (availability of catalogues, search tools)</w:t>
            </w:r>
          </w:p>
        </w:tc>
      </w:tr>
      <w:tr w:rsidR="00766923" w:rsidRPr="00AB3753" w14:paraId="4BB83B25" w14:textId="77777777" w:rsidTr="00545580">
        <w:trPr>
          <w:trHeight w:val="311"/>
        </w:trPr>
        <w:tc>
          <w:tcPr>
            <w:tcW w:w="956" w:type="pct"/>
            <w:shd w:val="clear" w:color="auto" w:fill="auto"/>
          </w:tcPr>
          <w:p w14:paraId="4838E6FB" w14:textId="17CA8E39" w:rsidR="00766923" w:rsidRDefault="00766923" w:rsidP="00766923">
            <w:r w:rsidRPr="00AB3753">
              <w:t>Responsibility:</w:t>
            </w:r>
          </w:p>
        </w:tc>
        <w:tc>
          <w:tcPr>
            <w:tcW w:w="4044" w:type="pct"/>
            <w:shd w:val="clear" w:color="auto" w:fill="auto"/>
          </w:tcPr>
          <w:p w14:paraId="4A020CF7" w14:textId="73D57BB2" w:rsidR="00766923" w:rsidRPr="00AB3753" w:rsidRDefault="00766923" w:rsidP="00766923">
            <w:r w:rsidRPr="00F56C89">
              <w:t>Central government/local government</w:t>
            </w:r>
          </w:p>
        </w:tc>
      </w:tr>
      <w:tr w:rsidR="00766923" w:rsidRPr="00AB3753" w14:paraId="7B5562D0" w14:textId="77777777" w:rsidTr="00545580">
        <w:trPr>
          <w:trHeight w:val="311"/>
        </w:trPr>
        <w:tc>
          <w:tcPr>
            <w:tcW w:w="956" w:type="pct"/>
            <w:shd w:val="clear" w:color="auto" w:fill="auto"/>
          </w:tcPr>
          <w:p w14:paraId="7F1A3FF2" w14:textId="50BEE57E" w:rsidR="00766923" w:rsidRDefault="00766923" w:rsidP="00766923">
            <w:r w:rsidRPr="00AB3753">
              <w:t xml:space="preserve">Website: </w:t>
            </w:r>
          </w:p>
        </w:tc>
        <w:tc>
          <w:tcPr>
            <w:tcW w:w="4044" w:type="pct"/>
            <w:shd w:val="clear" w:color="auto" w:fill="auto"/>
          </w:tcPr>
          <w:p w14:paraId="2D143581" w14:textId="5FF7629C" w:rsidR="00766923" w:rsidRPr="00AB3753" w:rsidRDefault="00E605F9" w:rsidP="00766923">
            <w:hyperlink r:id="rId254" w:history="1">
              <w:r w:rsidR="00766923" w:rsidRPr="00F463BF">
                <w:rPr>
                  <w:rStyle w:val="Hyperlink"/>
                </w:rPr>
                <w:t>https://www.gov.uk/government/publications/public-libraries-in-england-basic-dataset</w:t>
              </w:r>
            </w:hyperlink>
          </w:p>
        </w:tc>
      </w:tr>
      <w:tr w:rsidR="00766923" w:rsidRPr="00AB3753" w14:paraId="01CFCA8B" w14:textId="77777777" w:rsidTr="00545580">
        <w:trPr>
          <w:trHeight w:val="311"/>
        </w:trPr>
        <w:tc>
          <w:tcPr>
            <w:tcW w:w="956" w:type="pct"/>
            <w:shd w:val="clear" w:color="auto" w:fill="auto"/>
          </w:tcPr>
          <w:p w14:paraId="27F84501" w14:textId="4676E2DF" w:rsidR="00766923" w:rsidRDefault="00766923" w:rsidP="00766923">
            <w:r w:rsidRPr="00AB3753">
              <w:lastRenderedPageBreak/>
              <w:t xml:space="preserve">Description: </w:t>
            </w:r>
          </w:p>
        </w:tc>
        <w:tc>
          <w:tcPr>
            <w:tcW w:w="4044" w:type="pct"/>
            <w:shd w:val="clear" w:color="auto" w:fill="auto"/>
          </w:tcPr>
          <w:p w14:paraId="7A7BFE18" w14:textId="308ED9C2" w:rsidR="00766923" w:rsidRPr="00AB3753" w:rsidRDefault="00766923" w:rsidP="00766923">
            <w:r w:rsidRPr="00F56C89">
              <w:t>Most public libraries possess online catalogues.</w:t>
            </w:r>
          </w:p>
        </w:tc>
      </w:tr>
      <w:tr w:rsidR="00766923" w:rsidRPr="00AB3753" w14:paraId="4A48E565" w14:textId="77777777" w:rsidTr="00984710">
        <w:trPr>
          <w:trHeight w:val="94"/>
        </w:trPr>
        <w:tc>
          <w:tcPr>
            <w:tcW w:w="5000" w:type="pct"/>
            <w:gridSpan w:val="2"/>
            <w:shd w:val="clear" w:color="auto" w:fill="EFFBFF"/>
          </w:tcPr>
          <w:p w14:paraId="0C844B49" w14:textId="1AA7D2EB" w:rsidR="00766923" w:rsidRPr="00AB3753" w:rsidRDefault="00766923" w:rsidP="006B1D21">
            <w:pPr>
              <w:pStyle w:val="Subtitle"/>
              <w:keepNext/>
            </w:pPr>
            <w:r>
              <w:t>Volunteering</w:t>
            </w:r>
          </w:p>
        </w:tc>
      </w:tr>
      <w:tr w:rsidR="00766923" w:rsidRPr="00AB3753" w14:paraId="338C0EC5" w14:textId="77777777" w:rsidTr="00212DFD">
        <w:trPr>
          <w:trHeight w:val="311"/>
        </w:trPr>
        <w:tc>
          <w:tcPr>
            <w:tcW w:w="5000" w:type="pct"/>
            <w:gridSpan w:val="2"/>
            <w:shd w:val="clear" w:color="auto" w:fill="auto"/>
          </w:tcPr>
          <w:p w14:paraId="66966ACC" w14:textId="3D850A2A" w:rsidR="00766923" w:rsidRPr="00F34542" w:rsidRDefault="00766923" w:rsidP="006B1D21">
            <w:pPr>
              <w:keepNext/>
              <w:rPr>
                <w:b/>
              </w:rPr>
            </w:pPr>
            <w:r>
              <w:rPr>
                <w:b/>
              </w:rPr>
              <w:t>Voluntary social involvement</w:t>
            </w:r>
          </w:p>
        </w:tc>
      </w:tr>
      <w:tr w:rsidR="00766923" w:rsidRPr="00AB3753" w14:paraId="78DA63BF" w14:textId="77777777" w:rsidTr="00545580">
        <w:trPr>
          <w:trHeight w:val="311"/>
        </w:trPr>
        <w:tc>
          <w:tcPr>
            <w:tcW w:w="956" w:type="pct"/>
            <w:shd w:val="clear" w:color="auto" w:fill="auto"/>
          </w:tcPr>
          <w:p w14:paraId="567C967E" w14:textId="56B97041" w:rsidR="00766923" w:rsidRDefault="00766923" w:rsidP="006B1D21">
            <w:pPr>
              <w:keepNext/>
            </w:pPr>
            <w:r w:rsidRPr="00AB3753">
              <w:t>Responsibility:</w:t>
            </w:r>
          </w:p>
        </w:tc>
        <w:tc>
          <w:tcPr>
            <w:tcW w:w="4044" w:type="pct"/>
            <w:shd w:val="clear" w:color="auto" w:fill="auto"/>
          </w:tcPr>
          <w:p w14:paraId="04A63F63" w14:textId="632D5BBD" w:rsidR="00766923" w:rsidRPr="00AB3753" w:rsidRDefault="00766923" w:rsidP="006B1D21">
            <w:pPr>
              <w:keepNext/>
            </w:pPr>
            <w:r w:rsidRPr="00F56C89">
              <w:t xml:space="preserve">Several </w:t>
            </w:r>
          </w:p>
        </w:tc>
      </w:tr>
      <w:tr w:rsidR="00766923" w:rsidRPr="00AB3753" w14:paraId="608662EF" w14:textId="77777777" w:rsidTr="00545580">
        <w:trPr>
          <w:trHeight w:val="311"/>
        </w:trPr>
        <w:tc>
          <w:tcPr>
            <w:tcW w:w="956" w:type="pct"/>
            <w:shd w:val="clear" w:color="auto" w:fill="auto"/>
          </w:tcPr>
          <w:p w14:paraId="1B84A24A" w14:textId="23144C79" w:rsidR="00766923" w:rsidRDefault="00766923" w:rsidP="00766923">
            <w:r w:rsidRPr="00AB3753">
              <w:t xml:space="preserve">Website: </w:t>
            </w:r>
          </w:p>
        </w:tc>
        <w:tc>
          <w:tcPr>
            <w:tcW w:w="4044" w:type="pct"/>
            <w:shd w:val="clear" w:color="auto" w:fill="auto"/>
          </w:tcPr>
          <w:p w14:paraId="4A52AB67" w14:textId="5E253E58" w:rsidR="00766923" w:rsidRPr="00AB3753" w:rsidRDefault="00E605F9" w:rsidP="00766923">
            <w:hyperlink r:id="rId255" w:history="1">
              <w:r w:rsidR="00766923" w:rsidRPr="0087581A">
                <w:rPr>
                  <w:rStyle w:val="Hyperlink"/>
                  <w:szCs w:val="20"/>
                </w:rPr>
                <w:t>https://www.gov</w:t>
              </w:r>
              <w:bookmarkStart w:id="101" w:name="_Hlt444174690"/>
              <w:bookmarkEnd w:id="101"/>
              <w:r w:rsidR="00766923" w:rsidRPr="0087581A">
                <w:rPr>
                  <w:rStyle w:val="Hyperlink"/>
                  <w:szCs w:val="20"/>
                </w:rPr>
                <w:t>.uk/volunteering</w:t>
              </w:r>
            </w:hyperlink>
            <w:r w:rsidR="00766923" w:rsidRPr="0087581A">
              <w:rPr>
                <w:szCs w:val="20"/>
              </w:rPr>
              <w:t xml:space="preserve"> </w:t>
            </w:r>
          </w:p>
        </w:tc>
      </w:tr>
      <w:tr w:rsidR="00766923" w:rsidRPr="00AB3753" w14:paraId="7D307E98" w14:textId="77777777" w:rsidTr="00545580">
        <w:trPr>
          <w:trHeight w:val="311"/>
        </w:trPr>
        <w:tc>
          <w:tcPr>
            <w:tcW w:w="956" w:type="pct"/>
            <w:shd w:val="clear" w:color="auto" w:fill="auto"/>
          </w:tcPr>
          <w:p w14:paraId="2CF95310" w14:textId="5CC69625" w:rsidR="00766923" w:rsidRDefault="00766923" w:rsidP="00766923">
            <w:r w:rsidRPr="00AB3753">
              <w:t xml:space="preserve">Description: </w:t>
            </w:r>
          </w:p>
        </w:tc>
        <w:tc>
          <w:tcPr>
            <w:tcW w:w="4044" w:type="pct"/>
            <w:shd w:val="clear" w:color="auto" w:fill="auto"/>
          </w:tcPr>
          <w:p w14:paraId="73F4460E" w14:textId="55D5AA42" w:rsidR="00766923" w:rsidRPr="00AB3753" w:rsidRDefault="00766923" w:rsidP="00766923">
            <w:r w:rsidRPr="00F56C89">
              <w:t xml:space="preserve">Extensive information on various volunteering opportunities is available on the </w:t>
            </w:r>
            <w:hyperlink r:id="rId256" w:history="1">
              <w:r w:rsidRPr="00F56C89">
                <w:rPr>
                  <w:rStyle w:val="Hyperlink"/>
                </w:rPr>
                <w:t>GOV.UK</w:t>
              </w:r>
            </w:hyperlink>
            <w:r w:rsidRPr="00F56C89">
              <w:t xml:space="preserve"> website.  </w:t>
            </w:r>
          </w:p>
        </w:tc>
      </w:tr>
    </w:tbl>
    <w:p w14:paraId="018BAAAA" w14:textId="446850F5" w:rsidR="003730DF" w:rsidRDefault="003730DF" w:rsidP="001F36DA">
      <w:pPr>
        <w:pStyle w:val="Heading2"/>
      </w:pPr>
      <w:bookmarkStart w:id="102" w:name="_Toc1475005"/>
      <w:r w:rsidRPr="00DE7566">
        <w:t>Health</w:t>
      </w:r>
      <w:bookmarkEnd w:id="102"/>
      <w:r w:rsidRPr="00DE7566">
        <w:t xml:space="preserve"> </w:t>
      </w:r>
    </w:p>
    <w:tbl>
      <w:tblPr>
        <w:tblW w:w="4957" w:type="pct"/>
        <w:tblInd w:w="108" w:type="dxa"/>
        <w:tblLayout w:type="fixed"/>
        <w:tblCellMar>
          <w:top w:w="60" w:type="dxa"/>
          <w:bottom w:w="60" w:type="dxa"/>
        </w:tblCellMar>
        <w:tblLook w:val="01E0" w:firstRow="1" w:lastRow="1" w:firstColumn="1" w:lastColumn="1" w:noHBand="0" w:noVBand="0"/>
      </w:tblPr>
      <w:tblGrid>
        <w:gridCol w:w="1688"/>
        <w:gridCol w:w="7023"/>
      </w:tblGrid>
      <w:tr w:rsidR="00413383" w:rsidRPr="00AB3753" w14:paraId="13AB5153" w14:textId="77777777" w:rsidTr="00650481">
        <w:trPr>
          <w:trHeight w:val="94"/>
        </w:trPr>
        <w:tc>
          <w:tcPr>
            <w:tcW w:w="5000" w:type="pct"/>
            <w:gridSpan w:val="2"/>
            <w:shd w:val="clear" w:color="auto" w:fill="EFFBFF"/>
          </w:tcPr>
          <w:p w14:paraId="65B2B3DF" w14:textId="66826332" w:rsidR="00413383" w:rsidRPr="00AB3753" w:rsidRDefault="00B91CEF" w:rsidP="00545580">
            <w:pPr>
              <w:pStyle w:val="Subtitle"/>
            </w:pPr>
            <w:r>
              <w:t>H</w:t>
            </w:r>
            <w:r w:rsidR="00413383" w:rsidRPr="001248CB">
              <w:t>ealthcare</w:t>
            </w:r>
          </w:p>
        </w:tc>
      </w:tr>
      <w:tr w:rsidR="00413383" w:rsidRPr="00AB3753" w14:paraId="0A0D3F0F" w14:textId="77777777" w:rsidTr="00650481">
        <w:trPr>
          <w:trHeight w:val="198"/>
        </w:trPr>
        <w:tc>
          <w:tcPr>
            <w:tcW w:w="5000" w:type="pct"/>
            <w:gridSpan w:val="2"/>
            <w:shd w:val="clear" w:color="auto" w:fill="auto"/>
          </w:tcPr>
          <w:p w14:paraId="2E5B926E" w14:textId="7DFB638E" w:rsidR="00413383" w:rsidRPr="00AB3753" w:rsidRDefault="00D55FB9" w:rsidP="00545580">
            <w:r w:rsidRPr="00F56C89">
              <w:rPr>
                <w:b/>
              </w:rPr>
              <w:t>e-Health services of NHS UK</w:t>
            </w:r>
          </w:p>
        </w:tc>
      </w:tr>
      <w:tr w:rsidR="00691941" w:rsidRPr="00AB3753" w14:paraId="6BFA59FE" w14:textId="77777777" w:rsidTr="00650481">
        <w:trPr>
          <w:trHeight w:val="198"/>
        </w:trPr>
        <w:tc>
          <w:tcPr>
            <w:tcW w:w="969" w:type="pct"/>
            <w:shd w:val="clear" w:color="auto" w:fill="auto"/>
          </w:tcPr>
          <w:p w14:paraId="3938E5A9" w14:textId="77777777" w:rsidR="00691941" w:rsidRPr="00AB3753" w:rsidRDefault="00691941" w:rsidP="00691941">
            <w:r w:rsidRPr="00AB3753">
              <w:t>Responsibility:</w:t>
            </w:r>
          </w:p>
        </w:tc>
        <w:tc>
          <w:tcPr>
            <w:tcW w:w="4031" w:type="pct"/>
            <w:shd w:val="clear" w:color="auto" w:fill="auto"/>
          </w:tcPr>
          <w:p w14:paraId="56CF5B9C" w14:textId="3B9D80C2" w:rsidR="00691941" w:rsidRPr="00AB3753" w:rsidRDefault="00691941" w:rsidP="00691941">
            <w:r w:rsidRPr="00F56C89">
              <w:t>Nationality Hospitality Service (NHS) UK</w:t>
            </w:r>
          </w:p>
        </w:tc>
      </w:tr>
      <w:tr w:rsidR="00691941" w:rsidRPr="00AB3753" w14:paraId="0C12AF96" w14:textId="77777777" w:rsidTr="00650481">
        <w:trPr>
          <w:trHeight w:val="37"/>
        </w:trPr>
        <w:tc>
          <w:tcPr>
            <w:tcW w:w="969" w:type="pct"/>
            <w:shd w:val="clear" w:color="auto" w:fill="auto"/>
          </w:tcPr>
          <w:p w14:paraId="7E5B5BCE" w14:textId="77777777" w:rsidR="00691941" w:rsidRPr="00AB3753" w:rsidRDefault="00691941" w:rsidP="00691941">
            <w:r w:rsidRPr="00AB3753">
              <w:t xml:space="preserve">Website: </w:t>
            </w:r>
          </w:p>
        </w:tc>
        <w:tc>
          <w:tcPr>
            <w:tcW w:w="4031" w:type="pct"/>
            <w:shd w:val="clear" w:color="auto" w:fill="auto"/>
          </w:tcPr>
          <w:p w14:paraId="11DDFBD4" w14:textId="2461614E" w:rsidR="00691941" w:rsidRPr="00AB3753" w:rsidRDefault="00E605F9" w:rsidP="00691941">
            <w:hyperlink r:id="rId257" w:history="1">
              <w:r w:rsidR="00691941" w:rsidRPr="0087581A">
                <w:rPr>
                  <w:rStyle w:val="Hyperlink"/>
                  <w:szCs w:val="20"/>
                </w:rPr>
                <w:t>http://www.nhs.uk/pages/home</w:t>
              </w:r>
              <w:bookmarkStart w:id="103" w:name="_Hlt444174711"/>
              <w:bookmarkEnd w:id="103"/>
              <w:r w:rsidR="00691941" w:rsidRPr="0087581A">
                <w:rPr>
                  <w:rStyle w:val="Hyperlink"/>
                  <w:szCs w:val="20"/>
                </w:rPr>
                <w:t>.aspx</w:t>
              </w:r>
            </w:hyperlink>
            <w:r w:rsidR="00691941" w:rsidRPr="0087581A">
              <w:rPr>
                <w:szCs w:val="20"/>
              </w:rPr>
              <w:t xml:space="preserve">  </w:t>
            </w:r>
          </w:p>
        </w:tc>
      </w:tr>
      <w:tr w:rsidR="00691941" w:rsidRPr="00AB3753" w14:paraId="7E70C6F5" w14:textId="77777777" w:rsidTr="00650481">
        <w:trPr>
          <w:trHeight w:val="242"/>
        </w:trPr>
        <w:tc>
          <w:tcPr>
            <w:tcW w:w="969" w:type="pct"/>
            <w:shd w:val="clear" w:color="auto" w:fill="auto"/>
          </w:tcPr>
          <w:p w14:paraId="43E6D07A" w14:textId="77777777" w:rsidR="00691941" w:rsidRPr="00AB3753" w:rsidRDefault="00691941" w:rsidP="00691941">
            <w:r w:rsidRPr="00AB3753">
              <w:t xml:space="preserve">Description: </w:t>
            </w:r>
          </w:p>
        </w:tc>
        <w:tc>
          <w:tcPr>
            <w:tcW w:w="4031" w:type="pct"/>
            <w:shd w:val="clear" w:color="auto" w:fill="auto"/>
          </w:tcPr>
          <w:p w14:paraId="08D8C100" w14:textId="706E44B9" w:rsidR="00691941" w:rsidRPr="00AB3753" w:rsidRDefault="00691941" w:rsidP="00691941">
            <w:r w:rsidRPr="00F56C89">
              <w:t xml:space="preserve">NHS offers the following services online: booking a GP appointment, eReferral Service or a service of buying of the prescription pre-payment certificate. </w:t>
            </w:r>
            <w:r w:rsidR="003D0947">
              <w:t xml:space="preserve">The </w:t>
            </w:r>
            <w:r w:rsidRPr="00F56C89">
              <w:t xml:space="preserve">European Health Insurance Card can be also requested online as detailed below. The website of NHS UK </w:t>
            </w:r>
            <w:r w:rsidRPr="003E3055">
              <w:t xml:space="preserve">also allows to search for a local service of GPs, urgent care, hospitals and dentists.  </w:t>
            </w:r>
          </w:p>
        </w:tc>
      </w:tr>
      <w:tr w:rsidR="00EB7F6E" w:rsidRPr="00AB3753" w14:paraId="42B3E0D0" w14:textId="77777777" w:rsidTr="00650481">
        <w:trPr>
          <w:trHeight w:val="94"/>
        </w:trPr>
        <w:tc>
          <w:tcPr>
            <w:tcW w:w="5000" w:type="pct"/>
            <w:gridSpan w:val="2"/>
            <w:shd w:val="clear" w:color="auto" w:fill="EFFBFF"/>
          </w:tcPr>
          <w:p w14:paraId="0EFE0935" w14:textId="77777777" w:rsidR="00EB7F6E" w:rsidRPr="00AB3753" w:rsidRDefault="00EB7F6E" w:rsidP="00EB7F6E">
            <w:pPr>
              <w:pStyle w:val="Subtitle"/>
            </w:pPr>
            <w:r w:rsidRPr="008E3C79">
              <w:t>When living abroad</w:t>
            </w:r>
          </w:p>
        </w:tc>
      </w:tr>
      <w:tr w:rsidR="00EB7F6E" w:rsidRPr="00AB3753" w14:paraId="4F6FE6B5" w14:textId="77777777" w:rsidTr="00650481">
        <w:trPr>
          <w:trHeight w:val="198"/>
        </w:trPr>
        <w:tc>
          <w:tcPr>
            <w:tcW w:w="5000" w:type="pct"/>
            <w:gridSpan w:val="2"/>
            <w:shd w:val="clear" w:color="auto" w:fill="auto"/>
          </w:tcPr>
          <w:p w14:paraId="09C46C00" w14:textId="0684ECCF" w:rsidR="00EB7F6E" w:rsidRPr="00AB3753" w:rsidRDefault="00D0438F" w:rsidP="00EB7F6E">
            <w:r w:rsidRPr="00F56C89">
              <w:rPr>
                <w:b/>
              </w:rPr>
              <w:t>European Health Insurance Card (EHIC)</w:t>
            </w:r>
          </w:p>
        </w:tc>
      </w:tr>
      <w:tr w:rsidR="00D0438F" w:rsidRPr="00AB3753" w14:paraId="6E219142" w14:textId="77777777" w:rsidTr="00650481">
        <w:trPr>
          <w:trHeight w:val="198"/>
        </w:trPr>
        <w:tc>
          <w:tcPr>
            <w:tcW w:w="969" w:type="pct"/>
            <w:shd w:val="clear" w:color="auto" w:fill="auto"/>
          </w:tcPr>
          <w:p w14:paraId="12F29C20" w14:textId="77777777" w:rsidR="00D0438F" w:rsidRPr="00AB3753" w:rsidRDefault="00D0438F" w:rsidP="00D0438F">
            <w:r w:rsidRPr="00AB3753">
              <w:t>Responsibility:</w:t>
            </w:r>
          </w:p>
        </w:tc>
        <w:tc>
          <w:tcPr>
            <w:tcW w:w="4031" w:type="pct"/>
            <w:shd w:val="clear" w:color="auto" w:fill="auto"/>
          </w:tcPr>
          <w:p w14:paraId="005C4076" w14:textId="33356C5B" w:rsidR="00D0438F" w:rsidRPr="00AB3753" w:rsidRDefault="00D0438F" w:rsidP="00D0438F">
            <w:r w:rsidRPr="00F56C89">
              <w:t>Nationality Hospitality Service (NHS) UK</w:t>
            </w:r>
          </w:p>
        </w:tc>
      </w:tr>
      <w:tr w:rsidR="00D0438F" w:rsidRPr="00AB3753" w14:paraId="4462A042" w14:textId="77777777" w:rsidTr="00650481">
        <w:trPr>
          <w:trHeight w:val="37"/>
        </w:trPr>
        <w:tc>
          <w:tcPr>
            <w:tcW w:w="969" w:type="pct"/>
            <w:shd w:val="clear" w:color="auto" w:fill="auto"/>
          </w:tcPr>
          <w:p w14:paraId="18CE7922" w14:textId="77777777" w:rsidR="00D0438F" w:rsidRPr="00AB3753" w:rsidRDefault="00D0438F" w:rsidP="00D0438F">
            <w:r w:rsidRPr="00AB3753">
              <w:t xml:space="preserve">Website: </w:t>
            </w:r>
          </w:p>
        </w:tc>
        <w:tc>
          <w:tcPr>
            <w:tcW w:w="4031" w:type="pct"/>
            <w:shd w:val="clear" w:color="auto" w:fill="auto"/>
          </w:tcPr>
          <w:p w14:paraId="4409BB48" w14:textId="238ABAEC" w:rsidR="00D0438F" w:rsidRPr="00AB3753" w:rsidRDefault="00E605F9" w:rsidP="00D0438F">
            <w:hyperlink r:id="rId258" w:history="1">
              <w:r w:rsidR="00D0438F" w:rsidRPr="0087581A">
                <w:rPr>
                  <w:rStyle w:val="Hyperlink"/>
                  <w:szCs w:val="20"/>
                </w:rPr>
                <w:t>http://www.nhs.uk/NHSEngland/Healthcareabro</w:t>
              </w:r>
              <w:bookmarkStart w:id="104" w:name="_Hlt444174723"/>
              <w:bookmarkEnd w:id="104"/>
              <w:r w:rsidR="00D0438F" w:rsidRPr="0087581A">
                <w:rPr>
                  <w:rStyle w:val="Hyperlink"/>
                  <w:szCs w:val="20"/>
                </w:rPr>
                <w:t>ad/EHIC/Pages/about-the-ehic.aspx</w:t>
              </w:r>
            </w:hyperlink>
            <w:r w:rsidR="00D0438F" w:rsidRPr="0087581A">
              <w:rPr>
                <w:szCs w:val="20"/>
              </w:rPr>
              <w:t xml:space="preserve">  </w:t>
            </w:r>
          </w:p>
        </w:tc>
      </w:tr>
      <w:tr w:rsidR="00D0438F" w:rsidRPr="00AB3753" w14:paraId="12E1C679" w14:textId="77777777" w:rsidTr="00650481">
        <w:trPr>
          <w:trHeight w:val="242"/>
        </w:trPr>
        <w:tc>
          <w:tcPr>
            <w:tcW w:w="969" w:type="pct"/>
            <w:shd w:val="clear" w:color="auto" w:fill="auto"/>
          </w:tcPr>
          <w:p w14:paraId="16AADB6C" w14:textId="77777777" w:rsidR="00D0438F" w:rsidRPr="00AB3753" w:rsidRDefault="00D0438F" w:rsidP="00D0438F">
            <w:r w:rsidRPr="00AB3753">
              <w:t xml:space="preserve">Description: </w:t>
            </w:r>
          </w:p>
        </w:tc>
        <w:tc>
          <w:tcPr>
            <w:tcW w:w="4031" w:type="pct"/>
            <w:shd w:val="clear" w:color="auto" w:fill="auto"/>
          </w:tcPr>
          <w:p w14:paraId="33B070BD" w14:textId="1C31BDBD" w:rsidR="00D0438F" w:rsidRPr="00AB3753" w:rsidRDefault="00D0438F" w:rsidP="00D0438F">
            <w:pPr>
              <w:keepNext/>
              <w:keepLines/>
              <w:ind w:left="33"/>
            </w:pPr>
            <w:r w:rsidRPr="00F56C89">
              <w:t>Application for the European Health Insurance Card (or its renewal) can</w:t>
            </w:r>
            <w:r w:rsidRPr="003E3055">
              <w:t xml:space="preserve"> be submitted online by citizens from UK, European Economic Area or Switzerland – otherwise it must be applied for by post with a proof of residency. EHIC allows pe</w:t>
            </w:r>
            <w:r>
              <w:t>ople</w:t>
            </w:r>
            <w:r w:rsidRPr="003E3055">
              <w:t xml:space="preserve"> to get state healthcare in other EEA countries and Switzerland at a reduced cost or som</w:t>
            </w:r>
            <w:r w:rsidRPr="00532F5E">
              <w:t xml:space="preserve">etimes for free. </w:t>
            </w:r>
          </w:p>
        </w:tc>
      </w:tr>
    </w:tbl>
    <w:p w14:paraId="661EECE9" w14:textId="6862D384" w:rsidR="003730DF" w:rsidRDefault="003730DF" w:rsidP="001F36DA">
      <w:pPr>
        <w:pStyle w:val="Heading2"/>
      </w:pPr>
      <w:bookmarkStart w:id="105" w:name="_Toc1475006"/>
      <w:r w:rsidRPr="001F36DA">
        <w:t>Family</w:t>
      </w:r>
      <w:bookmarkEnd w:id="105"/>
      <w:r w:rsidRPr="00DE7566">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301D4F" w:rsidRPr="00AB3753" w14:paraId="7D29C2EF" w14:textId="77777777" w:rsidTr="00545580">
        <w:trPr>
          <w:trHeight w:val="94"/>
        </w:trPr>
        <w:tc>
          <w:tcPr>
            <w:tcW w:w="5000" w:type="pct"/>
            <w:gridSpan w:val="2"/>
            <w:shd w:val="clear" w:color="auto" w:fill="EFFBFF"/>
          </w:tcPr>
          <w:p w14:paraId="27C2F47A" w14:textId="7E57FBAB" w:rsidR="00301D4F" w:rsidRPr="00AB3753" w:rsidRDefault="00301D4F" w:rsidP="00545580">
            <w:pPr>
              <w:pStyle w:val="Subtitle"/>
            </w:pPr>
            <w:r>
              <w:t>Children</w:t>
            </w:r>
            <w:r w:rsidR="00B91CEF">
              <w:t xml:space="preserve"> and </w:t>
            </w:r>
            <w:r>
              <w:t>couples</w:t>
            </w:r>
          </w:p>
        </w:tc>
      </w:tr>
      <w:tr w:rsidR="00301D4F" w:rsidRPr="00AB3753" w14:paraId="12B09ED8" w14:textId="77777777" w:rsidTr="00545580">
        <w:trPr>
          <w:trHeight w:val="198"/>
        </w:trPr>
        <w:tc>
          <w:tcPr>
            <w:tcW w:w="5000" w:type="pct"/>
            <w:gridSpan w:val="2"/>
            <w:shd w:val="clear" w:color="auto" w:fill="auto"/>
          </w:tcPr>
          <w:p w14:paraId="46284A21" w14:textId="50615276" w:rsidR="00301D4F" w:rsidRPr="00310199" w:rsidRDefault="00310199" w:rsidP="00545580">
            <w:pPr>
              <w:rPr>
                <w:b/>
              </w:rPr>
            </w:pPr>
            <w:r w:rsidRPr="00310199">
              <w:rPr>
                <w:b/>
              </w:rPr>
              <w:t>Carers’ Allowance</w:t>
            </w:r>
          </w:p>
        </w:tc>
      </w:tr>
      <w:tr w:rsidR="00310199" w:rsidRPr="00AB3753" w14:paraId="5D8B9830" w14:textId="77777777" w:rsidTr="00545580">
        <w:trPr>
          <w:trHeight w:val="198"/>
        </w:trPr>
        <w:tc>
          <w:tcPr>
            <w:tcW w:w="956" w:type="pct"/>
            <w:shd w:val="clear" w:color="auto" w:fill="auto"/>
          </w:tcPr>
          <w:p w14:paraId="1CCA898E" w14:textId="77777777" w:rsidR="00310199" w:rsidRPr="00AB3753" w:rsidRDefault="00310199" w:rsidP="00310199">
            <w:r w:rsidRPr="00AB3753">
              <w:t>Responsibility:</w:t>
            </w:r>
          </w:p>
        </w:tc>
        <w:tc>
          <w:tcPr>
            <w:tcW w:w="4044" w:type="pct"/>
            <w:shd w:val="clear" w:color="auto" w:fill="auto"/>
          </w:tcPr>
          <w:p w14:paraId="210BD232" w14:textId="62320C5A" w:rsidR="00310199" w:rsidRPr="00AB3753" w:rsidRDefault="00310199" w:rsidP="00310199">
            <w:r w:rsidRPr="00F56C89">
              <w:t>Central Government - Department for Work and Pensions</w:t>
            </w:r>
          </w:p>
        </w:tc>
      </w:tr>
      <w:tr w:rsidR="00310199" w:rsidRPr="00AB3753" w14:paraId="233E230F" w14:textId="77777777" w:rsidTr="00545580">
        <w:trPr>
          <w:trHeight w:val="37"/>
        </w:trPr>
        <w:tc>
          <w:tcPr>
            <w:tcW w:w="956" w:type="pct"/>
            <w:shd w:val="clear" w:color="auto" w:fill="auto"/>
          </w:tcPr>
          <w:p w14:paraId="4F5A42FA" w14:textId="77777777" w:rsidR="00310199" w:rsidRPr="00AB3753" w:rsidRDefault="00310199" w:rsidP="00310199">
            <w:r w:rsidRPr="00AB3753">
              <w:t xml:space="preserve">Website: </w:t>
            </w:r>
          </w:p>
        </w:tc>
        <w:tc>
          <w:tcPr>
            <w:tcW w:w="4044" w:type="pct"/>
            <w:shd w:val="clear" w:color="auto" w:fill="auto"/>
          </w:tcPr>
          <w:p w14:paraId="54C84CFB" w14:textId="3510C57E" w:rsidR="00310199" w:rsidRPr="00AB3753" w:rsidRDefault="00E605F9" w:rsidP="00310199">
            <w:hyperlink r:id="rId259" w:history="1">
              <w:r w:rsidR="00310199" w:rsidRPr="0087581A">
                <w:rPr>
                  <w:rStyle w:val="Hyperlink"/>
                  <w:szCs w:val="20"/>
                </w:rPr>
                <w:t>https://www.gov.uk/carers-all</w:t>
              </w:r>
              <w:bookmarkStart w:id="106" w:name="_Hlt444174727"/>
              <w:bookmarkEnd w:id="106"/>
              <w:r w:rsidR="00310199" w:rsidRPr="0087581A">
                <w:rPr>
                  <w:rStyle w:val="Hyperlink"/>
                  <w:szCs w:val="20"/>
                </w:rPr>
                <w:t>owance</w:t>
              </w:r>
            </w:hyperlink>
            <w:r w:rsidR="00310199" w:rsidRPr="0087581A">
              <w:rPr>
                <w:szCs w:val="20"/>
              </w:rPr>
              <w:t xml:space="preserve"> </w:t>
            </w:r>
          </w:p>
        </w:tc>
      </w:tr>
      <w:tr w:rsidR="00310199" w:rsidRPr="00AB3753" w14:paraId="3CFD561C" w14:textId="77777777" w:rsidTr="00545580">
        <w:trPr>
          <w:trHeight w:val="242"/>
        </w:trPr>
        <w:tc>
          <w:tcPr>
            <w:tcW w:w="956" w:type="pct"/>
            <w:shd w:val="clear" w:color="auto" w:fill="auto"/>
          </w:tcPr>
          <w:p w14:paraId="21D3C32E" w14:textId="77777777" w:rsidR="00310199" w:rsidRPr="00AB3753" w:rsidRDefault="00310199" w:rsidP="00310199">
            <w:r w:rsidRPr="00AB3753">
              <w:t xml:space="preserve">Description: </w:t>
            </w:r>
          </w:p>
        </w:tc>
        <w:tc>
          <w:tcPr>
            <w:tcW w:w="4044" w:type="pct"/>
            <w:shd w:val="clear" w:color="auto" w:fill="auto"/>
          </w:tcPr>
          <w:p w14:paraId="53F36F30" w14:textId="5F7542B8" w:rsidR="00310199" w:rsidRPr="00AB3753" w:rsidRDefault="00310199" w:rsidP="00310199">
            <w:r w:rsidRPr="00F56C89">
              <w:t xml:space="preserve">Carer’s Allowance is a benefit for people looking after someone with substantial caring needs. Users can currently make a claim through </w:t>
            </w:r>
            <w:r w:rsidRPr="00F56C89">
              <w:lastRenderedPageBreak/>
              <w:t>the post or online. The exemplar project replaced the previous online claim process which had low take-up and did not me</w:t>
            </w:r>
            <w:r w:rsidRPr="003E3055">
              <w:t>et the standards set out in the department’s digital strategy.</w:t>
            </w:r>
          </w:p>
        </w:tc>
      </w:tr>
      <w:tr w:rsidR="00310199" w:rsidRPr="00AB3753" w14:paraId="11101F1E" w14:textId="77777777" w:rsidTr="00545580">
        <w:trPr>
          <w:trHeight w:val="198"/>
        </w:trPr>
        <w:tc>
          <w:tcPr>
            <w:tcW w:w="5000" w:type="pct"/>
            <w:gridSpan w:val="2"/>
            <w:shd w:val="clear" w:color="auto" w:fill="auto"/>
          </w:tcPr>
          <w:p w14:paraId="17A4319D" w14:textId="77777777" w:rsidR="00310199" w:rsidRPr="00AB3753" w:rsidRDefault="00310199" w:rsidP="00310199">
            <w:r>
              <w:rPr>
                <w:rStyle w:val="Strong"/>
              </w:rPr>
              <w:lastRenderedPageBreak/>
              <w:t>Certificates (birth, marriage): request and delivery</w:t>
            </w:r>
          </w:p>
        </w:tc>
      </w:tr>
      <w:tr w:rsidR="007417A5" w:rsidRPr="00AB3753" w14:paraId="153B6908" w14:textId="77777777" w:rsidTr="00545580">
        <w:trPr>
          <w:trHeight w:val="198"/>
        </w:trPr>
        <w:tc>
          <w:tcPr>
            <w:tcW w:w="956" w:type="pct"/>
            <w:shd w:val="clear" w:color="auto" w:fill="auto"/>
          </w:tcPr>
          <w:p w14:paraId="32867586" w14:textId="77777777" w:rsidR="007417A5" w:rsidRPr="00AB3753" w:rsidRDefault="007417A5" w:rsidP="007417A5">
            <w:r w:rsidRPr="00AB3753">
              <w:t>Responsibility:</w:t>
            </w:r>
          </w:p>
        </w:tc>
        <w:tc>
          <w:tcPr>
            <w:tcW w:w="4044" w:type="pct"/>
            <w:shd w:val="clear" w:color="auto" w:fill="auto"/>
          </w:tcPr>
          <w:p w14:paraId="6B577549" w14:textId="4A197B4E" w:rsidR="007417A5" w:rsidRPr="00AB3753" w:rsidRDefault="007417A5" w:rsidP="007417A5">
            <w:r w:rsidRPr="00F56C89">
              <w:t>Central government, General Register Office</w:t>
            </w:r>
          </w:p>
        </w:tc>
      </w:tr>
      <w:tr w:rsidR="007417A5" w:rsidRPr="00AB3753" w14:paraId="085C0E96" w14:textId="77777777" w:rsidTr="00545580">
        <w:trPr>
          <w:trHeight w:val="37"/>
        </w:trPr>
        <w:tc>
          <w:tcPr>
            <w:tcW w:w="956" w:type="pct"/>
            <w:shd w:val="clear" w:color="auto" w:fill="auto"/>
          </w:tcPr>
          <w:p w14:paraId="233926F5" w14:textId="77777777" w:rsidR="007417A5" w:rsidRPr="00AB3753" w:rsidRDefault="007417A5" w:rsidP="007417A5">
            <w:r w:rsidRPr="00AB3753">
              <w:t xml:space="preserve">Website: </w:t>
            </w:r>
          </w:p>
        </w:tc>
        <w:tc>
          <w:tcPr>
            <w:tcW w:w="4044" w:type="pct"/>
            <w:shd w:val="clear" w:color="auto" w:fill="auto"/>
          </w:tcPr>
          <w:p w14:paraId="4E9C4E74" w14:textId="77777777" w:rsidR="007417A5" w:rsidRPr="0087581A" w:rsidRDefault="00E605F9" w:rsidP="007417A5">
            <w:pPr>
              <w:contextualSpacing/>
              <w:rPr>
                <w:szCs w:val="20"/>
              </w:rPr>
            </w:pPr>
            <w:hyperlink r:id="rId260" w:history="1">
              <w:r w:rsidR="007417A5" w:rsidRPr="00F56C89">
                <w:rPr>
                  <w:rStyle w:val="Hyperlink"/>
                </w:rPr>
                <w:t>http://ww</w:t>
              </w:r>
              <w:bookmarkStart w:id="107" w:name="_Hlt444174748"/>
              <w:bookmarkEnd w:id="107"/>
              <w:r w:rsidR="007417A5" w:rsidRPr="00F56C89">
                <w:rPr>
                  <w:rStyle w:val="Hyperlink"/>
                </w:rPr>
                <w:t>w.gov.uk/</w:t>
              </w:r>
            </w:hyperlink>
            <w:r w:rsidR="007417A5" w:rsidRPr="00F56C89">
              <w:t xml:space="preserve"> (England and </w:t>
            </w:r>
            <w:r w:rsidR="007417A5" w:rsidRPr="003E3055">
              <w:t>Wales)</w:t>
            </w:r>
          </w:p>
          <w:p w14:paraId="629850AE" w14:textId="5D7AA04A" w:rsidR="007417A5" w:rsidRPr="00AB3753" w:rsidRDefault="00E605F9" w:rsidP="007417A5">
            <w:hyperlink r:id="rId261" w:history="1">
              <w:r w:rsidR="007417A5" w:rsidRPr="00F56C89">
                <w:rPr>
                  <w:rStyle w:val="Hyperlink"/>
                </w:rPr>
                <w:t>http://www.gro-scotland.gov.uk/</w:t>
              </w:r>
            </w:hyperlink>
            <w:r w:rsidR="007417A5" w:rsidRPr="00F56C89">
              <w:t xml:space="preserve"> (Scotland)</w:t>
            </w:r>
          </w:p>
        </w:tc>
      </w:tr>
      <w:tr w:rsidR="007417A5" w:rsidRPr="00AB3753" w14:paraId="0F23A44E" w14:textId="77777777" w:rsidTr="00545580">
        <w:trPr>
          <w:trHeight w:val="242"/>
        </w:trPr>
        <w:tc>
          <w:tcPr>
            <w:tcW w:w="956" w:type="pct"/>
            <w:shd w:val="clear" w:color="auto" w:fill="auto"/>
          </w:tcPr>
          <w:p w14:paraId="4EA84F22" w14:textId="77777777" w:rsidR="007417A5" w:rsidRPr="00AB3753" w:rsidRDefault="007417A5" w:rsidP="007417A5">
            <w:r w:rsidRPr="00AB3753">
              <w:t xml:space="preserve">Description: </w:t>
            </w:r>
          </w:p>
        </w:tc>
        <w:tc>
          <w:tcPr>
            <w:tcW w:w="4044" w:type="pct"/>
            <w:shd w:val="clear" w:color="auto" w:fill="auto"/>
          </w:tcPr>
          <w:p w14:paraId="29F09F7F" w14:textId="44642327" w:rsidR="007417A5" w:rsidRPr="00AB3753" w:rsidRDefault="007417A5" w:rsidP="007417A5">
            <w:r w:rsidRPr="00F56C89">
              <w:t>The General Register Offices offer the facility to order certificates online. General Information on birth and marriage certificates is availa</w:t>
            </w:r>
            <w:r w:rsidRPr="003E3055">
              <w:t xml:space="preserve">ble on the </w:t>
            </w:r>
            <w:hyperlink r:id="rId262" w:history="1">
              <w:r w:rsidRPr="00F56C89">
                <w:rPr>
                  <w:rStyle w:val="Hyperlink"/>
                </w:rPr>
                <w:t>GOV.UK</w:t>
              </w:r>
            </w:hyperlink>
            <w:r w:rsidRPr="00F56C89">
              <w:t xml:space="preserve"> website</w:t>
            </w:r>
          </w:p>
        </w:tc>
      </w:tr>
      <w:tr w:rsidR="007417A5" w:rsidRPr="00AB3753" w14:paraId="5D675C5A" w14:textId="77777777" w:rsidTr="007417A5">
        <w:trPr>
          <w:trHeight w:val="311"/>
        </w:trPr>
        <w:tc>
          <w:tcPr>
            <w:tcW w:w="5000" w:type="pct"/>
            <w:gridSpan w:val="2"/>
            <w:shd w:val="clear" w:color="auto" w:fill="auto"/>
          </w:tcPr>
          <w:p w14:paraId="2F6F56F2" w14:textId="66D7739E" w:rsidR="007417A5" w:rsidRPr="007417A5" w:rsidRDefault="007417A5" w:rsidP="007417A5">
            <w:pPr>
              <w:rPr>
                <w:b/>
              </w:rPr>
            </w:pPr>
            <w:r>
              <w:rPr>
                <w:b/>
              </w:rPr>
              <w:t>Child allowances</w:t>
            </w:r>
          </w:p>
        </w:tc>
      </w:tr>
      <w:tr w:rsidR="002D16D1" w:rsidRPr="00AB3753" w14:paraId="1667432A" w14:textId="77777777" w:rsidTr="00545580">
        <w:trPr>
          <w:trHeight w:val="311"/>
        </w:trPr>
        <w:tc>
          <w:tcPr>
            <w:tcW w:w="956" w:type="pct"/>
            <w:shd w:val="clear" w:color="auto" w:fill="auto"/>
          </w:tcPr>
          <w:p w14:paraId="42F6824B" w14:textId="0417BAE3" w:rsidR="002D16D1" w:rsidRDefault="002D16D1" w:rsidP="002D16D1">
            <w:r w:rsidRPr="00AB3753">
              <w:t>Responsibility:</w:t>
            </w:r>
          </w:p>
        </w:tc>
        <w:tc>
          <w:tcPr>
            <w:tcW w:w="4044" w:type="pct"/>
            <w:shd w:val="clear" w:color="auto" w:fill="auto"/>
          </w:tcPr>
          <w:p w14:paraId="05F1556F" w14:textId="6497012B" w:rsidR="002D16D1" w:rsidRPr="00AB3753" w:rsidRDefault="002D16D1" w:rsidP="002D16D1">
            <w:r w:rsidRPr="00F56C89">
              <w:t>Central government, HM Revenue &amp; Customs</w:t>
            </w:r>
          </w:p>
        </w:tc>
      </w:tr>
      <w:tr w:rsidR="002D16D1" w:rsidRPr="00AB3753" w14:paraId="4911B94B" w14:textId="77777777" w:rsidTr="00545580">
        <w:trPr>
          <w:trHeight w:val="311"/>
        </w:trPr>
        <w:tc>
          <w:tcPr>
            <w:tcW w:w="956" w:type="pct"/>
            <w:shd w:val="clear" w:color="auto" w:fill="auto"/>
          </w:tcPr>
          <w:p w14:paraId="21646922" w14:textId="1D694FB6" w:rsidR="002D16D1" w:rsidRDefault="002D16D1" w:rsidP="002D16D1">
            <w:r w:rsidRPr="00AB3753">
              <w:t xml:space="preserve">Website: </w:t>
            </w:r>
          </w:p>
        </w:tc>
        <w:tc>
          <w:tcPr>
            <w:tcW w:w="4044" w:type="pct"/>
            <w:shd w:val="clear" w:color="auto" w:fill="auto"/>
          </w:tcPr>
          <w:p w14:paraId="24220B21" w14:textId="1014B341" w:rsidR="002D16D1" w:rsidRPr="00AB3753" w:rsidRDefault="00E605F9" w:rsidP="002D16D1">
            <w:hyperlink r:id="rId263" w:history="1">
              <w:r w:rsidR="002D16D1" w:rsidRPr="0087581A">
                <w:rPr>
                  <w:rStyle w:val="Hyperlink"/>
                  <w:rFonts w:eastAsia="Arial"/>
                  <w:szCs w:val="20"/>
                </w:rPr>
                <w:t>https://www.gov.uk/child-benefit</w:t>
              </w:r>
            </w:hyperlink>
            <w:r w:rsidR="002D16D1" w:rsidRPr="0087581A">
              <w:rPr>
                <w:rFonts w:eastAsia="Arial"/>
                <w:szCs w:val="20"/>
              </w:rPr>
              <w:t xml:space="preserve"> </w:t>
            </w:r>
          </w:p>
        </w:tc>
      </w:tr>
      <w:tr w:rsidR="002D16D1" w:rsidRPr="00AB3753" w14:paraId="31B10DC9" w14:textId="77777777" w:rsidTr="00545580">
        <w:trPr>
          <w:trHeight w:val="311"/>
        </w:trPr>
        <w:tc>
          <w:tcPr>
            <w:tcW w:w="956" w:type="pct"/>
            <w:shd w:val="clear" w:color="auto" w:fill="auto"/>
          </w:tcPr>
          <w:p w14:paraId="0CE48B94" w14:textId="6C23CA43" w:rsidR="002D16D1" w:rsidRDefault="002D16D1" w:rsidP="002D16D1">
            <w:r w:rsidRPr="00AB3753">
              <w:t xml:space="preserve">Description: </w:t>
            </w:r>
          </w:p>
        </w:tc>
        <w:tc>
          <w:tcPr>
            <w:tcW w:w="4044" w:type="pct"/>
            <w:shd w:val="clear" w:color="auto" w:fill="auto"/>
          </w:tcPr>
          <w:p w14:paraId="36CB560D" w14:textId="052D75EC" w:rsidR="002D16D1" w:rsidRPr="00AB3753" w:rsidRDefault="002D16D1" w:rsidP="002D16D1">
            <w:r w:rsidRPr="00F56C89">
              <w:t xml:space="preserve">‘Child Benefit’ is a tax-free monthly payment to anyone bringing up a child or young person. It is not affected by income or savings; therefore, most people who are bringing up a child or a young person are entitled. </w:t>
            </w:r>
            <w:r w:rsidRPr="003E3055">
              <w:t>The Child Benefit Onlin</w:t>
            </w:r>
            <w:bookmarkStart w:id="108" w:name="_Hlt444173961"/>
            <w:r w:rsidRPr="003E3055">
              <w:t>e</w:t>
            </w:r>
            <w:bookmarkEnd w:id="108"/>
            <w:r w:rsidRPr="003E3055">
              <w:t xml:space="preserve"> S</w:t>
            </w:r>
            <w:bookmarkStart w:id="109" w:name="_Hlt444174759"/>
            <w:bookmarkEnd w:id="109"/>
            <w:r w:rsidRPr="003E3055">
              <w:t>ervice</w:t>
            </w:r>
            <w:r w:rsidRPr="00532F5E">
              <w:t xml:space="preserve"> allows</w:t>
            </w:r>
            <w:r w:rsidRPr="001F564B">
              <w:t xml:space="preserve"> parents to claim child benefit electronically, report a change of circumstances or issue a message to Child Benefit over the Internet. It uses the 'Government Gateway' to carry this out securely. Since 2003, part of family support is payable under the for</w:t>
            </w:r>
            <w:r w:rsidRPr="00F35219">
              <w:t>m of tax credits (Child Tax Credit and Working Tax Credit) paid by HM Revenue &amp; Customs. The tax credits website enables online calculation of entitlement, filling and submission of applications, prior to electronic payment – although these tax credits can</w:t>
            </w:r>
            <w:r w:rsidRPr="00776CE9">
              <w:t>not be claimed online recipients can renew their claim online with the new online service.</w:t>
            </w:r>
          </w:p>
        </w:tc>
      </w:tr>
    </w:tbl>
    <w:p w14:paraId="4B73867B" w14:textId="4BE2E2AC" w:rsidR="003730DF" w:rsidRDefault="003730DF" w:rsidP="001F36DA">
      <w:pPr>
        <w:pStyle w:val="Heading2"/>
      </w:pPr>
      <w:bookmarkStart w:id="110" w:name="_Toc1475007"/>
      <w:r w:rsidRPr="001F36DA">
        <w:t>Consumers</w:t>
      </w:r>
      <w:bookmarkEnd w:id="110"/>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075A45" w:rsidRPr="00AB3753" w14:paraId="7083228D" w14:textId="77777777" w:rsidTr="00545580">
        <w:trPr>
          <w:trHeight w:val="94"/>
        </w:trPr>
        <w:tc>
          <w:tcPr>
            <w:tcW w:w="5000" w:type="pct"/>
            <w:gridSpan w:val="2"/>
            <w:shd w:val="clear" w:color="auto" w:fill="EFFBFF"/>
          </w:tcPr>
          <w:p w14:paraId="66E4BF13" w14:textId="77777777" w:rsidR="00075A45" w:rsidRPr="00AB3753" w:rsidRDefault="00075A45" w:rsidP="00545580">
            <w:pPr>
              <w:spacing w:before="120" w:after="180"/>
              <w:jc w:val="left"/>
              <w:rPr>
                <w:color w:val="BF3F91"/>
                <w:sz w:val="22"/>
              </w:rPr>
            </w:pPr>
            <w:r w:rsidRPr="000B73C1">
              <w:rPr>
                <w:color w:val="00B0F0"/>
                <w:sz w:val="22"/>
              </w:rPr>
              <w:t>Shopping</w:t>
            </w:r>
          </w:p>
        </w:tc>
      </w:tr>
      <w:tr w:rsidR="00075A45" w:rsidRPr="00AB3753" w14:paraId="0B98A06F" w14:textId="77777777" w:rsidTr="00545580">
        <w:trPr>
          <w:trHeight w:val="198"/>
        </w:trPr>
        <w:tc>
          <w:tcPr>
            <w:tcW w:w="5000" w:type="pct"/>
            <w:gridSpan w:val="2"/>
            <w:shd w:val="clear" w:color="auto" w:fill="auto"/>
          </w:tcPr>
          <w:p w14:paraId="71D17594" w14:textId="24B4700D" w:rsidR="00075A45" w:rsidRPr="00AB3753" w:rsidRDefault="0033624F" w:rsidP="00545580">
            <w:r w:rsidRPr="00F56C89">
              <w:rPr>
                <w:b/>
              </w:rPr>
              <w:t>Consumer protection guidance</w:t>
            </w:r>
          </w:p>
        </w:tc>
      </w:tr>
      <w:tr w:rsidR="008E3F52" w:rsidRPr="00AB3753" w14:paraId="1DB40900" w14:textId="77777777" w:rsidTr="00545580">
        <w:trPr>
          <w:trHeight w:val="198"/>
        </w:trPr>
        <w:tc>
          <w:tcPr>
            <w:tcW w:w="956" w:type="pct"/>
            <w:shd w:val="clear" w:color="auto" w:fill="auto"/>
          </w:tcPr>
          <w:p w14:paraId="794F8AED" w14:textId="77777777" w:rsidR="008E3F52" w:rsidRPr="00AB3753" w:rsidRDefault="008E3F52" w:rsidP="008E3F52">
            <w:r w:rsidRPr="00AB3753">
              <w:t>Responsibility:</w:t>
            </w:r>
          </w:p>
        </w:tc>
        <w:tc>
          <w:tcPr>
            <w:tcW w:w="4044" w:type="pct"/>
            <w:shd w:val="clear" w:color="auto" w:fill="auto"/>
          </w:tcPr>
          <w:p w14:paraId="7B91A6AC" w14:textId="57979D3B" w:rsidR="008E3F52" w:rsidRPr="00AB3753" w:rsidRDefault="008E3F52" w:rsidP="008E3F52">
            <w:pPr>
              <w:rPr>
                <w:lang w:val="fr-FR"/>
              </w:rPr>
            </w:pPr>
            <w:r w:rsidRPr="00F56C89">
              <w:t>Competition and Markets Authority</w:t>
            </w:r>
          </w:p>
        </w:tc>
      </w:tr>
      <w:tr w:rsidR="008E3F52" w:rsidRPr="00AB3753" w14:paraId="53B0AD4C" w14:textId="77777777" w:rsidTr="00545580">
        <w:trPr>
          <w:trHeight w:val="37"/>
        </w:trPr>
        <w:tc>
          <w:tcPr>
            <w:tcW w:w="956" w:type="pct"/>
            <w:shd w:val="clear" w:color="auto" w:fill="auto"/>
          </w:tcPr>
          <w:p w14:paraId="1ECA09DD" w14:textId="77777777" w:rsidR="008E3F52" w:rsidRPr="00AB3753" w:rsidRDefault="008E3F52" w:rsidP="008E3F52">
            <w:r w:rsidRPr="00AB3753">
              <w:t xml:space="preserve">Website: </w:t>
            </w:r>
          </w:p>
        </w:tc>
        <w:tc>
          <w:tcPr>
            <w:tcW w:w="4044" w:type="pct"/>
            <w:shd w:val="clear" w:color="auto" w:fill="auto"/>
          </w:tcPr>
          <w:p w14:paraId="47E913FD" w14:textId="6E77C669" w:rsidR="008E3F52" w:rsidRPr="00AB3753" w:rsidRDefault="00E605F9" w:rsidP="008E3F52">
            <w:hyperlink r:id="rId264" w:history="1">
              <w:r w:rsidR="008E3F52" w:rsidRPr="0087581A">
                <w:rPr>
                  <w:rStyle w:val="Hyperlink"/>
                  <w:szCs w:val="20"/>
                </w:rPr>
                <w:t>https://www.go</w:t>
              </w:r>
              <w:bookmarkStart w:id="111" w:name="_Hlt444173955"/>
              <w:r w:rsidR="008E3F52" w:rsidRPr="0087581A">
                <w:rPr>
                  <w:rStyle w:val="Hyperlink"/>
                  <w:szCs w:val="20"/>
                </w:rPr>
                <w:t>v</w:t>
              </w:r>
              <w:bookmarkEnd w:id="111"/>
              <w:r w:rsidR="008E3F52" w:rsidRPr="0087581A">
                <w:rPr>
                  <w:rStyle w:val="Hyperlink"/>
                  <w:szCs w:val="20"/>
                </w:rPr>
                <w:t>.uk/government/collections/cma-consumer-enforcement-guidance</w:t>
              </w:r>
            </w:hyperlink>
            <w:r w:rsidR="008E3F52" w:rsidRPr="0087581A">
              <w:rPr>
                <w:szCs w:val="20"/>
              </w:rPr>
              <w:t xml:space="preserve"> </w:t>
            </w:r>
          </w:p>
        </w:tc>
      </w:tr>
      <w:tr w:rsidR="008E3F52" w:rsidRPr="00AB3753" w14:paraId="2A69383F" w14:textId="77777777" w:rsidTr="00545580">
        <w:trPr>
          <w:trHeight w:val="311"/>
        </w:trPr>
        <w:tc>
          <w:tcPr>
            <w:tcW w:w="956" w:type="pct"/>
            <w:shd w:val="clear" w:color="auto" w:fill="auto"/>
          </w:tcPr>
          <w:p w14:paraId="3BF51506" w14:textId="77777777" w:rsidR="008E3F52" w:rsidRPr="00AB3753" w:rsidRDefault="008E3F52" w:rsidP="008E3F52">
            <w:r w:rsidRPr="00AB3753">
              <w:t xml:space="preserve">Description: </w:t>
            </w:r>
          </w:p>
        </w:tc>
        <w:tc>
          <w:tcPr>
            <w:tcW w:w="4044" w:type="pct"/>
            <w:shd w:val="clear" w:color="auto" w:fill="auto"/>
          </w:tcPr>
          <w:p w14:paraId="44346DE8" w14:textId="04038C28" w:rsidR="008E3F52" w:rsidRPr="00AB3753" w:rsidRDefault="008E3F52" w:rsidP="008E3F52">
            <w:r w:rsidRPr="00F56C89">
              <w:t>Guidance on consumer protection and unfair terms is available on the porta</w:t>
            </w:r>
            <w:r w:rsidRPr="003E3055">
              <w:t>l ‘</w:t>
            </w:r>
            <w:hyperlink r:id="rId265" w:history="1">
              <w:r>
                <w:t>GOV.UK</w:t>
              </w:r>
            </w:hyperlink>
            <w:r w:rsidRPr="0087581A">
              <w:rPr>
                <w:szCs w:val="20"/>
              </w:rPr>
              <w:t xml:space="preserve">’ as gathered under several topical fields such as general consumer protection, consumer protection from unfair trading, unfair contract term, children’s online games, higher education, and several other related fields. </w:t>
            </w:r>
          </w:p>
        </w:tc>
      </w:tr>
      <w:tr w:rsidR="008E3F52" w:rsidRPr="00AB3753" w14:paraId="4EF3C70B" w14:textId="77777777" w:rsidTr="0033624F">
        <w:trPr>
          <w:trHeight w:val="311"/>
        </w:trPr>
        <w:tc>
          <w:tcPr>
            <w:tcW w:w="5000" w:type="pct"/>
            <w:gridSpan w:val="2"/>
            <w:shd w:val="clear" w:color="auto" w:fill="auto"/>
          </w:tcPr>
          <w:p w14:paraId="57E0323A" w14:textId="0EAB08CC" w:rsidR="008E3F52" w:rsidRPr="0033624F" w:rsidRDefault="008E3F52" w:rsidP="008E3F52">
            <w:pPr>
              <w:rPr>
                <w:b/>
              </w:rPr>
            </w:pPr>
            <w:r>
              <w:rPr>
                <w:b/>
              </w:rPr>
              <w:t>Consumer protection</w:t>
            </w:r>
          </w:p>
        </w:tc>
      </w:tr>
      <w:tr w:rsidR="00CA539F" w:rsidRPr="00AB3753" w14:paraId="10B1880E" w14:textId="77777777" w:rsidTr="00545580">
        <w:trPr>
          <w:trHeight w:val="311"/>
        </w:trPr>
        <w:tc>
          <w:tcPr>
            <w:tcW w:w="956" w:type="pct"/>
            <w:shd w:val="clear" w:color="auto" w:fill="auto"/>
          </w:tcPr>
          <w:p w14:paraId="7EA0767C" w14:textId="1A563891" w:rsidR="00CA539F" w:rsidRDefault="00CA539F" w:rsidP="00CA539F">
            <w:r w:rsidRPr="00AB3753">
              <w:t>Responsibility:</w:t>
            </w:r>
          </w:p>
        </w:tc>
        <w:tc>
          <w:tcPr>
            <w:tcW w:w="4044" w:type="pct"/>
            <w:shd w:val="clear" w:color="auto" w:fill="auto"/>
          </w:tcPr>
          <w:p w14:paraId="6CEE654F" w14:textId="114C10FB" w:rsidR="00CA539F" w:rsidRPr="00AB3753" w:rsidRDefault="00CA539F" w:rsidP="00CA539F">
            <w:r w:rsidRPr="00F56C89">
              <w:t>Department for Business, Innovation &amp; Skills</w:t>
            </w:r>
          </w:p>
        </w:tc>
      </w:tr>
      <w:tr w:rsidR="00CA539F" w:rsidRPr="00AB3753" w14:paraId="7DB1449C" w14:textId="77777777" w:rsidTr="00545580">
        <w:trPr>
          <w:trHeight w:val="311"/>
        </w:trPr>
        <w:tc>
          <w:tcPr>
            <w:tcW w:w="956" w:type="pct"/>
            <w:shd w:val="clear" w:color="auto" w:fill="auto"/>
          </w:tcPr>
          <w:p w14:paraId="1B67368D" w14:textId="78C4D489" w:rsidR="00CA539F" w:rsidRDefault="00CA539F" w:rsidP="00CA539F">
            <w:r w:rsidRPr="00AB3753">
              <w:t xml:space="preserve">Website: </w:t>
            </w:r>
          </w:p>
        </w:tc>
        <w:tc>
          <w:tcPr>
            <w:tcW w:w="4044" w:type="pct"/>
            <w:shd w:val="clear" w:color="auto" w:fill="auto"/>
          </w:tcPr>
          <w:p w14:paraId="61A4788B" w14:textId="2E341619" w:rsidR="00CA539F" w:rsidRPr="00AB3753" w:rsidRDefault="00E605F9" w:rsidP="00CA539F">
            <w:hyperlink r:id="rId266" w:history="1">
              <w:r w:rsidR="00CA539F" w:rsidRPr="0087581A">
                <w:rPr>
                  <w:rStyle w:val="Hyperlink"/>
                  <w:szCs w:val="20"/>
                </w:rPr>
                <w:t>https://www.gov.uk/government/polici</w:t>
              </w:r>
              <w:bookmarkStart w:id="112" w:name="_Hlt444174762"/>
              <w:bookmarkEnd w:id="112"/>
              <w:r w:rsidR="00CA539F" w:rsidRPr="0087581A">
                <w:rPr>
                  <w:rStyle w:val="Hyperlink"/>
                  <w:szCs w:val="20"/>
                </w:rPr>
                <w:t>es/consumer-protection</w:t>
              </w:r>
            </w:hyperlink>
            <w:r w:rsidR="00CA539F" w:rsidRPr="0087581A">
              <w:rPr>
                <w:szCs w:val="20"/>
              </w:rPr>
              <w:t xml:space="preserve">  </w:t>
            </w:r>
          </w:p>
        </w:tc>
      </w:tr>
      <w:tr w:rsidR="00CA539F" w:rsidRPr="00AB3753" w14:paraId="5C6F6708" w14:textId="77777777" w:rsidTr="00545580">
        <w:trPr>
          <w:trHeight w:val="311"/>
        </w:trPr>
        <w:tc>
          <w:tcPr>
            <w:tcW w:w="956" w:type="pct"/>
            <w:shd w:val="clear" w:color="auto" w:fill="auto"/>
          </w:tcPr>
          <w:p w14:paraId="1695F950" w14:textId="321A7F03" w:rsidR="00CA539F" w:rsidRDefault="00CA539F" w:rsidP="00CA539F">
            <w:r w:rsidRPr="00AB3753">
              <w:t xml:space="preserve">Description: </w:t>
            </w:r>
          </w:p>
        </w:tc>
        <w:tc>
          <w:tcPr>
            <w:tcW w:w="4044" w:type="pct"/>
            <w:shd w:val="clear" w:color="auto" w:fill="auto"/>
          </w:tcPr>
          <w:p w14:paraId="128A3DBE" w14:textId="1F40774E" w:rsidR="00CA539F" w:rsidRPr="00AB3753" w:rsidRDefault="00CA539F" w:rsidP="00CA539F">
            <w:r w:rsidRPr="00F56C89">
              <w:t xml:space="preserve">Regularly updated information on the government’s activities in the area of consumer protection.  </w:t>
            </w:r>
          </w:p>
        </w:tc>
      </w:tr>
      <w:tr w:rsidR="00CA539F" w:rsidRPr="00AB3753" w14:paraId="2A9B92F2" w14:textId="77777777" w:rsidTr="00545580">
        <w:trPr>
          <w:trHeight w:val="94"/>
        </w:trPr>
        <w:tc>
          <w:tcPr>
            <w:tcW w:w="5000" w:type="pct"/>
            <w:gridSpan w:val="2"/>
            <w:shd w:val="clear" w:color="auto" w:fill="EFFBFF"/>
          </w:tcPr>
          <w:p w14:paraId="122B850A" w14:textId="77777777" w:rsidR="00CA539F" w:rsidRPr="00AB3753" w:rsidRDefault="00CA539F" w:rsidP="006B1D21">
            <w:pPr>
              <w:keepNext/>
              <w:spacing w:before="120" w:after="180"/>
              <w:jc w:val="left"/>
              <w:rPr>
                <w:color w:val="BF3F91"/>
                <w:sz w:val="22"/>
              </w:rPr>
            </w:pPr>
            <w:r w:rsidRPr="000B73C1">
              <w:rPr>
                <w:color w:val="00B0F0"/>
                <w:sz w:val="22"/>
              </w:rPr>
              <w:lastRenderedPageBreak/>
              <w:t>Financial products and services</w:t>
            </w:r>
          </w:p>
        </w:tc>
      </w:tr>
      <w:tr w:rsidR="00CA539F" w:rsidRPr="00AB3753" w14:paraId="01D1D937" w14:textId="77777777" w:rsidTr="00545580">
        <w:trPr>
          <w:trHeight w:val="198"/>
        </w:trPr>
        <w:tc>
          <w:tcPr>
            <w:tcW w:w="5000" w:type="pct"/>
            <w:gridSpan w:val="2"/>
            <w:shd w:val="clear" w:color="auto" w:fill="auto"/>
          </w:tcPr>
          <w:p w14:paraId="2D611E3D" w14:textId="4C6B21CB" w:rsidR="00CA539F" w:rsidRPr="00AB3753" w:rsidRDefault="00CA539F" w:rsidP="006B1D21">
            <w:pPr>
              <w:keepNext/>
            </w:pPr>
            <w:r>
              <w:rPr>
                <w:b/>
                <w:bCs/>
              </w:rPr>
              <w:t>Money and Tax</w:t>
            </w:r>
          </w:p>
        </w:tc>
      </w:tr>
      <w:tr w:rsidR="00717019" w:rsidRPr="00AB3753" w14:paraId="6A79A967" w14:textId="77777777" w:rsidTr="00545580">
        <w:trPr>
          <w:trHeight w:val="198"/>
        </w:trPr>
        <w:tc>
          <w:tcPr>
            <w:tcW w:w="956" w:type="pct"/>
            <w:shd w:val="clear" w:color="auto" w:fill="auto"/>
          </w:tcPr>
          <w:p w14:paraId="6A86B84B" w14:textId="77777777" w:rsidR="00717019" w:rsidRPr="00AB3753" w:rsidRDefault="00717019" w:rsidP="006B1D21">
            <w:pPr>
              <w:keepNext/>
            </w:pPr>
            <w:r w:rsidRPr="00AB3753">
              <w:t>Responsibility:</w:t>
            </w:r>
          </w:p>
        </w:tc>
        <w:tc>
          <w:tcPr>
            <w:tcW w:w="4044" w:type="pct"/>
            <w:shd w:val="clear" w:color="auto" w:fill="auto"/>
          </w:tcPr>
          <w:p w14:paraId="4D59009F" w14:textId="30CFF315" w:rsidR="00717019" w:rsidRPr="00AB3753" w:rsidRDefault="00717019" w:rsidP="00717019">
            <w:pPr>
              <w:rPr>
                <w:lang w:val="fr-FR"/>
              </w:rPr>
            </w:pPr>
            <w:r w:rsidRPr="00F56C89">
              <w:t xml:space="preserve">Several </w:t>
            </w:r>
          </w:p>
        </w:tc>
      </w:tr>
      <w:tr w:rsidR="00717019" w:rsidRPr="00AB3753" w14:paraId="0F6A6442" w14:textId="77777777" w:rsidTr="00545580">
        <w:trPr>
          <w:trHeight w:val="37"/>
        </w:trPr>
        <w:tc>
          <w:tcPr>
            <w:tcW w:w="956" w:type="pct"/>
            <w:shd w:val="clear" w:color="auto" w:fill="auto"/>
          </w:tcPr>
          <w:p w14:paraId="5864C5DC" w14:textId="77777777" w:rsidR="00717019" w:rsidRPr="00AB3753" w:rsidRDefault="00717019" w:rsidP="00717019">
            <w:r w:rsidRPr="00AB3753">
              <w:t xml:space="preserve">Website: </w:t>
            </w:r>
          </w:p>
        </w:tc>
        <w:tc>
          <w:tcPr>
            <w:tcW w:w="4044" w:type="pct"/>
            <w:shd w:val="clear" w:color="auto" w:fill="auto"/>
          </w:tcPr>
          <w:p w14:paraId="2D0762EA" w14:textId="34AD499E" w:rsidR="00717019" w:rsidRPr="00AB3753" w:rsidRDefault="00E605F9" w:rsidP="00717019">
            <w:hyperlink r:id="rId267" w:history="1">
              <w:r w:rsidR="00717019" w:rsidRPr="0087581A">
                <w:rPr>
                  <w:rStyle w:val="Hyperlink"/>
                  <w:szCs w:val="20"/>
                </w:rPr>
                <w:t>https://www.gov.uk/brows</w:t>
              </w:r>
              <w:bookmarkStart w:id="113" w:name="_Hlt444173951"/>
              <w:r w:rsidR="00717019" w:rsidRPr="0087581A">
                <w:rPr>
                  <w:rStyle w:val="Hyperlink"/>
                  <w:szCs w:val="20"/>
                </w:rPr>
                <w:t>e</w:t>
              </w:r>
              <w:bookmarkEnd w:id="113"/>
              <w:r w:rsidR="00717019" w:rsidRPr="0087581A">
                <w:rPr>
                  <w:rStyle w:val="Hyperlink"/>
                  <w:szCs w:val="20"/>
                </w:rPr>
                <w:t>/tax</w:t>
              </w:r>
            </w:hyperlink>
            <w:r w:rsidR="00717019" w:rsidRPr="0087581A">
              <w:rPr>
                <w:szCs w:val="20"/>
              </w:rPr>
              <w:t xml:space="preserve"> </w:t>
            </w:r>
          </w:p>
        </w:tc>
      </w:tr>
      <w:tr w:rsidR="00717019" w:rsidRPr="00AB3753" w14:paraId="6B3A13C8" w14:textId="77777777" w:rsidTr="00545580">
        <w:trPr>
          <w:trHeight w:val="311"/>
        </w:trPr>
        <w:tc>
          <w:tcPr>
            <w:tcW w:w="956" w:type="pct"/>
            <w:shd w:val="clear" w:color="auto" w:fill="auto"/>
          </w:tcPr>
          <w:p w14:paraId="7F94E2C2" w14:textId="77777777" w:rsidR="00717019" w:rsidRPr="00AB3753" w:rsidRDefault="00717019" w:rsidP="00717019">
            <w:r w:rsidRPr="00AB3753">
              <w:t xml:space="preserve">Description: </w:t>
            </w:r>
          </w:p>
        </w:tc>
        <w:tc>
          <w:tcPr>
            <w:tcW w:w="4044" w:type="pct"/>
            <w:shd w:val="clear" w:color="auto" w:fill="auto"/>
          </w:tcPr>
          <w:p w14:paraId="0DCC21D1" w14:textId="76EDF5D5" w:rsidR="00717019" w:rsidRPr="00AB3753" w:rsidRDefault="00717019" w:rsidP="00717019">
            <w:r w:rsidRPr="00F56C89">
              <w:t>Exhaustive information and access to several online services under the category ‘Money and Tax’ is enlisted with description on the portal of ‘</w:t>
            </w:r>
            <w:hyperlink r:id="rId268" w:history="1">
              <w:r w:rsidRPr="00F56C89">
                <w:rPr>
                  <w:rStyle w:val="Hyperlink"/>
                </w:rPr>
                <w:t>GOV.UK</w:t>
              </w:r>
            </w:hyperlink>
            <w:r w:rsidRPr="00F56C89">
              <w:t>’.  These includes informat</w:t>
            </w:r>
            <w:r w:rsidRPr="003E3055">
              <w:t xml:space="preserve">ion about the following areas: Capital Gains Tax, Court claims, debt and bankruptcy, dealing with HM Revenue and Customs, Income Tax, Inheritance Tax, National Insurance, Self-Assessment (including deadlines, pay and tax records), and VAT. </w:t>
            </w:r>
          </w:p>
        </w:tc>
      </w:tr>
      <w:tr w:rsidR="00717019" w:rsidRPr="00AB3753" w14:paraId="6A2C67CA" w14:textId="77777777" w:rsidTr="00545580">
        <w:trPr>
          <w:trHeight w:val="94"/>
        </w:trPr>
        <w:tc>
          <w:tcPr>
            <w:tcW w:w="5000" w:type="pct"/>
            <w:gridSpan w:val="2"/>
            <w:shd w:val="clear" w:color="auto" w:fill="EFFBFF"/>
          </w:tcPr>
          <w:p w14:paraId="3A4452E1" w14:textId="77777777" w:rsidR="00717019" w:rsidRPr="00AB3753" w:rsidRDefault="00717019" w:rsidP="00717019">
            <w:pPr>
              <w:spacing w:before="120" w:after="180"/>
              <w:jc w:val="left"/>
              <w:rPr>
                <w:color w:val="BF3F91"/>
                <w:sz w:val="22"/>
              </w:rPr>
            </w:pPr>
            <w:r w:rsidRPr="000B73C1">
              <w:rPr>
                <w:color w:val="00B0F0"/>
                <w:sz w:val="22"/>
              </w:rPr>
              <w:t>Energy supply</w:t>
            </w:r>
          </w:p>
        </w:tc>
      </w:tr>
      <w:tr w:rsidR="00717019" w:rsidRPr="00AB3753" w14:paraId="60862441" w14:textId="77777777" w:rsidTr="00545580">
        <w:trPr>
          <w:trHeight w:val="198"/>
        </w:trPr>
        <w:tc>
          <w:tcPr>
            <w:tcW w:w="5000" w:type="pct"/>
            <w:gridSpan w:val="2"/>
            <w:shd w:val="clear" w:color="auto" w:fill="auto"/>
          </w:tcPr>
          <w:p w14:paraId="4496995B" w14:textId="7D15D4B7" w:rsidR="00717019" w:rsidRPr="00AB3753" w:rsidRDefault="0076679F" w:rsidP="00717019">
            <w:r w:rsidRPr="00F56C89">
              <w:rPr>
                <w:b/>
              </w:rPr>
              <w:t>Domestic Renewable Heat Incentive (RHI)</w:t>
            </w:r>
          </w:p>
        </w:tc>
      </w:tr>
      <w:tr w:rsidR="00DC131B" w:rsidRPr="00AB3753" w14:paraId="276206C6" w14:textId="77777777" w:rsidTr="00545580">
        <w:trPr>
          <w:trHeight w:val="198"/>
        </w:trPr>
        <w:tc>
          <w:tcPr>
            <w:tcW w:w="956" w:type="pct"/>
            <w:shd w:val="clear" w:color="auto" w:fill="auto"/>
          </w:tcPr>
          <w:p w14:paraId="1529B68B" w14:textId="77777777" w:rsidR="00DC131B" w:rsidRPr="00AB3753" w:rsidRDefault="00DC131B" w:rsidP="00DC131B">
            <w:r w:rsidRPr="00AB3753">
              <w:t>Responsibility:</w:t>
            </w:r>
          </w:p>
        </w:tc>
        <w:tc>
          <w:tcPr>
            <w:tcW w:w="4044" w:type="pct"/>
            <w:shd w:val="clear" w:color="auto" w:fill="auto"/>
          </w:tcPr>
          <w:p w14:paraId="7C4CBFAB" w14:textId="477579DC" w:rsidR="00DC131B" w:rsidRPr="00DC131B" w:rsidRDefault="00DC131B" w:rsidP="00DC131B">
            <w:pPr>
              <w:rPr>
                <w:lang w:val="en-US"/>
              </w:rPr>
            </w:pPr>
            <w:r w:rsidRPr="00F56C89">
              <w:t xml:space="preserve">Energy Saving Advice Service, Home Energy Scotland </w:t>
            </w:r>
          </w:p>
        </w:tc>
      </w:tr>
      <w:tr w:rsidR="00DC131B" w:rsidRPr="00AB3753" w14:paraId="5515F770" w14:textId="77777777" w:rsidTr="00545580">
        <w:trPr>
          <w:trHeight w:val="37"/>
        </w:trPr>
        <w:tc>
          <w:tcPr>
            <w:tcW w:w="956" w:type="pct"/>
            <w:shd w:val="clear" w:color="auto" w:fill="auto"/>
          </w:tcPr>
          <w:p w14:paraId="76AA92F2" w14:textId="77777777" w:rsidR="00DC131B" w:rsidRPr="00AB3753" w:rsidRDefault="00DC131B" w:rsidP="00DC131B">
            <w:r w:rsidRPr="00AB3753">
              <w:t xml:space="preserve">Website: </w:t>
            </w:r>
          </w:p>
        </w:tc>
        <w:tc>
          <w:tcPr>
            <w:tcW w:w="4044" w:type="pct"/>
            <w:shd w:val="clear" w:color="auto" w:fill="auto"/>
          </w:tcPr>
          <w:p w14:paraId="08D456E3" w14:textId="00D0D467" w:rsidR="00DC131B" w:rsidRPr="00AB3753" w:rsidRDefault="00E605F9" w:rsidP="00DC131B">
            <w:hyperlink r:id="rId269" w:history="1">
              <w:r w:rsidR="00DC131B" w:rsidRPr="0087581A">
                <w:rPr>
                  <w:rStyle w:val="Hyperlink"/>
                  <w:szCs w:val="20"/>
                </w:rPr>
                <w:t>https://www.gov.uk/domestic-renew</w:t>
              </w:r>
              <w:bookmarkStart w:id="114" w:name="_Hlt444174771"/>
              <w:bookmarkEnd w:id="114"/>
              <w:r w:rsidR="00DC131B" w:rsidRPr="0087581A">
                <w:rPr>
                  <w:rStyle w:val="Hyperlink"/>
                  <w:szCs w:val="20"/>
                </w:rPr>
                <w:t>able-he</w:t>
              </w:r>
              <w:bookmarkStart w:id="115" w:name="_Hlt444173981"/>
              <w:r w:rsidR="00DC131B" w:rsidRPr="0087581A">
                <w:rPr>
                  <w:rStyle w:val="Hyperlink"/>
                  <w:szCs w:val="20"/>
                </w:rPr>
                <w:t>a</w:t>
              </w:r>
              <w:bookmarkEnd w:id="115"/>
              <w:r w:rsidR="00DC131B" w:rsidRPr="0087581A">
                <w:rPr>
                  <w:rStyle w:val="Hyperlink"/>
                  <w:szCs w:val="20"/>
                </w:rPr>
                <w:t>t-incentive</w:t>
              </w:r>
            </w:hyperlink>
            <w:r w:rsidR="00DC131B" w:rsidRPr="0087581A">
              <w:rPr>
                <w:szCs w:val="20"/>
              </w:rPr>
              <w:t xml:space="preserve">  </w:t>
            </w:r>
          </w:p>
        </w:tc>
      </w:tr>
      <w:tr w:rsidR="00DC131B" w:rsidRPr="00AB3753" w14:paraId="6B58955C" w14:textId="77777777" w:rsidTr="00545580">
        <w:trPr>
          <w:trHeight w:val="311"/>
        </w:trPr>
        <w:tc>
          <w:tcPr>
            <w:tcW w:w="956" w:type="pct"/>
            <w:shd w:val="clear" w:color="auto" w:fill="auto"/>
          </w:tcPr>
          <w:p w14:paraId="46C26DA3" w14:textId="77777777" w:rsidR="00DC131B" w:rsidRPr="00AB3753" w:rsidRDefault="00DC131B" w:rsidP="00DC131B">
            <w:r w:rsidRPr="00AB3753">
              <w:t xml:space="preserve">Description: </w:t>
            </w:r>
          </w:p>
        </w:tc>
        <w:tc>
          <w:tcPr>
            <w:tcW w:w="4044" w:type="pct"/>
            <w:shd w:val="clear" w:color="auto" w:fill="auto"/>
          </w:tcPr>
          <w:p w14:paraId="2BF4D9E9" w14:textId="2AFE9F47" w:rsidR="00DC131B" w:rsidRPr="00AB3753" w:rsidRDefault="00DC131B" w:rsidP="00DC131B">
            <w:r w:rsidRPr="00F56C89">
              <w:t xml:space="preserve">UK citizens can get money towards renewable heating costs in their home for the following three means of renewable heating source: biomass boilers, solar water heating and certain heat pumps.  Payments are made for </w:t>
            </w:r>
            <w:r w:rsidR="00650481">
              <w:t>seven</w:t>
            </w:r>
            <w:r w:rsidRPr="00F56C89">
              <w:t xml:space="preserve"> years and are based on th</w:t>
            </w:r>
            <w:r w:rsidRPr="003E3055">
              <w:t xml:space="preserve">e amount of renewable heat made by the heating system. </w:t>
            </w:r>
          </w:p>
        </w:tc>
      </w:tr>
    </w:tbl>
    <w:p w14:paraId="00C3502C" w14:textId="77777777" w:rsidR="00075A45" w:rsidRPr="009502A0" w:rsidRDefault="00075A45" w:rsidP="00075A45">
      <w:pPr>
        <w:pStyle w:val="BodyText"/>
      </w:pPr>
    </w:p>
    <w:p w14:paraId="5A1EB3CE" w14:textId="77777777" w:rsidR="00075A45" w:rsidRPr="00075A45" w:rsidRDefault="00075A45" w:rsidP="00075A45">
      <w:pPr>
        <w:pStyle w:val="BodyText"/>
      </w:pPr>
    </w:p>
    <w:p w14:paraId="199CDDB4" w14:textId="77777777" w:rsidR="003730DF" w:rsidRDefault="000A7546" w:rsidP="005523ED">
      <w:pPr>
        <w:pStyle w:val="Heading1"/>
      </w:pPr>
      <w:r>
        <w:br w:type="page"/>
      </w:r>
      <w:bookmarkStart w:id="116" w:name="_Toc11945559"/>
      <w:r w:rsidR="003730DF">
        <w:lastRenderedPageBreak/>
        <w:t>Digital Government Services for Businesses</w:t>
      </w:r>
      <w:bookmarkEnd w:id="116"/>
      <w:r w:rsidR="003730DF">
        <w:t xml:space="preserve"> </w:t>
      </w:r>
    </w:p>
    <w:p w14:paraId="1802E46B" w14:textId="77777777" w:rsidR="00266CB4" w:rsidRPr="0020189E" w:rsidRDefault="00266CB4" w:rsidP="00266CB4">
      <w:pPr>
        <w:rPr>
          <w:rFonts w:cs="Arial"/>
          <w:szCs w:val="20"/>
        </w:rPr>
      </w:pPr>
      <w:bookmarkStart w:id="117" w:name="_Toc1475009"/>
      <w:r w:rsidRPr="0020189E">
        <w:rPr>
          <w:rFonts w:cs="Arial"/>
          <w:szCs w:val="20"/>
        </w:rPr>
        <w:t xml:space="preserve">The information in this section presents an overview of the basic public services provided to the Businesses. These were identified taking inspiration from </w:t>
      </w:r>
      <w:hyperlink r:id="rId270" w:history="1">
        <w:r w:rsidRPr="0020189E">
          <w:rPr>
            <w:rStyle w:val="Hyperlink"/>
            <w:rFonts w:cs="Arial"/>
            <w:szCs w:val="20"/>
          </w:rPr>
          <w:t>Your Europe</w:t>
        </w:r>
      </w:hyperlink>
      <w:r w:rsidRPr="0020189E">
        <w:rPr>
          <w:rFonts w:cs="Arial"/>
          <w:szCs w:val="20"/>
        </w:rPr>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4201A2C8" w14:textId="77777777" w:rsidR="00266CB4" w:rsidRPr="0020189E" w:rsidRDefault="00266CB4" w:rsidP="00266CB4">
      <w:pPr>
        <w:rPr>
          <w:rFonts w:cs="Arial"/>
          <w:szCs w:val="20"/>
        </w:rPr>
      </w:pPr>
      <w:r w:rsidRPr="0020189E">
        <w:rPr>
          <w:rFonts w:cs="Arial"/>
          <w:szCs w:val="20"/>
        </w:rPr>
        <w:t>The groups of services for businesses are as follows:</w:t>
      </w:r>
    </w:p>
    <w:p w14:paraId="53CE9830" w14:textId="77777777" w:rsidR="00266CB4" w:rsidRPr="0020189E" w:rsidRDefault="00266CB4" w:rsidP="00266CB4">
      <w:pPr>
        <w:numPr>
          <w:ilvl w:val="0"/>
          <w:numId w:val="30"/>
        </w:numPr>
        <w:rPr>
          <w:rFonts w:cs="Arial"/>
          <w:szCs w:val="20"/>
        </w:rPr>
      </w:pPr>
      <w:r w:rsidRPr="0020189E">
        <w:rPr>
          <w:rFonts w:cs="Arial"/>
          <w:szCs w:val="20"/>
        </w:rPr>
        <w:t>Running a business</w:t>
      </w:r>
    </w:p>
    <w:p w14:paraId="37B158DB" w14:textId="77777777" w:rsidR="00266CB4" w:rsidRPr="0020189E" w:rsidRDefault="00266CB4" w:rsidP="00266CB4">
      <w:pPr>
        <w:numPr>
          <w:ilvl w:val="0"/>
          <w:numId w:val="30"/>
        </w:numPr>
        <w:rPr>
          <w:rFonts w:cs="Arial"/>
          <w:szCs w:val="20"/>
        </w:rPr>
      </w:pPr>
      <w:r w:rsidRPr="0020189E">
        <w:rPr>
          <w:rFonts w:cs="Arial"/>
          <w:szCs w:val="20"/>
        </w:rPr>
        <w:t>Taxation</w:t>
      </w:r>
    </w:p>
    <w:p w14:paraId="29AAA738" w14:textId="77777777" w:rsidR="00266CB4" w:rsidRPr="0020189E" w:rsidRDefault="00266CB4" w:rsidP="00266CB4">
      <w:pPr>
        <w:numPr>
          <w:ilvl w:val="0"/>
          <w:numId w:val="30"/>
        </w:numPr>
        <w:rPr>
          <w:rFonts w:cs="Arial"/>
          <w:szCs w:val="20"/>
        </w:rPr>
      </w:pPr>
      <w:r w:rsidRPr="0020189E">
        <w:rPr>
          <w:rFonts w:cs="Arial"/>
          <w:szCs w:val="20"/>
        </w:rPr>
        <w:t>Selling in the EU</w:t>
      </w:r>
    </w:p>
    <w:p w14:paraId="12DDEB22" w14:textId="77777777" w:rsidR="00266CB4" w:rsidRPr="0020189E" w:rsidRDefault="00266CB4" w:rsidP="00266CB4">
      <w:pPr>
        <w:numPr>
          <w:ilvl w:val="0"/>
          <w:numId w:val="30"/>
        </w:numPr>
        <w:rPr>
          <w:rFonts w:cs="Arial"/>
          <w:szCs w:val="20"/>
        </w:rPr>
      </w:pPr>
      <w:r w:rsidRPr="0020189E">
        <w:rPr>
          <w:rFonts w:cs="Arial"/>
          <w:szCs w:val="20"/>
        </w:rPr>
        <w:t>Human Resources</w:t>
      </w:r>
    </w:p>
    <w:p w14:paraId="66923E62" w14:textId="77777777" w:rsidR="00266CB4" w:rsidRPr="0020189E" w:rsidRDefault="00266CB4" w:rsidP="00266CB4">
      <w:pPr>
        <w:numPr>
          <w:ilvl w:val="0"/>
          <w:numId w:val="30"/>
        </w:numPr>
        <w:rPr>
          <w:rFonts w:cs="Arial"/>
          <w:szCs w:val="20"/>
        </w:rPr>
      </w:pPr>
      <w:r w:rsidRPr="0020189E">
        <w:rPr>
          <w:rFonts w:cs="Arial"/>
          <w:szCs w:val="20"/>
        </w:rPr>
        <w:t>Product requirements</w:t>
      </w:r>
    </w:p>
    <w:p w14:paraId="137016F0" w14:textId="77777777" w:rsidR="00266CB4" w:rsidRPr="0020189E" w:rsidRDefault="00266CB4" w:rsidP="00266CB4">
      <w:pPr>
        <w:numPr>
          <w:ilvl w:val="0"/>
          <w:numId w:val="30"/>
        </w:numPr>
        <w:rPr>
          <w:rFonts w:cs="Arial"/>
          <w:szCs w:val="20"/>
        </w:rPr>
      </w:pPr>
      <w:r w:rsidRPr="0020189E">
        <w:rPr>
          <w:rFonts w:cs="Arial"/>
          <w:szCs w:val="20"/>
        </w:rPr>
        <w:t>Financing and Funding</w:t>
      </w:r>
    </w:p>
    <w:p w14:paraId="4E2CA6CA" w14:textId="77777777" w:rsidR="00266CB4" w:rsidRPr="0020189E" w:rsidRDefault="00266CB4" w:rsidP="00266CB4">
      <w:pPr>
        <w:numPr>
          <w:ilvl w:val="0"/>
          <w:numId w:val="30"/>
        </w:numPr>
      </w:pPr>
      <w:r w:rsidRPr="0020189E">
        <w:rPr>
          <w:rFonts w:cs="Arial"/>
          <w:szCs w:val="20"/>
        </w:rPr>
        <w:t>Dealing with Customers</w:t>
      </w:r>
    </w:p>
    <w:p w14:paraId="31F1F784" w14:textId="3FDDB4F4" w:rsidR="003730DF" w:rsidRDefault="003730DF" w:rsidP="001F36DA">
      <w:pPr>
        <w:pStyle w:val="Heading2"/>
      </w:pPr>
      <w:r w:rsidRPr="001F36DA">
        <w:t>Running a business</w:t>
      </w:r>
      <w:bookmarkEnd w:id="117"/>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F70B83" w:rsidRPr="00AB3753" w14:paraId="0988EC2E" w14:textId="77777777" w:rsidTr="00545580">
        <w:trPr>
          <w:trHeight w:val="94"/>
        </w:trPr>
        <w:tc>
          <w:tcPr>
            <w:tcW w:w="5000" w:type="pct"/>
            <w:gridSpan w:val="2"/>
            <w:shd w:val="clear" w:color="auto" w:fill="EFFBFF"/>
          </w:tcPr>
          <w:p w14:paraId="2588BB5F" w14:textId="77777777" w:rsidR="00F70B83" w:rsidRPr="00AB3753" w:rsidRDefault="00F70B83" w:rsidP="00545580">
            <w:pPr>
              <w:pStyle w:val="Subtitle"/>
            </w:pPr>
            <w:r>
              <w:t>Intellectual property</w:t>
            </w:r>
          </w:p>
        </w:tc>
      </w:tr>
      <w:tr w:rsidR="00F70B83" w:rsidRPr="00AB3753" w14:paraId="7F183746" w14:textId="77777777" w:rsidTr="00545580">
        <w:trPr>
          <w:trHeight w:val="198"/>
        </w:trPr>
        <w:tc>
          <w:tcPr>
            <w:tcW w:w="5000" w:type="pct"/>
            <w:gridSpan w:val="2"/>
            <w:shd w:val="clear" w:color="auto" w:fill="auto"/>
          </w:tcPr>
          <w:p w14:paraId="64D94AD2" w14:textId="4C0F1B3C" w:rsidR="00F70B83" w:rsidRPr="004C15A0" w:rsidRDefault="004C15A0" w:rsidP="00545580">
            <w:pPr>
              <w:rPr>
                <w:b/>
              </w:rPr>
            </w:pPr>
            <w:r w:rsidRPr="004C15A0">
              <w:rPr>
                <w:b/>
              </w:rPr>
              <w:t>Intellectual property</w:t>
            </w:r>
          </w:p>
        </w:tc>
      </w:tr>
      <w:tr w:rsidR="004C15A0" w:rsidRPr="00AB3753" w14:paraId="481830C3" w14:textId="77777777" w:rsidTr="00545580">
        <w:trPr>
          <w:trHeight w:val="198"/>
        </w:trPr>
        <w:tc>
          <w:tcPr>
            <w:tcW w:w="956" w:type="pct"/>
            <w:shd w:val="clear" w:color="auto" w:fill="auto"/>
          </w:tcPr>
          <w:p w14:paraId="5F0D623A" w14:textId="77777777" w:rsidR="004C15A0" w:rsidRPr="00AB3753" w:rsidRDefault="004C15A0" w:rsidP="004C15A0">
            <w:r w:rsidRPr="00AB3753">
              <w:t>Responsibility:</w:t>
            </w:r>
          </w:p>
        </w:tc>
        <w:tc>
          <w:tcPr>
            <w:tcW w:w="4044" w:type="pct"/>
            <w:shd w:val="clear" w:color="auto" w:fill="auto"/>
          </w:tcPr>
          <w:p w14:paraId="1F7E3732" w14:textId="62999044" w:rsidR="004C15A0" w:rsidRPr="00AB3753" w:rsidRDefault="004C15A0" w:rsidP="004C15A0">
            <w:r w:rsidRPr="00F56C89">
              <w:t>Intellectual Property Office at Department for Business, Innovation &amp; Skills</w:t>
            </w:r>
          </w:p>
        </w:tc>
      </w:tr>
      <w:tr w:rsidR="004C15A0" w:rsidRPr="00AB3753" w14:paraId="521775F4" w14:textId="77777777" w:rsidTr="00545580">
        <w:trPr>
          <w:trHeight w:val="37"/>
        </w:trPr>
        <w:tc>
          <w:tcPr>
            <w:tcW w:w="956" w:type="pct"/>
            <w:shd w:val="clear" w:color="auto" w:fill="auto"/>
          </w:tcPr>
          <w:p w14:paraId="63137A23" w14:textId="77777777" w:rsidR="004C15A0" w:rsidRPr="00AB3753" w:rsidRDefault="004C15A0" w:rsidP="004C15A0">
            <w:r w:rsidRPr="00AB3753">
              <w:t xml:space="preserve">Website: </w:t>
            </w:r>
          </w:p>
        </w:tc>
        <w:tc>
          <w:tcPr>
            <w:tcW w:w="4044" w:type="pct"/>
            <w:shd w:val="clear" w:color="auto" w:fill="auto"/>
          </w:tcPr>
          <w:p w14:paraId="7D416D9F" w14:textId="38405992" w:rsidR="004C15A0" w:rsidRPr="00AB3753" w:rsidRDefault="00E605F9" w:rsidP="004C15A0">
            <w:hyperlink r:id="rId271" w:history="1">
              <w:r w:rsidR="004C15A0" w:rsidRPr="00F56C89">
                <w:rPr>
                  <w:rStyle w:val="Hyperlink"/>
                </w:rPr>
                <w:t>https://www</w:t>
              </w:r>
              <w:bookmarkStart w:id="118" w:name="_Hlt444174499"/>
              <w:r w:rsidR="004C15A0" w:rsidRPr="00F56C89">
                <w:rPr>
                  <w:rStyle w:val="Hyperlink"/>
                </w:rPr>
                <w:t>.</w:t>
              </w:r>
              <w:bookmarkEnd w:id="118"/>
              <w:r w:rsidR="004C15A0" w:rsidRPr="00F56C89">
                <w:rPr>
                  <w:rStyle w:val="Hyperlink"/>
                </w:rPr>
                <w:t>gov.uk/government/organisations/intellectual-property-office</w:t>
              </w:r>
            </w:hyperlink>
            <w:r w:rsidR="004C15A0">
              <w:t>;</w:t>
            </w:r>
            <w:r w:rsidR="004C15A0" w:rsidRPr="00F56C89">
              <w:t xml:space="preserve"> </w:t>
            </w:r>
            <w:hyperlink r:id="rId272" w:history="1">
              <w:r w:rsidR="004C15A0" w:rsidRPr="00F56C89">
                <w:rPr>
                  <w:rStyle w:val="Hyperlink"/>
                </w:rPr>
                <w:t>https://</w:t>
              </w:r>
              <w:bookmarkStart w:id="119" w:name="_Hlt444174504"/>
              <w:r w:rsidR="004C15A0" w:rsidRPr="00F56C89">
                <w:rPr>
                  <w:rStyle w:val="Hyperlink"/>
                </w:rPr>
                <w:t>w</w:t>
              </w:r>
              <w:bookmarkEnd w:id="119"/>
              <w:r w:rsidR="004C15A0" w:rsidRPr="00F56C89">
                <w:rPr>
                  <w:rStyle w:val="Hyperlink"/>
                </w:rPr>
                <w:t>ww.gov.uk/</w:t>
              </w:r>
              <w:r w:rsidR="004C15A0" w:rsidRPr="003E3055">
                <w:rPr>
                  <w:rStyle w:val="Hyperlink"/>
                </w:rPr>
                <w:t>topic/intellectual-property/law-practice</w:t>
              </w:r>
            </w:hyperlink>
            <w:r w:rsidR="004C15A0" w:rsidRPr="00F56C89">
              <w:t xml:space="preserve"> </w:t>
            </w:r>
          </w:p>
        </w:tc>
      </w:tr>
      <w:tr w:rsidR="004C15A0" w:rsidRPr="00AB3753" w14:paraId="1B6456A6" w14:textId="77777777" w:rsidTr="00545580">
        <w:trPr>
          <w:trHeight w:val="242"/>
        </w:trPr>
        <w:tc>
          <w:tcPr>
            <w:tcW w:w="956" w:type="pct"/>
            <w:shd w:val="clear" w:color="auto" w:fill="auto"/>
          </w:tcPr>
          <w:p w14:paraId="691501F5" w14:textId="77777777" w:rsidR="004C15A0" w:rsidRPr="00AB3753" w:rsidRDefault="004C15A0" w:rsidP="004C15A0">
            <w:r w:rsidRPr="00AB3753">
              <w:t xml:space="preserve">Description: </w:t>
            </w:r>
          </w:p>
        </w:tc>
        <w:tc>
          <w:tcPr>
            <w:tcW w:w="4044" w:type="pct"/>
            <w:shd w:val="clear" w:color="auto" w:fill="auto"/>
          </w:tcPr>
          <w:p w14:paraId="65F8F88E" w14:textId="17B8F9DA" w:rsidR="004C15A0" w:rsidRPr="00AB3753" w:rsidRDefault="004C15A0" w:rsidP="004C15A0">
            <w:r w:rsidRPr="00F56C89">
              <w:t>Information on the patent processes in the UK are freely available at the web portal of the Intellectual Property Office that is the official government body responsible for intellectual property (IP</w:t>
            </w:r>
            <w:r w:rsidRPr="003E3055">
              <w:t xml:space="preserve">) rights including patents, designs, trademarks and copyright. Furthermore, it offers the following multiple online application forms – for example online application forms and fees information about </w:t>
            </w:r>
            <w:r w:rsidRPr="00532F5E">
              <w:t>pate</w:t>
            </w:r>
            <w:bookmarkStart w:id="120" w:name="_Hlt444174516"/>
            <w:r w:rsidRPr="00532F5E">
              <w:t>n</w:t>
            </w:r>
            <w:bookmarkEnd w:id="120"/>
            <w:r w:rsidRPr="00532F5E">
              <w:t>ts</w:t>
            </w:r>
            <w:r w:rsidRPr="001F564B">
              <w:t xml:space="preserve">.  </w:t>
            </w:r>
          </w:p>
        </w:tc>
      </w:tr>
      <w:tr w:rsidR="004C15A0" w:rsidRPr="00AB3753" w14:paraId="12A1FEEB" w14:textId="77777777" w:rsidTr="00545580">
        <w:trPr>
          <w:trHeight w:val="94"/>
        </w:trPr>
        <w:tc>
          <w:tcPr>
            <w:tcW w:w="5000" w:type="pct"/>
            <w:gridSpan w:val="2"/>
            <w:shd w:val="clear" w:color="auto" w:fill="EFFBFF"/>
          </w:tcPr>
          <w:p w14:paraId="3088FEC1" w14:textId="77777777" w:rsidR="004C15A0" w:rsidRPr="00AB3753" w:rsidRDefault="004C15A0" w:rsidP="004C15A0">
            <w:pPr>
              <w:pStyle w:val="Subtitle"/>
            </w:pPr>
            <w:r>
              <w:t>Start-Ups, Developing a business</w:t>
            </w:r>
          </w:p>
        </w:tc>
      </w:tr>
      <w:tr w:rsidR="004C15A0" w:rsidRPr="00AB3753" w14:paraId="55131A7A" w14:textId="77777777" w:rsidTr="00545580">
        <w:trPr>
          <w:trHeight w:val="198"/>
        </w:trPr>
        <w:tc>
          <w:tcPr>
            <w:tcW w:w="5000" w:type="pct"/>
            <w:gridSpan w:val="2"/>
            <w:shd w:val="clear" w:color="auto" w:fill="auto"/>
          </w:tcPr>
          <w:p w14:paraId="6BBD37D0" w14:textId="16C3D2CF" w:rsidR="004C15A0" w:rsidRPr="00F70B83" w:rsidRDefault="00F612FD" w:rsidP="004C15A0">
            <w:pPr>
              <w:rPr>
                <w:b/>
              </w:rPr>
            </w:pPr>
            <w:r>
              <w:rPr>
                <w:b/>
              </w:rPr>
              <w:t>Set up a Business</w:t>
            </w:r>
          </w:p>
        </w:tc>
      </w:tr>
      <w:tr w:rsidR="00E26FF1" w:rsidRPr="00AB3753" w14:paraId="475FBCB6" w14:textId="77777777" w:rsidTr="00545580">
        <w:trPr>
          <w:trHeight w:val="198"/>
        </w:trPr>
        <w:tc>
          <w:tcPr>
            <w:tcW w:w="956" w:type="pct"/>
            <w:shd w:val="clear" w:color="auto" w:fill="auto"/>
          </w:tcPr>
          <w:p w14:paraId="7382BA40" w14:textId="1FC132CC" w:rsidR="00E26FF1" w:rsidRPr="00AB3753" w:rsidRDefault="00E26FF1" w:rsidP="00F612FD">
            <w:r w:rsidRPr="00AB3753">
              <w:t>Responsibility:</w:t>
            </w:r>
          </w:p>
        </w:tc>
        <w:tc>
          <w:tcPr>
            <w:tcW w:w="4044" w:type="pct"/>
            <w:shd w:val="clear" w:color="auto" w:fill="auto"/>
          </w:tcPr>
          <w:p w14:paraId="79302747" w14:textId="3ED77DF0" w:rsidR="00E26FF1" w:rsidRPr="002B6452" w:rsidRDefault="00E26FF1" w:rsidP="00F612FD">
            <w:pPr>
              <w:rPr>
                <w:rStyle w:val="Hyperlink"/>
                <w:szCs w:val="20"/>
              </w:rPr>
            </w:pPr>
            <w:r w:rsidRPr="00F56C89">
              <w:t>Central government</w:t>
            </w:r>
          </w:p>
        </w:tc>
      </w:tr>
      <w:tr w:rsidR="00E26FF1" w:rsidRPr="00AB3753" w14:paraId="77044503" w14:textId="77777777" w:rsidTr="00545580">
        <w:trPr>
          <w:trHeight w:val="198"/>
        </w:trPr>
        <w:tc>
          <w:tcPr>
            <w:tcW w:w="956" w:type="pct"/>
            <w:shd w:val="clear" w:color="auto" w:fill="auto"/>
          </w:tcPr>
          <w:p w14:paraId="7905522C" w14:textId="7DE66234" w:rsidR="00E26FF1" w:rsidRPr="00AB3753" w:rsidRDefault="00E26FF1" w:rsidP="00F612FD">
            <w:r w:rsidRPr="00AB3753">
              <w:t>Website:</w:t>
            </w:r>
          </w:p>
        </w:tc>
        <w:tc>
          <w:tcPr>
            <w:tcW w:w="4044" w:type="pct"/>
            <w:shd w:val="clear" w:color="auto" w:fill="auto"/>
          </w:tcPr>
          <w:p w14:paraId="5C2E4B1B" w14:textId="01D6C14B" w:rsidR="00E26FF1" w:rsidRPr="002B6452" w:rsidRDefault="00E26FF1" w:rsidP="00F612FD">
            <w:pPr>
              <w:rPr>
                <w:rStyle w:val="Hyperlink"/>
                <w:szCs w:val="20"/>
              </w:rPr>
            </w:pPr>
            <w:r w:rsidRPr="002B6452">
              <w:rPr>
                <w:rStyle w:val="Hyperlink"/>
                <w:szCs w:val="20"/>
              </w:rPr>
              <w:t>https://www.gov.uk/set-up-business</w:t>
            </w:r>
          </w:p>
        </w:tc>
      </w:tr>
      <w:tr w:rsidR="00F612FD" w:rsidRPr="00AB3753" w14:paraId="6650E8A3" w14:textId="77777777" w:rsidTr="00545580">
        <w:trPr>
          <w:trHeight w:val="198"/>
        </w:trPr>
        <w:tc>
          <w:tcPr>
            <w:tcW w:w="956" w:type="pct"/>
            <w:shd w:val="clear" w:color="auto" w:fill="auto"/>
          </w:tcPr>
          <w:p w14:paraId="1E1D1523" w14:textId="33CF8A04" w:rsidR="00F612FD" w:rsidRPr="00AB3753" w:rsidRDefault="00F612FD" w:rsidP="00F612FD">
            <w:r w:rsidRPr="00AB3753">
              <w:t xml:space="preserve">Description: </w:t>
            </w:r>
          </w:p>
        </w:tc>
        <w:tc>
          <w:tcPr>
            <w:tcW w:w="4044" w:type="pct"/>
            <w:shd w:val="clear" w:color="auto" w:fill="auto"/>
          </w:tcPr>
          <w:p w14:paraId="5CC0AA44" w14:textId="78F2C294" w:rsidR="00F612FD" w:rsidRPr="00F56C89" w:rsidRDefault="00D63C8F" w:rsidP="00F612FD">
            <w:r>
              <w:t>This service allows t</w:t>
            </w:r>
            <w:r w:rsidR="0053126F">
              <w:t>o register your business in the UK.</w:t>
            </w:r>
            <w:r w:rsidR="00670D8B">
              <w:t xml:space="preserve"> </w:t>
            </w:r>
            <w:r w:rsidR="00B60CD9">
              <w:t xml:space="preserve">The set up depends on the type of business, where the person work and whether the person take people on to help. </w:t>
            </w:r>
            <w:r w:rsidR="00C16AC6">
              <w:t>This includes self-employment and starting a business</w:t>
            </w:r>
          </w:p>
        </w:tc>
      </w:tr>
      <w:tr w:rsidR="00F612FD" w:rsidRPr="00AB3753" w14:paraId="121241CF" w14:textId="77777777" w:rsidTr="00F612FD">
        <w:trPr>
          <w:trHeight w:val="198"/>
        </w:trPr>
        <w:tc>
          <w:tcPr>
            <w:tcW w:w="5000" w:type="pct"/>
            <w:gridSpan w:val="2"/>
            <w:shd w:val="clear" w:color="auto" w:fill="auto"/>
          </w:tcPr>
          <w:p w14:paraId="7B449B99" w14:textId="6BDBE934" w:rsidR="00F612FD" w:rsidRPr="00F56C89" w:rsidRDefault="00F612FD" w:rsidP="00F612FD">
            <w:r>
              <w:rPr>
                <w:b/>
              </w:rPr>
              <w:t>Government Digital Service</w:t>
            </w:r>
          </w:p>
        </w:tc>
      </w:tr>
      <w:tr w:rsidR="00F612FD" w:rsidRPr="00AB3753" w14:paraId="6D823E78" w14:textId="77777777" w:rsidTr="00545580">
        <w:trPr>
          <w:trHeight w:val="198"/>
        </w:trPr>
        <w:tc>
          <w:tcPr>
            <w:tcW w:w="956" w:type="pct"/>
            <w:shd w:val="clear" w:color="auto" w:fill="auto"/>
          </w:tcPr>
          <w:p w14:paraId="26860177" w14:textId="72A2FB8F" w:rsidR="00F612FD" w:rsidRPr="00AB3753" w:rsidRDefault="00F612FD" w:rsidP="00F612FD">
            <w:r w:rsidRPr="00AB3753">
              <w:t>Responsibility:</w:t>
            </w:r>
          </w:p>
        </w:tc>
        <w:tc>
          <w:tcPr>
            <w:tcW w:w="4044" w:type="pct"/>
            <w:shd w:val="clear" w:color="auto" w:fill="auto"/>
          </w:tcPr>
          <w:p w14:paraId="7DF2FA88" w14:textId="719984CC" w:rsidR="00F612FD" w:rsidRPr="00F56C89" w:rsidRDefault="00F612FD" w:rsidP="00F612FD">
            <w:r w:rsidRPr="00F56C89">
              <w:t>Cabinet Office - government digital service</w:t>
            </w:r>
          </w:p>
        </w:tc>
      </w:tr>
      <w:tr w:rsidR="00F612FD" w:rsidRPr="00AB3753" w14:paraId="4D203AF6" w14:textId="77777777" w:rsidTr="00545580">
        <w:trPr>
          <w:trHeight w:val="37"/>
        </w:trPr>
        <w:tc>
          <w:tcPr>
            <w:tcW w:w="956" w:type="pct"/>
            <w:shd w:val="clear" w:color="auto" w:fill="auto"/>
          </w:tcPr>
          <w:p w14:paraId="28522867" w14:textId="77777777" w:rsidR="00F612FD" w:rsidRPr="00AB3753" w:rsidRDefault="00F612FD" w:rsidP="00F612FD">
            <w:r w:rsidRPr="00AB3753">
              <w:t xml:space="preserve">Website: </w:t>
            </w:r>
          </w:p>
        </w:tc>
        <w:tc>
          <w:tcPr>
            <w:tcW w:w="4044" w:type="pct"/>
            <w:shd w:val="clear" w:color="auto" w:fill="auto"/>
          </w:tcPr>
          <w:p w14:paraId="72E4C32B" w14:textId="5456BB30" w:rsidR="00F612FD" w:rsidRPr="00AB3753" w:rsidRDefault="00E605F9" w:rsidP="00F612FD">
            <w:hyperlink r:id="rId273" w:history="1">
              <w:r w:rsidR="00F612FD" w:rsidRPr="0087581A">
                <w:rPr>
                  <w:rStyle w:val="Hyperlink"/>
                  <w:szCs w:val="20"/>
                </w:rPr>
                <w:t>https://www.gov.uk</w:t>
              </w:r>
              <w:bookmarkStart w:id="121" w:name="_Hlt444174429"/>
              <w:r w:rsidR="00F612FD" w:rsidRPr="0087581A">
                <w:rPr>
                  <w:rStyle w:val="Hyperlink"/>
                  <w:szCs w:val="20"/>
                </w:rPr>
                <w:t>/</w:t>
              </w:r>
              <w:bookmarkEnd w:id="121"/>
              <w:r w:rsidR="00F612FD" w:rsidRPr="0087581A">
                <w:rPr>
                  <w:rStyle w:val="Hyperlink"/>
                  <w:szCs w:val="20"/>
                </w:rPr>
                <w:t>digital-mark</w:t>
              </w:r>
              <w:bookmarkStart w:id="122" w:name="_Hlt444174423"/>
              <w:r w:rsidR="00F612FD" w:rsidRPr="0087581A">
                <w:rPr>
                  <w:rStyle w:val="Hyperlink"/>
                  <w:szCs w:val="20"/>
                </w:rPr>
                <w:t>e</w:t>
              </w:r>
              <w:bookmarkEnd w:id="122"/>
              <w:r w:rsidR="00F612FD" w:rsidRPr="0087581A">
                <w:rPr>
                  <w:rStyle w:val="Hyperlink"/>
                  <w:szCs w:val="20"/>
                </w:rPr>
                <w:t>tplace</w:t>
              </w:r>
            </w:hyperlink>
            <w:r w:rsidR="00F612FD" w:rsidRPr="0087581A">
              <w:rPr>
                <w:szCs w:val="20"/>
              </w:rPr>
              <w:t xml:space="preserve"> </w:t>
            </w:r>
          </w:p>
        </w:tc>
      </w:tr>
      <w:tr w:rsidR="00F612FD" w:rsidRPr="00AB3753" w14:paraId="75035DFD" w14:textId="77777777" w:rsidTr="00545580">
        <w:trPr>
          <w:trHeight w:val="242"/>
        </w:trPr>
        <w:tc>
          <w:tcPr>
            <w:tcW w:w="956" w:type="pct"/>
            <w:shd w:val="clear" w:color="auto" w:fill="auto"/>
          </w:tcPr>
          <w:p w14:paraId="6882D066" w14:textId="77777777" w:rsidR="00F612FD" w:rsidRPr="00AB3753" w:rsidRDefault="00F612FD" w:rsidP="00F612FD">
            <w:r w:rsidRPr="00AB3753">
              <w:t xml:space="preserve">Description: </w:t>
            </w:r>
          </w:p>
        </w:tc>
        <w:tc>
          <w:tcPr>
            <w:tcW w:w="4044" w:type="pct"/>
            <w:shd w:val="clear" w:color="auto" w:fill="auto"/>
          </w:tcPr>
          <w:p w14:paraId="7D81BB82" w14:textId="1E580E82" w:rsidR="00F612FD" w:rsidRPr="00AB3753" w:rsidRDefault="00F612FD" w:rsidP="00F612FD">
            <w:r w:rsidRPr="00F56C89">
              <w:t>Digital Marketplace replaces CloudStore. It includes G-Cloud services. Use the Digital Services Store to find people or teams to help design and bui</w:t>
            </w:r>
            <w:r w:rsidRPr="003E3055">
              <w:t>ld digital services in an agile way.</w:t>
            </w:r>
          </w:p>
        </w:tc>
      </w:tr>
      <w:tr w:rsidR="00F612FD" w:rsidRPr="00F70B83" w14:paraId="2A44980F" w14:textId="77777777" w:rsidTr="00545580">
        <w:trPr>
          <w:trHeight w:val="198"/>
        </w:trPr>
        <w:tc>
          <w:tcPr>
            <w:tcW w:w="5000" w:type="pct"/>
            <w:gridSpan w:val="2"/>
            <w:shd w:val="clear" w:color="auto" w:fill="auto"/>
          </w:tcPr>
          <w:p w14:paraId="4A65463E" w14:textId="0B50AD7B" w:rsidR="00F612FD" w:rsidRPr="00F70B83" w:rsidRDefault="00F612FD" w:rsidP="00F612FD">
            <w:pPr>
              <w:rPr>
                <w:b/>
              </w:rPr>
            </w:pPr>
            <w:r>
              <w:rPr>
                <w:b/>
              </w:rPr>
              <w:lastRenderedPageBreak/>
              <w:t>Registration of a new company</w:t>
            </w:r>
          </w:p>
        </w:tc>
      </w:tr>
      <w:tr w:rsidR="00F612FD" w:rsidRPr="00AB3753" w14:paraId="23368A2E" w14:textId="77777777" w:rsidTr="00545580">
        <w:trPr>
          <w:trHeight w:val="311"/>
        </w:trPr>
        <w:tc>
          <w:tcPr>
            <w:tcW w:w="956" w:type="pct"/>
            <w:shd w:val="clear" w:color="auto" w:fill="auto"/>
          </w:tcPr>
          <w:p w14:paraId="60B35B88" w14:textId="4676DEA9" w:rsidR="00F612FD" w:rsidRDefault="00F612FD" w:rsidP="00F612FD">
            <w:r w:rsidRPr="00AB3753">
              <w:t>Responsibility:</w:t>
            </w:r>
          </w:p>
        </w:tc>
        <w:tc>
          <w:tcPr>
            <w:tcW w:w="4044" w:type="pct"/>
            <w:shd w:val="clear" w:color="auto" w:fill="auto"/>
          </w:tcPr>
          <w:p w14:paraId="5BCB5987" w14:textId="1BA679C2" w:rsidR="00F612FD" w:rsidRPr="00AB3753" w:rsidRDefault="00F612FD" w:rsidP="00F612FD">
            <w:r w:rsidRPr="00F56C89">
              <w:t>Central government, Registrar of Companies (Companies House)</w:t>
            </w:r>
          </w:p>
        </w:tc>
      </w:tr>
      <w:tr w:rsidR="00F612FD" w:rsidRPr="00AB3753" w14:paraId="72C03353" w14:textId="77777777" w:rsidTr="00545580">
        <w:trPr>
          <w:trHeight w:val="311"/>
        </w:trPr>
        <w:tc>
          <w:tcPr>
            <w:tcW w:w="956" w:type="pct"/>
            <w:shd w:val="clear" w:color="auto" w:fill="auto"/>
          </w:tcPr>
          <w:p w14:paraId="2171D912" w14:textId="5948DC60" w:rsidR="00F612FD" w:rsidRDefault="00F612FD" w:rsidP="00F612FD">
            <w:r w:rsidRPr="00AB3753">
              <w:t xml:space="preserve">Website: </w:t>
            </w:r>
          </w:p>
        </w:tc>
        <w:tc>
          <w:tcPr>
            <w:tcW w:w="4044" w:type="pct"/>
            <w:shd w:val="clear" w:color="auto" w:fill="auto"/>
          </w:tcPr>
          <w:p w14:paraId="27A1517F" w14:textId="5C99C2D2" w:rsidR="00F612FD" w:rsidRPr="00AB3753" w:rsidRDefault="00E605F9" w:rsidP="00F612FD">
            <w:hyperlink r:id="rId274" w:history="1">
              <w:r w:rsidR="00F612FD" w:rsidRPr="0087581A">
                <w:rPr>
                  <w:rStyle w:val="Hyperlink"/>
                  <w:szCs w:val="20"/>
                </w:rPr>
                <w:t>http://www</w:t>
              </w:r>
              <w:bookmarkStart w:id="123" w:name="_Hlt444174495"/>
              <w:r w:rsidR="00F612FD" w:rsidRPr="0087581A">
                <w:rPr>
                  <w:rStyle w:val="Hyperlink"/>
                  <w:szCs w:val="20"/>
                </w:rPr>
                <w:t>.</w:t>
              </w:r>
              <w:bookmarkEnd w:id="123"/>
              <w:r w:rsidR="00F612FD" w:rsidRPr="0087581A">
                <w:rPr>
                  <w:rStyle w:val="Hyperlink"/>
                  <w:szCs w:val="20"/>
                </w:rPr>
                <w:t>companie</w:t>
              </w:r>
              <w:bookmarkStart w:id="124" w:name="_Hlt444153847"/>
              <w:r w:rsidR="00F612FD" w:rsidRPr="0087581A">
                <w:rPr>
                  <w:rStyle w:val="Hyperlink"/>
                  <w:szCs w:val="20"/>
                </w:rPr>
                <w:t>s</w:t>
              </w:r>
              <w:bookmarkEnd w:id="124"/>
              <w:r w:rsidR="00F612FD" w:rsidRPr="0087581A">
                <w:rPr>
                  <w:rStyle w:val="Hyperlink"/>
                  <w:szCs w:val="20"/>
                </w:rPr>
                <w:t>house.gov.uk</w:t>
              </w:r>
            </w:hyperlink>
            <w:r w:rsidR="00F612FD" w:rsidRPr="0087581A">
              <w:rPr>
                <w:szCs w:val="20"/>
              </w:rPr>
              <w:t xml:space="preserve"> </w:t>
            </w:r>
          </w:p>
        </w:tc>
      </w:tr>
      <w:tr w:rsidR="00F612FD" w:rsidRPr="00AB3753" w14:paraId="1DB8C2FC" w14:textId="77777777" w:rsidTr="00545580">
        <w:trPr>
          <w:trHeight w:val="311"/>
        </w:trPr>
        <w:tc>
          <w:tcPr>
            <w:tcW w:w="956" w:type="pct"/>
            <w:shd w:val="clear" w:color="auto" w:fill="auto"/>
          </w:tcPr>
          <w:p w14:paraId="07890B2C" w14:textId="5B3B26B1" w:rsidR="00F612FD" w:rsidRDefault="00F612FD" w:rsidP="00F612FD">
            <w:r w:rsidRPr="00AB3753">
              <w:t xml:space="preserve">Description: </w:t>
            </w:r>
          </w:p>
        </w:tc>
        <w:tc>
          <w:tcPr>
            <w:tcW w:w="4044" w:type="pct"/>
            <w:shd w:val="clear" w:color="auto" w:fill="auto"/>
          </w:tcPr>
          <w:p w14:paraId="2F7E5CBE" w14:textId="11D3DDBD" w:rsidR="00F612FD" w:rsidRPr="00AB3753" w:rsidRDefault="00F612FD" w:rsidP="00F612FD">
            <w:r w:rsidRPr="00F56C89">
              <w:t xml:space="preserve">Information and forms for company registration and company information submission. Forms for company registration can be submitted electronically using an online </w:t>
            </w:r>
            <w:r w:rsidRPr="003E3055">
              <w:t>'Soft</w:t>
            </w:r>
            <w:bookmarkStart w:id="125" w:name="_Hlt444174456"/>
            <w:r w:rsidRPr="003E3055">
              <w:t>w</w:t>
            </w:r>
            <w:bookmarkEnd w:id="125"/>
            <w:r w:rsidRPr="003E3055">
              <w:t>are Filing</w:t>
            </w:r>
            <w:r w:rsidRPr="00532F5E">
              <w:t xml:space="preserve">' service. Information on company registration can also be retrieved via the </w:t>
            </w:r>
            <w:hyperlink r:id="rId275" w:history="1">
              <w:r w:rsidRPr="00F56C89">
                <w:rPr>
                  <w:rStyle w:val="Hyperlink"/>
                </w:rPr>
                <w:t>GOV.UK web</w:t>
              </w:r>
              <w:bookmarkStart w:id="126" w:name="_Hlt444174491"/>
              <w:r w:rsidRPr="00F56C89">
                <w:rPr>
                  <w:rStyle w:val="Hyperlink"/>
                </w:rPr>
                <w:t>s</w:t>
              </w:r>
              <w:bookmarkEnd w:id="126"/>
              <w:r w:rsidRPr="00F56C89">
                <w:rPr>
                  <w:rStyle w:val="Hyperlink"/>
                </w:rPr>
                <w:t>ite</w:t>
              </w:r>
            </w:hyperlink>
            <w:r w:rsidRPr="00F56C89">
              <w:t>.</w:t>
            </w:r>
          </w:p>
        </w:tc>
      </w:tr>
      <w:tr w:rsidR="00F612FD" w:rsidRPr="00F70B83" w14:paraId="7D7B1E73" w14:textId="77777777" w:rsidTr="00545580">
        <w:trPr>
          <w:trHeight w:val="198"/>
        </w:trPr>
        <w:tc>
          <w:tcPr>
            <w:tcW w:w="5000" w:type="pct"/>
            <w:gridSpan w:val="2"/>
            <w:shd w:val="clear" w:color="auto" w:fill="auto"/>
          </w:tcPr>
          <w:p w14:paraId="23548B92" w14:textId="6F3596D1" w:rsidR="00F612FD" w:rsidRPr="00F70B83" w:rsidRDefault="00F612FD" w:rsidP="00F612FD">
            <w:pPr>
              <w:rPr>
                <w:b/>
              </w:rPr>
            </w:pPr>
            <w:r w:rsidRPr="00F56C89">
              <w:rPr>
                <w:b/>
              </w:rPr>
              <w:t>Submission of data to stati</w:t>
            </w:r>
            <w:r w:rsidRPr="003E3055">
              <w:rPr>
                <w:b/>
              </w:rPr>
              <w:t>stical offices</w:t>
            </w:r>
          </w:p>
        </w:tc>
      </w:tr>
      <w:tr w:rsidR="00F612FD" w:rsidRPr="00AB3753" w14:paraId="55630F22" w14:textId="77777777" w:rsidTr="00545580">
        <w:trPr>
          <w:trHeight w:val="311"/>
        </w:trPr>
        <w:tc>
          <w:tcPr>
            <w:tcW w:w="956" w:type="pct"/>
            <w:shd w:val="clear" w:color="auto" w:fill="auto"/>
          </w:tcPr>
          <w:p w14:paraId="60072284" w14:textId="51680DD3" w:rsidR="00F612FD" w:rsidRDefault="00F612FD" w:rsidP="00F612FD">
            <w:r w:rsidRPr="00AB3753">
              <w:t>Responsibility:</w:t>
            </w:r>
          </w:p>
        </w:tc>
        <w:tc>
          <w:tcPr>
            <w:tcW w:w="4044" w:type="pct"/>
            <w:shd w:val="clear" w:color="auto" w:fill="auto"/>
          </w:tcPr>
          <w:p w14:paraId="0CC3FA39" w14:textId="45F0D4DE" w:rsidR="00F612FD" w:rsidRPr="00AB3753" w:rsidRDefault="00F612FD" w:rsidP="00F612FD">
            <w:r w:rsidRPr="00F56C89">
              <w:t>Office for National Statistics (ONS), UK Statistics Authority</w:t>
            </w:r>
          </w:p>
        </w:tc>
      </w:tr>
      <w:tr w:rsidR="00F612FD" w:rsidRPr="00AB3753" w14:paraId="180A8513" w14:textId="77777777" w:rsidTr="00545580">
        <w:trPr>
          <w:trHeight w:val="311"/>
        </w:trPr>
        <w:tc>
          <w:tcPr>
            <w:tcW w:w="956" w:type="pct"/>
            <w:shd w:val="clear" w:color="auto" w:fill="auto"/>
          </w:tcPr>
          <w:p w14:paraId="7A002015" w14:textId="1FE74A98" w:rsidR="00F612FD" w:rsidRDefault="00F612FD" w:rsidP="00F612FD">
            <w:r w:rsidRPr="00AB3753">
              <w:t xml:space="preserve">Website: </w:t>
            </w:r>
          </w:p>
        </w:tc>
        <w:tc>
          <w:tcPr>
            <w:tcW w:w="4044" w:type="pct"/>
            <w:shd w:val="clear" w:color="auto" w:fill="auto"/>
          </w:tcPr>
          <w:p w14:paraId="71DBCB13" w14:textId="43232962" w:rsidR="00F612FD" w:rsidRPr="00AB3753" w:rsidRDefault="00E605F9" w:rsidP="00F612FD">
            <w:hyperlink r:id="rId276" w:history="1">
              <w:r w:rsidR="00F612FD" w:rsidRPr="0087581A">
                <w:rPr>
                  <w:rStyle w:val="Hyperlink"/>
                  <w:szCs w:val="20"/>
                </w:rPr>
                <w:t>http://www.statistics.gov.uk/defau</w:t>
              </w:r>
              <w:bookmarkStart w:id="127" w:name="_Hlt444174521"/>
              <w:r w:rsidR="00F612FD" w:rsidRPr="0087581A">
                <w:rPr>
                  <w:rStyle w:val="Hyperlink"/>
                  <w:szCs w:val="20"/>
                </w:rPr>
                <w:t>l</w:t>
              </w:r>
              <w:bookmarkEnd w:id="127"/>
              <w:r w:rsidR="00F612FD" w:rsidRPr="0087581A">
                <w:rPr>
                  <w:rStyle w:val="Hyperlink"/>
                  <w:szCs w:val="20"/>
                </w:rPr>
                <w:t>t.asp</w:t>
              </w:r>
            </w:hyperlink>
            <w:r w:rsidR="00F612FD" w:rsidRPr="0087581A">
              <w:rPr>
                <w:szCs w:val="20"/>
              </w:rPr>
              <w:t xml:space="preserve">  </w:t>
            </w:r>
          </w:p>
        </w:tc>
      </w:tr>
      <w:tr w:rsidR="00F612FD" w:rsidRPr="00AB3753" w14:paraId="265AEA95" w14:textId="77777777" w:rsidTr="00545580">
        <w:trPr>
          <w:trHeight w:val="311"/>
        </w:trPr>
        <w:tc>
          <w:tcPr>
            <w:tcW w:w="956" w:type="pct"/>
            <w:shd w:val="clear" w:color="auto" w:fill="auto"/>
          </w:tcPr>
          <w:p w14:paraId="2B55633E" w14:textId="07257520" w:rsidR="00F612FD" w:rsidRDefault="00F612FD" w:rsidP="00F612FD">
            <w:r w:rsidRPr="00AB3753">
              <w:t xml:space="preserve">Description: </w:t>
            </w:r>
          </w:p>
        </w:tc>
        <w:tc>
          <w:tcPr>
            <w:tcW w:w="4044" w:type="pct"/>
            <w:shd w:val="clear" w:color="auto" w:fill="auto"/>
          </w:tcPr>
          <w:p w14:paraId="05CD0C3B" w14:textId="6ED8329F" w:rsidR="00F612FD" w:rsidRPr="00AB3753" w:rsidRDefault="00F612FD" w:rsidP="00F612FD">
            <w:r w:rsidRPr="00F56C89">
              <w:t xml:space="preserve">The Office for National Statistics </w:t>
            </w:r>
            <w:r w:rsidRPr="003E3055">
              <w:t>(ONS) is the executive office of the UK Statistics Authority, a non-ministerial department which reports directly to the parliament. ONS is the UK government's single largest statistical producer. The website provides independent statistical information on</w:t>
            </w:r>
            <w:r w:rsidRPr="00532F5E">
              <w:t xml:space="preserve"> a series of themes, including the latest Census Day of 27 March 2011.</w:t>
            </w:r>
          </w:p>
        </w:tc>
      </w:tr>
    </w:tbl>
    <w:p w14:paraId="2AB1547A" w14:textId="72EC1053" w:rsidR="003730DF" w:rsidRDefault="003730DF" w:rsidP="001F36DA">
      <w:pPr>
        <w:pStyle w:val="Heading2"/>
      </w:pPr>
      <w:bookmarkStart w:id="128" w:name="_Toc1475010"/>
      <w:r w:rsidRPr="001F36DA">
        <w:t>Taxation</w:t>
      </w:r>
      <w:bookmarkEnd w:id="128"/>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5A7BF0" w:rsidRPr="00AB3753" w14:paraId="6CDC109F" w14:textId="77777777" w:rsidTr="00545580">
        <w:trPr>
          <w:trHeight w:val="94"/>
        </w:trPr>
        <w:tc>
          <w:tcPr>
            <w:tcW w:w="5000" w:type="pct"/>
            <w:gridSpan w:val="2"/>
            <w:shd w:val="clear" w:color="auto" w:fill="EFFBFF"/>
          </w:tcPr>
          <w:p w14:paraId="2AED4E28" w14:textId="77777777" w:rsidR="005A7BF0" w:rsidRPr="00AB3753" w:rsidRDefault="005A7BF0" w:rsidP="00545580">
            <w:pPr>
              <w:pStyle w:val="Subtitle"/>
            </w:pPr>
            <w:r>
              <w:t>Excise duties, VAT and business tax</w:t>
            </w:r>
          </w:p>
        </w:tc>
      </w:tr>
      <w:tr w:rsidR="005A7BF0" w:rsidRPr="00AB3753" w14:paraId="4D9FE1F2" w14:textId="77777777" w:rsidTr="00545580">
        <w:trPr>
          <w:trHeight w:val="198"/>
        </w:trPr>
        <w:tc>
          <w:tcPr>
            <w:tcW w:w="5000" w:type="pct"/>
            <w:gridSpan w:val="2"/>
            <w:shd w:val="clear" w:color="auto" w:fill="auto"/>
          </w:tcPr>
          <w:p w14:paraId="51769786" w14:textId="3795FA33" w:rsidR="005A7BF0" w:rsidRPr="002B2339" w:rsidRDefault="002B2339" w:rsidP="00545580">
            <w:pPr>
              <w:rPr>
                <w:b/>
              </w:rPr>
            </w:pPr>
            <w:r>
              <w:rPr>
                <w:b/>
              </w:rPr>
              <w:t>VAT: declaration, notification</w:t>
            </w:r>
          </w:p>
        </w:tc>
      </w:tr>
      <w:tr w:rsidR="002B2339" w:rsidRPr="00AB3753" w14:paraId="3789354D" w14:textId="77777777" w:rsidTr="00545580">
        <w:trPr>
          <w:trHeight w:val="198"/>
        </w:trPr>
        <w:tc>
          <w:tcPr>
            <w:tcW w:w="956" w:type="pct"/>
            <w:shd w:val="clear" w:color="auto" w:fill="auto"/>
          </w:tcPr>
          <w:p w14:paraId="09ABDAD5" w14:textId="77777777" w:rsidR="002B2339" w:rsidRPr="00AB3753" w:rsidRDefault="002B2339" w:rsidP="002B2339">
            <w:r w:rsidRPr="00AB3753">
              <w:t>Responsibility:</w:t>
            </w:r>
          </w:p>
        </w:tc>
        <w:tc>
          <w:tcPr>
            <w:tcW w:w="4044" w:type="pct"/>
            <w:shd w:val="clear" w:color="auto" w:fill="auto"/>
          </w:tcPr>
          <w:p w14:paraId="20F6CFA8" w14:textId="450F54F1" w:rsidR="002B2339" w:rsidRPr="00AB3753" w:rsidRDefault="002B2339" w:rsidP="002B2339">
            <w:r w:rsidRPr="00F56C89">
              <w:t>Central government, HM Revenue &amp; Customs</w:t>
            </w:r>
          </w:p>
        </w:tc>
      </w:tr>
      <w:tr w:rsidR="002B2339" w:rsidRPr="00AB3753" w14:paraId="7EAF7895" w14:textId="77777777" w:rsidTr="00545580">
        <w:trPr>
          <w:trHeight w:val="37"/>
        </w:trPr>
        <w:tc>
          <w:tcPr>
            <w:tcW w:w="956" w:type="pct"/>
            <w:shd w:val="clear" w:color="auto" w:fill="auto"/>
          </w:tcPr>
          <w:p w14:paraId="25CE9993" w14:textId="77777777" w:rsidR="002B2339" w:rsidRPr="00AB3753" w:rsidRDefault="002B2339" w:rsidP="002B2339">
            <w:r w:rsidRPr="00AB3753">
              <w:t xml:space="preserve">Website: </w:t>
            </w:r>
          </w:p>
        </w:tc>
        <w:tc>
          <w:tcPr>
            <w:tcW w:w="4044" w:type="pct"/>
            <w:shd w:val="clear" w:color="auto" w:fill="auto"/>
          </w:tcPr>
          <w:p w14:paraId="01E664A3" w14:textId="783A8C2C" w:rsidR="002B2339" w:rsidRPr="00AB3753" w:rsidRDefault="00E605F9" w:rsidP="002B2339">
            <w:hyperlink r:id="rId277" w:history="1">
              <w:r w:rsidR="002B2339" w:rsidRPr="0087581A">
                <w:rPr>
                  <w:rStyle w:val="Hyperlink"/>
                  <w:rFonts w:eastAsia="Arial"/>
                  <w:szCs w:val="20"/>
                </w:rPr>
                <w:t>https://www.gov.uk/send-vat-r</w:t>
              </w:r>
              <w:bookmarkStart w:id="129" w:name="_Hlt444174525"/>
              <w:r w:rsidR="002B2339" w:rsidRPr="0087581A">
                <w:rPr>
                  <w:rStyle w:val="Hyperlink"/>
                  <w:rFonts w:eastAsia="Arial"/>
                  <w:szCs w:val="20"/>
                </w:rPr>
                <w:t>e</w:t>
              </w:r>
              <w:bookmarkEnd w:id="129"/>
              <w:r w:rsidR="002B2339" w:rsidRPr="0087581A">
                <w:rPr>
                  <w:rStyle w:val="Hyperlink"/>
                  <w:rFonts w:eastAsia="Arial"/>
                  <w:szCs w:val="20"/>
                </w:rPr>
                <w:t>turn</w:t>
              </w:r>
            </w:hyperlink>
            <w:r w:rsidR="002B2339" w:rsidRPr="0087581A">
              <w:rPr>
                <w:rFonts w:eastAsia="Arial"/>
                <w:szCs w:val="20"/>
              </w:rPr>
              <w:t xml:space="preserve"> </w:t>
            </w:r>
          </w:p>
        </w:tc>
      </w:tr>
      <w:tr w:rsidR="002B2339" w:rsidRPr="00AB3753" w14:paraId="3188EFB7" w14:textId="77777777" w:rsidTr="00545580">
        <w:trPr>
          <w:trHeight w:val="242"/>
        </w:trPr>
        <w:tc>
          <w:tcPr>
            <w:tcW w:w="956" w:type="pct"/>
            <w:shd w:val="clear" w:color="auto" w:fill="auto"/>
          </w:tcPr>
          <w:p w14:paraId="2CB1F540" w14:textId="77777777" w:rsidR="002B2339" w:rsidRPr="00AB3753" w:rsidRDefault="002B2339" w:rsidP="002B2339">
            <w:r w:rsidRPr="00AB3753">
              <w:t xml:space="preserve">Description: </w:t>
            </w:r>
          </w:p>
        </w:tc>
        <w:tc>
          <w:tcPr>
            <w:tcW w:w="4044" w:type="pct"/>
            <w:shd w:val="clear" w:color="auto" w:fill="auto"/>
          </w:tcPr>
          <w:p w14:paraId="0B9D6DC6" w14:textId="79206007" w:rsidR="002B2339" w:rsidRPr="00AB3753" w:rsidRDefault="002B2339" w:rsidP="002B2339">
            <w:r w:rsidRPr="00F56C89">
              <w:t>Service enabling declaration and payment of VAT online. Requires registration and enrolment with the 'Government Gateway'. Similar information</w:t>
            </w:r>
            <w:r w:rsidRPr="003E3055">
              <w:t xml:space="preserve"> can be also found on the '</w:t>
            </w:r>
            <w:hyperlink r:id="rId278" w:history="1">
              <w:r>
                <w:t>GOV.</w:t>
              </w:r>
            </w:hyperlink>
            <w:r>
              <w:t>UK</w:t>
            </w:r>
            <w:r w:rsidRPr="0087581A">
              <w:rPr>
                <w:szCs w:val="20"/>
              </w:rPr>
              <w:t>' portal. Furthermore, HMRC is developing personalised digital accounts for businesses and individuals. The accounts will be tailored to their specific circumstance and enrolments, bringing together everything they need in one place.</w:t>
            </w:r>
          </w:p>
        </w:tc>
      </w:tr>
      <w:tr w:rsidR="000501CF" w:rsidRPr="00AB3753" w14:paraId="009E9B01" w14:textId="77777777" w:rsidTr="000501CF">
        <w:trPr>
          <w:trHeight w:val="311"/>
        </w:trPr>
        <w:tc>
          <w:tcPr>
            <w:tcW w:w="5000" w:type="pct"/>
            <w:gridSpan w:val="2"/>
            <w:shd w:val="clear" w:color="auto" w:fill="auto"/>
          </w:tcPr>
          <w:p w14:paraId="40DD309C" w14:textId="0CF5BFA5" w:rsidR="000501CF" w:rsidRPr="000501CF" w:rsidRDefault="00337591" w:rsidP="002B2339">
            <w:pPr>
              <w:rPr>
                <w:b/>
              </w:rPr>
            </w:pPr>
            <w:r w:rsidRPr="000501CF">
              <w:rPr>
                <w:b/>
              </w:rPr>
              <w:t>Making Tax Digital</w:t>
            </w:r>
          </w:p>
        </w:tc>
      </w:tr>
      <w:tr w:rsidR="000501CF" w:rsidRPr="00AB3753" w14:paraId="7F09F03D" w14:textId="77777777" w:rsidTr="00545580">
        <w:trPr>
          <w:trHeight w:val="311"/>
        </w:trPr>
        <w:tc>
          <w:tcPr>
            <w:tcW w:w="956" w:type="pct"/>
            <w:shd w:val="clear" w:color="auto" w:fill="auto"/>
          </w:tcPr>
          <w:p w14:paraId="30D45BE5" w14:textId="5EF3EE0F" w:rsidR="000501CF" w:rsidRDefault="000501CF" w:rsidP="000501CF">
            <w:r w:rsidRPr="00AB3753">
              <w:t>Responsibility:</w:t>
            </w:r>
          </w:p>
        </w:tc>
        <w:tc>
          <w:tcPr>
            <w:tcW w:w="4044" w:type="pct"/>
            <w:shd w:val="clear" w:color="auto" w:fill="auto"/>
          </w:tcPr>
          <w:p w14:paraId="5DD63DB3" w14:textId="52560659" w:rsidR="000501CF" w:rsidRPr="00AB3753" w:rsidRDefault="00337591" w:rsidP="000501CF">
            <w:r w:rsidRPr="00337591">
              <w:t>HM Revenue and Customs</w:t>
            </w:r>
          </w:p>
        </w:tc>
      </w:tr>
      <w:tr w:rsidR="000501CF" w:rsidRPr="00AB3753" w14:paraId="490DB9A8" w14:textId="77777777" w:rsidTr="00545580">
        <w:trPr>
          <w:trHeight w:val="311"/>
        </w:trPr>
        <w:tc>
          <w:tcPr>
            <w:tcW w:w="956" w:type="pct"/>
            <w:shd w:val="clear" w:color="auto" w:fill="auto"/>
          </w:tcPr>
          <w:p w14:paraId="23577674" w14:textId="4F00AA43" w:rsidR="000501CF" w:rsidRDefault="000501CF" w:rsidP="000501CF">
            <w:r w:rsidRPr="00AB3753">
              <w:t xml:space="preserve">Website: </w:t>
            </w:r>
          </w:p>
        </w:tc>
        <w:tc>
          <w:tcPr>
            <w:tcW w:w="4044" w:type="pct"/>
            <w:shd w:val="clear" w:color="auto" w:fill="auto"/>
          </w:tcPr>
          <w:p w14:paraId="6D67FACF" w14:textId="58B97C74" w:rsidR="005F5531" w:rsidRPr="00AB3753" w:rsidRDefault="00E605F9" w:rsidP="005F5531">
            <w:hyperlink r:id="rId279" w:history="1">
              <w:r w:rsidR="005F5531">
                <w:rPr>
                  <w:rStyle w:val="Hyperlink"/>
                </w:rPr>
                <w:t>https://www.gov.uk/government/publications/making-tax-digital/overview-of-making-tax-digital</w:t>
              </w:r>
            </w:hyperlink>
          </w:p>
        </w:tc>
      </w:tr>
      <w:tr w:rsidR="000501CF" w:rsidRPr="00AB3753" w14:paraId="4124BEEF" w14:textId="77777777" w:rsidTr="00545580">
        <w:trPr>
          <w:trHeight w:val="311"/>
        </w:trPr>
        <w:tc>
          <w:tcPr>
            <w:tcW w:w="956" w:type="pct"/>
            <w:shd w:val="clear" w:color="auto" w:fill="auto"/>
          </w:tcPr>
          <w:p w14:paraId="2DE91FFB" w14:textId="6790ACFF" w:rsidR="000501CF" w:rsidRDefault="000501CF" w:rsidP="000501CF">
            <w:r w:rsidRPr="00AB3753">
              <w:t xml:space="preserve">Description: </w:t>
            </w:r>
          </w:p>
        </w:tc>
        <w:tc>
          <w:tcPr>
            <w:tcW w:w="4044" w:type="pct"/>
            <w:shd w:val="clear" w:color="auto" w:fill="auto"/>
          </w:tcPr>
          <w:p w14:paraId="637CADCF" w14:textId="1BF26BAE" w:rsidR="000501CF" w:rsidRPr="00AB3753" w:rsidRDefault="005F5531" w:rsidP="000501CF">
            <w:r w:rsidRPr="005F5531">
              <w:t>Making Tax Digital is a key part of the government’s plans to make it easier for individuals and businesses to get their tax right and keep on top of their affairs.</w:t>
            </w:r>
          </w:p>
        </w:tc>
      </w:tr>
      <w:tr w:rsidR="00480BCD" w:rsidRPr="00AB3753" w14:paraId="263AAF95" w14:textId="77777777" w:rsidTr="00545580">
        <w:trPr>
          <w:trHeight w:val="198"/>
        </w:trPr>
        <w:tc>
          <w:tcPr>
            <w:tcW w:w="5000" w:type="pct"/>
            <w:gridSpan w:val="2"/>
            <w:shd w:val="clear" w:color="auto" w:fill="auto"/>
          </w:tcPr>
          <w:p w14:paraId="11F95B92" w14:textId="4EA7DFB8" w:rsidR="00480BCD" w:rsidRPr="00480BCD" w:rsidRDefault="00480BCD" w:rsidP="000501CF">
            <w:pPr>
              <w:rPr>
                <w:b/>
              </w:rPr>
            </w:pPr>
            <w:r>
              <w:rPr>
                <w:b/>
              </w:rPr>
              <w:t>Corporate tax: declaration, notification</w:t>
            </w:r>
          </w:p>
        </w:tc>
      </w:tr>
      <w:tr w:rsidR="000501CF" w:rsidRPr="00AB3753" w14:paraId="72C34F94" w14:textId="77777777" w:rsidTr="00545580">
        <w:trPr>
          <w:trHeight w:val="198"/>
        </w:trPr>
        <w:tc>
          <w:tcPr>
            <w:tcW w:w="956" w:type="pct"/>
            <w:shd w:val="clear" w:color="auto" w:fill="auto"/>
          </w:tcPr>
          <w:p w14:paraId="0F745856" w14:textId="77777777" w:rsidR="000501CF" w:rsidRPr="00AB3753" w:rsidRDefault="000501CF" w:rsidP="000501CF">
            <w:r w:rsidRPr="00AB3753">
              <w:t>Responsibility:</w:t>
            </w:r>
          </w:p>
        </w:tc>
        <w:tc>
          <w:tcPr>
            <w:tcW w:w="4044" w:type="pct"/>
            <w:shd w:val="clear" w:color="auto" w:fill="auto"/>
          </w:tcPr>
          <w:p w14:paraId="7D6DA797" w14:textId="640FB272" w:rsidR="000501CF" w:rsidRPr="00AB3753" w:rsidRDefault="000501CF" w:rsidP="000501CF">
            <w:r w:rsidRPr="00F56C89">
              <w:t>Central government, HM Revenue &amp; Customs</w:t>
            </w:r>
          </w:p>
        </w:tc>
      </w:tr>
      <w:tr w:rsidR="000501CF" w:rsidRPr="00AB3753" w14:paraId="0358DD14" w14:textId="77777777" w:rsidTr="00545580">
        <w:trPr>
          <w:trHeight w:val="37"/>
        </w:trPr>
        <w:tc>
          <w:tcPr>
            <w:tcW w:w="956" w:type="pct"/>
            <w:shd w:val="clear" w:color="auto" w:fill="auto"/>
          </w:tcPr>
          <w:p w14:paraId="49D0C731" w14:textId="77777777" w:rsidR="000501CF" w:rsidRPr="00AB3753" w:rsidRDefault="000501CF" w:rsidP="000501CF">
            <w:r w:rsidRPr="00AB3753">
              <w:t xml:space="preserve">Website: </w:t>
            </w:r>
          </w:p>
        </w:tc>
        <w:tc>
          <w:tcPr>
            <w:tcW w:w="4044" w:type="pct"/>
            <w:shd w:val="clear" w:color="auto" w:fill="auto"/>
          </w:tcPr>
          <w:p w14:paraId="69768854" w14:textId="493DAE4F" w:rsidR="000501CF" w:rsidRPr="00AB3753" w:rsidRDefault="00E605F9" w:rsidP="000501CF">
            <w:hyperlink r:id="rId280" w:history="1">
              <w:r w:rsidR="000501CF" w:rsidRPr="0087581A">
                <w:rPr>
                  <w:rStyle w:val="Hyperlink"/>
                  <w:rFonts w:eastAsia="Arial"/>
                  <w:szCs w:val="20"/>
                </w:rPr>
                <w:t>https://www.gov</w:t>
              </w:r>
              <w:bookmarkStart w:id="130" w:name="_Hlt444174533"/>
              <w:r w:rsidR="000501CF" w:rsidRPr="0087581A">
                <w:rPr>
                  <w:rStyle w:val="Hyperlink"/>
                  <w:rFonts w:eastAsia="Arial"/>
                  <w:szCs w:val="20"/>
                </w:rPr>
                <w:t>.</w:t>
              </w:r>
              <w:bookmarkEnd w:id="130"/>
              <w:r w:rsidR="000501CF" w:rsidRPr="0087581A">
                <w:rPr>
                  <w:rStyle w:val="Hyperlink"/>
                  <w:rFonts w:eastAsia="Arial"/>
                  <w:szCs w:val="20"/>
                </w:rPr>
                <w:t>uk/file-your-company-accounts-and-tax-return</w:t>
              </w:r>
            </w:hyperlink>
            <w:r w:rsidR="000501CF" w:rsidRPr="0087581A">
              <w:rPr>
                <w:rFonts w:eastAsia="Arial"/>
                <w:szCs w:val="20"/>
              </w:rPr>
              <w:t xml:space="preserve"> </w:t>
            </w:r>
          </w:p>
        </w:tc>
      </w:tr>
      <w:tr w:rsidR="000501CF" w:rsidRPr="00AB3753" w14:paraId="36B94A28" w14:textId="77777777" w:rsidTr="00545580">
        <w:trPr>
          <w:trHeight w:val="242"/>
        </w:trPr>
        <w:tc>
          <w:tcPr>
            <w:tcW w:w="956" w:type="pct"/>
            <w:shd w:val="clear" w:color="auto" w:fill="auto"/>
          </w:tcPr>
          <w:p w14:paraId="03260496" w14:textId="77777777" w:rsidR="000501CF" w:rsidRPr="00AB3753" w:rsidRDefault="000501CF" w:rsidP="000501CF">
            <w:r w:rsidRPr="00AB3753">
              <w:t xml:space="preserve">Description: </w:t>
            </w:r>
          </w:p>
        </w:tc>
        <w:tc>
          <w:tcPr>
            <w:tcW w:w="4044" w:type="pct"/>
            <w:shd w:val="clear" w:color="auto" w:fill="auto"/>
          </w:tcPr>
          <w:p w14:paraId="648AAA6F" w14:textId="0AB7443C" w:rsidR="000501CF" w:rsidRPr="008766BA" w:rsidRDefault="000501CF" w:rsidP="000501CF">
            <w:pPr>
              <w:rPr>
                <w:szCs w:val="20"/>
              </w:rPr>
            </w:pPr>
            <w:r w:rsidRPr="00F56C89">
              <w:t xml:space="preserve">Service enabling companies and agents to send corporation tax returns, computations and accounts over the Internet, and to make </w:t>
            </w:r>
            <w:r w:rsidRPr="00F56C89">
              <w:lastRenderedPageBreak/>
              <w:t xml:space="preserve">corresponding payments. Companies can also view details of their corporate tax position, including liabilities and payments for </w:t>
            </w:r>
            <w:r w:rsidRPr="003E3055">
              <w:t xml:space="preserve">each accounting period, and any interest or penalties that may have been charged. The system requires registration and enrolment with the 'Government Gateway'. Information on corporate tax may also be found on the </w:t>
            </w:r>
            <w:hyperlink r:id="rId281" w:history="1">
              <w:r w:rsidRPr="00F56C89">
                <w:rPr>
                  <w:rStyle w:val="Hyperlink"/>
                </w:rPr>
                <w:t>GOV.U</w:t>
              </w:r>
              <w:bookmarkStart w:id="131" w:name="_Hlt444174538"/>
              <w:r w:rsidRPr="00F56C89">
                <w:rPr>
                  <w:rStyle w:val="Hyperlink"/>
                </w:rPr>
                <w:t>K</w:t>
              </w:r>
              <w:bookmarkEnd w:id="131"/>
              <w:r w:rsidRPr="00F56C89">
                <w:rPr>
                  <w:rStyle w:val="Hyperlink"/>
                </w:rPr>
                <w:t xml:space="preserve"> w</w:t>
              </w:r>
              <w:r w:rsidRPr="003E3055">
                <w:rPr>
                  <w:rStyle w:val="Hyperlink"/>
                </w:rPr>
                <w:t>ebsite</w:t>
              </w:r>
            </w:hyperlink>
            <w:r w:rsidRPr="00F56C89">
              <w:t>.</w:t>
            </w:r>
          </w:p>
        </w:tc>
      </w:tr>
      <w:tr w:rsidR="000501CF" w:rsidRPr="00AB3753" w14:paraId="15744BE3" w14:textId="77777777" w:rsidTr="00545580">
        <w:trPr>
          <w:trHeight w:val="198"/>
        </w:trPr>
        <w:tc>
          <w:tcPr>
            <w:tcW w:w="5000" w:type="pct"/>
            <w:gridSpan w:val="2"/>
            <w:shd w:val="clear" w:color="auto" w:fill="auto"/>
          </w:tcPr>
          <w:p w14:paraId="53FFBFF7" w14:textId="24C59C6A" w:rsidR="000501CF" w:rsidRPr="0065573A" w:rsidRDefault="000501CF" w:rsidP="000501CF">
            <w:pPr>
              <w:rPr>
                <w:b/>
              </w:rPr>
            </w:pPr>
            <w:r>
              <w:rPr>
                <w:b/>
              </w:rPr>
              <w:lastRenderedPageBreak/>
              <w:t>Customs declarations (eCustoms)</w:t>
            </w:r>
          </w:p>
        </w:tc>
      </w:tr>
      <w:tr w:rsidR="000501CF" w:rsidRPr="00AB3753" w14:paraId="163DDD13" w14:textId="77777777" w:rsidTr="00545580">
        <w:trPr>
          <w:trHeight w:val="198"/>
        </w:trPr>
        <w:tc>
          <w:tcPr>
            <w:tcW w:w="956" w:type="pct"/>
            <w:shd w:val="clear" w:color="auto" w:fill="auto"/>
          </w:tcPr>
          <w:p w14:paraId="298FFF2F" w14:textId="77777777" w:rsidR="000501CF" w:rsidRPr="00AB3753" w:rsidRDefault="000501CF" w:rsidP="000501CF">
            <w:r w:rsidRPr="00AB3753">
              <w:t>Responsibility:</w:t>
            </w:r>
          </w:p>
        </w:tc>
        <w:tc>
          <w:tcPr>
            <w:tcW w:w="4044" w:type="pct"/>
            <w:shd w:val="clear" w:color="auto" w:fill="auto"/>
          </w:tcPr>
          <w:p w14:paraId="143D7F00" w14:textId="4EF5F074" w:rsidR="000501CF" w:rsidRPr="00AB3753" w:rsidRDefault="000501CF" w:rsidP="000501CF">
            <w:r w:rsidRPr="00F56C89">
              <w:t>Central government, HM Revenue &amp; Customs</w:t>
            </w:r>
          </w:p>
        </w:tc>
      </w:tr>
      <w:tr w:rsidR="000501CF" w:rsidRPr="00AB3753" w14:paraId="35BB4DD4" w14:textId="77777777" w:rsidTr="00545580">
        <w:trPr>
          <w:trHeight w:val="37"/>
        </w:trPr>
        <w:tc>
          <w:tcPr>
            <w:tcW w:w="956" w:type="pct"/>
            <w:shd w:val="clear" w:color="auto" w:fill="auto"/>
          </w:tcPr>
          <w:p w14:paraId="5E56CC9C" w14:textId="77777777" w:rsidR="000501CF" w:rsidRPr="00AB3753" w:rsidRDefault="000501CF" w:rsidP="000501CF">
            <w:r w:rsidRPr="00AB3753">
              <w:t xml:space="preserve">Website: </w:t>
            </w:r>
          </w:p>
        </w:tc>
        <w:tc>
          <w:tcPr>
            <w:tcW w:w="4044" w:type="pct"/>
            <w:shd w:val="clear" w:color="auto" w:fill="auto"/>
          </w:tcPr>
          <w:p w14:paraId="42F46B0B" w14:textId="4C165ECB" w:rsidR="000501CF" w:rsidRPr="00AB3753" w:rsidRDefault="00E605F9" w:rsidP="000501CF">
            <w:hyperlink r:id="rId282" w:history="1">
              <w:r w:rsidR="000501CF" w:rsidRPr="0087581A">
                <w:rPr>
                  <w:rStyle w:val="Hyperlink"/>
                  <w:szCs w:val="20"/>
                </w:rPr>
                <w:t>https://www.gov.uk/</w:t>
              </w:r>
              <w:bookmarkStart w:id="132" w:name="_Hlt444174542"/>
              <w:r w:rsidR="000501CF" w:rsidRPr="0087581A">
                <w:rPr>
                  <w:rStyle w:val="Hyperlink"/>
                  <w:szCs w:val="20"/>
                </w:rPr>
                <w:t>t</w:t>
              </w:r>
              <w:bookmarkEnd w:id="132"/>
              <w:r w:rsidR="000501CF" w:rsidRPr="0087581A">
                <w:rPr>
                  <w:rStyle w:val="Hyperlink"/>
                  <w:szCs w:val="20"/>
                </w:rPr>
                <w:t>opic/business-tax/import-export</w:t>
              </w:r>
            </w:hyperlink>
            <w:r w:rsidR="000501CF" w:rsidRPr="0087581A">
              <w:rPr>
                <w:szCs w:val="20"/>
              </w:rPr>
              <w:t xml:space="preserve"> </w:t>
            </w:r>
          </w:p>
        </w:tc>
      </w:tr>
      <w:tr w:rsidR="000501CF" w:rsidRPr="00AB3753" w14:paraId="0AA427E8" w14:textId="77777777" w:rsidTr="00545580">
        <w:trPr>
          <w:trHeight w:val="242"/>
        </w:trPr>
        <w:tc>
          <w:tcPr>
            <w:tcW w:w="956" w:type="pct"/>
            <w:shd w:val="clear" w:color="auto" w:fill="auto"/>
          </w:tcPr>
          <w:p w14:paraId="6DA586C5" w14:textId="77777777" w:rsidR="000501CF" w:rsidRPr="00AB3753" w:rsidRDefault="000501CF" w:rsidP="000501CF">
            <w:r w:rsidRPr="00AB3753">
              <w:t xml:space="preserve">Description: </w:t>
            </w:r>
          </w:p>
        </w:tc>
        <w:tc>
          <w:tcPr>
            <w:tcW w:w="4044" w:type="pct"/>
            <w:shd w:val="clear" w:color="auto" w:fill="auto"/>
          </w:tcPr>
          <w:p w14:paraId="02301BB9" w14:textId="113F649F" w:rsidR="000501CF" w:rsidRPr="00AB3753" w:rsidRDefault="000501CF" w:rsidP="000501CF">
            <w:r w:rsidRPr="00F56C89">
              <w:t xml:space="preserve">Electronic services (web-based and EDI-based) available to importers/exporters and for declaration and payment of customs operations. Similar information on customs may also be found on the </w:t>
            </w:r>
            <w:hyperlink r:id="rId283" w:history="1">
              <w:r w:rsidRPr="00F56C89">
                <w:rPr>
                  <w:rStyle w:val="Hyperlink"/>
                </w:rPr>
                <w:t>GOV.UK website</w:t>
              </w:r>
            </w:hyperlink>
            <w:r w:rsidRPr="00F56C89">
              <w:t>.</w:t>
            </w:r>
          </w:p>
        </w:tc>
      </w:tr>
    </w:tbl>
    <w:p w14:paraId="700297C5" w14:textId="1FA8E6AD" w:rsidR="003730DF" w:rsidRDefault="003730DF" w:rsidP="001F36DA">
      <w:pPr>
        <w:pStyle w:val="Heading2"/>
      </w:pPr>
      <w:bookmarkStart w:id="133" w:name="_Toc1475011"/>
      <w:r w:rsidRPr="001F36DA">
        <w:t>Selling in the EU</w:t>
      </w:r>
      <w:bookmarkEnd w:id="133"/>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B22F8E" w:rsidRPr="00AB3753" w14:paraId="390B9DB8" w14:textId="77777777" w:rsidTr="00545580">
        <w:trPr>
          <w:trHeight w:val="94"/>
        </w:trPr>
        <w:tc>
          <w:tcPr>
            <w:tcW w:w="5000" w:type="pct"/>
            <w:gridSpan w:val="2"/>
            <w:shd w:val="clear" w:color="auto" w:fill="EFFBFF"/>
          </w:tcPr>
          <w:p w14:paraId="5377E150" w14:textId="77777777" w:rsidR="00B22F8E" w:rsidRPr="00AB3753" w:rsidRDefault="00B22F8E" w:rsidP="00545580">
            <w:pPr>
              <w:pStyle w:val="Subtitle"/>
            </w:pPr>
            <w:r>
              <w:t>Public contracts</w:t>
            </w:r>
          </w:p>
        </w:tc>
      </w:tr>
      <w:tr w:rsidR="00B22F8E" w:rsidRPr="00AB3753" w14:paraId="767E67EB" w14:textId="77777777" w:rsidTr="00545580">
        <w:trPr>
          <w:trHeight w:val="198"/>
        </w:trPr>
        <w:tc>
          <w:tcPr>
            <w:tcW w:w="5000" w:type="pct"/>
            <w:gridSpan w:val="2"/>
            <w:shd w:val="clear" w:color="auto" w:fill="auto"/>
          </w:tcPr>
          <w:p w14:paraId="0DAE65A7" w14:textId="3DAF5A2B" w:rsidR="00B22F8E" w:rsidRPr="00AB3753" w:rsidRDefault="00F73633" w:rsidP="00545580">
            <w:r>
              <w:rPr>
                <w:rStyle w:val="Strong"/>
              </w:rPr>
              <w:t>National archives</w:t>
            </w:r>
          </w:p>
        </w:tc>
      </w:tr>
      <w:tr w:rsidR="008E5AE4" w:rsidRPr="00AB3753" w14:paraId="680AA279" w14:textId="77777777" w:rsidTr="00545580">
        <w:trPr>
          <w:trHeight w:val="198"/>
        </w:trPr>
        <w:tc>
          <w:tcPr>
            <w:tcW w:w="956" w:type="pct"/>
            <w:shd w:val="clear" w:color="auto" w:fill="auto"/>
          </w:tcPr>
          <w:p w14:paraId="6A65A1AC" w14:textId="77777777" w:rsidR="008E5AE4" w:rsidRPr="00AB3753" w:rsidRDefault="008E5AE4" w:rsidP="008E5AE4">
            <w:r w:rsidRPr="00AB3753">
              <w:t>Responsibility:</w:t>
            </w:r>
          </w:p>
        </w:tc>
        <w:tc>
          <w:tcPr>
            <w:tcW w:w="4044" w:type="pct"/>
            <w:shd w:val="clear" w:color="auto" w:fill="auto"/>
          </w:tcPr>
          <w:p w14:paraId="57F834B3" w14:textId="7DA3EFF5" w:rsidR="008E5AE4" w:rsidRPr="00AB3753" w:rsidRDefault="008E5AE4" w:rsidP="008E5AE4">
            <w:r w:rsidRPr="00F56C89">
              <w:t>HM Government, Department for Culture, Media and Sport</w:t>
            </w:r>
          </w:p>
        </w:tc>
      </w:tr>
      <w:tr w:rsidR="008E5AE4" w:rsidRPr="00AB3753" w14:paraId="75971F95" w14:textId="77777777" w:rsidTr="00545580">
        <w:trPr>
          <w:trHeight w:val="37"/>
        </w:trPr>
        <w:tc>
          <w:tcPr>
            <w:tcW w:w="956" w:type="pct"/>
            <w:shd w:val="clear" w:color="auto" w:fill="auto"/>
          </w:tcPr>
          <w:p w14:paraId="7B07E7ED" w14:textId="77777777" w:rsidR="008E5AE4" w:rsidRPr="00AB3753" w:rsidRDefault="008E5AE4" w:rsidP="008E5AE4">
            <w:r w:rsidRPr="00AB3753">
              <w:t xml:space="preserve">Website: </w:t>
            </w:r>
          </w:p>
        </w:tc>
        <w:tc>
          <w:tcPr>
            <w:tcW w:w="4044" w:type="pct"/>
            <w:shd w:val="clear" w:color="auto" w:fill="auto"/>
          </w:tcPr>
          <w:p w14:paraId="7959657B" w14:textId="15398B2F" w:rsidR="008E5AE4" w:rsidRPr="00AB3753" w:rsidRDefault="00E605F9" w:rsidP="008E5AE4">
            <w:hyperlink r:id="rId284" w:history="1">
              <w:r w:rsidR="008E5AE4" w:rsidRPr="001F43CD">
                <w:rPr>
                  <w:rStyle w:val="Hyperlink"/>
                  <w:szCs w:val="20"/>
                </w:rPr>
                <w:t>http://www.legislati</w:t>
              </w:r>
              <w:bookmarkStart w:id="134" w:name="_Hlt444174547"/>
              <w:r w:rsidR="008E5AE4" w:rsidRPr="001F43CD">
                <w:rPr>
                  <w:rStyle w:val="Hyperlink"/>
                  <w:szCs w:val="20"/>
                </w:rPr>
                <w:t>o</w:t>
              </w:r>
              <w:bookmarkEnd w:id="134"/>
              <w:r w:rsidR="008E5AE4" w:rsidRPr="001F43CD">
                <w:rPr>
                  <w:rStyle w:val="Hyperlink"/>
                  <w:szCs w:val="20"/>
                </w:rPr>
                <w:t>n.gov.uk</w:t>
              </w:r>
            </w:hyperlink>
            <w:r w:rsidR="008E5AE4" w:rsidRPr="0087581A">
              <w:rPr>
                <w:szCs w:val="20"/>
              </w:rPr>
              <w:t xml:space="preserve"> </w:t>
            </w:r>
          </w:p>
        </w:tc>
      </w:tr>
      <w:tr w:rsidR="008E5AE4" w:rsidRPr="00AB3753" w14:paraId="003B3BFD" w14:textId="77777777" w:rsidTr="00545580">
        <w:trPr>
          <w:trHeight w:val="242"/>
        </w:trPr>
        <w:tc>
          <w:tcPr>
            <w:tcW w:w="956" w:type="pct"/>
            <w:shd w:val="clear" w:color="auto" w:fill="auto"/>
          </w:tcPr>
          <w:p w14:paraId="41A399BB" w14:textId="77777777" w:rsidR="008E5AE4" w:rsidRPr="00AB3753" w:rsidRDefault="008E5AE4" w:rsidP="008E5AE4">
            <w:r w:rsidRPr="00AB3753">
              <w:t xml:space="preserve">Description: </w:t>
            </w:r>
          </w:p>
        </w:tc>
        <w:tc>
          <w:tcPr>
            <w:tcW w:w="4044" w:type="pct"/>
            <w:shd w:val="clear" w:color="auto" w:fill="auto"/>
          </w:tcPr>
          <w:p w14:paraId="3C4D657D" w14:textId="5B9D433E" w:rsidR="008E5AE4" w:rsidRPr="00AB3753" w:rsidRDefault="008E5AE4" w:rsidP="008E5AE4">
            <w:r w:rsidRPr="00F56C89">
              <w:t>Official online database of primary and secondary legislation in the United Kingdom.</w:t>
            </w:r>
          </w:p>
        </w:tc>
      </w:tr>
      <w:tr w:rsidR="00717A59" w:rsidRPr="00AB3753" w14:paraId="1379BEA0" w14:textId="77777777" w:rsidTr="00717A59">
        <w:trPr>
          <w:trHeight w:val="311"/>
        </w:trPr>
        <w:tc>
          <w:tcPr>
            <w:tcW w:w="5000" w:type="pct"/>
            <w:gridSpan w:val="2"/>
            <w:shd w:val="clear" w:color="auto" w:fill="auto"/>
          </w:tcPr>
          <w:p w14:paraId="45456D2A" w14:textId="1BEE7BBD" w:rsidR="00717A59" w:rsidRPr="00717A59" w:rsidRDefault="00717A59" w:rsidP="008E5AE4">
            <w:pPr>
              <w:rPr>
                <w:b/>
              </w:rPr>
            </w:pPr>
            <w:r>
              <w:rPr>
                <w:b/>
              </w:rPr>
              <w:t>Public procurement / eProcurement</w:t>
            </w:r>
          </w:p>
        </w:tc>
      </w:tr>
      <w:tr w:rsidR="00717A59" w:rsidRPr="00AB3753" w14:paraId="6C66C94A" w14:textId="77777777" w:rsidTr="00545580">
        <w:trPr>
          <w:trHeight w:val="311"/>
        </w:trPr>
        <w:tc>
          <w:tcPr>
            <w:tcW w:w="956" w:type="pct"/>
            <w:shd w:val="clear" w:color="auto" w:fill="auto"/>
          </w:tcPr>
          <w:p w14:paraId="240550A5" w14:textId="5FC57F39" w:rsidR="00717A59" w:rsidRDefault="00717A59" w:rsidP="00717A59">
            <w:r w:rsidRPr="00AB3753">
              <w:t>Responsibility:</w:t>
            </w:r>
          </w:p>
        </w:tc>
        <w:tc>
          <w:tcPr>
            <w:tcW w:w="4044" w:type="pct"/>
            <w:shd w:val="clear" w:color="auto" w:fill="auto"/>
          </w:tcPr>
          <w:p w14:paraId="7AF38CA0" w14:textId="5575227E" w:rsidR="00717A59" w:rsidRPr="00AB3753" w:rsidRDefault="00717A59" w:rsidP="00717A59">
            <w:r w:rsidRPr="00F56C89">
              <w:t>Crown Commercial Service, Cabinet Office</w:t>
            </w:r>
          </w:p>
        </w:tc>
      </w:tr>
      <w:tr w:rsidR="00717A59" w:rsidRPr="00AB3753" w14:paraId="0C62BACD" w14:textId="77777777" w:rsidTr="00545580">
        <w:trPr>
          <w:trHeight w:val="311"/>
        </w:trPr>
        <w:tc>
          <w:tcPr>
            <w:tcW w:w="956" w:type="pct"/>
            <w:shd w:val="clear" w:color="auto" w:fill="auto"/>
          </w:tcPr>
          <w:p w14:paraId="5172117F" w14:textId="36AE8D8B" w:rsidR="00717A59" w:rsidRDefault="00717A59" w:rsidP="00717A59">
            <w:r w:rsidRPr="00AB3753">
              <w:t xml:space="preserve">Website: </w:t>
            </w:r>
          </w:p>
        </w:tc>
        <w:tc>
          <w:tcPr>
            <w:tcW w:w="4044" w:type="pct"/>
            <w:shd w:val="clear" w:color="auto" w:fill="auto"/>
          </w:tcPr>
          <w:p w14:paraId="201623A9" w14:textId="09B929C6" w:rsidR="00717A59" w:rsidRPr="00AB3753" w:rsidRDefault="00E605F9" w:rsidP="00717A59">
            <w:hyperlink r:id="rId285" w:history="1">
              <w:r w:rsidR="00717A59" w:rsidRPr="001F43CD">
                <w:rPr>
                  <w:rStyle w:val="Hyperlink"/>
                  <w:szCs w:val="20"/>
                </w:rPr>
                <w:t>https://www.gov.u</w:t>
              </w:r>
              <w:bookmarkStart w:id="135" w:name="_Hlt444174882"/>
              <w:r w:rsidR="00717A59" w:rsidRPr="001F43CD">
                <w:rPr>
                  <w:rStyle w:val="Hyperlink"/>
                  <w:szCs w:val="20"/>
                </w:rPr>
                <w:t>k</w:t>
              </w:r>
              <w:bookmarkEnd w:id="135"/>
              <w:r w:rsidR="00717A59" w:rsidRPr="001F43CD">
                <w:rPr>
                  <w:rStyle w:val="Hyperlink"/>
                  <w:szCs w:val="20"/>
                </w:rPr>
                <w:t xml:space="preserve">/government/organisations/crown-commercial-service </w:t>
              </w:r>
            </w:hyperlink>
            <w:r w:rsidR="00717A59" w:rsidRPr="0087581A">
              <w:rPr>
                <w:szCs w:val="20"/>
              </w:rPr>
              <w:t xml:space="preserve"> </w:t>
            </w:r>
          </w:p>
        </w:tc>
      </w:tr>
      <w:tr w:rsidR="00717A59" w:rsidRPr="00AB3753" w14:paraId="44A336BB" w14:textId="77777777" w:rsidTr="00545580">
        <w:trPr>
          <w:trHeight w:val="311"/>
        </w:trPr>
        <w:tc>
          <w:tcPr>
            <w:tcW w:w="956" w:type="pct"/>
            <w:shd w:val="clear" w:color="auto" w:fill="auto"/>
          </w:tcPr>
          <w:p w14:paraId="74ADC317" w14:textId="6178CD2F" w:rsidR="00717A59" w:rsidRDefault="00717A59" w:rsidP="00717A59">
            <w:r w:rsidRPr="00AB3753">
              <w:t xml:space="preserve">Description: </w:t>
            </w:r>
          </w:p>
        </w:tc>
        <w:tc>
          <w:tcPr>
            <w:tcW w:w="4044" w:type="pct"/>
            <w:shd w:val="clear" w:color="auto" w:fill="auto"/>
          </w:tcPr>
          <w:p w14:paraId="492251A6" w14:textId="1F8436EC" w:rsidR="00717A59" w:rsidRPr="00AB3753" w:rsidRDefault="00717A59" w:rsidP="00717A59">
            <w:r w:rsidRPr="00F56C89">
              <w:t xml:space="preserve">The Crown Commercial Service is the UK's non-mandatory national eProcurement platform, </w:t>
            </w:r>
            <w:r w:rsidRPr="003E3055">
              <w:t>which is an executive agency of the Cabinet Office. It is a Trading Fund, run on commercial lines, which generates income to cover its costs and operates at no cost to the taxpayer. It is the largest Professional Buying Organisation (PBO) in the public sec</w:t>
            </w:r>
            <w:r w:rsidRPr="001F564B">
              <w:t>tor.</w:t>
            </w:r>
          </w:p>
        </w:tc>
      </w:tr>
      <w:tr w:rsidR="00717A59" w:rsidRPr="00AB3753" w14:paraId="0C73FDC8" w14:textId="77777777" w:rsidTr="00545580">
        <w:trPr>
          <w:trHeight w:val="94"/>
        </w:trPr>
        <w:tc>
          <w:tcPr>
            <w:tcW w:w="5000" w:type="pct"/>
            <w:gridSpan w:val="2"/>
            <w:shd w:val="clear" w:color="auto" w:fill="EFFBFF"/>
          </w:tcPr>
          <w:p w14:paraId="5A04FD3D" w14:textId="77777777" w:rsidR="00717A59" w:rsidRPr="00AB3753" w:rsidRDefault="00717A59" w:rsidP="00717A59">
            <w:pPr>
              <w:pStyle w:val="Subtitle"/>
            </w:pPr>
            <w:r>
              <w:t>Selling goods and services</w:t>
            </w:r>
          </w:p>
        </w:tc>
      </w:tr>
      <w:tr w:rsidR="00717A59" w:rsidRPr="00AB3753" w14:paraId="7AFDAAA2" w14:textId="77777777" w:rsidTr="00545580">
        <w:trPr>
          <w:trHeight w:val="198"/>
        </w:trPr>
        <w:tc>
          <w:tcPr>
            <w:tcW w:w="5000" w:type="pct"/>
            <w:gridSpan w:val="2"/>
            <w:shd w:val="clear" w:color="auto" w:fill="auto"/>
          </w:tcPr>
          <w:p w14:paraId="58DB955B" w14:textId="58B80675" w:rsidR="00717A59" w:rsidRPr="000F6A88" w:rsidRDefault="000F6A88" w:rsidP="00717A59">
            <w:pPr>
              <w:rPr>
                <w:b/>
              </w:rPr>
            </w:pPr>
            <w:r>
              <w:rPr>
                <w:b/>
              </w:rPr>
              <w:t>Business</w:t>
            </w:r>
            <w:r w:rsidR="00246E88">
              <w:rPr>
                <w:b/>
              </w:rPr>
              <w:t xml:space="preserve"> for the UK leaving the EU</w:t>
            </w:r>
          </w:p>
        </w:tc>
      </w:tr>
      <w:tr w:rsidR="00717A59" w:rsidRPr="00AB3753" w14:paraId="7DBC43A2" w14:textId="77777777" w:rsidTr="00545580">
        <w:trPr>
          <w:trHeight w:val="198"/>
        </w:trPr>
        <w:tc>
          <w:tcPr>
            <w:tcW w:w="956" w:type="pct"/>
            <w:shd w:val="clear" w:color="auto" w:fill="auto"/>
          </w:tcPr>
          <w:p w14:paraId="7087FC3D" w14:textId="77777777" w:rsidR="00717A59" w:rsidRPr="00AB3753" w:rsidRDefault="00717A59" w:rsidP="00717A59">
            <w:r w:rsidRPr="00AB3753">
              <w:t>Responsibility:</w:t>
            </w:r>
          </w:p>
        </w:tc>
        <w:tc>
          <w:tcPr>
            <w:tcW w:w="4044" w:type="pct"/>
            <w:shd w:val="clear" w:color="auto" w:fill="auto"/>
          </w:tcPr>
          <w:p w14:paraId="2BE4A5E0" w14:textId="5D91FF6A" w:rsidR="00717A59" w:rsidRPr="00AB3753" w:rsidRDefault="00E26FF1" w:rsidP="00717A59">
            <w:r w:rsidRPr="00E26FF1">
              <w:t>Central government</w:t>
            </w:r>
          </w:p>
        </w:tc>
      </w:tr>
      <w:tr w:rsidR="00717A59" w:rsidRPr="00AB3753" w14:paraId="4E79FDE8" w14:textId="77777777" w:rsidTr="00545580">
        <w:trPr>
          <w:trHeight w:val="37"/>
        </w:trPr>
        <w:tc>
          <w:tcPr>
            <w:tcW w:w="956" w:type="pct"/>
            <w:shd w:val="clear" w:color="auto" w:fill="auto"/>
          </w:tcPr>
          <w:p w14:paraId="3A7BA612" w14:textId="77777777" w:rsidR="00717A59" w:rsidRPr="00AB3753" w:rsidRDefault="00717A59" w:rsidP="00717A59">
            <w:r w:rsidRPr="00AB3753">
              <w:t xml:space="preserve">Website: </w:t>
            </w:r>
          </w:p>
        </w:tc>
        <w:tc>
          <w:tcPr>
            <w:tcW w:w="4044" w:type="pct"/>
            <w:shd w:val="clear" w:color="auto" w:fill="auto"/>
          </w:tcPr>
          <w:p w14:paraId="349EE312" w14:textId="03A9C352" w:rsidR="00246E88" w:rsidRPr="00AB3753" w:rsidRDefault="00E605F9" w:rsidP="00246E88">
            <w:hyperlink r:id="rId286" w:history="1">
              <w:r w:rsidR="00246E88">
                <w:rPr>
                  <w:rStyle w:val="Hyperlink"/>
                </w:rPr>
                <w:t>https://www.gov.uk/business-uk-leaving-eu</w:t>
              </w:r>
            </w:hyperlink>
          </w:p>
        </w:tc>
      </w:tr>
      <w:tr w:rsidR="00717A59" w:rsidRPr="00AB3753" w14:paraId="156335B2" w14:textId="77777777" w:rsidTr="00545580">
        <w:trPr>
          <w:trHeight w:val="242"/>
        </w:trPr>
        <w:tc>
          <w:tcPr>
            <w:tcW w:w="956" w:type="pct"/>
            <w:shd w:val="clear" w:color="auto" w:fill="auto"/>
          </w:tcPr>
          <w:p w14:paraId="390E9B5A" w14:textId="77777777" w:rsidR="00717A59" w:rsidRPr="00AB3753" w:rsidRDefault="00717A59" w:rsidP="00717A59">
            <w:r w:rsidRPr="00AB3753">
              <w:t xml:space="preserve">Description: </w:t>
            </w:r>
          </w:p>
        </w:tc>
        <w:tc>
          <w:tcPr>
            <w:tcW w:w="4044" w:type="pct"/>
            <w:shd w:val="clear" w:color="auto" w:fill="auto"/>
          </w:tcPr>
          <w:p w14:paraId="006A9F05" w14:textId="7921C311" w:rsidR="00717A59" w:rsidRPr="00AB3753" w:rsidRDefault="00246E88" w:rsidP="00717A59">
            <w:r>
              <w:t xml:space="preserve">This is a tool which can be used </w:t>
            </w:r>
            <w:r w:rsidR="00C4288D">
              <w:t>to find out what your business or organisation may need to do to prepare for the UK leaving the EU, what is changing in the industry of the existing business and what is the information on specific rules and regulations.</w:t>
            </w:r>
          </w:p>
        </w:tc>
      </w:tr>
      <w:tr w:rsidR="00090879" w:rsidRPr="00AB3753" w14:paraId="5E7F5008" w14:textId="77777777" w:rsidTr="00090879">
        <w:trPr>
          <w:trHeight w:val="311"/>
        </w:trPr>
        <w:tc>
          <w:tcPr>
            <w:tcW w:w="5000" w:type="pct"/>
            <w:gridSpan w:val="2"/>
            <w:shd w:val="clear" w:color="auto" w:fill="auto"/>
          </w:tcPr>
          <w:p w14:paraId="38242A80" w14:textId="72F71BC4" w:rsidR="00090879" w:rsidRPr="00E025C2" w:rsidRDefault="00090879" w:rsidP="008C6A01">
            <w:pPr>
              <w:keepNext/>
              <w:keepLines/>
              <w:rPr>
                <w:b/>
              </w:rPr>
            </w:pPr>
            <w:r>
              <w:rPr>
                <w:b/>
              </w:rPr>
              <w:lastRenderedPageBreak/>
              <w:t>Exporting and doing business abroad</w:t>
            </w:r>
          </w:p>
        </w:tc>
      </w:tr>
      <w:tr w:rsidR="00090879" w:rsidRPr="00AB3753" w14:paraId="7FC221D8" w14:textId="77777777" w:rsidTr="00545580">
        <w:trPr>
          <w:trHeight w:val="311"/>
        </w:trPr>
        <w:tc>
          <w:tcPr>
            <w:tcW w:w="956" w:type="pct"/>
            <w:shd w:val="clear" w:color="auto" w:fill="auto"/>
          </w:tcPr>
          <w:p w14:paraId="25322525" w14:textId="7C24FBB7" w:rsidR="00090879" w:rsidRDefault="00090879" w:rsidP="008C6A01">
            <w:pPr>
              <w:keepNext/>
              <w:keepLines/>
            </w:pPr>
            <w:r w:rsidRPr="00AB3753">
              <w:t>Responsibility:</w:t>
            </w:r>
          </w:p>
        </w:tc>
        <w:tc>
          <w:tcPr>
            <w:tcW w:w="4044" w:type="pct"/>
            <w:shd w:val="clear" w:color="auto" w:fill="auto"/>
          </w:tcPr>
          <w:p w14:paraId="0FC7D1A3" w14:textId="135BD180" w:rsidR="00090879" w:rsidRPr="00AB3753" w:rsidRDefault="00090879" w:rsidP="008C6A01">
            <w:pPr>
              <w:keepNext/>
              <w:keepLines/>
            </w:pPr>
            <w:r w:rsidRPr="00E26FF1">
              <w:t>Central government</w:t>
            </w:r>
          </w:p>
        </w:tc>
      </w:tr>
      <w:tr w:rsidR="00090879" w:rsidRPr="00AB3753" w14:paraId="663F9E77" w14:textId="77777777" w:rsidTr="00545580">
        <w:trPr>
          <w:trHeight w:val="311"/>
        </w:trPr>
        <w:tc>
          <w:tcPr>
            <w:tcW w:w="956" w:type="pct"/>
            <w:shd w:val="clear" w:color="auto" w:fill="auto"/>
          </w:tcPr>
          <w:p w14:paraId="6FA7C371" w14:textId="31D9A31A" w:rsidR="00090879" w:rsidRDefault="00090879" w:rsidP="008C6A01">
            <w:pPr>
              <w:keepNext/>
              <w:keepLines/>
            </w:pPr>
            <w:r w:rsidRPr="00AB3753">
              <w:t xml:space="preserve">Website: </w:t>
            </w:r>
          </w:p>
        </w:tc>
        <w:tc>
          <w:tcPr>
            <w:tcW w:w="4044" w:type="pct"/>
            <w:shd w:val="clear" w:color="auto" w:fill="auto"/>
          </w:tcPr>
          <w:p w14:paraId="1201B313" w14:textId="43C13679" w:rsidR="00DA1E95" w:rsidRPr="00AB3753" w:rsidRDefault="00E605F9" w:rsidP="008C6A01">
            <w:pPr>
              <w:keepNext/>
              <w:keepLines/>
            </w:pPr>
            <w:hyperlink r:id="rId287" w:history="1">
              <w:r w:rsidR="00DA1E95">
                <w:rPr>
                  <w:rStyle w:val="Hyperlink"/>
                </w:rPr>
                <w:t>https://www.gov.uk/starting-to-export/within-eu</w:t>
              </w:r>
            </w:hyperlink>
          </w:p>
        </w:tc>
      </w:tr>
      <w:tr w:rsidR="00090879" w:rsidRPr="00AB3753" w14:paraId="33023006" w14:textId="77777777" w:rsidTr="00545580">
        <w:trPr>
          <w:trHeight w:val="311"/>
        </w:trPr>
        <w:tc>
          <w:tcPr>
            <w:tcW w:w="956" w:type="pct"/>
            <w:shd w:val="clear" w:color="auto" w:fill="auto"/>
          </w:tcPr>
          <w:p w14:paraId="3EE361A7" w14:textId="0552ED99" w:rsidR="00090879" w:rsidRDefault="00090879" w:rsidP="00090879">
            <w:r w:rsidRPr="00AB3753">
              <w:t xml:space="preserve">Description: </w:t>
            </w:r>
          </w:p>
        </w:tc>
        <w:tc>
          <w:tcPr>
            <w:tcW w:w="4044" w:type="pct"/>
            <w:shd w:val="clear" w:color="auto" w:fill="auto"/>
          </w:tcPr>
          <w:p w14:paraId="34260E5F" w14:textId="422619BF" w:rsidR="00090879" w:rsidRPr="00AB3753" w:rsidRDefault="00DA1E95" w:rsidP="00090879">
            <w:r>
              <w:t xml:space="preserve">This is a service which explains what </w:t>
            </w:r>
            <w:r w:rsidR="00C12382">
              <w:t>the tasks are</w:t>
            </w:r>
            <w:r>
              <w:t xml:space="preserve"> to move goods within the EU.</w:t>
            </w:r>
            <w:r w:rsidR="00C12382">
              <w:t xml:space="preserve"> If the UK leaves the EU without a deal, it is necessary to follow specific rules for exporting goods from the rest of the world.</w:t>
            </w:r>
          </w:p>
        </w:tc>
      </w:tr>
    </w:tbl>
    <w:p w14:paraId="2E855D66" w14:textId="32A55B01" w:rsidR="003730DF" w:rsidRDefault="003730DF" w:rsidP="001F36DA">
      <w:pPr>
        <w:pStyle w:val="Heading2"/>
      </w:pPr>
      <w:bookmarkStart w:id="136" w:name="_Toc1475012"/>
      <w:r w:rsidRPr="001F36DA">
        <w:t>Human Resources</w:t>
      </w:r>
      <w:bookmarkEnd w:id="136"/>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D4F76" w:rsidRPr="00AB3753" w14:paraId="553421E3" w14:textId="77777777" w:rsidTr="00545580">
        <w:trPr>
          <w:trHeight w:val="94"/>
        </w:trPr>
        <w:tc>
          <w:tcPr>
            <w:tcW w:w="5000" w:type="pct"/>
            <w:gridSpan w:val="2"/>
            <w:shd w:val="clear" w:color="auto" w:fill="EFFBFF"/>
          </w:tcPr>
          <w:p w14:paraId="18DF9A6E" w14:textId="77777777" w:rsidR="00AD4F76" w:rsidRPr="007457CA" w:rsidRDefault="00AD4F76" w:rsidP="00545580">
            <w:pPr>
              <w:pStyle w:val="Subtitle"/>
            </w:pPr>
            <w:r w:rsidRPr="000B73C1">
              <w:t>Employment contracts</w:t>
            </w:r>
          </w:p>
        </w:tc>
      </w:tr>
      <w:tr w:rsidR="00AD4F76" w:rsidRPr="007457CA" w14:paraId="70A8F927" w14:textId="77777777" w:rsidTr="00545580">
        <w:trPr>
          <w:trHeight w:val="94"/>
        </w:trPr>
        <w:tc>
          <w:tcPr>
            <w:tcW w:w="5000" w:type="pct"/>
            <w:gridSpan w:val="2"/>
            <w:shd w:val="clear" w:color="auto" w:fill="auto"/>
          </w:tcPr>
          <w:p w14:paraId="4C04D695" w14:textId="7EDD1023" w:rsidR="00AD4F76" w:rsidRPr="00EE5823" w:rsidRDefault="00EE5823" w:rsidP="00545580">
            <w:pPr>
              <w:rPr>
                <w:b/>
                <w:bCs/>
              </w:rPr>
            </w:pPr>
            <w:r>
              <w:rPr>
                <w:b/>
                <w:bCs/>
              </w:rPr>
              <w:t>Social contributions for employees</w:t>
            </w:r>
          </w:p>
        </w:tc>
      </w:tr>
      <w:tr w:rsidR="00EE5823" w:rsidRPr="00AB3753" w14:paraId="63B87ADF" w14:textId="77777777" w:rsidTr="00545580">
        <w:trPr>
          <w:trHeight w:val="198"/>
        </w:trPr>
        <w:tc>
          <w:tcPr>
            <w:tcW w:w="956" w:type="pct"/>
            <w:shd w:val="clear" w:color="auto" w:fill="auto"/>
          </w:tcPr>
          <w:p w14:paraId="1D6B4402" w14:textId="77777777" w:rsidR="00EE5823" w:rsidRPr="00AB3753" w:rsidRDefault="00EE5823" w:rsidP="00EE5823">
            <w:r w:rsidRPr="00AB3753">
              <w:t>Responsibility:</w:t>
            </w:r>
          </w:p>
        </w:tc>
        <w:tc>
          <w:tcPr>
            <w:tcW w:w="4044" w:type="pct"/>
            <w:shd w:val="clear" w:color="auto" w:fill="auto"/>
          </w:tcPr>
          <w:p w14:paraId="371CB780" w14:textId="7F038296" w:rsidR="00EE5823" w:rsidRPr="00EE5823" w:rsidRDefault="00EE5823" w:rsidP="00EE5823">
            <w:pPr>
              <w:rPr>
                <w:lang w:val="en-US"/>
              </w:rPr>
            </w:pPr>
            <w:r w:rsidRPr="00F56C89">
              <w:t>Central government, HM Revenue &amp; Customs</w:t>
            </w:r>
          </w:p>
        </w:tc>
      </w:tr>
      <w:tr w:rsidR="00EE5823" w:rsidRPr="00AB3753" w14:paraId="4F695D63" w14:textId="77777777" w:rsidTr="00545580">
        <w:trPr>
          <w:trHeight w:val="37"/>
        </w:trPr>
        <w:tc>
          <w:tcPr>
            <w:tcW w:w="956" w:type="pct"/>
            <w:shd w:val="clear" w:color="auto" w:fill="auto"/>
          </w:tcPr>
          <w:p w14:paraId="374EA0E4" w14:textId="77777777" w:rsidR="00EE5823" w:rsidRPr="00AB3753" w:rsidRDefault="00EE5823" w:rsidP="00EE5823">
            <w:r w:rsidRPr="00AB3753">
              <w:t xml:space="preserve">Website: </w:t>
            </w:r>
          </w:p>
        </w:tc>
        <w:tc>
          <w:tcPr>
            <w:tcW w:w="4044" w:type="pct"/>
            <w:shd w:val="clear" w:color="auto" w:fill="auto"/>
          </w:tcPr>
          <w:p w14:paraId="5E7F2989" w14:textId="44B5BA64" w:rsidR="00EE5823" w:rsidRPr="00AB3753" w:rsidRDefault="00E605F9" w:rsidP="00EE5823">
            <w:hyperlink r:id="rId288" w:history="1">
              <w:r w:rsidR="00EE5823" w:rsidRPr="0087581A">
                <w:rPr>
                  <w:rStyle w:val="Hyperlink"/>
                  <w:szCs w:val="20"/>
                </w:rPr>
                <w:t>https://ww</w:t>
              </w:r>
              <w:bookmarkStart w:id="137" w:name="_Hlt444174561"/>
              <w:r w:rsidR="00EE5823" w:rsidRPr="0087581A">
                <w:rPr>
                  <w:rStyle w:val="Hyperlink"/>
                  <w:szCs w:val="20"/>
                </w:rPr>
                <w:t>w</w:t>
              </w:r>
              <w:bookmarkEnd w:id="137"/>
              <w:r w:rsidR="00EE5823" w:rsidRPr="0087581A">
                <w:rPr>
                  <w:rStyle w:val="Hyperlink"/>
                  <w:szCs w:val="20"/>
                </w:rPr>
                <w:t>.gov.uk/paye-online-log-in</w:t>
              </w:r>
            </w:hyperlink>
            <w:r w:rsidR="00EE5823" w:rsidRPr="0087581A">
              <w:rPr>
                <w:szCs w:val="20"/>
              </w:rPr>
              <w:t xml:space="preserve">  </w:t>
            </w:r>
          </w:p>
        </w:tc>
      </w:tr>
      <w:tr w:rsidR="00EE5823" w:rsidRPr="00AB3753" w14:paraId="0F98BA4B" w14:textId="77777777" w:rsidTr="00545580">
        <w:trPr>
          <w:trHeight w:val="311"/>
        </w:trPr>
        <w:tc>
          <w:tcPr>
            <w:tcW w:w="956" w:type="pct"/>
            <w:shd w:val="clear" w:color="auto" w:fill="auto"/>
          </w:tcPr>
          <w:p w14:paraId="18307908" w14:textId="77777777" w:rsidR="00EE5823" w:rsidRPr="00AB3753" w:rsidRDefault="00EE5823" w:rsidP="00EE5823">
            <w:r w:rsidRPr="00AB3753">
              <w:t xml:space="preserve">Description: </w:t>
            </w:r>
          </w:p>
        </w:tc>
        <w:tc>
          <w:tcPr>
            <w:tcW w:w="4044" w:type="pct"/>
            <w:shd w:val="clear" w:color="auto" w:fill="auto"/>
          </w:tcPr>
          <w:p w14:paraId="169FE81F" w14:textId="0ABC5896" w:rsidR="00EE5823" w:rsidRPr="00AB3753" w:rsidRDefault="00EE5823" w:rsidP="00EE5823">
            <w:r w:rsidRPr="00F56C89">
              <w:t xml:space="preserve">Internet service enabling employers to submit and receive PAYE (Pay as You Earn) and </w:t>
            </w:r>
            <w:hyperlink r:id="rId289" w:history="1">
              <w:r w:rsidRPr="00F56C89">
                <w:rPr>
                  <w:rStyle w:val="Hyperlink"/>
                </w:rPr>
                <w:t>N</w:t>
              </w:r>
              <w:bookmarkStart w:id="138" w:name="_Hlt444174556"/>
              <w:r w:rsidRPr="00F56C89">
                <w:rPr>
                  <w:rStyle w:val="Hyperlink"/>
                </w:rPr>
                <w:t>I</w:t>
              </w:r>
              <w:bookmarkEnd w:id="138"/>
              <w:r w:rsidRPr="00F56C89">
                <w:rPr>
                  <w:rStyle w:val="Hyperlink"/>
                </w:rPr>
                <w:t>C</w:t>
              </w:r>
            </w:hyperlink>
            <w:r w:rsidRPr="00F56C89">
              <w:t xml:space="preserve"> (National Insurance Contributions) forms and returns over the Internet, and to make payments electronica</w:t>
            </w:r>
            <w:r w:rsidRPr="003E3055">
              <w:t xml:space="preserve">lly. Requires registration and enrolment with the 'Government Gateway'. An EDI-based service is also available. This type of information is obtainable via the </w:t>
            </w:r>
            <w:hyperlink r:id="rId290" w:history="1">
              <w:r w:rsidRPr="00F56C89">
                <w:rPr>
                  <w:rStyle w:val="Hyperlink"/>
                </w:rPr>
                <w:t>GOV.</w:t>
              </w:r>
              <w:bookmarkStart w:id="139" w:name="_Hlt444174551"/>
              <w:r w:rsidRPr="00F56C89">
                <w:rPr>
                  <w:rStyle w:val="Hyperlink"/>
                </w:rPr>
                <w:t>U</w:t>
              </w:r>
              <w:bookmarkEnd w:id="139"/>
              <w:r w:rsidRPr="00F56C89">
                <w:rPr>
                  <w:rStyle w:val="Hyperlink"/>
                </w:rPr>
                <w:t>K website</w:t>
              </w:r>
            </w:hyperlink>
            <w:r w:rsidRPr="00F56C89">
              <w:t>.</w:t>
            </w:r>
          </w:p>
        </w:tc>
      </w:tr>
      <w:tr w:rsidR="00EE5823" w:rsidRPr="00AB3753" w14:paraId="7F7E290C" w14:textId="77777777" w:rsidTr="00545580">
        <w:trPr>
          <w:trHeight w:val="94"/>
        </w:trPr>
        <w:tc>
          <w:tcPr>
            <w:tcW w:w="5000" w:type="pct"/>
            <w:gridSpan w:val="2"/>
            <w:shd w:val="clear" w:color="auto" w:fill="EFFBFF"/>
          </w:tcPr>
          <w:p w14:paraId="2CDB98B5" w14:textId="77777777" w:rsidR="00EE5823" w:rsidRPr="00AB3753" w:rsidRDefault="00EE5823" w:rsidP="00EE5823">
            <w:pPr>
              <w:pStyle w:val="Subtitle"/>
            </w:pPr>
            <w:r>
              <w:t>Social security and health</w:t>
            </w:r>
          </w:p>
        </w:tc>
      </w:tr>
      <w:tr w:rsidR="00EE5823" w:rsidRPr="00AB3753" w14:paraId="77938DAE" w14:textId="77777777" w:rsidTr="00545580">
        <w:trPr>
          <w:trHeight w:val="198"/>
        </w:trPr>
        <w:tc>
          <w:tcPr>
            <w:tcW w:w="5000" w:type="pct"/>
            <w:gridSpan w:val="2"/>
            <w:shd w:val="clear" w:color="auto" w:fill="auto"/>
          </w:tcPr>
          <w:p w14:paraId="25F9B4A3" w14:textId="1A7F0541" w:rsidR="00EE5823" w:rsidRPr="00AB3753" w:rsidRDefault="007C28F9" w:rsidP="00EE5823">
            <w:r w:rsidRPr="00F56C89">
              <w:rPr>
                <w:b/>
              </w:rPr>
              <w:t>Health and Safety Execu</w:t>
            </w:r>
            <w:r w:rsidRPr="003E3055">
              <w:rPr>
                <w:b/>
              </w:rPr>
              <w:t>tive web portal</w:t>
            </w:r>
          </w:p>
        </w:tc>
      </w:tr>
      <w:tr w:rsidR="002C5D58" w:rsidRPr="00AB3753" w14:paraId="21677335" w14:textId="77777777" w:rsidTr="00545580">
        <w:trPr>
          <w:trHeight w:val="198"/>
        </w:trPr>
        <w:tc>
          <w:tcPr>
            <w:tcW w:w="956" w:type="pct"/>
            <w:shd w:val="clear" w:color="auto" w:fill="auto"/>
          </w:tcPr>
          <w:p w14:paraId="72AF3C73" w14:textId="77777777" w:rsidR="002C5D58" w:rsidRPr="00AB3753" w:rsidRDefault="002C5D58" w:rsidP="002C5D58">
            <w:r w:rsidRPr="00AB3753">
              <w:t>Responsibility:</w:t>
            </w:r>
          </w:p>
        </w:tc>
        <w:tc>
          <w:tcPr>
            <w:tcW w:w="4044" w:type="pct"/>
            <w:shd w:val="clear" w:color="auto" w:fill="auto"/>
          </w:tcPr>
          <w:p w14:paraId="47AF0BE0" w14:textId="69161D4A" w:rsidR="002C5D58" w:rsidRPr="00AB3753" w:rsidRDefault="002C5D58" w:rsidP="002C5D58">
            <w:r w:rsidRPr="00F56C89">
              <w:t>Health and Safety Executive (HSE)</w:t>
            </w:r>
          </w:p>
        </w:tc>
      </w:tr>
      <w:tr w:rsidR="002C5D58" w:rsidRPr="00AB3753" w14:paraId="7347DF01" w14:textId="77777777" w:rsidTr="00545580">
        <w:trPr>
          <w:trHeight w:val="37"/>
        </w:trPr>
        <w:tc>
          <w:tcPr>
            <w:tcW w:w="956" w:type="pct"/>
            <w:shd w:val="clear" w:color="auto" w:fill="auto"/>
          </w:tcPr>
          <w:p w14:paraId="18BB8223" w14:textId="77777777" w:rsidR="002C5D58" w:rsidRPr="00AB3753" w:rsidRDefault="002C5D58" w:rsidP="002C5D58">
            <w:r w:rsidRPr="00AB3753">
              <w:t xml:space="preserve">Website: </w:t>
            </w:r>
          </w:p>
        </w:tc>
        <w:tc>
          <w:tcPr>
            <w:tcW w:w="4044" w:type="pct"/>
            <w:shd w:val="clear" w:color="auto" w:fill="auto"/>
          </w:tcPr>
          <w:p w14:paraId="6C7C2FEF" w14:textId="106E7F1F" w:rsidR="002C5D58" w:rsidRPr="00AB3753" w:rsidRDefault="00E605F9" w:rsidP="002C5D58">
            <w:hyperlink r:id="rId291" w:history="1">
              <w:r w:rsidR="002C5D58" w:rsidRPr="0087581A">
                <w:rPr>
                  <w:rStyle w:val="Hyperlink"/>
                  <w:szCs w:val="20"/>
                </w:rPr>
                <w:t>http://www.hse.gov</w:t>
              </w:r>
              <w:bookmarkStart w:id="140" w:name="_Hlt444174834"/>
              <w:r w:rsidR="002C5D58" w:rsidRPr="0087581A">
                <w:rPr>
                  <w:rStyle w:val="Hyperlink"/>
                  <w:szCs w:val="20"/>
                </w:rPr>
                <w:t>.</w:t>
              </w:r>
              <w:bookmarkEnd w:id="140"/>
              <w:r w:rsidR="002C5D58" w:rsidRPr="0087581A">
                <w:rPr>
                  <w:rStyle w:val="Hyperlink"/>
                  <w:szCs w:val="20"/>
                </w:rPr>
                <w:t>uk/</w:t>
              </w:r>
            </w:hyperlink>
            <w:r w:rsidR="002C5D58" w:rsidRPr="0087581A">
              <w:rPr>
                <w:szCs w:val="20"/>
              </w:rPr>
              <w:t xml:space="preserve"> </w:t>
            </w:r>
          </w:p>
        </w:tc>
      </w:tr>
      <w:tr w:rsidR="002C5D58" w:rsidRPr="00AB3753" w14:paraId="29890A06" w14:textId="77777777" w:rsidTr="00545580">
        <w:trPr>
          <w:trHeight w:val="242"/>
        </w:trPr>
        <w:tc>
          <w:tcPr>
            <w:tcW w:w="956" w:type="pct"/>
            <w:shd w:val="clear" w:color="auto" w:fill="auto"/>
          </w:tcPr>
          <w:p w14:paraId="27431AE2" w14:textId="77777777" w:rsidR="002C5D58" w:rsidRPr="00AB3753" w:rsidRDefault="002C5D58" w:rsidP="002C5D58">
            <w:r w:rsidRPr="00AB3753">
              <w:t xml:space="preserve">Description: </w:t>
            </w:r>
          </w:p>
        </w:tc>
        <w:tc>
          <w:tcPr>
            <w:tcW w:w="4044" w:type="pct"/>
            <w:shd w:val="clear" w:color="auto" w:fill="auto"/>
          </w:tcPr>
          <w:p w14:paraId="546B0AC5" w14:textId="7A0F7690" w:rsidR="002C5D58" w:rsidRPr="00AB3753" w:rsidRDefault="002C5D58" w:rsidP="002C5D58">
            <w:r w:rsidRPr="00F56C89">
              <w:t xml:space="preserve">The website of the Labour Inspectorate contains all necessary information in regard to the </w:t>
            </w:r>
            <w:r w:rsidRPr="003E3055">
              <w:t>legislation related to the safety and health at work. If</w:t>
            </w:r>
            <w:r>
              <w:t xml:space="preserve"> a</w:t>
            </w:r>
            <w:r w:rsidRPr="003E3055">
              <w:t xml:space="preserve"> person needs to report an incident or has a complaint about a health and safety matter in the workplace</w:t>
            </w:r>
            <w:r>
              <w:t>,</w:t>
            </w:r>
            <w:r w:rsidRPr="003E3055">
              <w:t xml:space="preserve"> the HSE services are available for help and guidance on how to do this.</w:t>
            </w:r>
          </w:p>
        </w:tc>
      </w:tr>
    </w:tbl>
    <w:p w14:paraId="4D5CDD35" w14:textId="7194170E" w:rsidR="003730DF" w:rsidRDefault="003730DF" w:rsidP="001F36DA">
      <w:pPr>
        <w:pStyle w:val="Heading2"/>
      </w:pPr>
      <w:bookmarkStart w:id="141" w:name="_Toc1475013"/>
      <w:r w:rsidRPr="001F36DA">
        <w:t>Product requirements</w:t>
      </w:r>
      <w:bookmarkEnd w:id="141"/>
    </w:p>
    <w:tbl>
      <w:tblPr>
        <w:tblW w:w="4903" w:type="pct"/>
        <w:tblInd w:w="108" w:type="dxa"/>
        <w:tblCellMar>
          <w:top w:w="60" w:type="dxa"/>
          <w:bottom w:w="60" w:type="dxa"/>
        </w:tblCellMar>
        <w:tblLook w:val="01E0" w:firstRow="1" w:lastRow="1" w:firstColumn="1" w:lastColumn="1" w:noHBand="0" w:noVBand="0"/>
      </w:tblPr>
      <w:tblGrid>
        <w:gridCol w:w="1688"/>
        <w:gridCol w:w="6929"/>
      </w:tblGrid>
      <w:tr w:rsidR="00D32EE4" w:rsidRPr="00AB3753" w14:paraId="44AEFE3A" w14:textId="77777777" w:rsidTr="00797FCE">
        <w:trPr>
          <w:trHeight w:val="94"/>
        </w:trPr>
        <w:tc>
          <w:tcPr>
            <w:tcW w:w="5000" w:type="pct"/>
            <w:gridSpan w:val="2"/>
            <w:shd w:val="clear" w:color="auto" w:fill="EFFBFF"/>
          </w:tcPr>
          <w:p w14:paraId="54831AFB" w14:textId="77777777" w:rsidR="00D32EE4" w:rsidRPr="00AB3753" w:rsidRDefault="00D32EE4" w:rsidP="00545580">
            <w:pPr>
              <w:pStyle w:val="Subtitle"/>
            </w:pPr>
            <w:r w:rsidRPr="007B0A01">
              <w:t xml:space="preserve">CE marking, </w:t>
            </w:r>
            <w:r>
              <w:t>Standards in Europe</w:t>
            </w:r>
          </w:p>
        </w:tc>
      </w:tr>
      <w:tr w:rsidR="00D32EE4" w:rsidRPr="00AB3753" w14:paraId="4683FFA4" w14:textId="77777777" w:rsidTr="00797FCE">
        <w:trPr>
          <w:trHeight w:val="198"/>
        </w:trPr>
        <w:tc>
          <w:tcPr>
            <w:tcW w:w="5000" w:type="pct"/>
            <w:gridSpan w:val="2"/>
            <w:shd w:val="clear" w:color="auto" w:fill="auto"/>
          </w:tcPr>
          <w:p w14:paraId="085BD842" w14:textId="7DD9A331" w:rsidR="00D32EE4" w:rsidRPr="00797FCE" w:rsidRDefault="00797FCE" w:rsidP="00545580">
            <w:pPr>
              <w:rPr>
                <w:b/>
              </w:rPr>
            </w:pPr>
            <w:r w:rsidRPr="00797FCE">
              <w:rPr>
                <w:b/>
              </w:rPr>
              <w:t>Licensing in the United Kingdom</w:t>
            </w:r>
          </w:p>
        </w:tc>
      </w:tr>
      <w:tr w:rsidR="00797FCE" w:rsidRPr="00AB3753" w14:paraId="578A0E15" w14:textId="77777777" w:rsidTr="00797FCE">
        <w:trPr>
          <w:trHeight w:val="198"/>
        </w:trPr>
        <w:tc>
          <w:tcPr>
            <w:tcW w:w="956" w:type="pct"/>
            <w:shd w:val="clear" w:color="auto" w:fill="auto"/>
          </w:tcPr>
          <w:p w14:paraId="50F32219" w14:textId="77777777" w:rsidR="00797FCE" w:rsidRPr="00AB3753" w:rsidRDefault="00797FCE" w:rsidP="00797FCE">
            <w:r w:rsidRPr="00AB3753">
              <w:t>Responsibility:</w:t>
            </w:r>
          </w:p>
        </w:tc>
        <w:tc>
          <w:tcPr>
            <w:tcW w:w="4044" w:type="pct"/>
            <w:shd w:val="clear" w:color="auto" w:fill="auto"/>
          </w:tcPr>
          <w:p w14:paraId="1A700C06" w14:textId="08E77642" w:rsidR="00797FCE" w:rsidRPr="00AB3753" w:rsidRDefault="00797FCE" w:rsidP="00797FCE">
            <w:r w:rsidRPr="00F56C89">
              <w:t>Central Government</w:t>
            </w:r>
          </w:p>
        </w:tc>
      </w:tr>
      <w:tr w:rsidR="00797FCE" w:rsidRPr="00AB3753" w14:paraId="607069FB" w14:textId="77777777" w:rsidTr="00797FCE">
        <w:trPr>
          <w:trHeight w:val="37"/>
        </w:trPr>
        <w:tc>
          <w:tcPr>
            <w:tcW w:w="956" w:type="pct"/>
            <w:shd w:val="clear" w:color="auto" w:fill="auto"/>
          </w:tcPr>
          <w:p w14:paraId="664B158A" w14:textId="77777777" w:rsidR="00797FCE" w:rsidRPr="00AB3753" w:rsidRDefault="00797FCE" w:rsidP="00797FCE">
            <w:r w:rsidRPr="00AB3753">
              <w:t xml:space="preserve">Website: </w:t>
            </w:r>
          </w:p>
        </w:tc>
        <w:tc>
          <w:tcPr>
            <w:tcW w:w="4044" w:type="pct"/>
            <w:shd w:val="clear" w:color="auto" w:fill="auto"/>
          </w:tcPr>
          <w:p w14:paraId="69864E22" w14:textId="32B07A40" w:rsidR="00797FCE" w:rsidRPr="00AB3753" w:rsidRDefault="00E605F9" w:rsidP="00797FCE">
            <w:hyperlink r:id="rId292" w:history="1">
              <w:r w:rsidR="00797FCE" w:rsidRPr="0087581A">
                <w:rPr>
                  <w:rStyle w:val="Hyperlink"/>
                  <w:szCs w:val="20"/>
                </w:rPr>
                <w:t>https://</w:t>
              </w:r>
              <w:bookmarkStart w:id="142" w:name="_Hlt444174854"/>
              <w:r w:rsidR="00797FCE" w:rsidRPr="0087581A">
                <w:rPr>
                  <w:rStyle w:val="Hyperlink"/>
                  <w:szCs w:val="20"/>
                </w:rPr>
                <w:t>w</w:t>
              </w:r>
              <w:bookmarkEnd w:id="142"/>
              <w:r w:rsidR="00797FCE" w:rsidRPr="0087581A">
                <w:rPr>
                  <w:rStyle w:val="Hyperlink"/>
                  <w:szCs w:val="20"/>
                </w:rPr>
                <w:t>ww.gov.uk/browse/bus</w:t>
              </w:r>
              <w:bookmarkStart w:id="143" w:name="_Hlt444174848"/>
              <w:r w:rsidR="00797FCE" w:rsidRPr="0087581A">
                <w:rPr>
                  <w:rStyle w:val="Hyperlink"/>
                  <w:szCs w:val="20"/>
                </w:rPr>
                <w:t>i</w:t>
              </w:r>
              <w:bookmarkEnd w:id="143"/>
              <w:r w:rsidR="00797FCE" w:rsidRPr="0087581A">
                <w:rPr>
                  <w:rStyle w:val="Hyperlink"/>
                  <w:szCs w:val="20"/>
                </w:rPr>
                <w:t>ness/licences</w:t>
              </w:r>
            </w:hyperlink>
            <w:r w:rsidR="00797FCE" w:rsidRPr="0087581A">
              <w:rPr>
                <w:szCs w:val="20"/>
              </w:rPr>
              <w:t xml:space="preserve">   </w:t>
            </w:r>
          </w:p>
        </w:tc>
      </w:tr>
      <w:tr w:rsidR="00797FCE" w:rsidRPr="00AB3753" w14:paraId="0C993802" w14:textId="77777777" w:rsidTr="00797FCE">
        <w:trPr>
          <w:trHeight w:val="242"/>
        </w:trPr>
        <w:tc>
          <w:tcPr>
            <w:tcW w:w="956" w:type="pct"/>
            <w:shd w:val="clear" w:color="auto" w:fill="auto"/>
          </w:tcPr>
          <w:p w14:paraId="539EB725" w14:textId="77777777" w:rsidR="00797FCE" w:rsidRPr="00AB3753" w:rsidRDefault="00797FCE" w:rsidP="00797FCE">
            <w:r w:rsidRPr="00AB3753">
              <w:t xml:space="preserve">Description: </w:t>
            </w:r>
          </w:p>
        </w:tc>
        <w:tc>
          <w:tcPr>
            <w:tcW w:w="4044" w:type="pct"/>
            <w:shd w:val="clear" w:color="auto" w:fill="auto"/>
          </w:tcPr>
          <w:p w14:paraId="0AE4F50A" w14:textId="374EAC89" w:rsidR="00797FCE" w:rsidRPr="00AB3753" w:rsidRDefault="00797FCE" w:rsidP="00797FCE">
            <w:r w:rsidRPr="00F56C89">
              <w:t xml:space="preserve">Extensive information on the process for licencing and licence applications are available on the </w:t>
            </w:r>
            <w:hyperlink r:id="rId293" w:history="1">
              <w:r w:rsidRPr="00F56C89">
                <w:rPr>
                  <w:rStyle w:val="Hyperlink"/>
                </w:rPr>
                <w:t>GOV.UK website</w:t>
              </w:r>
            </w:hyperlink>
            <w:r w:rsidRPr="00F56C89">
              <w:t xml:space="preserve">.  </w:t>
            </w:r>
          </w:p>
        </w:tc>
      </w:tr>
      <w:tr w:rsidR="00797FCE" w:rsidRPr="00AB3753" w14:paraId="4E4658D3" w14:textId="77777777" w:rsidTr="00545580">
        <w:trPr>
          <w:trHeight w:val="94"/>
        </w:trPr>
        <w:tc>
          <w:tcPr>
            <w:tcW w:w="5000" w:type="pct"/>
            <w:gridSpan w:val="2"/>
            <w:shd w:val="clear" w:color="auto" w:fill="EFFBFF"/>
          </w:tcPr>
          <w:p w14:paraId="0328C626" w14:textId="7DAB2AF4" w:rsidR="00797FCE" w:rsidRPr="00AB3753" w:rsidRDefault="001E4800" w:rsidP="008C6A01">
            <w:pPr>
              <w:pStyle w:val="Subtitle"/>
              <w:keepNext/>
              <w:keepLines/>
            </w:pPr>
            <w:r>
              <w:lastRenderedPageBreak/>
              <w:t>Chemical</w:t>
            </w:r>
            <w:r w:rsidR="008C6A01">
              <w:t>s</w:t>
            </w:r>
            <w:r>
              <w:t xml:space="preserve"> (REACH)</w:t>
            </w:r>
          </w:p>
        </w:tc>
      </w:tr>
      <w:tr w:rsidR="00797FCE" w:rsidRPr="00797FCE" w14:paraId="219ACB52" w14:textId="77777777" w:rsidTr="00545580">
        <w:trPr>
          <w:trHeight w:val="198"/>
        </w:trPr>
        <w:tc>
          <w:tcPr>
            <w:tcW w:w="5000" w:type="pct"/>
            <w:gridSpan w:val="2"/>
            <w:shd w:val="clear" w:color="auto" w:fill="auto"/>
          </w:tcPr>
          <w:p w14:paraId="7BCA7942" w14:textId="52A8BA0A" w:rsidR="00797FCE" w:rsidRPr="00797FCE" w:rsidRDefault="00BA634B" w:rsidP="008C6A01">
            <w:pPr>
              <w:keepNext/>
              <w:keepLines/>
              <w:rPr>
                <w:b/>
              </w:rPr>
            </w:pPr>
            <w:r w:rsidRPr="00F56C89">
              <w:rPr>
                <w:b/>
              </w:rPr>
              <w:t>REACH (Registration, Evaluation, Authorisation and Restriction of Chemicals, EU Regulation no 1907/2006)</w:t>
            </w:r>
          </w:p>
        </w:tc>
      </w:tr>
      <w:tr w:rsidR="00CC5FE2" w:rsidRPr="00AB3753" w14:paraId="00D16E01" w14:textId="77777777" w:rsidTr="00797FCE">
        <w:trPr>
          <w:trHeight w:val="311"/>
        </w:trPr>
        <w:tc>
          <w:tcPr>
            <w:tcW w:w="956" w:type="pct"/>
            <w:shd w:val="clear" w:color="auto" w:fill="auto"/>
          </w:tcPr>
          <w:p w14:paraId="51D04EC6" w14:textId="440706B1" w:rsidR="00CC5FE2" w:rsidRDefault="00CC5FE2" w:rsidP="00CC5FE2">
            <w:r w:rsidRPr="00AB3753">
              <w:t>Responsibility:</w:t>
            </w:r>
          </w:p>
        </w:tc>
        <w:tc>
          <w:tcPr>
            <w:tcW w:w="4044" w:type="pct"/>
            <w:shd w:val="clear" w:color="auto" w:fill="auto"/>
          </w:tcPr>
          <w:p w14:paraId="3F6AD746" w14:textId="00AC563A" w:rsidR="00CC5FE2" w:rsidRPr="00AB3753" w:rsidRDefault="00CC5FE2" w:rsidP="00CC5FE2">
            <w:r w:rsidRPr="00F56C89">
              <w:t>Health and Safety Executive</w:t>
            </w:r>
          </w:p>
        </w:tc>
      </w:tr>
      <w:tr w:rsidR="00CC5FE2" w:rsidRPr="00AB3753" w14:paraId="6B2ECD16" w14:textId="77777777" w:rsidTr="00797FCE">
        <w:trPr>
          <w:trHeight w:val="311"/>
        </w:trPr>
        <w:tc>
          <w:tcPr>
            <w:tcW w:w="956" w:type="pct"/>
            <w:shd w:val="clear" w:color="auto" w:fill="auto"/>
          </w:tcPr>
          <w:p w14:paraId="16550FCC" w14:textId="5C989123" w:rsidR="00CC5FE2" w:rsidRDefault="00CC5FE2" w:rsidP="00CC5FE2">
            <w:r w:rsidRPr="00AB3753">
              <w:t xml:space="preserve">Website: </w:t>
            </w:r>
          </w:p>
        </w:tc>
        <w:tc>
          <w:tcPr>
            <w:tcW w:w="4044" w:type="pct"/>
            <w:shd w:val="clear" w:color="auto" w:fill="auto"/>
          </w:tcPr>
          <w:p w14:paraId="584BB36A" w14:textId="6E749176" w:rsidR="00CC5FE2" w:rsidRPr="00AB3753" w:rsidRDefault="00E605F9" w:rsidP="00CC5FE2">
            <w:hyperlink r:id="rId294" w:history="1">
              <w:r w:rsidR="00CC5FE2" w:rsidRPr="0087581A">
                <w:rPr>
                  <w:rStyle w:val="Hyperlink"/>
                  <w:szCs w:val="20"/>
                </w:rPr>
                <w:t>http://www.hse.gov</w:t>
              </w:r>
              <w:bookmarkStart w:id="144" w:name="_Hlt444174865"/>
              <w:r w:rsidR="00CC5FE2" w:rsidRPr="0087581A">
                <w:rPr>
                  <w:rStyle w:val="Hyperlink"/>
                  <w:szCs w:val="20"/>
                </w:rPr>
                <w:t>.</w:t>
              </w:r>
              <w:bookmarkEnd w:id="144"/>
              <w:r w:rsidR="00CC5FE2" w:rsidRPr="0087581A">
                <w:rPr>
                  <w:rStyle w:val="Hyperlink"/>
                  <w:szCs w:val="20"/>
                </w:rPr>
                <w:t>uk/reach/</w:t>
              </w:r>
            </w:hyperlink>
            <w:r w:rsidR="00CC5FE2" w:rsidRPr="0087581A">
              <w:rPr>
                <w:szCs w:val="20"/>
              </w:rPr>
              <w:t xml:space="preserve"> </w:t>
            </w:r>
          </w:p>
        </w:tc>
      </w:tr>
      <w:tr w:rsidR="00CC5FE2" w:rsidRPr="00AB3753" w14:paraId="4C192B04" w14:textId="77777777" w:rsidTr="00797FCE">
        <w:trPr>
          <w:trHeight w:val="311"/>
        </w:trPr>
        <w:tc>
          <w:tcPr>
            <w:tcW w:w="956" w:type="pct"/>
            <w:shd w:val="clear" w:color="auto" w:fill="auto"/>
          </w:tcPr>
          <w:p w14:paraId="74437451" w14:textId="6404C793" w:rsidR="00CC5FE2" w:rsidRDefault="00CC5FE2" w:rsidP="00CC5FE2">
            <w:r w:rsidRPr="00AB3753">
              <w:t xml:space="preserve">Description: </w:t>
            </w:r>
          </w:p>
        </w:tc>
        <w:tc>
          <w:tcPr>
            <w:tcW w:w="4044" w:type="pct"/>
            <w:shd w:val="clear" w:color="auto" w:fill="auto"/>
          </w:tcPr>
          <w:p w14:paraId="5AD22D1A" w14:textId="08FD4406" w:rsidR="00CC5FE2" w:rsidRPr="00AB3753" w:rsidRDefault="00CC5FE2" w:rsidP="00CC5FE2">
            <w:r w:rsidRPr="00F56C89">
              <w:t xml:space="preserve">Manufacturers, importers, exporters, distributors, downstream users and others should be able to get key </w:t>
            </w:r>
            <w:r w:rsidRPr="003E3055">
              <w:t>information</w:t>
            </w:r>
            <w:bookmarkStart w:id="145" w:name="_Hlt444174875"/>
            <w:r w:rsidRPr="003E3055">
              <w:t xml:space="preserve"> </w:t>
            </w:r>
            <w:bookmarkEnd w:id="145"/>
            <w:r w:rsidRPr="003E3055">
              <w:t>regarding the chemica</w:t>
            </w:r>
            <w:r w:rsidRPr="001F564B">
              <w:t>ls legislation in the UK on the</w:t>
            </w:r>
            <w:r w:rsidRPr="00F35219">
              <w:t xml:space="preserve"> webpage</w:t>
            </w:r>
            <w:r w:rsidRPr="00776CE9">
              <w:t xml:space="preserve"> or via their e-mail or telephone contacts as enlisted on the portal. </w:t>
            </w:r>
          </w:p>
        </w:tc>
      </w:tr>
      <w:tr w:rsidR="006E6530" w:rsidRPr="00AB3753" w14:paraId="2529C1B9" w14:textId="77777777" w:rsidTr="00545580">
        <w:trPr>
          <w:trHeight w:val="94"/>
        </w:trPr>
        <w:tc>
          <w:tcPr>
            <w:tcW w:w="5000" w:type="pct"/>
            <w:gridSpan w:val="2"/>
            <w:shd w:val="clear" w:color="auto" w:fill="EFFBFF"/>
          </w:tcPr>
          <w:p w14:paraId="6A2EEC3D" w14:textId="00841E7B" w:rsidR="006E6530" w:rsidRPr="00AB3753" w:rsidRDefault="006E6530" w:rsidP="00545580">
            <w:pPr>
              <w:pStyle w:val="Subtitle"/>
            </w:pPr>
            <w:r w:rsidRPr="007B50A9">
              <w:rPr>
                <w:lang w:eastAsia="fr-LU"/>
              </w:rPr>
              <w:t>Energy labels, Eco-design requirements, EU Ecolabel</w:t>
            </w:r>
          </w:p>
        </w:tc>
      </w:tr>
      <w:tr w:rsidR="006E6530" w:rsidRPr="00797FCE" w14:paraId="79B0A9E8" w14:textId="77777777" w:rsidTr="00545580">
        <w:trPr>
          <w:trHeight w:val="198"/>
        </w:trPr>
        <w:tc>
          <w:tcPr>
            <w:tcW w:w="5000" w:type="pct"/>
            <w:gridSpan w:val="2"/>
            <w:shd w:val="clear" w:color="auto" w:fill="auto"/>
          </w:tcPr>
          <w:p w14:paraId="4DF98D5B" w14:textId="1496A4F1" w:rsidR="006E6530" w:rsidRPr="00797FCE" w:rsidRDefault="001C3F7C" w:rsidP="00545580">
            <w:pPr>
              <w:rPr>
                <w:b/>
              </w:rPr>
            </w:pPr>
            <w:r w:rsidRPr="00F56C89">
              <w:rPr>
                <w:b/>
              </w:rPr>
              <w:t>Environment-related permits (incl. reporting)</w:t>
            </w:r>
          </w:p>
        </w:tc>
      </w:tr>
      <w:tr w:rsidR="001A1D0F" w:rsidRPr="00AB3753" w14:paraId="31B9CA10" w14:textId="77777777" w:rsidTr="00797FCE">
        <w:trPr>
          <w:trHeight w:val="311"/>
        </w:trPr>
        <w:tc>
          <w:tcPr>
            <w:tcW w:w="956" w:type="pct"/>
            <w:shd w:val="clear" w:color="auto" w:fill="auto"/>
          </w:tcPr>
          <w:p w14:paraId="693E9089" w14:textId="093568D1" w:rsidR="001A1D0F" w:rsidRDefault="001A1D0F" w:rsidP="001A1D0F">
            <w:r w:rsidRPr="00AB3753">
              <w:t>Responsibility:</w:t>
            </w:r>
          </w:p>
        </w:tc>
        <w:tc>
          <w:tcPr>
            <w:tcW w:w="4044" w:type="pct"/>
            <w:shd w:val="clear" w:color="auto" w:fill="auto"/>
          </w:tcPr>
          <w:p w14:paraId="203BD07B" w14:textId="4272B6CF" w:rsidR="001A1D0F" w:rsidRPr="00AB3753" w:rsidRDefault="001A1D0F" w:rsidP="001A1D0F">
            <w:r w:rsidRPr="00F56C89">
              <w:t>Central government, Environment Agency (England and Wales only)</w:t>
            </w:r>
          </w:p>
        </w:tc>
      </w:tr>
      <w:tr w:rsidR="001A1D0F" w:rsidRPr="00AB3753" w14:paraId="26C5F121" w14:textId="77777777" w:rsidTr="00797FCE">
        <w:trPr>
          <w:trHeight w:val="311"/>
        </w:trPr>
        <w:tc>
          <w:tcPr>
            <w:tcW w:w="956" w:type="pct"/>
            <w:shd w:val="clear" w:color="auto" w:fill="auto"/>
          </w:tcPr>
          <w:p w14:paraId="48F3C1B6" w14:textId="6102C502" w:rsidR="001A1D0F" w:rsidRDefault="001A1D0F" w:rsidP="001A1D0F">
            <w:r w:rsidRPr="00AB3753">
              <w:t xml:space="preserve">Website: </w:t>
            </w:r>
          </w:p>
        </w:tc>
        <w:tc>
          <w:tcPr>
            <w:tcW w:w="4044" w:type="pct"/>
            <w:shd w:val="clear" w:color="auto" w:fill="auto"/>
          </w:tcPr>
          <w:p w14:paraId="4A5B2C79" w14:textId="45DC0C06" w:rsidR="001A1D0F" w:rsidRPr="00AB3753" w:rsidRDefault="00E605F9" w:rsidP="001A1D0F">
            <w:hyperlink r:id="rId295" w:history="1">
              <w:r w:rsidR="001A1D0F" w:rsidRPr="001F43CD">
                <w:rPr>
                  <w:rStyle w:val="Hyperlink"/>
                  <w:szCs w:val="20"/>
                </w:rPr>
                <w:t>http://www.environment-agency.go</w:t>
              </w:r>
              <w:bookmarkStart w:id="146" w:name="_Hlt444174888"/>
              <w:r w:rsidR="001A1D0F" w:rsidRPr="001F43CD">
                <w:rPr>
                  <w:rStyle w:val="Hyperlink"/>
                  <w:szCs w:val="20"/>
                </w:rPr>
                <w:t>v</w:t>
              </w:r>
              <w:bookmarkEnd w:id="146"/>
              <w:r w:rsidR="001A1D0F" w:rsidRPr="001F43CD">
                <w:rPr>
                  <w:rStyle w:val="Hyperlink"/>
                  <w:szCs w:val="20"/>
                </w:rPr>
                <w:t>.uk/</w:t>
              </w:r>
            </w:hyperlink>
            <w:r w:rsidR="001A1D0F" w:rsidRPr="0087581A">
              <w:rPr>
                <w:szCs w:val="20"/>
              </w:rPr>
              <w:t xml:space="preserve"> </w:t>
            </w:r>
          </w:p>
        </w:tc>
      </w:tr>
      <w:tr w:rsidR="001A1D0F" w:rsidRPr="00AB3753" w14:paraId="462D28AC" w14:textId="77777777" w:rsidTr="00797FCE">
        <w:trPr>
          <w:trHeight w:val="311"/>
        </w:trPr>
        <w:tc>
          <w:tcPr>
            <w:tcW w:w="956" w:type="pct"/>
            <w:shd w:val="clear" w:color="auto" w:fill="auto"/>
          </w:tcPr>
          <w:p w14:paraId="300F18B9" w14:textId="424CC893" w:rsidR="001A1D0F" w:rsidRDefault="001A1D0F" w:rsidP="001A1D0F">
            <w:r w:rsidRPr="00AB3753">
              <w:t xml:space="preserve">Description: </w:t>
            </w:r>
          </w:p>
        </w:tc>
        <w:tc>
          <w:tcPr>
            <w:tcW w:w="4044" w:type="pct"/>
            <w:shd w:val="clear" w:color="auto" w:fill="auto"/>
          </w:tcPr>
          <w:p w14:paraId="4E34444D" w14:textId="25C62071" w:rsidR="001A1D0F" w:rsidRPr="00AB3753" w:rsidRDefault="001A1D0F" w:rsidP="001A1D0F">
            <w:r w:rsidRPr="00F56C89">
              <w:t xml:space="preserve">Information and downloadable forms. Similar information may also be retrieved from the </w:t>
            </w:r>
            <w:hyperlink r:id="rId296" w:history="1">
              <w:r w:rsidRPr="00F56C89">
                <w:rPr>
                  <w:rStyle w:val="Hyperlink"/>
                </w:rPr>
                <w:t>GO</w:t>
              </w:r>
              <w:r w:rsidRPr="003E3055">
                <w:rPr>
                  <w:rStyle w:val="Hyperlink"/>
                </w:rPr>
                <w:t>V.uk w</w:t>
              </w:r>
              <w:bookmarkStart w:id="147" w:name="_Hlt444174895"/>
              <w:r w:rsidRPr="003E3055">
                <w:rPr>
                  <w:rStyle w:val="Hyperlink"/>
                </w:rPr>
                <w:t>e</w:t>
              </w:r>
              <w:bookmarkEnd w:id="147"/>
              <w:r w:rsidRPr="003E3055">
                <w:rPr>
                  <w:rStyle w:val="Hyperlink"/>
                </w:rPr>
                <w:t>bsite</w:t>
              </w:r>
            </w:hyperlink>
            <w:r w:rsidRPr="00F56C89">
              <w:t>.</w:t>
            </w:r>
          </w:p>
        </w:tc>
      </w:tr>
      <w:tr w:rsidR="001470E7" w:rsidRPr="00797FCE" w14:paraId="5231D0D7" w14:textId="77777777" w:rsidTr="00545580">
        <w:trPr>
          <w:trHeight w:val="198"/>
        </w:trPr>
        <w:tc>
          <w:tcPr>
            <w:tcW w:w="5000" w:type="pct"/>
            <w:gridSpan w:val="2"/>
            <w:shd w:val="clear" w:color="auto" w:fill="auto"/>
          </w:tcPr>
          <w:p w14:paraId="60FFD8EC" w14:textId="77777777" w:rsidR="001470E7" w:rsidRPr="00797FCE" w:rsidRDefault="001470E7" w:rsidP="00545580">
            <w:pPr>
              <w:rPr>
                <w:b/>
              </w:rPr>
            </w:pPr>
            <w:r w:rsidRPr="00F56C89">
              <w:rPr>
                <w:b/>
              </w:rPr>
              <w:t>Environment-related permits (incl. reporting)</w:t>
            </w:r>
          </w:p>
        </w:tc>
      </w:tr>
      <w:tr w:rsidR="002357BB" w:rsidRPr="00AB3753" w14:paraId="5787FCD3" w14:textId="77777777" w:rsidTr="00797FCE">
        <w:trPr>
          <w:trHeight w:val="311"/>
        </w:trPr>
        <w:tc>
          <w:tcPr>
            <w:tcW w:w="956" w:type="pct"/>
            <w:shd w:val="clear" w:color="auto" w:fill="auto"/>
          </w:tcPr>
          <w:p w14:paraId="5AB0F77F" w14:textId="51629118" w:rsidR="002357BB" w:rsidRDefault="002357BB" w:rsidP="002357BB">
            <w:r w:rsidRPr="00AB3753">
              <w:t>Responsibility:</w:t>
            </w:r>
          </w:p>
        </w:tc>
        <w:tc>
          <w:tcPr>
            <w:tcW w:w="4044" w:type="pct"/>
            <w:shd w:val="clear" w:color="auto" w:fill="auto"/>
          </w:tcPr>
          <w:p w14:paraId="5213AAB0" w14:textId="44652F11" w:rsidR="002357BB" w:rsidRPr="00AB3753" w:rsidRDefault="002357BB" w:rsidP="002357BB">
            <w:r w:rsidRPr="00F56C89">
              <w:t>Central government, Environment Agency (England and Wales only)</w:t>
            </w:r>
          </w:p>
        </w:tc>
      </w:tr>
      <w:tr w:rsidR="002357BB" w:rsidRPr="00AB3753" w14:paraId="6233E505" w14:textId="77777777" w:rsidTr="00797FCE">
        <w:trPr>
          <w:trHeight w:val="311"/>
        </w:trPr>
        <w:tc>
          <w:tcPr>
            <w:tcW w:w="956" w:type="pct"/>
            <w:shd w:val="clear" w:color="auto" w:fill="auto"/>
          </w:tcPr>
          <w:p w14:paraId="64697FB5" w14:textId="4D651E82" w:rsidR="002357BB" w:rsidRDefault="002357BB" w:rsidP="002357BB">
            <w:r w:rsidRPr="00AB3753">
              <w:t xml:space="preserve">Website: </w:t>
            </w:r>
          </w:p>
        </w:tc>
        <w:tc>
          <w:tcPr>
            <w:tcW w:w="4044" w:type="pct"/>
            <w:shd w:val="clear" w:color="auto" w:fill="auto"/>
          </w:tcPr>
          <w:p w14:paraId="3E551C85" w14:textId="78CB68AD" w:rsidR="002357BB" w:rsidRPr="00AB3753" w:rsidRDefault="00E605F9" w:rsidP="002357BB">
            <w:hyperlink r:id="rId297" w:history="1">
              <w:r w:rsidR="002357BB" w:rsidRPr="0087581A">
                <w:rPr>
                  <w:rStyle w:val="Hyperlink"/>
                  <w:szCs w:val="20"/>
                </w:rPr>
                <w:t>https://www.ofgem.gov.uk</w:t>
              </w:r>
              <w:bookmarkStart w:id="148" w:name="_Hlt444174924"/>
              <w:r w:rsidR="002357BB" w:rsidRPr="0087581A">
                <w:rPr>
                  <w:rStyle w:val="Hyperlink"/>
                  <w:szCs w:val="20"/>
                </w:rPr>
                <w:t>/</w:t>
              </w:r>
              <w:bookmarkEnd w:id="148"/>
              <w:r w:rsidR="002357BB" w:rsidRPr="0087581A">
                <w:rPr>
                  <w:rStyle w:val="Hyperlink"/>
                  <w:szCs w:val="20"/>
                </w:rPr>
                <w:t>environmen</w:t>
              </w:r>
              <w:bookmarkStart w:id="149" w:name="_Hlt444174903"/>
              <w:r w:rsidR="002357BB" w:rsidRPr="0087581A">
                <w:rPr>
                  <w:rStyle w:val="Hyperlink"/>
                  <w:szCs w:val="20"/>
                </w:rPr>
                <w:t>t</w:t>
              </w:r>
              <w:bookmarkEnd w:id="149"/>
              <w:r w:rsidR="002357BB" w:rsidRPr="0087581A">
                <w:rPr>
                  <w:rStyle w:val="Hyperlink"/>
                  <w:szCs w:val="20"/>
                </w:rPr>
                <w:t>al-programmes/non-domestic-renewable-heat-incentive-rhi/eligibility-non-domestic-rhi</w:t>
              </w:r>
            </w:hyperlink>
            <w:r w:rsidR="002357BB" w:rsidRPr="0087581A">
              <w:rPr>
                <w:szCs w:val="20"/>
              </w:rPr>
              <w:t xml:space="preserve"> </w:t>
            </w:r>
          </w:p>
        </w:tc>
      </w:tr>
      <w:tr w:rsidR="002357BB" w:rsidRPr="00AB3753" w14:paraId="06343B01" w14:textId="77777777" w:rsidTr="00797FCE">
        <w:trPr>
          <w:trHeight w:val="311"/>
        </w:trPr>
        <w:tc>
          <w:tcPr>
            <w:tcW w:w="956" w:type="pct"/>
            <w:shd w:val="clear" w:color="auto" w:fill="auto"/>
          </w:tcPr>
          <w:p w14:paraId="519B4D59" w14:textId="3B50446F" w:rsidR="002357BB" w:rsidRDefault="002357BB" w:rsidP="002357BB">
            <w:r w:rsidRPr="00AB3753">
              <w:t xml:space="preserve">Description: </w:t>
            </w:r>
          </w:p>
        </w:tc>
        <w:tc>
          <w:tcPr>
            <w:tcW w:w="4044" w:type="pct"/>
            <w:shd w:val="clear" w:color="auto" w:fill="auto"/>
          </w:tcPr>
          <w:p w14:paraId="4DF3348F" w14:textId="5B4C5DEF" w:rsidR="002357BB" w:rsidRPr="00AB3753" w:rsidRDefault="002357BB" w:rsidP="002357BB">
            <w:r w:rsidRPr="00F56C89">
              <w:t>The non-domestic Renewable Heat Incentive (RHI) helps businesses, public sector and non-profit organisations meet the cost of installing renewable heat technologies for the following means of renewable heating sources: biomass, heat pumps (</w:t>
            </w:r>
            <w:r w:rsidRPr="003E3055">
              <w:t>ground source, water source and air source), deep geothermal, solar thermal collectors, biomethane and biogas, and combined heat and power (CHP) systems. Payments are made over 20 years and are based on the amount of heat output of the system. The applica</w:t>
            </w:r>
            <w:r w:rsidRPr="001F564B">
              <w:t>tions and further information is available online on the website of Ofgem - a non-ministerial government department and an independent National Regulatory Authority, recognised by EU Directives and governed by the Gas and Electricity Authority (GEMA).</w:t>
            </w:r>
          </w:p>
        </w:tc>
      </w:tr>
    </w:tbl>
    <w:p w14:paraId="7E9F1B35" w14:textId="5C6D68EC" w:rsidR="003730DF" w:rsidRDefault="003730DF" w:rsidP="001F36DA">
      <w:pPr>
        <w:pStyle w:val="Heading2"/>
      </w:pPr>
      <w:bookmarkStart w:id="150" w:name="_Toc1475014"/>
      <w:r w:rsidRPr="001F36DA">
        <w:t>Finance and funding</w:t>
      </w:r>
      <w:bookmarkEnd w:id="150"/>
    </w:p>
    <w:p w14:paraId="6C5F009F" w14:textId="208D1244" w:rsidR="008766BA" w:rsidRPr="008766BA" w:rsidRDefault="003E5B46" w:rsidP="003E5B46">
      <w:r w:rsidRPr="008331AD">
        <w:rPr>
          <w:lang w:val="en-US"/>
        </w:rPr>
        <w:t>No public services were reported in this domain to date</w:t>
      </w:r>
      <w:r>
        <w:rPr>
          <w:lang w:val="en-US"/>
        </w:rPr>
        <w:t>.</w:t>
      </w:r>
    </w:p>
    <w:p w14:paraId="38E3C21B" w14:textId="77777777" w:rsidR="002F4A39" w:rsidRPr="00DE7566" w:rsidRDefault="003730DF" w:rsidP="001F36DA">
      <w:pPr>
        <w:pStyle w:val="Heading2"/>
      </w:pPr>
      <w:bookmarkStart w:id="151" w:name="_Toc1475015"/>
      <w:r w:rsidRPr="001F36DA">
        <w:t>Dealing with customers</w:t>
      </w:r>
      <w:bookmarkEnd w:id="151"/>
    </w:p>
    <w:p w14:paraId="4CC1D0FB" w14:textId="3AFE3412" w:rsidR="003E5B46" w:rsidRDefault="003E5B46" w:rsidP="003E5B46">
      <w:r w:rsidRPr="008331AD">
        <w:rPr>
          <w:lang w:val="en-US"/>
        </w:rPr>
        <w:t>No public services were reported in this domain to date</w:t>
      </w:r>
      <w:r>
        <w:rPr>
          <w:lang w:val="en-US"/>
        </w:rPr>
        <w:t>.</w:t>
      </w:r>
    </w:p>
    <w:p w14:paraId="52C8CCBF" w14:textId="4DB9D646" w:rsidR="003E5B46" w:rsidRDefault="003E5B46" w:rsidP="003E5B46">
      <w:pPr>
        <w:sectPr w:rsidR="003E5B46" w:rsidSect="000E0F64">
          <w:headerReference w:type="even" r:id="rId298"/>
          <w:headerReference w:type="default" r:id="rId299"/>
          <w:footerReference w:type="even" r:id="rId300"/>
          <w:footerReference w:type="default" r:id="rId301"/>
          <w:headerReference w:type="first" r:id="rId302"/>
          <w:footerReference w:type="first" r:id="rId303"/>
          <w:pgSz w:w="11906" w:h="16838" w:code="9"/>
          <w:pgMar w:top="1702" w:right="1418" w:bottom="1418" w:left="1701" w:header="0" w:footer="385" w:gutter="0"/>
          <w:cols w:space="708"/>
          <w:titlePg/>
          <w:docGrid w:linePitch="360"/>
        </w:sectPr>
      </w:pPr>
    </w:p>
    <w:p w14:paraId="06AC2EFB" w14:textId="45207BC4" w:rsidR="005A713B" w:rsidRDefault="008C6A01" w:rsidP="008C126B">
      <w:r>
        <w:rPr>
          <w:noProof/>
        </w:rPr>
        <w:lastRenderedPageBreak/>
        <mc:AlternateContent>
          <mc:Choice Requires="wps">
            <w:drawing>
              <wp:anchor distT="0" distB="0" distL="114300" distR="114300" simplePos="0" relativeHeight="251660300" behindDoc="0" locked="0" layoutInCell="1" allowOverlap="1" wp14:anchorId="1BB73D83" wp14:editId="33483ED9">
                <wp:simplePos x="0" y="0"/>
                <wp:positionH relativeFrom="page">
                  <wp:posOffset>-5080</wp:posOffset>
                </wp:positionH>
                <wp:positionV relativeFrom="margin">
                  <wp:posOffset>-1067968</wp:posOffset>
                </wp:positionV>
                <wp:extent cx="7568565" cy="1320165"/>
                <wp:effectExtent l="0" t="0" r="0" b="0"/>
                <wp:wrapSquare wrapText="bothSides"/>
                <wp:docPr id="10"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9F960F8" w14:textId="77777777" w:rsidR="008C6A01" w:rsidRPr="00E025C2" w:rsidRDefault="008C6A01" w:rsidP="008C6A01">
                            <w:pPr>
                              <w:jc w:val="left"/>
                              <w:rPr>
                                <w:rFonts w:ascii="EC Square Sans Cond Pro" w:hAnsi="EC Square Sans Cond Pro"/>
                                <w:i/>
                                <w:color w:val="002060"/>
                                <w:lang w:val="fr-F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BB73D83" id="Rectangle 242" o:spid="_x0000_s1029" style="position:absolute;left:0;text-align:left;margin-left:-.4pt;margin-top:-84.1pt;width:595.95pt;height:103.95pt;z-index:25166030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" fillcolor="#0070c0" stroked="f" strokeweight="1pt">
                <v:path arrowok="t"/>
                <v:textbox>
                  <w:txbxContent>
                    <w:p w14:paraId="29F960F8" w14:textId="77777777" w:rsidR="008C6A01" w:rsidRPr="00E025C2" w:rsidRDefault="008C6A01" w:rsidP="008C6A01">
                      <w:pPr>
                        <w:jc w:val="left"/>
                        <w:rPr>
                          <w:rFonts w:ascii="EC Square Sans Cond Pro" w:hAnsi="EC Square Sans Cond Pro"/>
                          <w:i/>
                          <w:color w:val="002060"/>
                          <w:lang w:val="fr-FR"/>
                        </w:rPr>
                      </w:pPr>
                    </w:p>
                  </w:txbxContent>
                </v:textbox>
                <w10:wrap type="square" anchorx="page" anchory="margin"/>
              </v:rect>
            </w:pict>
          </mc:Fallback>
        </mc:AlternateContent>
      </w:r>
    </w:p>
    <w:p w14:paraId="0AB43212" w14:textId="77777777" w:rsidR="005A713B" w:rsidRPr="005A713B" w:rsidRDefault="005A713B"/>
    <w:p w14:paraId="7520BE4A" w14:textId="77777777" w:rsidR="005A713B" w:rsidRPr="005A713B" w:rsidRDefault="005A713B"/>
    <w:p w14:paraId="5D14C73A" w14:textId="354EB0C1" w:rsidR="005A713B" w:rsidRDefault="005A713B" w:rsidP="005A713B"/>
    <w:p w14:paraId="26DFA971" w14:textId="6D7418E8" w:rsidR="005A713B" w:rsidRDefault="005A713B" w:rsidP="005A713B"/>
    <w:p w14:paraId="19EC79B7" w14:textId="200617A8" w:rsidR="005A713B" w:rsidRDefault="005A713B" w:rsidP="005A713B"/>
    <w:p w14:paraId="24C64806" w14:textId="65C5C64D" w:rsidR="005A713B" w:rsidRDefault="005A713B" w:rsidP="005A713B"/>
    <w:p w14:paraId="6F5553AF" w14:textId="37784701" w:rsidR="005A713B" w:rsidRDefault="005A713B" w:rsidP="005A713B"/>
    <w:p w14:paraId="1C48B088" w14:textId="2BA9099B" w:rsidR="005A713B" w:rsidRDefault="005A713B" w:rsidP="005A713B"/>
    <w:p w14:paraId="0EE23BA1" w14:textId="18164B6F" w:rsidR="005A713B" w:rsidRDefault="005A713B" w:rsidP="005A713B"/>
    <w:p w14:paraId="2A58A0CA" w14:textId="251D3974" w:rsidR="005A713B" w:rsidRDefault="005A713B" w:rsidP="005A713B"/>
    <w:p w14:paraId="6D31E956" w14:textId="2ED16C0C" w:rsidR="005A713B" w:rsidRDefault="005A713B" w:rsidP="005A713B"/>
    <w:p w14:paraId="332AE01A" w14:textId="0EE413D3" w:rsidR="005A713B" w:rsidRDefault="005A713B" w:rsidP="005A713B"/>
    <w:p w14:paraId="5ED938FA" w14:textId="4E6BB8EB" w:rsidR="005A713B" w:rsidRDefault="005A713B" w:rsidP="005A713B"/>
    <w:p w14:paraId="15A1F101" w14:textId="00A780D8" w:rsidR="005A713B" w:rsidRDefault="005A713B" w:rsidP="005A713B"/>
    <w:p w14:paraId="285D8094" w14:textId="034C58C0" w:rsidR="008C6A01" w:rsidRDefault="008C6A01" w:rsidP="005A713B"/>
    <w:p w14:paraId="22F567B6" w14:textId="77777777" w:rsidR="008C6A01" w:rsidRDefault="008C6A01" w:rsidP="005A713B"/>
    <w:p w14:paraId="40CE5941" w14:textId="4742E99B" w:rsidR="005A713B" w:rsidRDefault="005A713B" w:rsidP="005A713B"/>
    <w:p w14:paraId="6D08B4B9" w14:textId="020A201C" w:rsidR="005A713B" w:rsidRDefault="005A713B" w:rsidP="005A713B"/>
    <w:p w14:paraId="597E923C" w14:textId="77777777" w:rsidR="005A713B" w:rsidRDefault="005A713B" w:rsidP="005A713B"/>
    <w:p w14:paraId="52F3585C" w14:textId="77777777" w:rsidR="005A713B" w:rsidRPr="005411F2" w:rsidRDefault="005A713B" w:rsidP="005A713B">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5411F2">
        <w:rPr>
          <w:rFonts w:ascii="EC Square Sans Cond Pro" w:hAnsi="EC Square Sans Cond Pro" w:cs="EC Square Sans Pro Medium"/>
          <w:color w:val="002060"/>
          <w:sz w:val="36"/>
          <w:szCs w:val="36"/>
          <w:lang w:eastAsia="fr-BE"/>
        </w:rPr>
        <w:t>The Digital Government Factsheets</w:t>
      </w:r>
    </w:p>
    <w:p w14:paraId="5C9191F8" w14:textId="77777777" w:rsidR="005A713B" w:rsidRPr="008009DA" w:rsidRDefault="005A713B" w:rsidP="005A713B">
      <w:pPr>
        <w:rPr>
          <w:rFonts w:ascii="EC Square Sans Cond Pro" w:hAnsi="EC Square Sans Cond Pro" w:cs="EC Square Sans Pro"/>
          <w:lang w:eastAsia="fr-BE"/>
        </w:rPr>
      </w:pPr>
      <w:r w:rsidRPr="008009DA">
        <w:rPr>
          <w:rFonts w:ascii="EC Square Sans Cond Pro" w:hAnsi="EC Square Sans Cond Pro" w:cs="EC Square Sans Pro"/>
          <w:lang w:eastAsia="fr-BE"/>
        </w:rPr>
        <w:t xml:space="preserve">The factsheets present an overview of the state and progress of </w:t>
      </w:r>
      <w:r>
        <w:rPr>
          <w:rFonts w:ascii="EC Square Sans Cond Pro" w:hAnsi="EC Square Sans Cond Pro" w:cs="EC Square Sans Pro"/>
          <w:lang w:eastAsia="fr-BE"/>
        </w:rPr>
        <w:t>Digital Government</w:t>
      </w:r>
      <w:r w:rsidRPr="008009DA">
        <w:rPr>
          <w:rFonts w:ascii="EC Square Sans Cond Pro" w:hAnsi="EC Square Sans Cond Pro" w:cs="EC Square Sans Pro"/>
          <w:lang w:eastAsia="fr-BE"/>
        </w:rPr>
        <w:t xml:space="preserve"> European countries.</w:t>
      </w:r>
    </w:p>
    <w:p w14:paraId="5799BB0C" w14:textId="5CCFA8A7" w:rsidR="005A713B" w:rsidRPr="008009DA" w:rsidRDefault="005A713B" w:rsidP="005A713B">
      <w:pPr>
        <w:rPr>
          <w:rFonts w:ascii="EC Square Sans Cond Pro" w:hAnsi="EC Square Sans Cond Pro" w:cs="EC Square Sans Pro"/>
          <w:lang w:eastAsia="fr-BE"/>
        </w:rPr>
      </w:pPr>
      <w:r>
        <w:rPr>
          <w:rFonts w:ascii="EC Square Sans Cond Pro" w:hAnsi="EC Square Sans Cond Pro" w:cs="EC Square Sans Pro"/>
          <w:lang w:eastAsia="fr-BE"/>
        </w:rPr>
        <w:t xml:space="preserve">There are published on the </w:t>
      </w:r>
      <w:r w:rsidRPr="008009DA">
        <w:rPr>
          <w:rFonts w:ascii="EC Square Sans Cond Pro" w:hAnsi="EC Square Sans Cond Pro" w:cs="EC Square Sans Pro"/>
          <w:lang w:eastAsia="fr-BE"/>
        </w:rPr>
        <w:t>Joinup</w:t>
      </w:r>
      <w:r>
        <w:rPr>
          <w:rFonts w:ascii="EC Square Sans Cond Pro" w:hAnsi="EC Square Sans Cond Pro" w:cs="EC Square Sans Pro"/>
          <w:lang w:eastAsia="fr-BE"/>
        </w:rPr>
        <w:t xml:space="preserve"> platform, which</w:t>
      </w:r>
      <w:r w:rsidRPr="008009DA">
        <w:rPr>
          <w:rFonts w:ascii="EC Square Sans Cond Pro" w:hAnsi="EC Square Sans Cond Pro" w:cs="EC Square Sans Pro"/>
          <w:lang w:eastAsia="fr-BE"/>
        </w:rPr>
        <w:t xml:space="preserve"> is a joint initiative by the Directorate General for Informatics (DG DIGIT) and the Directorate General for Communications Networks, Content &amp; Technology (DG CONNECT).</w:t>
      </w:r>
      <w:r>
        <w:rPr>
          <w:rFonts w:ascii="EC Square Sans Cond Pro" w:hAnsi="EC Square Sans Cond Pro" w:cs="EC Square Sans Pro"/>
          <w:lang w:eastAsia="fr-BE"/>
        </w:rPr>
        <w:t xml:space="preserve"> This factsheet received valuable contribution from </w:t>
      </w:r>
      <w:r w:rsidR="00A52AD8">
        <w:rPr>
          <w:rFonts w:ascii="EC Square Sans Cond Pro" w:hAnsi="EC Square Sans Cond Pro" w:cs="EC Square Sans Pro"/>
          <w:lang w:eastAsia="fr-BE"/>
        </w:rPr>
        <w:t>Rhian Jones who work</w:t>
      </w:r>
      <w:r w:rsidR="00B42E9E">
        <w:rPr>
          <w:rFonts w:ascii="EC Square Sans Cond Pro" w:hAnsi="EC Square Sans Cond Pro" w:cs="EC Square Sans Pro"/>
          <w:lang w:eastAsia="fr-BE"/>
        </w:rPr>
        <w:t>s</w:t>
      </w:r>
      <w:r w:rsidR="00A52AD8">
        <w:rPr>
          <w:rFonts w:ascii="EC Square Sans Cond Pro" w:hAnsi="EC Square Sans Cond Pro" w:cs="EC Square Sans Pro"/>
          <w:lang w:eastAsia="fr-BE"/>
        </w:rPr>
        <w:t xml:space="preserve"> for EU Policy at the Government Digital Service.</w:t>
      </w:r>
    </w:p>
    <w:p w14:paraId="3FA9A10A" w14:textId="77777777" w:rsidR="005A713B" w:rsidRDefault="005A713B" w:rsidP="005A713B">
      <w:pPr>
        <w:autoSpaceDE w:val="0"/>
        <w:autoSpaceDN w:val="0"/>
        <w:adjustRightInd w:val="0"/>
        <w:rPr>
          <w:rFonts w:ascii="EC Square Sans Cond Pro" w:hAnsi="EC Square Sans Cond Pro" w:cs="EC Square Sans Pro"/>
          <w:lang w:eastAsia="fr-BE"/>
        </w:rPr>
      </w:pPr>
    </w:p>
    <w:p w14:paraId="6993C2C3" w14:textId="77777777" w:rsidR="005A713B" w:rsidRPr="00303C0C" w:rsidRDefault="00396F00" w:rsidP="005A713B">
      <w:pPr>
        <w:jc w:val="left"/>
        <w:rPr>
          <w:rFonts w:ascii="Calibri" w:hAnsi="Calibri"/>
          <w:i/>
          <w:iCs/>
          <w:color w:val="auto"/>
          <w:lang w:eastAsia="en-US"/>
        </w:rPr>
      </w:pPr>
      <w:r>
        <w:rPr>
          <w:noProof/>
        </w:rPr>
        <w:drawing>
          <wp:anchor distT="0" distB="0" distL="114300" distR="114300" simplePos="0" relativeHeight="251658252" behindDoc="1" locked="0" layoutInCell="1" allowOverlap="1" wp14:anchorId="7A6D953F" wp14:editId="3BDB9454">
            <wp:simplePos x="0" y="0"/>
            <wp:positionH relativeFrom="margin">
              <wp:posOffset>-1905</wp:posOffset>
            </wp:positionH>
            <wp:positionV relativeFrom="paragraph">
              <wp:posOffset>-9525</wp:posOffset>
            </wp:positionV>
            <wp:extent cx="225425" cy="212090"/>
            <wp:effectExtent l="0" t="0" r="0" b="0"/>
            <wp:wrapNone/>
            <wp:docPr id="73" name="Picture 73" descr="W + WAVESTONE–RGB">
              <a:hlinkClick xmlns:a="http://schemas.openxmlformats.org/drawingml/2006/main" r:id="rId30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descr="W + WAVESTONE–RGB">
                      <a:hlinkClick r:id="rId304"/>
                    </pic:cNvPr>
                    <pic:cNvPicPr>
                      <a:picLocks/>
                    </pic:cNvPicPr>
                  </pic:nvPicPr>
                  <pic:blipFill>
                    <a:blip r:embed="rId305"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5A713B">
        <w:rPr>
          <w:rFonts w:ascii="Calibri" w:hAnsi="Calibri"/>
          <w:i/>
          <w:iCs/>
          <w:color w:val="auto"/>
          <w:lang w:eastAsia="en-US"/>
        </w:rPr>
        <w:t xml:space="preserve">          </w:t>
      </w:r>
      <w:r w:rsidR="005A713B" w:rsidRPr="00B708F5">
        <w:rPr>
          <w:rFonts w:ascii="EC Square Sans Cond Pro" w:hAnsi="EC Square Sans Cond Pro" w:cs="EC Square Sans Pro"/>
          <w:i/>
          <w:lang w:eastAsia="fr-BE"/>
        </w:rPr>
        <w:t>The Digital Government Factsheets are prepared for the European Commission by</w:t>
      </w:r>
      <w:r w:rsidR="005A713B" w:rsidRPr="00B708F5">
        <w:rPr>
          <w:rStyle w:val="Hyperlink"/>
          <w:rFonts w:ascii="Calibri" w:hAnsi="Calibri"/>
        </w:rPr>
        <w:t xml:space="preserve"> </w:t>
      </w:r>
      <w:hyperlink r:id="rId306" w:history="1">
        <w:r w:rsidR="005A713B" w:rsidRPr="00244E18">
          <w:rPr>
            <w:rFonts w:ascii="EC Square Sans Cond Pro" w:hAnsi="EC Square Sans Cond Pro" w:cs="EC Square Sans Pro"/>
            <w:i/>
            <w:color w:val="2F5496"/>
            <w:lang w:eastAsia="fr-BE"/>
          </w:rPr>
          <w:t>Wavestone</w:t>
        </w:r>
      </w:hyperlink>
    </w:p>
    <w:p w14:paraId="64A3B3A4" w14:textId="77777777" w:rsidR="005A713B" w:rsidRPr="00040BDF" w:rsidRDefault="005A713B" w:rsidP="005A713B">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040BDF">
        <w:rPr>
          <w:rFonts w:ascii="EC Square Sans Cond Pro" w:hAnsi="EC Square Sans Cond Pro" w:cs="EC Square Sans Pro Medium"/>
          <w:color w:val="002060"/>
          <w:sz w:val="36"/>
          <w:szCs w:val="36"/>
          <w:lang w:eastAsia="fr-BE"/>
        </w:rPr>
        <w:t xml:space="preserve">An action supported by ISA² </w:t>
      </w:r>
    </w:p>
    <w:p w14:paraId="772F7DA1" w14:textId="77777777" w:rsidR="005A713B" w:rsidRPr="008F0ECB" w:rsidRDefault="00E605F9" w:rsidP="005A713B">
      <w:pPr>
        <w:autoSpaceDE w:val="0"/>
        <w:autoSpaceDN w:val="0"/>
        <w:adjustRightInd w:val="0"/>
        <w:spacing w:before="40" w:line="181" w:lineRule="atLeast"/>
        <w:jc w:val="left"/>
        <w:rPr>
          <w:rFonts w:ascii="EC Square Sans Cond Pro" w:hAnsi="EC Square Sans Cond Pro" w:cs="EC Square Sans Pro"/>
          <w:lang w:eastAsia="fr-BE"/>
        </w:rPr>
      </w:pPr>
      <w:hyperlink r:id="rId307" w:history="1">
        <w:r w:rsidR="005A713B" w:rsidRPr="00A068C1">
          <w:rPr>
            <w:rStyle w:val="Hyperlink"/>
            <w:rFonts w:ascii="EC Square Sans Cond Pro" w:hAnsi="EC Square Sans Cond Pro" w:cs="EC Square Sans Pro"/>
            <w:lang w:eastAsia="fr-BE"/>
          </w:rPr>
          <w:t>ISA²</w:t>
        </w:r>
      </w:hyperlink>
      <w:r w:rsidR="005A713B" w:rsidRPr="008F0ECB">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73F38EA2" w14:textId="77777777" w:rsidR="005A713B" w:rsidRPr="008F0ECB" w:rsidRDefault="005A713B" w:rsidP="005A713B">
      <w:pPr>
        <w:autoSpaceDE w:val="0"/>
        <w:autoSpaceDN w:val="0"/>
        <w:adjustRightInd w:val="0"/>
        <w:spacing w:before="40" w:line="181" w:lineRule="atLeast"/>
        <w:jc w:val="left"/>
        <w:rPr>
          <w:rFonts w:ascii="EC Square Sans Cond Pro" w:hAnsi="EC Square Sans Cond Pro" w:cs="EC Square Sans Pro"/>
          <w:lang w:eastAsia="fr-BE"/>
        </w:rPr>
      </w:pPr>
      <w:r w:rsidRPr="008F0ECB">
        <w:rPr>
          <w:rFonts w:ascii="EC Square Sans Cond Pro" w:hAnsi="EC Square Sans Cond Pro" w:cs="EC Square Sans Pro"/>
          <w:lang w:eastAsia="fr-BE"/>
        </w:rPr>
        <w:t>ISA² supports a wide range of activities and solutions, amon</w:t>
      </w:r>
      <w:bookmarkStart w:id="152" w:name="_GoBack"/>
      <w:bookmarkEnd w:id="152"/>
      <w:r w:rsidRPr="008F0ECB">
        <w:rPr>
          <w:rFonts w:ascii="EC Square Sans Cond Pro" w:hAnsi="EC Square Sans Cond Pro" w:cs="EC Square Sans Pro"/>
          <w:lang w:eastAsia="fr-BE"/>
        </w:rPr>
        <w:t xml:space="preserve">g which is the National Interoperability Framework Observatory (NIFO) action. </w:t>
      </w:r>
      <w:r w:rsidRPr="008F0ECB">
        <w:rPr>
          <w:rFonts w:ascii="EC Square Sans Cond Pro" w:hAnsi="EC Square Sans Cond Pro" w:cs="EC Square Sans Pro"/>
          <w:lang w:eastAsia="fr-BE"/>
        </w:rPr>
        <w:br/>
      </w:r>
      <w:r w:rsidRPr="00A068C1">
        <w:rPr>
          <w:rFonts w:ascii="EC Square Sans Cond Pro" w:hAnsi="EC Square Sans Cond Pro" w:cs="EC Square Sans Pro"/>
          <w:lang w:eastAsia="fr-BE"/>
        </w:rPr>
        <w:t>ISA²</w:t>
      </w:r>
      <w:r w:rsidRPr="008F0ECB">
        <w:rPr>
          <w:rFonts w:ascii="EC Square Sans Cond Pro" w:hAnsi="EC Square Sans Cond Pro" w:cs="EC Square Sans Pro"/>
          <w:lang w:eastAsia="fr-BE"/>
        </w:rPr>
        <w:t xml:space="preserve"> solu</w:t>
      </w:r>
      <w:r w:rsidRPr="00A068C1">
        <w:rPr>
          <w:rFonts w:ascii="EC Square Sans Cond Pro" w:hAnsi="EC Square Sans Cond Pro" w:cs="EC Square Sans Pro"/>
          <w:lang w:eastAsia="fr-BE"/>
        </w:rPr>
        <w:t>ti</w:t>
      </w:r>
      <w:r w:rsidRPr="008F0ECB">
        <w:rPr>
          <w:rFonts w:ascii="EC Square Sans Cond Pro" w:hAnsi="EC Square Sans Cond Pro" w:cs="EC Square Sans Pro"/>
          <w:lang w:eastAsia="fr-BE"/>
        </w:rPr>
        <w:t xml:space="preserve">ons can be used free of charge and are open source when related to IT. </w:t>
      </w:r>
    </w:p>
    <w:p w14:paraId="61B3D483" w14:textId="77777777" w:rsidR="005A713B" w:rsidRPr="00040BDF" w:rsidRDefault="005A713B" w:rsidP="008C6A01">
      <w:pPr>
        <w:autoSpaceDE w:val="0"/>
        <w:autoSpaceDN w:val="0"/>
        <w:adjustRightInd w:val="0"/>
        <w:spacing w:before="240" w:line="241" w:lineRule="atLeast"/>
        <w:jc w:val="left"/>
        <w:rPr>
          <w:rFonts w:ascii="EC Square Sans Cond Pro" w:hAnsi="EC Square Sans Cond Pro" w:cs="EC Square Sans Pro Medium"/>
          <w:color w:val="002060"/>
          <w:sz w:val="36"/>
          <w:szCs w:val="36"/>
          <w:lang w:eastAsia="fr-BE"/>
        </w:rPr>
      </w:pPr>
      <w:r w:rsidRPr="00040BDF">
        <w:rPr>
          <w:rFonts w:ascii="EC Square Sans Cond Pro" w:hAnsi="EC Square Sans Cond Pro" w:cs="EC Square Sans Pro Medium"/>
          <w:color w:val="002060"/>
          <w:sz w:val="36"/>
          <w:szCs w:val="36"/>
          <w:lang w:eastAsia="fr-BE"/>
        </w:rPr>
        <w:t xml:space="preserve">Contact ISA² </w:t>
      </w:r>
    </w:p>
    <w:p w14:paraId="4AEC8293" w14:textId="77777777" w:rsidR="005A713B" w:rsidRPr="008F0ECB" w:rsidRDefault="00E605F9" w:rsidP="005A713B">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308" w:history="1">
        <w:r w:rsidR="005A713B" w:rsidRPr="00040BDF">
          <w:rPr>
            <w:rStyle w:val="Hyperlink"/>
            <w:rFonts w:ascii="EC Square Sans Cond Pro" w:hAnsi="EC Square Sans Cond Pro" w:cs="EC Square Sans Pro"/>
            <w:color w:val="002060"/>
            <w:lang w:eastAsia="fr-BE"/>
          </w:rPr>
          <w:t>isa2@ec.europa.eu</w:t>
        </w:r>
      </w:hyperlink>
      <w:r w:rsidR="005A713B" w:rsidRPr="008F0ECB">
        <w:rPr>
          <w:rStyle w:val="Hyperlink"/>
          <w:rFonts w:ascii="EC Square Sans Cond Pro" w:hAnsi="EC Square Sans Cond Pro" w:cs="EC Square Sans Pro"/>
          <w:color w:val="5F73AF"/>
          <w:lang w:eastAsia="fr-BE"/>
        </w:rPr>
        <w:t xml:space="preserve"> </w:t>
      </w:r>
    </w:p>
    <w:p w14:paraId="6E5A2B33" w14:textId="77777777" w:rsidR="005A713B" w:rsidRPr="00040BDF" w:rsidRDefault="005A713B" w:rsidP="008C6A01">
      <w:pPr>
        <w:autoSpaceDE w:val="0"/>
        <w:autoSpaceDN w:val="0"/>
        <w:adjustRightInd w:val="0"/>
        <w:spacing w:before="280" w:line="241" w:lineRule="atLeast"/>
        <w:jc w:val="left"/>
        <w:rPr>
          <w:rFonts w:ascii="EC Square Sans Cond Pro" w:hAnsi="EC Square Sans Cond Pro" w:cs="EC Square Sans Pro Medium"/>
          <w:color w:val="002060"/>
          <w:sz w:val="36"/>
          <w:szCs w:val="36"/>
          <w:lang w:eastAsia="fr-BE"/>
        </w:rPr>
      </w:pPr>
      <w:r w:rsidRPr="00040BDF">
        <w:rPr>
          <w:rFonts w:ascii="EC Square Sans Cond Pro" w:hAnsi="EC Square Sans Cond Pro" w:cs="EC Square Sans Pro Medium"/>
          <w:color w:val="002060"/>
          <w:sz w:val="36"/>
          <w:szCs w:val="36"/>
          <w:lang w:eastAsia="fr-BE"/>
        </w:rPr>
        <w:t xml:space="preserve">Follow us </w:t>
      </w:r>
    </w:p>
    <w:p w14:paraId="14382FA7" w14:textId="77777777" w:rsidR="005A713B" w:rsidRPr="00D43756" w:rsidRDefault="00396F00" w:rsidP="005A713B">
      <w:pPr>
        <w:autoSpaceDE w:val="0"/>
        <w:autoSpaceDN w:val="0"/>
        <w:adjustRightInd w:val="0"/>
        <w:spacing w:before="40" w:line="181" w:lineRule="atLeast"/>
        <w:ind w:left="567"/>
        <w:jc w:val="left"/>
        <w:rPr>
          <w:rFonts w:ascii="EC Square Sans Cond Pro" w:hAnsi="EC Square Sans Cond Pro"/>
          <w:color w:val="5F73AF"/>
          <w:lang w:val="fr-FR"/>
        </w:rPr>
      </w:pPr>
      <w:r>
        <w:rPr>
          <w:noProof/>
        </w:rPr>
        <w:drawing>
          <wp:anchor distT="0" distB="0" distL="114300" distR="114300" simplePos="0" relativeHeight="251658251" behindDoc="1" locked="0" layoutInCell="1" allowOverlap="1" wp14:anchorId="59038400" wp14:editId="71D63ED8">
            <wp:simplePos x="0" y="0"/>
            <wp:positionH relativeFrom="column">
              <wp:posOffset>3810</wp:posOffset>
            </wp:positionH>
            <wp:positionV relativeFrom="paragraph">
              <wp:posOffset>97790</wp:posOffset>
            </wp:positionV>
            <wp:extent cx="225425" cy="182880"/>
            <wp:effectExtent l="0" t="0" r="0" b="0"/>
            <wp:wrapNone/>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5A713B" w:rsidRPr="00D43756">
        <w:rPr>
          <w:rStyle w:val="Hyperlink"/>
          <w:rFonts w:ascii="EC Square Sans Cond Pro" w:hAnsi="EC Square Sans Cond Pro"/>
          <w:color w:val="002060"/>
          <w:lang w:val="fr-FR"/>
        </w:rPr>
        <w:t>@</w:t>
      </w:r>
      <w:hyperlink r:id="rId310" w:history="1">
        <w:r w:rsidR="005A713B" w:rsidRPr="00D43756">
          <w:rPr>
            <w:rStyle w:val="Hyperlink"/>
            <w:rFonts w:ascii="EC Square Sans Cond Pro" w:hAnsi="EC Square Sans Cond Pro"/>
            <w:lang w:val="fr-FR"/>
          </w:rPr>
          <w:t>EU_ISA2</w:t>
        </w:r>
      </w:hyperlink>
    </w:p>
    <w:p w14:paraId="4A88D157" w14:textId="77777777" w:rsidR="005A713B" w:rsidRPr="00D43756" w:rsidRDefault="00E605F9" w:rsidP="005A713B">
      <w:pPr>
        <w:autoSpaceDE w:val="0"/>
        <w:autoSpaceDN w:val="0"/>
        <w:adjustRightInd w:val="0"/>
        <w:spacing w:before="40" w:line="181" w:lineRule="atLeast"/>
        <w:ind w:left="567"/>
        <w:jc w:val="left"/>
        <w:rPr>
          <w:rFonts w:ascii="EC Square Sans Cond Pro" w:hAnsi="EC Square Sans Cond Pro"/>
          <w:color w:val="002060"/>
          <w:lang w:val="fr-FR"/>
        </w:rPr>
      </w:pPr>
      <w:hyperlink r:id="rId311" w:history="1">
        <w:r w:rsidR="005A713B" w:rsidRPr="00D43756">
          <w:rPr>
            <w:rStyle w:val="Hyperlink"/>
            <w:rFonts w:ascii="EC Square Sans Cond Pro" w:hAnsi="EC Square Sans Cond Pro"/>
            <w:color w:val="002060"/>
            <w:lang w:val="fr-FR"/>
          </w:rPr>
          <w:t>@Joinup_eu</w:t>
        </w:r>
      </w:hyperlink>
    </w:p>
    <w:p w14:paraId="7DD3CEDE" w14:textId="779D0C31" w:rsidR="005A713B" w:rsidRPr="00D43756" w:rsidRDefault="00D26CA7" w:rsidP="005A713B">
      <w:pPr>
        <w:autoSpaceDE w:val="0"/>
        <w:autoSpaceDN w:val="0"/>
        <w:adjustRightInd w:val="0"/>
        <w:spacing w:before="40" w:line="181" w:lineRule="atLeast"/>
        <w:ind w:left="567"/>
        <w:jc w:val="left"/>
        <w:rPr>
          <w:rFonts w:ascii="EC Square Sans Cond Pro" w:hAnsi="EC Square Sans Cond Pro"/>
          <w:color w:val="5F73AF"/>
          <w:lang w:val="fr-FR"/>
        </w:rPr>
      </w:pPr>
      <w:r>
        <w:rPr>
          <w:noProof/>
        </w:rPr>
        <w:drawing>
          <wp:anchor distT="0" distB="0" distL="114300" distR="114300" simplePos="0" relativeHeight="251658250" behindDoc="1" locked="0" layoutInCell="1" allowOverlap="1" wp14:anchorId="76EBE66A" wp14:editId="16BEC7A8">
            <wp:simplePos x="0" y="0"/>
            <wp:positionH relativeFrom="margin">
              <wp:posOffset>-1905</wp:posOffset>
            </wp:positionH>
            <wp:positionV relativeFrom="margin">
              <wp:posOffset>7746779</wp:posOffset>
            </wp:positionV>
            <wp:extent cx="207010" cy="203835"/>
            <wp:effectExtent l="0" t="0" r="2540" b="5715"/>
            <wp:wrapNone/>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312"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p>
    <w:p w14:paraId="6B60C4DF" w14:textId="2B690978" w:rsidR="00585763" w:rsidRPr="00E025C2" w:rsidRDefault="005A713B" w:rsidP="00E025C2">
      <w:pPr>
        <w:rPr>
          <w:lang w:val="fr-FR"/>
        </w:rPr>
      </w:pPr>
      <w:r w:rsidRPr="00D43756">
        <w:rPr>
          <w:rStyle w:val="Hyperlink"/>
          <w:rFonts w:ascii="EC Square Sans Cond Pro" w:hAnsi="EC Square Sans Cond Pro"/>
          <w:color w:val="002060"/>
          <w:lang w:val="fr-FR"/>
        </w:rPr>
        <w:t xml:space="preserve">             </w:t>
      </w:r>
      <w:hyperlink r:id="rId313" w:history="1">
        <w:r w:rsidRPr="00D95400">
          <w:rPr>
            <w:rStyle w:val="Hyperlink"/>
            <w:rFonts w:ascii="EC Square Sans Cond Pro" w:hAnsi="EC Square Sans Cond Pro"/>
            <w:color w:val="002060"/>
            <w:lang w:val="it-IT"/>
          </w:rPr>
          <w:t>isa² programme</w:t>
        </w:r>
      </w:hyperlink>
    </w:p>
    <w:sectPr w:rsidR="00585763" w:rsidRPr="00E025C2" w:rsidSect="000E0F64">
      <w:headerReference w:type="first" r:id="rId314"/>
      <w:footerReference w:type="first" r:id="rId315"/>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B83C46" w14:textId="77777777" w:rsidR="00E605F9" w:rsidRPr="006A1DAA" w:rsidRDefault="00E605F9">
      <w:r w:rsidRPr="006A1DAA">
        <w:separator/>
      </w:r>
    </w:p>
  </w:endnote>
  <w:endnote w:type="continuationSeparator" w:id="0">
    <w:p w14:paraId="4923A092" w14:textId="77777777" w:rsidR="00E605F9" w:rsidRPr="006A1DAA" w:rsidRDefault="00E605F9">
      <w:r w:rsidRPr="006A1DAA">
        <w:continuationSeparator/>
      </w:r>
    </w:p>
  </w:endnote>
  <w:endnote w:type="continuationNotice" w:id="1">
    <w:p w14:paraId="391354D1" w14:textId="77777777" w:rsidR="00E605F9" w:rsidRDefault="00E605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Helvetica">
    <w:panose1 w:val="020B0604020202020204"/>
    <w:charset w:val="00"/>
    <w:family w:val="auto"/>
    <w:pitch w:val="variable"/>
    <w:sig w:usb0="E00002FF" w:usb1="5000785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E35D1" w14:textId="77777777" w:rsidR="004A7055" w:rsidRDefault="004A70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74F94C5B" w:rsidR="00984710" w:rsidRDefault="00984710">
    <w:pPr>
      <w:pStyle w:val="Footer"/>
      <w:jc w:val="center"/>
    </w:pPr>
    <w:r>
      <w:rPr>
        <w:noProof/>
      </w:rPr>
      <w:drawing>
        <wp:anchor distT="0" distB="0" distL="114300" distR="114300" simplePos="0" relativeHeight="251658243" behindDoc="1" locked="0" layoutInCell="1" allowOverlap="1" wp14:anchorId="59289193" wp14:editId="69E315AE">
          <wp:simplePos x="0" y="0"/>
          <wp:positionH relativeFrom="column">
            <wp:posOffset>-1739900</wp:posOffset>
          </wp:positionH>
          <wp:positionV relativeFrom="paragraph">
            <wp:posOffset>-233045</wp:posOffset>
          </wp:positionV>
          <wp:extent cx="2751455" cy="755650"/>
          <wp:effectExtent l="0" t="0" r="0" b="0"/>
          <wp:wrapNone/>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p w14:paraId="1EB9B7F5" w14:textId="533ECA4C" w:rsidR="00984710" w:rsidRPr="006A1DAA" w:rsidRDefault="00984710"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B7EA3" w14:textId="77777777" w:rsidR="004A7055" w:rsidRDefault="004A70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089A9" w14:textId="3B892EAC" w:rsidR="00984710" w:rsidRDefault="00984710" w:rsidP="00172D1E">
    <w:pPr>
      <w:pStyle w:val="Footer"/>
    </w:pPr>
    <w:r>
      <w:rPr>
        <w:noProof/>
        <w:color w:val="FFFFFF"/>
      </w:rPr>
      <w:drawing>
        <wp:anchor distT="0" distB="0" distL="114300" distR="114300" simplePos="0" relativeHeight="251658244" behindDoc="1" locked="0" layoutInCell="1" allowOverlap="1" wp14:anchorId="6B88E359" wp14:editId="34EDF1BB">
          <wp:simplePos x="0" y="0"/>
          <wp:positionH relativeFrom="column">
            <wp:posOffset>-912495</wp:posOffset>
          </wp:positionH>
          <wp:positionV relativeFrom="paragraph">
            <wp:posOffset>-2282825</wp:posOffset>
          </wp:positionV>
          <wp:extent cx="7397750" cy="2733675"/>
          <wp:effectExtent l="0" t="0" r="0" b="0"/>
          <wp:wrapNone/>
          <wp:docPr id="63" name="Picture 63" descr="design-SC64_D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descr="design-SC64_D05"/>
                  <pic:cNvPicPr>
                    <a:picLocks/>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84DA5" w14:textId="77777777" w:rsidR="00E605F9" w:rsidRPr="006A1DAA" w:rsidRDefault="00E605F9">
      <w:r w:rsidRPr="006A1DAA">
        <w:separator/>
      </w:r>
    </w:p>
  </w:footnote>
  <w:footnote w:type="continuationSeparator" w:id="0">
    <w:p w14:paraId="7BB2CDC1" w14:textId="77777777" w:rsidR="00E605F9" w:rsidRPr="006A1DAA" w:rsidRDefault="00E605F9">
      <w:r w:rsidRPr="006A1DAA">
        <w:continuationSeparator/>
      </w:r>
    </w:p>
  </w:footnote>
  <w:footnote w:type="continuationNotice" w:id="1">
    <w:p w14:paraId="43AAC21B" w14:textId="77777777" w:rsidR="00E605F9" w:rsidRDefault="00E605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4FCED" w14:textId="77777777" w:rsidR="004A7055" w:rsidRDefault="004A70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6730A" w14:textId="00B6BB1E" w:rsidR="00984710" w:rsidRPr="00C37DAC" w:rsidRDefault="00984710" w:rsidP="00C37DAC">
    <w:pPr>
      <w:pStyle w:val="Footer"/>
      <w:tabs>
        <w:tab w:val="clear" w:pos="8306"/>
        <w:tab w:val="right" w:pos="8820"/>
      </w:tabs>
      <w:ind w:right="3027"/>
      <w:jc w:val="right"/>
      <w:rPr>
        <w:rFonts w:cs="Arial"/>
        <w:b/>
        <w:i w:val="0"/>
        <w:noProof/>
        <w:color w:val="auto"/>
        <w:w w:val="80"/>
        <w:szCs w:val="16"/>
      </w:rPr>
    </w:pPr>
    <w:r>
      <w:rPr>
        <w:noProof/>
      </w:rPr>
      <w:drawing>
        <wp:anchor distT="0" distB="0" distL="114300" distR="114300" simplePos="0" relativeHeight="251658242" behindDoc="1" locked="0" layoutInCell="1" allowOverlap="1" wp14:anchorId="24C6F3F2" wp14:editId="0111C02B">
          <wp:simplePos x="0" y="0"/>
          <wp:positionH relativeFrom="column">
            <wp:posOffset>2717800</wp:posOffset>
          </wp:positionH>
          <wp:positionV relativeFrom="paragraph">
            <wp:posOffset>-273685</wp:posOffset>
          </wp:positionV>
          <wp:extent cx="3759200" cy="1441450"/>
          <wp:effectExtent l="0" t="0" r="0" b="0"/>
          <wp:wrapNone/>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58240" behindDoc="0" locked="0" layoutInCell="1" allowOverlap="1" wp14:anchorId="6B2E6CCE" wp14:editId="2105F582">
              <wp:simplePos x="0" y="0"/>
              <wp:positionH relativeFrom="column">
                <wp:posOffset>-252730</wp:posOffset>
              </wp:positionH>
              <wp:positionV relativeFrom="paragraph">
                <wp:posOffset>349885</wp:posOffset>
              </wp:positionV>
              <wp:extent cx="3669665" cy="27876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6966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7DCBCF41" w14:textId="18D04D43" w:rsidR="00984710" w:rsidRPr="00E025C2" w:rsidRDefault="00984710" w:rsidP="00EA4450">
                          <w:pPr>
                            <w:jc w:val="left"/>
                            <w:rPr>
                              <w:i/>
                              <w:color w:val="00B0F0"/>
                              <w:sz w:val="16"/>
                            </w:rPr>
                          </w:pPr>
                          <w:r w:rsidRPr="00E025C2">
                            <w:rPr>
                              <w:i/>
                              <w:color w:val="00B0F0"/>
                              <w:sz w:val="16"/>
                            </w:rPr>
                            <w:t xml:space="preserve">Digital Government Factsheets – </w:t>
                          </w:r>
                          <w:r>
                            <w:rPr>
                              <w:i/>
                              <w:color w:val="00B0F0"/>
                              <w:sz w:val="16"/>
                            </w:rPr>
                            <w:t>T</w:t>
                          </w:r>
                          <w:r w:rsidRPr="00E025C2">
                            <w:rPr>
                              <w:i/>
                              <w:color w:val="00B0F0"/>
                              <w:sz w:val="16"/>
                            </w:rPr>
                            <w:t>he United Kingdom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_x0000_s1030" type="#_x0000_t202" style="position:absolute;left:0;text-align:left;margin-left:-19.9pt;margin-top:27.55pt;width:288.95pt;height:21.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" filled="f" stroked="f" strokecolor="#5b9bd5" strokeweight="2.5pt">
              <v:path arrowok="t"/>
              <v:textbox>
                <w:txbxContent>
                  <w:p w14:paraId="7DCBCF41" w14:textId="18D04D43" w:rsidR="00984710" w:rsidRPr="00E025C2" w:rsidRDefault="00984710" w:rsidP="00EA4450">
                    <w:pPr>
                      <w:jc w:val="left"/>
                      <w:rPr>
                        <w:i/>
                        <w:color w:val="00B0F0"/>
                        <w:sz w:val="16"/>
                      </w:rPr>
                    </w:pPr>
                    <w:r w:rsidRPr="00E025C2">
                      <w:rPr>
                        <w:i/>
                        <w:color w:val="00B0F0"/>
                        <w:sz w:val="16"/>
                      </w:rPr>
                      <w:t xml:space="preserve">Digital Government Factsheets – </w:t>
                    </w:r>
                    <w:r>
                      <w:rPr>
                        <w:i/>
                        <w:color w:val="00B0F0"/>
                        <w:sz w:val="16"/>
                      </w:rPr>
                      <w:t>T</w:t>
                    </w:r>
                    <w:r w:rsidRPr="00E025C2">
                      <w:rPr>
                        <w:i/>
                        <w:color w:val="00B0F0"/>
                        <w:sz w:val="16"/>
                      </w:rPr>
                      <w:t>he United Kingdom</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5A6D696F" w:rsidR="00984710" w:rsidRDefault="00984710" w:rsidP="006843AE">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13019" w14:textId="51CFE3FC" w:rsidR="00984710" w:rsidRDefault="00984710"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12B7063"/>
    <w:multiLevelType w:val="hybridMultilevel"/>
    <w:tmpl w:val="A524DA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84B677E"/>
    <w:multiLevelType w:val="multilevel"/>
    <w:tmpl w:val="1C10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E90000"/>
    <w:multiLevelType w:val="hybridMultilevel"/>
    <w:tmpl w:val="58DC46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1372A9E"/>
    <w:multiLevelType w:val="hybridMultilevel"/>
    <w:tmpl w:val="71FEA7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48202E1"/>
    <w:multiLevelType w:val="hybridMultilevel"/>
    <w:tmpl w:val="3478469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F312B1"/>
    <w:multiLevelType w:val="hybridMultilevel"/>
    <w:tmpl w:val="796CC338"/>
    <w:lvl w:ilvl="0" w:tplc="FFFFFFFF">
      <w:start w:val="1"/>
      <w:numFmt w:val="bullet"/>
      <w:lvlText w:val=""/>
      <w:lvlJc w:val="left"/>
      <w:pPr>
        <w:ind w:left="720" w:hanging="360"/>
      </w:pPr>
      <w:rPr>
        <w:rFonts w:ascii="Webdings" w:hAnsi="Webdings" w:hint="default"/>
        <w:color w:val="FF9900"/>
        <w:sz w:val="22"/>
        <w:szCs w:val="22"/>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3"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367D72"/>
    <w:multiLevelType w:val="multilevel"/>
    <w:tmpl w:val="8CAC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6" w15:restartNumberingAfterBreak="0">
    <w:nsid w:val="235F31F1"/>
    <w:multiLevelType w:val="hybridMultilevel"/>
    <w:tmpl w:val="2D00DCC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B1D3ED2"/>
    <w:multiLevelType w:val="hybridMultilevel"/>
    <w:tmpl w:val="47D8A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F201C5"/>
    <w:multiLevelType w:val="hybridMultilevel"/>
    <w:tmpl w:val="82545C78"/>
    <w:lvl w:ilvl="0" w:tplc="EB6A0984">
      <w:start w:val="1"/>
      <w:numFmt w:val="bullet"/>
      <w:pStyle w:val="BulletPoints"/>
      <w:lvlText w:val=""/>
      <w:lvlJc w:val="left"/>
      <w:pPr>
        <w:ind w:left="720" w:hanging="360"/>
      </w:pPr>
      <w:rPr>
        <w:rFonts w:ascii="Wingdings" w:hAnsi="Wingdings" w:hint="default"/>
      </w:rPr>
    </w:lvl>
    <w:lvl w:ilvl="1" w:tplc="140C0003">
      <w:start w:val="1"/>
      <w:numFmt w:val="bullet"/>
      <w:lvlText w:val="o"/>
      <w:lvlJc w:val="left"/>
      <w:pPr>
        <w:ind w:left="1440" w:hanging="360"/>
      </w:pPr>
      <w:rPr>
        <w:rFonts w:ascii="Courier New" w:hAnsi="Courier New" w:cs="Courier New" w:hint="default"/>
      </w:rPr>
    </w:lvl>
    <w:lvl w:ilvl="2" w:tplc="140C0005">
      <w:start w:val="1"/>
      <w:numFmt w:val="bullet"/>
      <w:lvlText w:val=""/>
      <w:lvlJc w:val="left"/>
      <w:pPr>
        <w:ind w:left="2160" w:hanging="360"/>
      </w:pPr>
      <w:rPr>
        <w:rFonts w:ascii="Wingdings" w:hAnsi="Wingdings" w:hint="default"/>
      </w:rPr>
    </w:lvl>
    <w:lvl w:ilvl="3" w:tplc="140C0001">
      <w:start w:val="1"/>
      <w:numFmt w:val="bullet"/>
      <w:lvlText w:val=""/>
      <w:lvlJc w:val="left"/>
      <w:pPr>
        <w:ind w:left="2880" w:hanging="360"/>
      </w:pPr>
      <w:rPr>
        <w:rFonts w:ascii="Symbol" w:hAnsi="Symbol" w:hint="default"/>
      </w:rPr>
    </w:lvl>
    <w:lvl w:ilvl="4" w:tplc="140C0003">
      <w:start w:val="1"/>
      <w:numFmt w:val="bullet"/>
      <w:lvlText w:val="o"/>
      <w:lvlJc w:val="left"/>
      <w:pPr>
        <w:ind w:left="3600" w:hanging="360"/>
      </w:pPr>
      <w:rPr>
        <w:rFonts w:ascii="Courier New" w:hAnsi="Courier New" w:cs="Courier New" w:hint="default"/>
      </w:rPr>
    </w:lvl>
    <w:lvl w:ilvl="5" w:tplc="140C0005">
      <w:start w:val="1"/>
      <w:numFmt w:val="bullet"/>
      <w:lvlText w:val=""/>
      <w:lvlJc w:val="left"/>
      <w:pPr>
        <w:ind w:left="4320" w:hanging="360"/>
      </w:pPr>
      <w:rPr>
        <w:rFonts w:ascii="Wingdings" w:hAnsi="Wingdings" w:hint="default"/>
      </w:rPr>
    </w:lvl>
    <w:lvl w:ilvl="6" w:tplc="140C0001">
      <w:start w:val="1"/>
      <w:numFmt w:val="bullet"/>
      <w:lvlText w:val=""/>
      <w:lvlJc w:val="left"/>
      <w:pPr>
        <w:ind w:left="5040" w:hanging="360"/>
      </w:pPr>
      <w:rPr>
        <w:rFonts w:ascii="Symbol" w:hAnsi="Symbol" w:hint="default"/>
      </w:rPr>
    </w:lvl>
    <w:lvl w:ilvl="7" w:tplc="140C0003">
      <w:start w:val="1"/>
      <w:numFmt w:val="bullet"/>
      <w:lvlText w:val="o"/>
      <w:lvlJc w:val="left"/>
      <w:pPr>
        <w:ind w:left="5760" w:hanging="360"/>
      </w:pPr>
      <w:rPr>
        <w:rFonts w:ascii="Courier New" w:hAnsi="Courier New" w:cs="Courier New" w:hint="default"/>
      </w:rPr>
    </w:lvl>
    <w:lvl w:ilvl="8" w:tplc="140C0005">
      <w:start w:val="1"/>
      <w:numFmt w:val="bullet"/>
      <w:lvlText w:val=""/>
      <w:lvlJc w:val="left"/>
      <w:pPr>
        <w:ind w:left="6480" w:hanging="360"/>
      </w:pPr>
      <w:rPr>
        <w:rFonts w:ascii="Wingdings" w:hAnsi="Wingdings" w:hint="default"/>
      </w:rPr>
    </w:lvl>
  </w:abstractNum>
  <w:abstractNum w:abstractNumId="19" w15:restartNumberingAfterBreak="0">
    <w:nsid w:val="360F15E3"/>
    <w:multiLevelType w:val="hybridMultilevel"/>
    <w:tmpl w:val="AFF84C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6CA2CE6"/>
    <w:multiLevelType w:val="multilevel"/>
    <w:tmpl w:val="6ECE3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2A168D"/>
    <w:multiLevelType w:val="hybridMultilevel"/>
    <w:tmpl w:val="8B9431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7D52FD5"/>
    <w:multiLevelType w:val="hybridMultilevel"/>
    <w:tmpl w:val="575A6F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A71AD6"/>
    <w:multiLevelType w:val="hybridMultilevel"/>
    <w:tmpl w:val="5F20E43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E03376F"/>
    <w:multiLevelType w:val="multilevel"/>
    <w:tmpl w:val="A5FAE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C53F32"/>
    <w:multiLevelType w:val="hybridMultilevel"/>
    <w:tmpl w:val="32A41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2376B5D"/>
    <w:multiLevelType w:val="hybridMultilevel"/>
    <w:tmpl w:val="5BEA95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A7B07FC"/>
    <w:multiLevelType w:val="hybridMultilevel"/>
    <w:tmpl w:val="0E3464A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AB723CC"/>
    <w:multiLevelType w:val="multilevel"/>
    <w:tmpl w:val="229861C0"/>
    <w:styleLink w:val="NumberedlistServicesIntro"/>
    <w:lvl w:ilvl="0">
      <w:start w:val="1"/>
      <w:numFmt w:val="decimal"/>
      <w:lvlText w:val="%1."/>
      <w:lvlJc w:val="left"/>
      <w:pPr>
        <w:ind w:left="576" w:hanging="432"/>
      </w:pPr>
      <w:rPr>
        <w:color w:val="414141"/>
      </w:rPr>
    </w:lvl>
    <w:lvl w:ilvl="1">
      <w:start w:val="1"/>
      <w:numFmt w:val="decimal"/>
      <w:lvlText w:val="%1.%2."/>
      <w:lvlJc w:val="left"/>
      <w:pPr>
        <w:ind w:left="720" w:hanging="432"/>
      </w:pPr>
    </w:lvl>
    <w:lvl w:ilvl="2">
      <w:start w:val="1"/>
      <w:numFmt w:val="decimal"/>
      <w:lvlText w:val="%1.%2.%3."/>
      <w:lvlJc w:val="left"/>
      <w:pPr>
        <w:ind w:left="1152" w:hanging="504"/>
      </w:pPr>
    </w:lvl>
    <w:lvl w:ilvl="3">
      <w:start w:val="1"/>
      <w:numFmt w:val="decimal"/>
      <w:lvlText w:val="%1.%2.%3.%4."/>
      <w:lvlJc w:val="left"/>
      <w:pPr>
        <w:ind w:left="1656" w:hanging="648"/>
      </w:pPr>
    </w:lvl>
    <w:lvl w:ilvl="4">
      <w:start w:val="1"/>
      <w:numFmt w:val="decimal"/>
      <w:lvlText w:val="%1.%2.%3.%4.%5."/>
      <w:lvlJc w:val="left"/>
      <w:pPr>
        <w:ind w:left="2160" w:hanging="792"/>
      </w:pPr>
    </w:lvl>
    <w:lvl w:ilvl="5">
      <w:start w:val="1"/>
      <w:numFmt w:val="decimal"/>
      <w:lvlText w:val="%1.%2.%3.%4.%5.%6."/>
      <w:lvlJc w:val="left"/>
      <w:pPr>
        <w:ind w:left="2664" w:hanging="936"/>
      </w:pPr>
    </w:lvl>
    <w:lvl w:ilvl="6">
      <w:start w:val="1"/>
      <w:numFmt w:val="decimal"/>
      <w:lvlText w:val="%1.%2.%3.%4.%5.%6.%7."/>
      <w:lvlJc w:val="left"/>
      <w:pPr>
        <w:ind w:left="3168" w:hanging="1080"/>
      </w:pPr>
    </w:lvl>
    <w:lvl w:ilvl="7">
      <w:start w:val="1"/>
      <w:numFmt w:val="decimal"/>
      <w:lvlText w:val="%1.%2.%3.%4.%5.%6.%7.%8."/>
      <w:lvlJc w:val="left"/>
      <w:pPr>
        <w:ind w:left="3672" w:hanging="1224"/>
      </w:pPr>
    </w:lvl>
    <w:lvl w:ilvl="8">
      <w:start w:val="1"/>
      <w:numFmt w:val="decimal"/>
      <w:lvlText w:val="%1.%2.%3.%4.%5.%6.%7.%8.%9."/>
      <w:lvlJc w:val="left"/>
      <w:pPr>
        <w:ind w:left="4248" w:hanging="1440"/>
      </w:pPr>
    </w:lvl>
  </w:abstractNum>
  <w:abstractNum w:abstractNumId="30" w15:restartNumberingAfterBreak="0">
    <w:nsid w:val="59415297"/>
    <w:multiLevelType w:val="multilevel"/>
    <w:tmpl w:val="6B76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E4789B"/>
    <w:multiLevelType w:val="hybridMultilevel"/>
    <w:tmpl w:val="4ED497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D99624C"/>
    <w:multiLevelType w:val="hybridMultilevel"/>
    <w:tmpl w:val="7958A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4" w15:restartNumberingAfterBreak="0">
    <w:nsid w:val="6F92038B"/>
    <w:multiLevelType w:val="hybridMultilevel"/>
    <w:tmpl w:val="44DADD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2003A71"/>
    <w:multiLevelType w:val="hybridMultilevel"/>
    <w:tmpl w:val="8B2EC744"/>
    <w:lvl w:ilvl="0" w:tplc="FFFFFFFF">
      <w:start w:val="1"/>
      <w:numFmt w:val="bullet"/>
      <w:lvlText w:val=""/>
      <w:lvlJc w:val="left"/>
      <w:pPr>
        <w:ind w:left="720" w:hanging="360"/>
      </w:pPr>
      <w:rPr>
        <w:rFonts w:ascii="Webdings" w:hAnsi="Webdings" w:hint="default"/>
        <w:color w:val="FF9900"/>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05304B"/>
    <w:multiLevelType w:val="hybridMultilevel"/>
    <w:tmpl w:val="D966C3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9CE310D"/>
    <w:multiLevelType w:val="hybridMultilevel"/>
    <w:tmpl w:val="DC124E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3"/>
  </w:num>
  <w:num w:numId="8">
    <w:abstractNumId w:val="10"/>
  </w:num>
  <w:num w:numId="9">
    <w:abstractNumId w:val="27"/>
  </w:num>
  <w:num w:numId="10">
    <w:abstractNumId w:val="15"/>
  </w:num>
  <w:num w:numId="11">
    <w:abstractNumId w:val="31"/>
  </w:num>
  <w:num w:numId="12">
    <w:abstractNumId w:val="26"/>
  </w:num>
  <w:num w:numId="13">
    <w:abstractNumId w:val="22"/>
  </w:num>
  <w:num w:numId="14">
    <w:abstractNumId w:val="11"/>
  </w:num>
  <w:num w:numId="15">
    <w:abstractNumId w:val="9"/>
  </w:num>
  <w:num w:numId="16">
    <w:abstractNumId w:val="37"/>
  </w:num>
  <w:num w:numId="17">
    <w:abstractNumId w:val="8"/>
  </w:num>
  <w:num w:numId="18">
    <w:abstractNumId w:val="25"/>
  </w:num>
  <w:num w:numId="19">
    <w:abstractNumId w:val="23"/>
  </w:num>
  <w:num w:numId="20">
    <w:abstractNumId w:val="19"/>
  </w:num>
  <w:num w:numId="21">
    <w:abstractNumId w:val="21"/>
  </w:num>
  <w:num w:numId="22">
    <w:abstractNumId w:val="6"/>
  </w:num>
  <w:num w:numId="23">
    <w:abstractNumId w:val="34"/>
  </w:num>
  <w:num w:numId="24">
    <w:abstractNumId w:val="16"/>
  </w:num>
  <w:num w:numId="25">
    <w:abstractNumId w:val="12"/>
  </w:num>
  <w:num w:numId="26">
    <w:abstractNumId w:val="36"/>
  </w:num>
  <w:num w:numId="27">
    <w:abstractNumId w:val="35"/>
  </w:num>
  <w:num w:numId="28">
    <w:abstractNumId w:val="28"/>
  </w:num>
  <w:num w:numId="29">
    <w:abstractNumId w:val="29"/>
  </w:num>
  <w:num w:numId="30">
    <w:abstractNumId w:val="18"/>
  </w:num>
  <w:num w:numId="31">
    <w:abstractNumId w:val="32"/>
  </w:num>
  <w:num w:numId="32">
    <w:abstractNumId w:val="17"/>
  </w:num>
  <w:num w:numId="33">
    <w:abstractNumId w:val="14"/>
  </w:num>
  <w:num w:numId="34">
    <w:abstractNumId w:val="24"/>
  </w:num>
  <w:num w:numId="35">
    <w:abstractNumId w:val="20"/>
  </w:num>
  <w:num w:numId="36">
    <w:abstractNumId w:val="7"/>
  </w:num>
  <w:num w:numId="37">
    <w:abstractNumId w:val="30"/>
  </w:num>
  <w:num w:numId="38">
    <w:abstractNumId w:val="3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46"/>
    <w:rsid w:val="000003C7"/>
    <w:rsid w:val="000011F8"/>
    <w:rsid w:val="00001C97"/>
    <w:rsid w:val="00002AB0"/>
    <w:rsid w:val="00002E36"/>
    <w:rsid w:val="00002FFA"/>
    <w:rsid w:val="00003AD6"/>
    <w:rsid w:val="00004975"/>
    <w:rsid w:val="000049DA"/>
    <w:rsid w:val="00004F54"/>
    <w:rsid w:val="00005E82"/>
    <w:rsid w:val="000060E8"/>
    <w:rsid w:val="00007392"/>
    <w:rsid w:val="000074AB"/>
    <w:rsid w:val="00007AB9"/>
    <w:rsid w:val="00007B12"/>
    <w:rsid w:val="00012082"/>
    <w:rsid w:val="00012675"/>
    <w:rsid w:val="00014F2D"/>
    <w:rsid w:val="00015760"/>
    <w:rsid w:val="000174A7"/>
    <w:rsid w:val="000223AB"/>
    <w:rsid w:val="00022525"/>
    <w:rsid w:val="000227E0"/>
    <w:rsid w:val="000242B1"/>
    <w:rsid w:val="00024498"/>
    <w:rsid w:val="000244D6"/>
    <w:rsid w:val="000248EA"/>
    <w:rsid w:val="00025940"/>
    <w:rsid w:val="00026A2E"/>
    <w:rsid w:val="00026F59"/>
    <w:rsid w:val="0003038A"/>
    <w:rsid w:val="00031611"/>
    <w:rsid w:val="00032AAE"/>
    <w:rsid w:val="00033075"/>
    <w:rsid w:val="00033AEB"/>
    <w:rsid w:val="00033C3F"/>
    <w:rsid w:val="000346A7"/>
    <w:rsid w:val="00034BCD"/>
    <w:rsid w:val="00036192"/>
    <w:rsid w:val="00036F5C"/>
    <w:rsid w:val="00036F74"/>
    <w:rsid w:val="00041DD4"/>
    <w:rsid w:val="00043C51"/>
    <w:rsid w:val="000445CA"/>
    <w:rsid w:val="0004499A"/>
    <w:rsid w:val="00045925"/>
    <w:rsid w:val="00045D7B"/>
    <w:rsid w:val="00046B17"/>
    <w:rsid w:val="000501CF"/>
    <w:rsid w:val="00050838"/>
    <w:rsid w:val="000515AD"/>
    <w:rsid w:val="00052104"/>
    <w:rsid w:val="00052B6B"/>
    <w:rsid w:val="00053613"/>
    <w:rsid w:val="000538D9"/>
    <w:rsid w:val="000539AC"/>
    <w:rsid w:val="00053CD2"/>
    <w:rsid w:val="00054380"/>
    <w:rsid w:val="000546BE"/>
    <w:rsid w:val="00056120"/>
    <w:rsid w:val="00056340"/>
    <w:rsid w:val="0005783E"/>
    <w:rsid w:val="00060004"/>
    <w:rsid w:val="00060ED6"/>
    <w:rsid w:val="00061164"/>
    <w:rsid w:val="0006131D"/>
    <w:rsid w:val="0006259E"/>
    <w:rsid w:val="000632ED"/>
    <w:rsid w:val="0006336B"/>
    <w:rsid w:val="000635A5"/>
    <w:rsid w:val="00063F99"/>
    <w:rsid w:val="00064824"/>
    <w:rsid w:val="00064EFF"/>
    <w:rsid w:val="00064F6C"/>
    <w:rsid w:val="0006560C"/>
    <w:rsid w:val="000658A2"/>
    <w:rsid w:val="0006686D"/>
    <w:rsid w:val="00066E95"/>
    <w:rsid w:val="000673AF"/>
    <w:rsid w:val="0006761C"/>
    <w:rsid w:val="000679B5"/>
    <w:rsid w:val="000703BE"/>
    <w:rsid w:val="0007167C"/>
    <w:rsid w:val="00071C09"/>
    <w:rsid w:val="00071D1E"/>
    <w:rsid w:val="000730CC"/>
    <w:rsid w:val="0007390C"/>
    <w:rsid w:val="00073DA6"/>
    <w:rsid w:val="00074698"/>
    <w:rsid w:val="0007525C"/>
    <w:rsid w:val="00075912"/>
    <w:rsid w:val="00075A45"/>
    <w:rsid w:val="00076533"/>
    <w:rsid w:val="0007659F"/>
    <w:rsid w:val="00076EB2"/>
    <w:rsid w:val="00077239"/>
    <w:rsid w:val="00081939"/>
    <w:rsid w:val="00081B17"/>
    <w:rsid w:val="00081E2B"/>
    <w:rsid w:val="00083D17"/>
    <w:rsid w:val="000840AB"/>
    <w:rsid w:val="0008463C"/>
    <w:rsid w:val="0008475E"/>
    <w:rsid w:val="00084C7A"/>
    <w:rsid w:val="00084DEF"/>
    <w:rsid w:val="0008560D"/>
    <w:rsid w:val="0009055F"/>
    <w:rsid w:val="00090879"/>
    <w:rsid w:val="0009419B"/>
    <w:rsid w:val="0009490F"/>
    <w:rsid w:val="00094AB3"/>
    <w:rsid w:val="00095C34"/>
    <w:rsid w:val="000965C2"/>
    <w:rsid w:val="00096A5C"/>
    <w:rsid w:val="000A0914"/>
    <w:rsid w:val="000A17AD"/>
    <w:rsid w:val="000A247A"/>
    <w:rsid w:val="000A360E"/>
    <w:rsid w:val="000A5F2F"/>
    <w:rsid w:val="000A6FB3"/>
    <w:rsid w:val="000A7546"/>
    <w:rsid w:val="000B0E45"/>
    <w:rsid w:val="000B274D"/>
    <w:rsid w:val="000B2A6F"/>
    <w:rsid w:val="000B3469"/>
    <w:rsid w:val="000B4CE1"/>
    <w:rsid w:val="000B654C"/>
    <w:rsid w:val="000B67A9"/>
    <w:rsid w:val="000B7039"/>
    <w:rsid w:val="000B708A"/>
    <w:rsid w:val="000C1222"/>
    <w:rsid w:val="000C1551"/>
    <w:rsid w:val="000C1B83"/>
    <w:rsid w:val="000C1D93"/>
    <w:rsid w:val="000C4686"/>
    <w:rsid w:val="000C5252"/>
    <w:rsid w:val="000C56CD"/>
    <w:rsid w:val="000C681B"/>
    <w:rsid w:val="000D0CED"/>
    <w:rsid w:val="000D1BB7"/>
    <w:rsid w:val="000D1E2E"/>
    <w:rsid w:val="000D2790"/>
    <w:rsid w:val="000D3773"/>
    <w:rsid w:val="000D46F5"/>
    <w:rsid w:val="000D4878"/>
    <w:rsid w:val="000D6374"/>
    <w:rsid w:val="000D6681"/>
    <w:rsid w:val="000E0081"/>
    <w:rsid w:val="000E0F64"/>
    <w:rsid w:val="000E2281"/>
    <w:rsid w:val="000E249B"/>
    <w:rsid w:val="000E31AA"/>
    <w:rsid w:val="000E6270"/>
    <w:rsid w:val="000F02C6"/>
    <w:rsid w:val="000F05F9"/>
    <w:rsid w:val="000F06F3"/>
    <w:rsid w:val="000F0714"/>
    <w:rsid w:val="000F0B8C"/>
    <w:rsid w:val="000F1F7F"/>
    <w:rsid w:val="000F260B"/>
    <w:rsid w:val="000F4DA4"/>
    <w:rsid w:val="000F508F"/>
    <w:rsid w:val="000F5233"/>
    <w:rsid w:val="000F5D70"/>
    <w:rsid w:val="000F69CF"/>
    <w:rsid w:val="000F6A88"/>
    <w:rsid w:val="001001C2"/>
    <w:rsid w:val="001037E2"/>
    <w:rsid w:val="00103B45"/>
    <w:rsid w:val="00104B34"/>
    <w:rsid w:val="001077CC"/>
    <w:rsid w:val="00107902"/>
    <w:rsid w:val="00107A66"/>
    <w:rsid w:val="00110F8E"/>
    <w:rsid w:val="00111F04"/>
    <w:rsid w:val="00111FC4"/>
    <w:rsid w:val="00114806"/>
    <w:rsid w:val="00115737"/>
    <w:rsid w:val="00115D67"/>
    <w:rsid w:val="0011600E"/>
    <w:rsid w:val="00117207"/>
    <w:rsid w:val="00117478"/>
    <w:rsid w:val="00117A1F"/>
    <w:rsid w:val="00117BC4"/>
    <w:rsid w:val="00117C11"/>
    <w:rsid w:val="00120FB9"/>
    <w:rsid w:val="00122CE6"/>
    <w:rsid w:val="0012329F"/>
    <w:rsid w:val="001255B2"/>
    <w:rsid w:val="001257DD"/>
    <w:rsid w:val="0012596E"/>
    <w:rsid w:val="001268A8"/>
    <w:rsid w:val="00127F9A"/>
    <w:rsid w:val="001332B5"/>
    <w:rsid w:val="00133F9B"/>
    <w:rsid w:val="00134DE4"/>
    <w:rsid w:val="00135C38"/>
    <w:rsid w:val="00136C18"/>
    <w:rsid w:val="00140314"/>
    <w:rsid w:val="00140693"/>
    <w:rsid w:val="00140D74"/>
    <w:rsid w:val="00141C36"/>
    <w:rsid w:val="00141D40"/>
    <w:rsid w:val="00141F0C"/>
    <w:rsid w:val="00143052"/>
    <w:rsid w:val="001431C5"/>
    <w:rsid w:val="00143D09"/>
    <w:rsid w:val="00143E3F"/>
    <w:rsid w:val="001440D7"/>
    <w:rsid w:val="001469C3"/>
    <w:rsid w:val="001470B2"/>
    <w:rsid w:val="001470E7"/>
    <w:rsid w:val="001474AE"/>
    <w:rsid w:val="00151587"/>
    <w:rsid w:val="00151B2E"/>
    <w:rsid w:val="00151E9E"/>
    <w:rsid w:val="001533FF"/>
    <w:rsid w:val="00153658"/>
    <w:rsid w:val="00153C00"/>
    <w:rsid w:val="0015426B"/>
    <w:rsid w:val="00154A55"/>
    <w:rsid w:val="001554BA"/>
    <w:rsid w:val="00155687"/>
    <w:rsid w:val="00155764"/>
    <w:rsid w:val="00155BB7"/>
    <w:rsid w:val="001566D2"/>
    <w:rsid w:val="00156774"/>
    <w:rsid w:val="00156D3B"/>
    <w:rsid w:val="00156EC0"/>
    <w:rsid w:val="001575C3"/>
    <w:rsid w:val="00160327"/>
    <w:rsid w:val="00160C08"/>
    <w:rsid w:val="0016140A"/>
    <w:rsid w:val="001618B9"/>
    <w:rsid w:val="00161C23"/>
    <w:rsid w:val="00161FA0"/>
    <w:rsid w:val="0016260C"/>
    <w:rsid w:val="00162D71"/>
    <w:rsid w:val="001631AC"/>
    <w:rsid w:val="00165275"/>
    <w:rsid w:val="00166C42"/>
    <w:rsid w:val="00167D03"/>
    <w:rsid w:val="001702E3"/>
    <w:rsid w:val="0017144F"/>
    <w:rsid w:val="00171A4B"/>
    <w:rsid w:val="00172D1E"/>
    <w:rsid w:val="00172FED"/>
    <w:rsid w:val="00173357"/>
    <w:rsid w:val="00173453"/>
    <w:rsid w:val="0017363A"/>
    <w:rsid w:val="00173758"/>
    <w:rsid w:val="0017457E"/>
    <w:rsid w:val="001750A9"/>
    <w:rsid w:val="00176841"/>
    <w:rsid w:val="001775F6"/>
    <w:rsid w:val="00182722"/>
    <w:rsid w:val="00183047"/>
    <w:rsid w:val="00183F57"/>
    <w:rsid w:val="00184274"/>
    <w:rsid w:val="00184809"/>
    <w:rsid w:val="00184A8D"/>
    <w:rsid w:val="00185B82"/>
    <w:rsid w:val="00186145"/>
    <w:rsid w:val="00187B04"/>
    <w:rsid w:val="00190155"/>
    <w:rsid w:val="00191307"/>
    <w:rsid w:val="0019235B"/>
    <w:rsid w:val="00192D03"/>
    <w:rsid w:val="00193506"/>
    <w:rsid w:val="001935A7"/>
    <w:rsid w:val="00193912"/>
    <w:rsid w:val="00193DF6"/>
    <w:rsid w:val="00194D4F"/>
    <w:rsid w:val="00194FAD"/>
    <w:rsid w:val="001952BF"/>
    <w:rsid w:val="001956B5"/>
    <w:rsid w:val="00195A98"/>
    <w:rsid w:val="001962F2"/>
    <w:rsid w:val="00196FD8"/>
    <w:rsid w:val="00197344"/>
    <w:rsid w:val="001A07B1"/>
    <w:rsid w:val="001A1D0F"/>
    <w:rsid w:val="001A276A"/>
    <w:rsid w:val="001A31DF"/>
    <w:rsid w:val="001A342B"/>
    <w:rsid w:val="001A3505"/>
    <w:rsid w:val="001A4356"/>
    <w:rsid w:val="001A5E22"/>
    <w:rsid w:val="001A63D6"/>
    <w:rsid w:val="001A6EA6"/>
    <w:rsid w:val="001A739E"/>
    <w:rsid w:val="001A7829"/>
    <w:rsid w:val="001B09C3"/>
    <w:rsid w:val="001B1418"/>
    <w:rsid w:val="001B1650"/>
    <w:rsid w:val="001B1B5D"/>
    <w:rsid w:val="001B1C65"/>
    <w:rsid w:val="001B1F38"/>
    <w:rsid w:val="001B274D"/>
    <w:rsid w:val="001B2A43"/>
    <w:rsid w:val="001B31FB"/>
    <w:rsid w:val="001B359E"/>
    <w:rsid w:val="001B4023"/>
    <w:rsid w:val="001B428D"/>
    <w:rsid w:val="001B4454"/>
    <w:rsid w:val="001B4C47"/>
    <w:rsid w:val="001B5CF5"/>
    <w:rsid w:val="001B647B"/>
    <w:rsid w:val="001B6699"/>
    <w:rsid w:val="001B7595"/>
    <w:rsid w:val="001C2251"/>
    <w:rsid w:val="001C23C1"/>
    <w:rsid w:val="001C2E2E"/>
    <w:rsid w:val="001C3F7C"/>
    <w:rsid w:val="001C4C04"/>
    <w:rsid w:val="001C5151"/>
    <w:rsid w:val="001C55B8"/>
    <w:rsid w:val="001C5B54"/>
    <w:rsid w:val="001C5F31"/>
    <w:rsid w:val="001D0284"/>
    <w:rsid w:val="001D04B1"/>
    <w:rsid w:val="001D0E5D"/>
    <w:rsid w:val="001D1A9E"/>
    <w:rsid w:val="001D1FDC"/>
    <w:rsid w:val="001D3166"/>
    <w:rsid w:val="001D38B5"/>
    <w:rsid w:val="001D487F"/>
    <w:rsid w:val="001D4D55"/>
    <w:rsid w:val="001D54BF"/>
    <w:rsid w:val="001D5B1E"/>
    <w:rsid w:val="001D5B96"/>
    <w:rsid w:val="001D680C"/>
    <w:rsid w:val="001D6F0F"/>
    <w:rsid w:val="001D731D"/>
    <w:rsid w:val="001E0197"/>
    <w:rsid w:val="001E1C90"/>
    <w:rsid w:val="001E2E7B"/>
    <w:rsid w:val="001E36A3"/>
    <w:rsid w:val="001E403E"/>
    <w:rsid w:val="001E4800"/>
    <w:rsid w:val="001E4F13"/>
    <w:rsid w:val="001E537C"/>
    <w:rsid w:val="001E573F"/>
    <w:rsid w:val="001E5D90"/>
    <w:rsid w:val="001E724E"/>
    <w:rsid w:val="001F04AC"/>
    <w:rsid w:val="001F2F6A"/>
    <w:rsid w:val="001F36DA"/>
    <w:rsid w:val="001F42D7"/>
    <w:rsid w:val="001F4FBF"/>
    <w:rsid w:val="001F5794"/>
    <w:rsid w:val="001F57AC"/>
    <w:rsid w:val="001F57F2"/>
    <w:rsid w:val="001F5B6A"/>
    <w:rsid w:val="001F6186"/>
    <w:rsid w:val="001F651A"/>
    <w:rsid w:val="001F664B"/>
    <w:rsid w:val="001F66A1"/>
    <w:rsid w:val="001F6F2E"/>
    <w:rsid w:val="001F78E6"/>
    <w:rsid w:val="00200D4E"/>
    <w:rsid w:val="0020120C"/>
    <w:rsid w:val="0020173A"/>
    <w:rsid w:val="0020192B"/>
    <w:rsid w:val="0020255A"/>
    <w:rsid w:val="00202D9A"/>
    <w:rsid w:val="0020340A"/>
    <w:rsid w:val="00205441"/>
    <w:rsid w:val="002056F6"/>
    <w:rsid w:val="002063B5"/>
    <w:rsid w:val="00210591"/>
    <w:rsid w:val="00210797"/>
    <w:rsid w:val="00210D2F"/>
    <w:rsid w:val="00212607"/>
    <w:rsid w:val="002128B5"/>
    <w:rsid w:val="00212BA2"/>
    <w:rsid w:val="00212C9B"/>
    <w:rsid w:val="00212DFD"/>
    <w:rsid w:val="00213567"/>
    <w:rsid w:val="002141C5"/>
    <w:rsid w:val="00215102"/>
    <w:rsid w:val="002151EB"/>
    <w:rsid w:val="00215508"/>
    <w:rsid w:val="00215FF2"/>
    <w:rsid w:val="0021625A"/>
    <w:rsid w:val="00220103"/>
    <w:rsid w:val="0022034F"/>
    <w:rsid w:val="00221E4C"/>
    <w:rsid w:val="00222D37"/>
    <w:rsid w:val="002236B6"/>
    <w:rsid w:val="002237B9"/>
    <w:rsid w:val="00223DF4"/>
    <w:rsid w:val="00224443"/>
    <w:rsid w:val="00224675"/>
    <w:rsid w:val="00224C05"/>
    <w:rsid w:val="002262DF"/>
    <w:rsid w:val="00227A6D"/>
    <w:rsid w:val="00227E6F"/>
    <w:rsid w:val="0023184C"/>
    <w:rsid w:val="00232AA4"/>
    <w:rsid w:val="00232BE0"/>
    <w:rsid w:val="002333B9"/>
    <w:rsid w:val="00233C18"/>
    <w:rsid w:val="00234EF7"/>
    <w:rsid w:val="002357BB"/>
    <w:rsid w:val="0023580A"/>
    <w:rsid w:val="002378CB"/>
    <w:rsid w:val="00240360"/>
    <w:rsid w:val="002403A1"/>
    <w:rsid w:val="002405CA"/>
    <w:rsid w:val="00242202"/>
    <w:rsid w:val="002426A1"/>
    <w:rsid w:val="0024343B"/>
    <w:rsid w:val="00243E73"/>
    <w:rsid w:val="0024436E"/>
    <w:rsid w:val="00244917"/>
    <w:rsid w:val="00244951"/>
    <w:rsid w:val="00244B8A"/>
    <w:rsid w:val="00246862"/>
    <w:rsid w:val="00246E88"/>
    <w:rsid w:val="00247255"/>
    <w:rsid w:val="00247288"/>
    <w:rsid w:val="00250D8F"/>
    <w:rsid w:val="002525ED"/>
    <w:rsid w:val="00252A26"/>
    <w:rsid w:val="00252A79"/>
    <w:rsid w:val="00252AAC"/>
    <w:rsid w:val="00252CA6"/>
    <w:rsid w:val="00252EE3"/>
    <w:rsid w:val="00253C41"/>
    <w:rsid w:val="00255805"/>
    <w:rsid w:val="002563E5"/>
    <w:rsid w:val="00256644"/>
    <w:rsid w:val="00256676"/>
    <w:rsid w:val="0025764F"/>
    <w:rsid w:val="002576CB"/>
    <w:rsid w:val="00257789"/>
    <w:rsid w:val="00260217"/>
    <w:rsid w:val="00260582"/>
    <w:rsid w:val="00260D53"/>
    <w:rsid w:val="0026176C"/>
    <w:rsid w:val="00262415"/>
    <w:rsid w:val="00262421"/>
    <w:rsid w:val="00263A2C"/>
    <w:rsid w:val="00263F24"/>
    <w:rsid w:val="00264114"/>
    <w:rsid w:val="002658ED"/>
    <w:rsid w:val="00266CB4"/>
    <w:rsid w:val="00270CFF"/>
    <w:rsid w:val="00272705"/>
    <w:rsid w:val="00273122"/>
    <w:rsid w:val="00273EFE"/>
    <w:rsid w:val="0027671C"/>
    <w:rsid w:val="00276947"/>
    <w:rsid w:val="00276EA2"/>
    <w:rsid w:val="00280631"/>
    <w:rsid w:val="00281089"/>
    <w:rsid w:val="0028108A"/>
    <w:rsid w:val="002819DA"/>
    <w:rsid w:val="00282732"/>
    <w:rsid w:val="00282EA3"/>
    <w:rsid w:val="00283132"/>
    <w:rsid w:val="00283D5F"/>
    <w:rsid w:val="00284737"/>
    <w:rsid w:val="00285AB9"/>
    <w:rsid w:val="002864F8"/>
    <w:rsid w:val="00287059"/>
    <w:rsid w:val="0028762F"/>
    <w:rsid w:val="0028796F"/>
    <w:rsid w:val="00290512"/>
    <w:rsid w:val="002912AE"/>
    <w:rsid w:val="00291BE0"/>
    <w:rsid w:val="00292B29"/>
    <w:rsid w:val="00295248"/>
    <w:rsid w:val="002952FC"/>
    <w:rsid w:val="002954D2"/>
    <w:rsid w:val="00297933"/>
    <w:rsid w:val="002A0838"/>
    <w:rsid w:val="002A20C0"/>
    <w:rsid w:val="002A335C"/>
    <w:rsid w:val="002A42B8"/>
    <w:rsid w:val="002A4A4C"/>
    <w:rsid w:val="002A55D1"/>
    <w:rsid w:val="002A6071"/>
    <w:rsid w:val="002A6EF7"/>
    <w:rsid w:val="002A7195"/>
    <w:rsid w:val="002B0A74"/>
    <w:rsid w:val="002B1269"/>
    <w:rsid w:val="002B194B"/>
    <w:rsid w:val="002B2339"/>
    <w:rsid w:val="002B3B85"/>
    <w:rsid w:val="002B5DC2"/>
    <w:rsid w:val="002B6452"/>
    <w:rsid w:val="002B7B68"/>
    <w:rsid w:val="002B7C7B"/>
    <w:rsid w:val="002C08C1"/>
    <w:rsid w:val="002C0980"/>
    <w:rsid w:val="002C09F2"/>
    <w:rsid w:val="002C2756"/>
    <w:rsid w:val="002C3989"/>
    <w:rsid w:val="002C3CDF"/>
    <w:rsid w:val="002C5246"/>
    <w:rsid w:val="002C5D58"/>
    <w:rsid w:val="002C5D97"/>
    <w:rsid w:val="002C7F91"/>
    <w:rsid w:val="002D16D1"/>
    <w:rsid w:val="002D16E7"/>
    <w:rsid w:val="002D2024"/>
    <w:rsid w:val="002D218A"/>
    <w:rsid w:val="002D2E84"/>
    <w:rsid w:val="002D56F9"/>
    <w:rsid w:val="002D61C3"/>
    <w:rsid w:val="002D6B3E"/>
    <w:rsid w:val="002D7525"/>
    <w:rsid w:val="002E03C1"/>
    <w:rsid w:val="002E24C6"/>
    <w:rsid w:val="002E31BE"/>
    <w:rsid w:val="002E3495"/>
    <w:rsid w:val="002E46FF"/>
    <w:rsid w:val="002E5742"/>
    <w:rsid w:val="002E7257"/>
    <w:rsid w:val="002E7EC8"/>
    <w:rsid w:val="002F0091"/>
    <w:rsid w:val="002F0159"/>
    <w:rsid w:val="002F0DFB"/>
    <w:rsid w:val="002F1276"/>
    <w:rsid w:val="002F13D9"/>
    <w:rsid w:val="002F1B73"/>
    <w:rsid w:val="002F20E0"/>
    <w:rsid w:val="002F2269"/>
    <w:rsid w:val="002F342F"/>
    <w:rsid w:val="002F37C7"/>
    <w:rsid w:val="002F38E1"/>
    <w:rsid w:val="002F46A5"/>
    <w:rsid w:val="002F4A39"/>
    <w:rsid w:val="002F5090"/>
    <w:rsid w:val="002F5EC9"/>
    <w:rsid w:val="002F5F33"/>
    <w:rsid w:val="002F653E"/>
    <w:rsid w:val="002F67E7"/>
    <w:rsid w:val="002F693F"/>
    <w:rsid w:val="002F7D12"/>
    <w:rsid w:val="002F7FDF"/>
    <w:rsid w:val="0030089A"/>
    <w:rsid w:val="00300B68"/>
    <w:rsid w:val="00301D4F"/>
    <w:rsid w:val="00301E9B"/>
    <w:rsid w:val="00302CCA"/>
    <w:rsid w:val="00302D63"/>
    <w:rsid w:val="003035EA"/>
    <w:rsid w:val="00303716"/>
    <w:rsid w:val="003038F5"/>
    <w:rsid w:val="003042A8"/>
    <w:rsid w:val="003045A1"/>
    <w:rsid w:val="00304A8F"/>
    <w:rsid w:val="00305B39"/>
    <w:rsid w:val="00306107"/>
    <w:rsid w:val="003063F0"/>
    <w:rsid w:val="003068BF"/>
    <w:rsid w:val="00306F42"/>
    <w:rsid w:val="00310199"/>
    <w:rsid w:val="003108E4"/>
    <w:rsid w:val="00310A1D"/>
    <w:rsid w:val="003116BB"/>
    <w:rsid w:val="00311B5F"/>
    <w:rsid w:val="00312018"/>
    <w:rsid w:val="00312F59"/>
    <w:rsid w:val="00313255"/>
    <w:rsid w:val="0031392C"/>
    <w:rsid w:val="0031458D"/>
    <w:rsid w:val="003145C1"/>
    <w:rsid w:val="00315472"/>
    <w:rsid w:val="00315B57"/>
    <w:rsid w:val="003160B3"/>
    <w:rsid w:val="0031681C"/>
    <w:rsid w:val="00320268"/>
    <w:rsid w:val="003205DD"/>
    <w:rsid w:val="003207B0"/>
    <w:rsid w:val="0032190C"/>
    <w:rsid w:val="00322030"/>
    <w:rsid w:val="003222B1"/>
    <w:rsid w:val="00323402"/>
    <w:rsid w:val="00324B0E"/>
    <w:rsid w:val="00330089"/>
    <w:rsid w:val="003300EE"/>
    <w:rsid w:val="00330131"/>
    <w:rsid w:val="00330404"/>
    <w:rsid w:val="0033047F"/>
    <w:rsid w:val="00331265"/>
    <w:rsid w:val="0033233E"/>
    <w:rsid w:val="00333FFE"/>
    <w:rsid w:val="00335487"/>
    <w:rsid w:val="0033624F"/>
    <w:rsid w:val="003365AF"/>
    <w:rsid w:val="00337591"/>
    <w:rsid w:val="00337934"/>
    <w:rsid w:val="00337C9E"/>
    <w:rsid w:val="003402C7"/>
    <w:rsid w:val="00342149"/>
    <w:rsid w:val="0034222E"/>
    <w:rsid w:val="003436D9"/>
    <w:rsid w:val="003436F4"/>
    <w:rsid w:val="00344BC0"/>
    <w:rsid w:val="003455A3"/>
    <w:rsid w:val="003460EA"/>
    <w:rsid w:val="003463D4"/>
    <w:rsid w:val="0034672A"/>
    <w:rsid w:val="00350E87"/>
    <w:rsid w:val="00350FCA"/>
    <w:rsid w:val="00351FD0"/>
    <w:rsid w:val="003552DA"/>
    <w:rsid w:val="00355427"/>
    <w:rsid w:val="003565A3"/>
    <w:rsid w:val="00356EA1"/>
    <w:rsid w:val="00362BA1"/>
    <w:rsid w:val="00362BFF"/>
    <w:rsid w:val="003647CC"/>
    <w:rsid w:val="00364AD0"/>
    <w:rsid w:val="00365085"/>
    <w:rsid w:val="0036508F"/>
    <w:rsid w:val="003661FB"/>
    <w:rsid w:val="003667A0"/>
    <w:rsid w:val="003710D7"/>
    <w:rsid w:val="003718E1"/>
    <w:rsid w:val="00371E6D"/>
    <w:rsid w:val="003730DF"/>
    <w:rsid w:val="003732AD"/>
    <w:rsid w:val="0037408A"/>
    <w:rsid w:val="003746C6"/>
    <w:rsid w:val="00374CC7"/>
    <w:rsid w:val="00375071"/>
    <w:rsid w:val="0037639D"/>
    <w:rsid w:val="003803C7"/>
    <w:rsid w:val="003803DF"/>
    <w:rsid w:val="00381928"/>
    <w:rsid w:val="00382528"/>
    <w:rsid w:val="00384BD0"/>
    <w:rsid w:val="003851ED"/>
    <w:rsid w:val="00385E9E"/>
    <w:rsid w:val="00387765"/>
    <w:rsid w:val="00391340"/>
    <w:rsid w:val="00391DE2"/>
    <w:rsid w:val="0039225A"/>
    <w:rsid w:val="00392777"/>
    <w:rsid w:val="00392FAE"/>
    <w:rsid w:val="00393AF3"/>
    <w:rsid w:val="003942EA"/>
    <w:rsid w:val="003954ED"/>
    <w:rsid w:val="00395A33"/>
    <w:rsid w:val="00395AC8"/>
    <w:rsid w:val="00396916"/>
    <w:rsid w:val="00396F00"/>
    <w:rsid w:val="003A145A"/>
    <w:rsid w:val="003A24F8"/>
    <w:rsid w:val="003A27E6"/>
    <w:rsid w:val="003A2A83"/>
    <w:rsid w:val="003A2C62"/>
    <w:rsid w:val="003A38CE"/>
    <w:rsid w:val="003A441D"/>
    <w:rsid w:val="003A5646"/>
    <w:rsid w:val="003B131C"/>
    <w:rsid w:val="003B2D38"/>
    <w:rsid w:val="003B38F4"/>
    <w:rsid w:val="003B485F"/>
    <w:rsid w:val="003B503D"/>
    <w:rsid w:val="003B55F8"/>
    <w:rsid w:val="003B55FD"/>
    <w:rsid w:val="003B5A92"/>
    <w:rsid w:val="003B6BA9"/>
    <w:rsid w:val="003C0CEC"/>
    <w:rsid w:val="003C1365"/>
    <w:rsid w:val="003C163C"/>
    <w:rsid w:val="003C1CFF"/>
    <w:rsid w:val="003C1D02"/>
    <w:rsid w:val="003C2E25"/>
    <w:rsid w:val="003C4566"/>
    <w:rsid w:val="003C503A"/>
    <w:rsid w:val="003C5F6C"/>
    <w:rsid w:val="003C7D08"/>
    <w:rsid w:val="003D02ED"/>
    <w:rsid w:val="003D06B7"/>
    <w:rsid w:val="003D0947"/>
    <w:rsid w:val="003D1601"/>
    <w:rsid w:val="003D165E"/>
    <w:rsid w:val="003D2AB9"/>
    <w:rsid w:val="003D4B2E"/>
    <w:rsid w:val="003D4D69"/>
    <w:rsid w:val="003D5CB4"/>
    <w:rsid w:val="003D62A6"/>
    <w:rsid w:val="003D67B2"/>
    <w:rsid w:val="003D75EA"/>
    <w:rsid w:val="003E0983"/>
    <w:rsid w:val="003E199C"/>
    <w:rsid w:val="003E2961"/>
    <w:rsid w:val="003E3729"/>
    <w:rsid w:val="003E482F"/>
    <w:rsid w:val="003E52C6"/>
    <w:rsid w:val="003E5B46"/>
    <w:rsid w:val="003E62E0"/>
    <w:rsid w:val="003E64F7"/>
    <w:rsid w:val="003E7CF2"/>
    <w:rsid w:val="003F0257"/>
    <w:rsid w:val="003F19F7"/>
    <w:rsid w:val="003F25DA"/>
    <w:rsid w:val="003F3F30"/>
    <w:rsid w:val="003F4413"/>
    <w:rsid w:val="003F71FE"/>
    <w:rsid w:val="003F7D7A"/>
    <w:rsid w:val="00401541"/>
    <w:rsid w:val="00402A3A"/>
    <w:rsid w:val="00402A63"/>
    <w:rsid w:val="00402E92"/>
    <w:rsid w:val="004035F5"/>
    <w:rsid w:val="00404216"/>
    <w:rsid w:val="004043A8"/>
    <w:rsid w:val="00404515"/>
    <w:rsid w:val="00404CC2"/>
    <w:rsid w:val="0040516A"/>
    <w:rsid w:val="00405625"/>
    <w:rsid w:val="00405765"/>
    <w:rsid w:val="0040692E"/>
    <w:rsid w:val="00406E43"/>
    <w:rsid w:val="0040738F"/>
    <w:rsid w:val="004077B8"/>
    <w:rsid w:val="00411E5E"/>
    <w:rsid w:val="00412AA2"/>
    <w:rsid w:val="00413383"/>
    <w:rsid w:val="00413C75"/>
    <w:rsid w:val="00414666"/>
    <w:rsid w:val="00415059"/>
    <w:rsid w:val="00415494"/>
    <w:rsid w:val="0041682A"/>
    <w:rsid w:val="00416856"/>
    <w:rsid w:val="00416D4A"/>
    <w:rsid w:val="0041774C"/>
    <w:rsid w:val="004205B3"/>
    <w:rsid w:val="00420675"/>
    <w:rsid w:val="00420CA9"/>
    <w:rsid w:val="00421BEE"/>
    <w:rsid w:val="00421C15"/>
    <w:rsid w:val="00422171"/>
    <w:rsid w:val="004225FB"/>
    <w:rsid w:val="00423ACC"/>
    <w:rsid w:val="00423C5B"/>
    <w:rsid w:val="00424321"/>
    <w:rsid w:val="0042556D"/>
    <w:rsid w:val="00425D24"/>
    <w:rsid w:val="0042620B"/>
    <w:rsid w:val="00426B32"/>
    <w:rsid w:val="00427F0B"/>
    <w:rsid w:val="00430046"/>
    <w:rsid w:val="004303AE"/>
    <w:rsid w:val="00430455"/>
    <w:rsid w:val="004312A6"/>
    <w:rsid w:val="0043163F"/>
    <w:rsid w:val="004318FF"/>
    <w:rsid w:val="00431B06"/>
    <w:rsid w:val="00432B9C"/>
    <w:rsid w:val="004341C5"/>
    <w:rsid w:val="00434705"/>
    <w:rsid w:val="00434D34"/>
    <w:rsid w:val="00435889"/>
    <w:rsid w:val="00437E31"/>
    <w:rsid w:val="00440895"/>
    <w:rsid w:val="004414E0"/>
    <w:rsid w:val="00442E22"/>
    <w:rsid w:val="00442F14"/>
    <w:rsid w:val="0044373C"/>
    <w:rsid w:val="00443BBB"/>
    <w:rsid w:val="00443F73"/>
    <w:rsid w:val="00444E00"/>
    <w:rsid w:val="00445B78"/>
    <w:rsid w:val="0044639B"/>
    <w:rsid w:val="00450065"/>
    <w:rsid w:val="0045048A"/>
    <w:rsid w:val="004507A7"/>
    <w:rsid w:val="0045121A"/>
    <w:rsid w:val="004537E0"/>
    <w:rsid w:val="00453AE2"/>
    <w:rsid w:val="00457C07"/>
    <w:rsid w:val="00457C0C"/>
    <w:rsid w:val="00457E8B"/>
    <w:rsid w:val="00457F58"/>
    <w:rsid w:val="0046098B"/>
    <w:rsid w:val="00460C3C"/>
    <w:rsid w:val="00463405"/>
    <w:rsid w:val="00464B8F"/>
    <w:rsid w:val="00464FC6"/>
    <w:rsid w:val="0046505B"/>
    <w:rsid w:val="00466212"/>
    <w:rsid w:val="00466A1A"/>
    <w:rsid w:val="004714EA"/>
    <w:rsid w:val="0047247F"/>
    <w:rsid w:val="004737F0"/>
    <w:rsid w:val="00475724"/>
    <w:rsid w:val="00475ECD"/>
    <w:rsid w:val="00480980"/>
    <w:rsid w:val="00480BCD"/>
    <w:rsid w:val="00483F42"/>
    <w:rsid w:val="00484818"/>
    <w:rsid w:val="0048613F"/>
    <w:rsid w:val="00487936"/>
    <w:rsid w:val="004901A2"/>
    <w:rsid w:val="00491292"/>
    <w:rsid w:val="004914F0"/>
    <w:rsid w:val="004916D2"/>
    <w:rsid w:val="00492D63"/>
    <w:rsid w:val="004930EE"/>
    <w:rsid w:val="00494F6A"/>
    <w:rsid w:val="00496B46"/>
    <w:rsid w:val="0049739E"/>
    <w:rsid w:val="004A0E92"/>
    <w:rsid w:val="004A11CD"/>
    <w:rsid w:val="004A1B1F"/>
    <w:rsid w:val="004A1EC0"/>
    <w:rsid w:val="004A2B15"/>
    <w:rsid w:val="004A3582"/>
    <w:rsid w:val="004A41D0"/>
    <w:rsid w:val="004A4707"/>
    <w:rsid w:val="004A5A26"/>
    <w:rsid w:val="004A5D90"/>
    <w:rsid w:val="004A67FD"/>
    <w:rsid w:val="004A6EE9"/>
    <w:rsid w:val="004A7055"/>
    <w:rsid w:val="004B04BB"/>
    <w:rsid w:val="004B2D00"/>
    <w:rsid w:val="004B42D3"/>
    <w:rsid w:val="004B4642"/>
    <w:rsid w:val="004B56AC"/>
    <w:rsid w:val="004B5CC0"/>
    <w:rsid w:val="004B6AA2"/>
    <w:rsid w:val="004B77BA"/>
    <w:rsid w:val="004C15A0"/>
    <w:rsid w:val="004C15DE"/>
    <w:rsid w:val="004C169C"/>
    <w:rsid w:val="004C1732"/>
    <w:rsid w:val="004C3E78"/>
    <w:rsid w:val="004C4CF4"/>
    <w:rsid w:val="004C51D9"/>
    <w:rsid w:val="004C5DBC"/>
    <w:rsid w:val="004C60BA"/>
    <w:rsid w:val="004C61D7"/>
    <w:rsid w:val="004C6338"/>
    <w:rsid w:val="004D037F"/>
    <w:rsid w:val="004D101F"/>
    <w:rsid w:val="004D18C9"/>
    <w:rsid w:val="004D1D1E"/>
    <w:rsid w:val="004D23CD"/>
    <w:rsid w:val="004D2CAF"/>
    <w:rsid w:val="004D2FB6"/>
    <w:rsid w:val="004D4B6D"/>
    <w:rsid w:val="004D4C83"/>
    <w:rsid w:val="004D5591"/>
    <w:rsid w:val="004D5D82"/>
    <w:rsid w:val="004D5DD1"/>
    <w:rsid w:val="004D663F"/>
    <w:rsid w:val="004D6823"/>
    <w:rsid w:val="004D7287"/>
    <w:rsid w:val="004D74FA"/>
    <w:rsid w:val="004E0774"/>
    <w:rsid w:val="004E32FE"/>
    <w:rsid w:val="004E3645"/>
    <w:rsid w:val="004E36E0"/>
    <w:rsid w:val="004E4477"/>
    <w:rsid w:val="004E474C"/>
    <w:rsid w:val="004E625B"/>
    <w:rsid w:val="004E6AF6"/>
    <w:rsid w:val="004F0446"/>
    <w:rsid w:val="004F180F"/>
    <w:rsid w:val="004F1823"/>
    <w:rsid w:val="004F26B0"/>
    <w:rsid w:val="004F34E1"/>
    <w:rsid w:val="004F48C3"/>
    <w:rsid w:val="004F6416"/>
    <w:rsid w:val="004F6DFB"/>
    <w:rsid w:val="0050268D"/>
    <w:rsid w:val="00503E0A"/>
    <w:rsid w:val="00505FDA"/>
    <w:rsid w:val="00510FA5"/>
    <w:rsid w:val="005116F2"/>
    <w:rsid w:val="00511859"/>
    <w:rsid w:val="005126FD"/>
    <w:rsid w:val="00513C4A"/>
    <w:rsid w:val="00514728"/>
    <w:rsid w:val="0051499A"/>
    <w:rsid w:val="005150F7"/>
    <w:rsid w:val="00515EEC"/>
    <w:rsid w:val="00516EE7"/>
    <w:rsid w:val="00520228"/>
    <w:rsid w:val="005208E5"/>
    <w:rsid w:val="0052129E"/>
    <w:rsid w:val="00521AD5"/>
    <w:rsid w:val="00523217"/>
    <w:rsid w:val="00523963"/>
    <w:rsid w:val="00523F4A"/>
    <w:rsid w:val="005254AC"/>
    <w:rsid w:val="00525B44"/>
    <w:rsid w:val="00527526"/>
    <w:rsid w:val="0053126F"/>
    <w:rsid w:val="00531342"/>
    <w:rsid w:val="00531967"/>
    <w:rsid w:val="00532CC6"/>
    <w:rsid w:val="0053455E"/>
    <w:rsid w:val="00535381"/>
    <w:rsid w:val="00535626"/>
    <w:rsid w:val="00535D82"/>
    <w:rsid w:val="00537252"/>
    <w:rsid w:val="0054030E"/>
    <w:rsid w:val="00541D2F"/>
    <w:rsid w:val="00542B8A"/>
    <w:rsid w:val="00542F06"/>
    <w:rsid w:val="00543239"/>
    <w:rsid w:val="00543C79"/>
    <w:rsid w:val="00543D66"/>
    <w:rsid w:val="00543EB2"/>
    <w:rsid w:val="00543F96"/>
    <w:rsid w:val="00544FFC"/>
    <w:rsid w:val="00545580"/>
    <w:rsid w:val="00545876"/>
    <w:rsid w:val="00545FD1"/>
    <w:rsid w:val="00546856"/>
    <w:rsid w:val="00546A30"/>
    <w:rsid w:val="00547674"/>
    <w:rsid w:val="005501EE"/>
    <w:rsid w:val="005523ED"/>
    <w:rsid w:val="00552AB6"/>
    <w:rsid w:val="0055305C"/>
    <w:rsid w:val="005547BA"/>
    <w:rsid w:val="00554B2B"/>
    <w:rsid w:val="00554CF8"/>
    <w:rsid w:val="0055554C"/>
    <w:rsid w:val="00557375"/>
    <w:rsid w:val="00560C7B"/>
    <w:rsid w:val="0056134E"/>
    <w:rsid w:val="00561C81"/>
    <w:rsid w:val="0056220F"/>
    <w:rsid w:val="00562555"/>
    <w:rsid w:val="0056259A"/>
    <w:rsid w:val="0056358C"/>
    <w:rsid w:val="00565192"/>
    <w:rsid w:val="005657AA"/>
    <w:rsid w:val="00565949"/>
    <w:rsid w:val="00565E55"/>
    <w:rsid w:val="005669A5"/>
    <w:rsid w:val="00566E12"/>
    <w:rsid w:val="00566E82"/>
    <w:rsid w:val="00567F7E"/>
    <w:rsid w:val="00570625"/>
    <w:rsid w:val="00570ED5"/>
    <w:rsid w:val="005711F1"/>
    <w:rsid w:val="00571317"/>
    <w:rsid w:val="0057141D"/>
    <w:rsid w:val="00572368"/>
    <w:rsid w:val="00575241"/>
    <w:rsid w:val="00575430"/>
    <w:rsid w:val="005760C5"/>
    <w:rsid w:val="005772A2"/>
    <w:rsid w:val="00581C1B"/>
    <w:rsid w:val="00581FC6"/>
    <w:rsid w:val="0058254A"/>
    <w:rsid w:val="0058325D"/>
    <w:rsid w:val="005837BA"/>
    <w:rsid w:val="005837C7"/>
    <w:rsid w:val="00583B62"/>
    <w:rsid w:val="00585763"/>
    <w:rsid w:val="005870D5"/>
    <w:rsid w:val="00587673"/>
    <w:rsid w:val="00591817"/>
    <w:rsid w:val="00591840"/>
    <w:rsid w:val="005918FB"/>
    <w:rsid w:val="00593256"/>
    <w:rsid w:val="00594AA6"/>
    <w:rsid w:val="00595D64"/>
    <w:rsid w:val="005963FC"/>
    <w:rsid w:val="00597995"/>
    <w:rsid w:val="00597CB4"/>
    <w:rsid w:val="005A0B37"/>
    <w:rsid w:val="005A3022"/>
    <w:rsid w:val="005A3F37"/>
    <w:rsid w:val="005A4269"/>
    <w:rsid w:val="005A51ED"/>
    <w:rsid w:val="005A6731"/>
    <w:rsid w:val="005A713B"/>
    <w:rsid w:val="005A7196"/>
    <w:rsid w:val="005A77F9"/>
    <w:rsid w:val="005A79F9"/>
    <w:rsid w:val="005A7BF0"/>
    <w:rsid w:val="005B103F"/>
    <w:rsid w:val="005B11FE"/>
    <w:rsid w:val="005B1718"/>
    <w:rsid w:val="005B21E8"/>
    <w:rsid w:val="005B2582"/>
    <w:rsid w:val="005B3B7C"/>
    <w:rsid w:val="005B524F"/>
    <w:rsid w:val="005B691A"/>
    <w:rsid w:val="005B7185"/>
    <w:rsid w:val="005B7B6E"/>
    <w:rsid w:val="005C0282"/>
    <w:rsid w:val="005C3B06"/>
    <w:rsid w:val="005C77A1"/>
    <w:rsid w:val="005D068C"/>
    <w:rsid w:val="005D154D"/>
    <w:rsid w:val="005D1626"/>
    <w:rsid w:val="005D1C96"/>
    <w:rsid w:val="005D2310"/>
    <w:rsid w:val="005D4C52"/>
    <w:rsid w:val="005D5B4D"/>
    <w:rsid w:val="005D5CB6"/>
    <w:rsid w:val="005D61D3"/>
    <w:rsid w:val="005D7331"/>
    <w:rsid w:val="005D7A9E"/>
    <w:rsid w:val="005E09FC"/>
    <w:rsid w:val="005E18AD"/>
    <w:rsid w:val="005E527F"/>
    <w:rsid w:val="005E540F"/>
    <w:rsid w:val="005E6089"/>
    <w:rsid w:val="005E6929"/>
    <w:rsid w:val="005E754C"/>
    <w:rsid w:val="005F013E"/>
    <w:rsid w:val="005F0F15"/>
    <w:rsid w:val="005F12D2"/>
    <w:rsid w:val="005F3623"/>
    <w:rsid w:val="005F37A4"/>
    <w:rsid w:val="005F41EA"/>
    <w:rsid w:val="005F4877"/>
    <w:rsid w:val="005F5531"/>
    <w:rsid w:val="005F5D2E"/>
    <w:rsid w:val="005F6287"/>
    <w:rsid w:val="005F6348"/>
    <w:rsid w:val="005F6C18"/>
    <w:rsid w:val="005F7A35"/>
    <w:rsid w:val="006006A0"/>
    <w:rsid w:val="0060125E"/>
    <w:rsid w:val="00601928"/>
    <w:rsid w:val="006022EC"/>
    <w:rsid w:val="00605185"/>
    <w:rsid w:val="00607AC1"/>
    <w:rsid w:val="00610D93"/>
    <w:rsid w:val="00611217"/>
    <w:rsid w:val="00612C7B"/>
    <w:rsid w:val="00612D6B"/>
    <w:rsid w:val="006149FB"/>
    <w:rsid w:val="00615868"/>
    <w:rsid w:val="00615B45"/>
    <w:rsid w:val="00616157"/>
    <w:rsid w:val="006162D6"/>
    <w:rsid w:val="00620F19"/>
    <w:rsid w:val="00621306"/>
    <w:rsid w:val="00621D41"/>
    <w:rsid w:val="00622675"/>
    <w:rsid w:val="006232B6"/>
    <w:rsid w:val="0062353A"/>
    <w:rsid w:val="0062741B"/>
    <w:rsid w:val="00627594"/>
    <w:rsid w:val="00627DA7"/>
    <w:rsid w:val="006303E8"/>
    <w:rsid w:val="00630DC2"/>
    <w:rsid w:val="00630EE5"/>
    <w:rsid w:val="00631608"/>
    <w:rsid w:val="0063226C"/>
    <w:rsid w:val="006333A2"/>
    <w:rsid w:val="00633445"/>
    <w:rsid w:val="00634800"/>
    <w:rsid w:val="00636DEB"/>
    <w:rsid w:val="00636E34"/>
    <w:rsid w:val="00640217"/>
    <w:rsid w:val="00641A1B"/>
    <w:rsid w:val="00642756"/>
    <w:rsid w:val="00642CAB"/>
    <w:rsid w:val="006441C4"/>
    <w:rsid w:val="00644EE7"/>
    <w:rsid w:val="00645031"/>
    <w:rsid w:val="00645D45"/>
    <w:rsid w:val="006468F0"/>
    <w:rsid w:val="00647B84"/>
    <w:rsid w:val="00647C1B"/>
    <w:rsid w:val="00650481"/>
    <w:rsid w:val="00650562"/>
    <w:rsid w:val="006515FB"/>
    <w:rsid w:val="00651C87"/>
    <w:rsid w:val="00653E20"/>
    <w:rsid w:val="006548D5"/>
    <w:rsid w:val="00654B48"/>
    <w:rsid w:val="0065573A"/>
    <w:rsid w:val="006557BD"/>
    <w:rsid w:val="00656089"/>
    <w:rsid w:val="00657243"/>
    <w:rsid w:val="00657639"/>
    <w:rsid w:val="0065767F"/>
    <w:rsid w:val="00657D7E"/>
    <w:rsid w:val="006615CF"/>
    <w:rsid w:val="00662CDB"/>
    <w:rsid w:val="00664E79"/>
    <w:rsid w:val="00665B0A"/>
    <w:rsid w:val="0066664B"/>
    <w:rsid w:val="00666917"/>
    <w:rsid w:val="00666996"/>
    <w:rsid w:val="00666BB1"/>
    <w:rsid w:val="00667111"/>
    <w:rsid w:val="00670B52"/>
    <w:rsid w:val="00670D08"/>
    <w:rsid w:val="00670D8B"/>
    <w:rsid w:val="00672110"/>
    <w:rsid w:val="006744B5"/>
    <w:rsid w:val="006745FA"/>
    <w:rsid w:val="0067514E"/>
    <w:rsid w:val="006755F3"/>
    <w:rsid w:val="00675BA7"/>
    <w:rsid w:val="00676044"/>
    <w:rsid w:val="00676AD0"/>
    <w:rsid w:val="00677380"/>
    <w:rsid w:val="006775CD"/>
    <w:rsid w:val="006779BE"/>
    <w:rsid w:val="006802FD"/>
    <w:rsid w:val="00680A90"/>
    <w:rsid w:val="006832EB"/>
    <w:rsid w:val="00683626"/>
    <w:rsid w:val="00683B85"/>
    <w:rsid w:val="006843AE"/>
    <w:rsid w:val="006913B7"/>
    <w:rsid w:val="00691941"/>
    <w:rsid w:val="00691D2A"/>
    <w:rsid w:val="0069492E"/>
    <w:rsid w:val="00694C99"/>
    <w:rsid w:val="0069660A"/>
    <w:rsid w:val="00697F08"/>
    <w:rsid w:val="006A0020"/>
    <w:rsid w:val="006A0F6E"/>
    <w:rsid w:val="006A13F6"/>
    <w:rsid w:val="006A1DAA"/>
    <w:rsid w:val="006A27C6"/>
    <w:rsid w:val="006A3E4D"/>
    <w:rsid w:val="006A3EE1"/>
    <w:rsid w:val="006B0464"/>
    <w:rsid w:val="006B1D21"/>
    <w:rsid w:val="006B1FDC"/>
    <w:rsid w:val="006B2590"/>
    <w:rsid w:val="006B3584"/>
    <w:rsid w:val="006B36F6"/>
    <w:rsid w:val="006B381B"/>
    <w:rsid w:val="006B45C0"/>
    <w:rsid w:val="006B4E59"/>
    <w:rsid w:val="006B5027"/>
    <w:rsid w:val="006B57B2"/>
    <w:rsid w:val="006B582C"/>
    <w:rsid w:val="006B7547"/>
    <w:rsid w:val="006C021F"/>
    <w:rsid w:val="006C06F4"/>
    <w:rsid w:val="006C1D2A"/>
    <w:rsid w:val="006C2142"/>
    <w:rsid w:val="006C360A"/>
    <w:rsid w:val="006C3646"/>
    <w:rsid w:val="006C3824"/>
    <w:rsid w:val="006C3D2C"/>
    <w:rsid w:val="006C46D7"/>
    <w:rsid w:val="006C4805"/>
    <w:rsid w:val="006C4E89"/>
    <w:rsid w:val="006C52D6"/>
    <w:rsid w:val="006C7794"/>
    <w:rsid w:val="006D01A0"/>
    <w:rsid w:val="006D0FB3"/>
    <w:rsid w:val="006D6FD9"/>
    <w:rsid w:val="006D7035"/>
    <w:rsid w:val="006D70CD"/>
    <w:rsid w:val="006D7D63"/>
    <w:rsid w:val="006E00AC"/>
    <w:rsid w:val="006E1DA2"/>
    <w:rsid w:val="006E2964"/>
    <w:rsid w:val="006E3311"/>
    <w:rsid w:val="006E3C30"/>
    <w:rsid w:val="006E4807"/>
    <w:rsid w:val="006E559A"/>
    <w:rsid w:val="006E563A"/>
    <w:rsid w:val="006E6530"/>
    <w:rsid w:val="006E6E08"/>
    <w:rsid w:val="006F18B3"/>
    <w:rsid w:val="006F209C"/>
    <w:rsid w:val="006F24C3"/>
    <w:rsid w:val="006F2ABC"/>
    <w:rsid w:val="006F408D"/>
    <w:rsid w:val="006F41E5"/>
    <w:rsid w:val="006F5531"/>
    <w:rsid w:val="006F5C8C"/>
    <w:rsid w:val="006F65E1"/>
    <w:rsid w:val="006F7BE2"/>
    <w:rsid w:val="00700825"/>
    <w:rsid w:val="00701601"/>
    <w:rsid w:val="00703140"/>
    <w:rsid w:val="007039C8"/>
    <w:rsid w:val="00703E3A"/>
    <w:rsid w:val="00703FA3"/>
    <w:rsid w:val="00704197"/>
    <w:rsid w:val="0070436A"/>
    <w:rsid w:val="00705724"/>
    <w:rsid w:val="00705A6B"/>
    <w:rsid w:val="00705B45"/>
    <w:rsid w:val="00705B6F"/>
    <w:rsid w:val="00705CBD"/>
    <w:rsid w:val="00706016"/>
    <w:rsid w:val="007060F7"/>
    <w:rsid w:val="00706839"/>
    <w:rsid w:val="00707276"/>
    <w:rsid w:val="0070756A"/>
    <w:rsid w:val="0071037D"/>
    <w:rsid w:val="00712158"/>
    <w:rsid w:val="007129B8"/>
    <w:rsid w:val="00713E7A"/>
    <w:rsid w:val="007144F3"/>
    <w:rsid w:val="007144FB"/>
    <w:rsid w:val="00714F58"/>
    <w:rsid w:val="007161BE"/>
    <w:rsid w:val="00717019"/>
    <w:rsid w:val="00717A59"/>
    <w:rsid w:val="00721132"/>
    <w:rsid w:val="0072161D"/>
    <w:rsid w:val="00722664"/>
    <w:rsid w:val="00722811"/>
    <w:rsid w:val="00723180"/>
    <w:rsid w:val="00723820"/>
    <w:rsid w:val="00723EA3"/>
    <w:rsid w:val="00724E55"/>
    <w:rsid w:val="00726E07"/>
    <w:rsid w:val="0072748E"/>
    <w:rsid w:val="00730690"/>
    <w:rsid w:val="0073179F"/>
    <w:rsid w:val="0073227E"/>
    <w:rsid w:val="0073398E"/>
    <w:rsid w:val="00733B69"/>
    <w:rsid w:val="0073448B"/>
    <w:rsid w:val="00736217"/>
    <w:rsid w:val="00736888"/>
    <w:rsid w:val="007369D6"/>
    <w:rsid w:val="007375D5"/>
    <w:rsid w:val="00737915"/>
    <w:rsid w:val="00740025"/>
    <w:rsid w:val="007417A5"/>
    <w:rsid w:val="007420CD"/>
    <w:rsid w:val="00742101"/>
    <w:rsid w:val="0074267C"/>
    <w:rsid w:val="00743AF8"/>
    <w:rsid w:val="00743D16"/>
    <w:rsid w:val="00744142"/>
    <w:rsid w:val="00744941"/>
    <w:rsid w:val="00745460"/>
    <w:rsid w:val="00747E12"/>
    <w:rsid w:val="00750A2B"/>
    <w:rsid w:val="00750F0E"/>
    <w:rsid w:val="00751342"/>
    <w:rsid w:val="0075263D"/>
    <w:rsid w:val="00752BA0"/>
    <w:rsid w:val="007537C7"/>
    <w:rsid w:val="007538A7"/>
    <w:rsid w:val="007539FA"/>
    <w:rsid w:val="00753C70"/>
    <w:rsid w:val="007552D7"/>
    <w:rsid w:val="00755407"/>
    <w:rsid w:val="0075575A"/>
    <w:rsid w:val="007559A4"/>
    <w:rsid w:val="007563CD"/>
    <w:rsid w:val="00756CC3"/>
    <w:rsid w:val="00756D92"/>
    <w:rsid w:val="00757011"/>
    <w:rsid w:val="007574EF"/>
    <w:rsid w:val="00757738"/>
    <w:rsid w:val="007603D7"/>
    <w:rsid w:val="00760AF3"/>
    <w:rsid w:val="00761CFF"/>
    <w:rsid w:val="00763962"/>
    <w:rsid w:val="00763966"/>
    <w:rsid w:val="00763AC8"/>
    <w:rsid w:val="0076498F"/>
    <w:rsid w:val="0076523C"/>
    <w:rsid w:val="007653FB"/>
    <w:rsid w:val="007654DE"/>
    <w:rsid w:val="00765AD1"/>
    <w:rsid w:val="0076679F"/>
    <w:rsid w:val="00766923"/>
    <w:rsid w:val="00766BD4"/>
    <w:rsid w:val="00766CC3"/>
    <w:rsid w:val="00766D9F"/>
    <w:rsid w:val="00771388"/>
    <w:rsid w:val="00771847"/>
    <w:rsid w:val="00771BE7"/>
    <w:rsid w:val="0077327E"/>
    <w:rsid w:val="00773EEE"/>
    <w:rsid w:val="00774C8C"/>
    <w:rsid w:val="00774D8E"/>
    <w:rsid w:val="00775762"/>
    <w:rsid w:val="00776552"/>
    <w:rsid w:val="007800B3"/>
    <w:rsid w:val="00780B24"/>
    <w:rsid w:val="007817C5"/>
    <w:rsid w:val="00782143"/>
    <w:rsid w:val="007822B1"/>
    <w:rsid w:val="00782640"/>
    <w:rsid w:val="007834D2"/>
    <w:rsid w:val="00785E49"/>
    <w:rsid w:val="00785F9F"/>
    <w:rsid w:val="007877B9"/>
    <w:rsid w:val="00792417"/>
    <w:rsid w:val="007942D7"/>
    <w:rsid w:val="007946FA"/>
    <w:rsid w:val="007950FE"/>
    <w:rsid w:val="00795376"/>
    <w:rsid w:val="0079581F"/>
    <w:rsid w:val="007959F8"/>
    <w:rsid w:val="00795F35"/>
    <w:rsid w:val="0079600E"/>
    <w:rsid w:val="00797FCE"/>
    <w:rsid w:val="007A06D9"/>
    <w:rsid w:val="007A0C1F"/>
    <w:rsid w:val="007A1D64"/>
    <w:rsid w:val="007A205E"/>
    <w:rsid w:val="007A3216"/>
    <w:rsid w:val="007A565D"/>
    <w:rsid w:val="007A5A82"/>
    <w:rsid w:val="007A5F5A"/>
    <w:rsid w:val="007A675D"/>
    <w:rsid w:val="007A6CD3"/>
    <w:rsid w:val="007A7D44"/>
    <w:rsid w:val="007B071B"/>
    <w:rsid w:val="007B0CB8"/>
    <w:rsid w:val="007B14E3"/>
    <w:rsid w:val="007B2E54"/>
    <w:rsid w:val="007B3474"/>
    <w:rsid w:val="007B54B8"/>
    <w:rsid w:val="007B5734"/>
    <w:rsid w:val="007B61DA"/>
    <w:rsid w:val="007B6610"/>
    <w:rsid w:val="007B7064"/>
    <w:rsid w:val="007B7A28"/>
    <w:rsid w:val="007B7CE2"/>
    <w:rsid w:val="007C026A"/>
    <w:rsid w:val="007C28F9"/>
    <w:rsid w:val="007C3898"/>
    <w:rsid w:val="007C3907"/>
    <w:rsid w:val="007C4332"/>
    <w:rsid w:val="007C501F"/>
    <w:rsid w:val="007C57C3"/>
    <w:rsid w:val="007C61B4"/>
    <w:rsid w:val="007C6CDD"/>
    <w:rsid w:val="007C776D"/>
    <w:rsid w:val="007D003B"/>
    <w:rsid w:val="007D081D"/>
    <w:rsid w:val="007D0AD5"/>
    <w:rsid w:val="007D245E"/>
    <w:rsid w:val="007D37CF"/>
    <w:rsid w:val="007D4AF2"/>
    <w:rsid w:val="007D4BEB"/>
    <w:rsid w:val="007D4E30"/>
    <w:rsid w:val="007D5877"/>
    <w:rsid w:val="007E1876"/>
    <w:rsid w:val="007E231A"/>
    <w:rsid w:val="007E23AD"/>
    <w:rsid w:val="007E2A15"/>
    <w:rsid w:val="007E2F65"/>
    <w:rsid w:val="007E4036"/>
    <w:rsid w:val="007E440A"/>
    <w:rsid w:val="007E48EE"/>
    <w:rsid w:val="007E5D08"/>
    <w:rsid w:val="007E7620"/>
    <w:rsid w:val="007E7941"/>
    <w:rsid w:val="007F068B"/>
    <w:rsid w:val="007F1014"/>
    <w:rsid w:val="007F1510"/>
    <w:rsid w:val="007F2E49"/>
    <w:rsid w:val="007F32DE"/>
    <w:rsid w:val="007F3621"/>
    <w:rsid w:val="007F3F89"/>
    <w:rsid w:val="007F5BE5"/>
    <w:rsid w:val="007F5D96"/>
    <w:rsid w:val="007F74C2"/>
    <w:rsid w:val="007F78EA"/>
    <w:rsid w:val="007F7F97"/>
    <w:rsid w:val="007F7FC2"/>
    <w:rsid w:val="0080029B"/>
    <w:rsid w:val="00800EB0"/>
    <w:rsid w:val="00801ED1"/>
    <w:rsid w:val="00801F44"/>
    <w:rsid w:val="00802EF4"/>
    <w:rsid w:val="0080535D"/>
    <w:rsid w:val="008055E2"/>
    <w:rsid w:val="00806C02"/>
    <w:rsid w:val="00807562"/>
    <w:rsid w:val="00811844"/>
    <w:rsid w:val="00811950"/>
    <w:rsid w:val="00811B06"/>
    <w:rsid w:val="00811DC1"/>
    <w:rsid w:val="0081428A"/>
    <w:rsid w:val="00814AD9"/>
    <w:rsid w:val="00814AF0"/>
    <w:rsid w:val="00814C43"/>
    <w:rsid w:val="00815571"/>
    <w:rsid w:val="00816AE4"/>
    <w:rsid w:val="00817EBF"/>
    <w:rsid w:val="008202B0"/>
    <w:rsid w:val="00820982"/>
    <w:rsid w:val="00820CF6"/>
    <w:rsid w:val="00820E32"/>
    <w:rsid w:val="0082125C"/>
    <w:rsid w:val="0082297B"/>
    <w:rsid w:val="008234BD"/>
    <w:rsid w:val="0082437C"/>
    <w:rsid w:val="00827C37"/>
    <w:rsid w:val="00827F79"/>
    <w:rsid w:val="00830FEA"/>
    <w:rsid w:val="00831327"/>
    <w:rsid w:val="00831349"/>
    <w:rsid w:val="0083147B"/>
    <w:rsid w:val="0083236A"/>
    <w:rsid w:val="00832FBC"/>
    <w:rsid w:val="00833CDE"/>
    <w:rsid w:val="00834754"/>
    <w:rsid w:val="00835099"/>
    <w:rsid w:val="00835547"/>
    <w:rsid w:val="00835906"/>
    <w:rsid w:val="00835EBE"/>
    <w:rsid w:val="0083675E"/>
    <w:rsid w:val="008367C9"/>
    <w:rsid w:val="0084052D"/>
    <w:rsid w:val="00842CF3"/>
    <w:rsid w:val="00842FE9"/>
    <w:rsid w:val="00844C86"/>
    <w:rsid w:val="008453D0"/>
    <w:rsid w:val="008464ED"/>
    <w:rsid w:val="008467E8"/>
    <w:rsid w:val="008477EF"/>
    <w:rsid w:val="00847873"/>
    <w:rsid w:val="0085043E"/>
    <w:rsid w:val="00850739"/>
    <w:rsid w:val="00851194"/>
    <w:rsid w:val="00851C29"/>
    <w:rsid w:val="00851FBD"/>
    <w:rsid w:val="008534EA"/>
    <w:rsid w:val="00853A68"/>
    <w:rsid w:val="00853DA2"/>
    <w:rsid w:val="00854722"/>
    <w:rsid w:val="00855271"/>
    <w:rsid w:val="00856674"/>
    <w:rsid w:val="00856A6F"/>
    <w:rsid w:val="00856C2F"/>
    <w:rsid w:val="00857194"/>
    <w:rsid w:val="0085731C"/>
    <w:rsid w:val="00857D09"/>
    <w:rsid w:val="008617FE"/>
    <w:rsid w:val="00862132"/>
    <w:rsid w:val="00863692"/>
    <w:rsid w:val="00866645"/>
    <w:rsid w:val="0086696A"/>
    <w:rsid w:val="00867FD3"/>
    <w:rsid w:val="008701B0"/>
    <w:rsid w:val="00870900"/>
    <w:rsid w:val="008711F2"/>
    <w:rsid w:val="0087144D"/>
    <w:rsid w:val="00871532"/>
    <w:rsid w:val="008719A2"/>
    <w:rsid w:val="00873AA2"/>
    <w:rsid w:val="0087437A"/>
    <w:rsid w:val="00874639"/>
    <w:rsid w:val="00876237"/>
    <w:rsid w:val="008766BA"/>
    <w:rsid w:val="008767D2"/>
    <w:rsid w:val="008767F4"/>
    <w:rsid w:val="00876BE1"/>
    <w:rsid w:val="00877841"/>
    <w:rsid w:val="0088149F"/>
    <w:rsid w:val="00881BAC"/>
    <w:rsid w:val="00881EB5"/>
    <w:rsid w:val="008837A9"/>
    <w:rsid w:val="00883866"/>
    <w:rsid w:val="0088406F"/>
    <w:rsid w:val="00885000"/>
    <w:rsid w:val="008854E2"/>
    <w:rsid w:val="0088684B"/>
    <w:rsid w:val="00887B5C"/>
    <w:rsid w:val="0089025D"/>
    <w:rsid w:val="008902BD"/>
    <w:rsid w:val="00890D27"/>
    <w:rsid w:val="008910D3"/>
    <w:rsid w:val="00891D8A"/>
    <w:rsid w:val="00891F6C"/>
    <w:rsid w:val="00892832"/>
    <w:rsid w:val="008936C7"/>
    <w:rsid w:val="0089606D"/>
    <w:rsid w:val="00896BF6"/>
    <w:rsid w:val="008A0B34"/>
    <w:rsid w:val="008A20D2"/>
    <w:rsid w:val="008A3DFA"/>
    <w:rsid w:val="008A4441"/>
    <w:rsid w:val="008A46D6"/>
    <w:rsid w:val="008A5DA5"/>
    <w:rsid w:val="008A717D"/>
    <w:rsid w:val="008B14B2"/>
    <w:rsid w:val="008B2B74"/>
    <w:rsid w:val="008B30FC"/>
    <w:rsid w:val="008B4514"/>
    <w:rsid w:val="008B5EB1"/>
    <w:rsid w:val="008B6E3D"/>
    <w:rsid w:val="008B7493"/>
    <w:rsid w:val="008B7E9E"/>
    <w:rsid w:val="008C01C1"/>
    <w:rsid w:val="008C03E0"/>
    <w:rsid w:val="008C0759"/>
    <w:rsid w:val="008C105F"/>
    <w:rsid w:val="008C126B"/>
    <w:rsid w:val="008C15A0"/>
    <w:rsid w:val="008C205D"/>
    <w:rsid w:val="008C2A2A"/>
    <w:rsid w:val="008C2B4A"/>
    <w:rsid w:val="008C3F88"/>
    <w:rsid w:val="008C48A4"/>
    <w:rsid w:val="008C5BF9"/>
    <w:rsid w:val="008C5E1C"/>
    <w:rsid w:val="008C63EA"/>
    <w:rsid w:val="008C6490"/>
    <w:rsid w:val="008C6A01"/>
    <w:rsid w:val="008C7025"/>
    <w:rsid w:val="008C717A"/>
    <w:rsid w:val="008D0555"/>
    <w:rsid w:val="008D17DE"/>
    <w:rsid w:val="008D1806"/>
    <w:rsid w:val="008D1835"/>
    <w:rsid w:val="008D1F0A"/>
    <w:rsid w:val="008D2230"/>
    <w:rsid w:val="008D239B"/>
    <w:rsid w:val="008D42D0"/>
    <w:rsid w:val="008D4D8D"/>
    <w:rsid w:val="008D5314"/>
    <w:rsid w:val="008D5849"/>
    <w:rsid w:val="008D6BE9"/>
    <w:rsid w:val="008D6FD1"/>
    <w:rsid w:val="008D7468"/>
    <w:rsid w:val="008E0A46"/>
    <w:rsid w:val="008E0A76"/>
    <w:rsid w:val="008E1EA5"/>
    <w:rsid w:val="008E317B"/>
    <w:rsid w:val="008E3408"/>
    <w:rsid w:val="008E3F52"/>
    <w:rsid w:val="008E5AE4"/>
    <w:rsid w:val="008E6CAD"/>
    <w:rsid w:val="008E6D1B"/>
    <w:rsid w:val="008E6E22"/>
    <w:rsid w:val="008F010A"/>
    <w:rsid w:val="008F05CF"/>
    <w:rsid w:val="008F085C"/>
    <w:rsid w:val="008F0CC0"/>
    <w:rsid w:val="008F0DDE"/>
    <w:rsid w:val="008F15DA"/>
    <w:rsid w:val="008F196A"/>
    <w:rsid w:val="008F24DB"/>
    <w:rsid w:val="008F3F38"/>
    <w:rsid w:val="008F452A"/>
    <w:rsid w:val="008F4922"/>
    <w:rsid w:val="008F494C"/>
    <w:rsid w:val="008F4B1B"/>
    <w:rsid w:val="008F50DC"/>
    <w:rsid w:val="008F53CD"/>
    <w:rsid w:val="008F56A0"/>
    <w:rsid w:val="008F5D72"/>
    <w:rsid w:val="008F62DB"/>
    <w:rsid w:val="008F6BDA"/>
    <w:rsid w:val="008F73EA"/>
    <w:rsid w:val="00900098"/>
    <w:rsid w:val="0090016B"/>
    <w:rsid w:val="009005C1"/>
    <w:rsid w:val="00901531"/>
    <w:rsid w:val="00903D1A"/>
    <w:rsid w:val="00904925"/>
    <w:rsid w:val="00904B28"/>
    <w:rsid w:val="00905C94"/>
    <w:rsid w:val="0090626B"/>
    <w:rsid w:val="009078D8"/>
    <w:rsid w:val="00911455"/>
    <w:rsid w:val="009133BA"/>
    <w:rsid w:val="00913B90"/>
    <w:rsid w:val="00915B42"/>
    <w:rsid w:val="00916EDF"/>
    <w:rsid w:val="00917A24"/>
    <w:rsid w:val="00917DEA"/>
    <w:rsid w:val="009203AC"/>
    <w:rsid w:val="00922DA5"/>
    <w:rsid w:val="00925BF8"/>
    <w:rsid w:val="00930AFF"/>
    <w:rsid w:val="00931A3D"/>
    <w:rsid w:val="0093216F"/>
    <w:rsid w:val="0093284F"/>
    <w:rsid w:val="00935063"/>
    <w:rsid w:val="00935B95"/>
    <w:rsid w:val="00936085"/>
    <w:rsid w:val="00940A1E"/>
    <w:rsid w:val="00941B1F"/>
    <w:rsid w:val="00941CD0"/>
    <w:rsid w:val="00942487"/>
    <w:rsid w:val="00942F2F"/>
    <w:rsid w:val="00944F06"/>
    <w:rsid w:val="009453C7"/>
    <w:rsid w:val="00945CBF"/>
    <w:rsid w:val="00946539"/>
    <w:rsid w:val="009473E5"/>
    <w:rsid w:val="00947943"/>
    <w:rsid w:val="00947B5B"/>
    <w:rsid w:val="00947C96"/>
    <w:rsid w:val="0095017E"/>
    <w:rsid w:val="009509BD"/>
    <w:rsid w:val="00950C24"/>
    <w:rsid w:val="00950C8E"/>
    <w:rsid w:val="00951C32"/>
    <w:rsid w:val="00952A6B"/>
    <w:rsid w:val="00952AA6"/>
    <w:rsid w:val="00952E84"/>
    <w:rsid w:val="00955EE0"/>
    <w:rsid w:val="0095671E"/>
    <w:rsid w:val="00957CFD"/>
    <w:rsid w:val="009609FC"/>
    <w:rsid w:val="00962792"/>
    <w:rsid w:val="00962AD7"/>
    <w:rsid w:val="00965AD5"/>
    <w:rsid w:val="0096654D"/>
    <w:rsid w:val="00967FDC"/>
    <w:rsid w:val="00970082"/>
    <w:rsid w:val="00970846"/>
    <w:rsid w:val="009732CA"/>
    <w:rsid w:val="009740C8"/>
    <w:rsid w:val="00974170"/>
    <w:rsid w:val="0097583A"/>
    <w:rsid w:val="00975B43"/>
    <w:rsid w:val="0097651D"/>
    <w:rsid w:val="0098032A"/>
    <w:rsid w:val="0098180F"/>
    <w:rsid w:val="00983A13"/>
    <w:rsid w:val="00984710"/>
    <w:rsid w:val="009863CC"/>
    <w:rsid w:val="00986740"/>
    <w:rsid w:val="00986904"/>
    <w:rsid w:val="00987E4D"/>
    <w:rsid w:val="00991026"/>
    <w:rsid w:val="00991236"/>
    <w:rsid w:val="00991EA6"/>
    <w:rsid w:val="00992B1B"/>
    <w:rsid w:val="009937AD"/>
    <w:rsid w:val="00993A60"/>
    <w:rsid w:val="00993B12"/>
    <w:rsid w:val="00993C4E"/>
    <w:rsid w:val="00993D39"/>
    <w:rsid w:val="00994C9F"/>
    <w:rsid w:val="00996135"/>
    <w:rsid w:val="00997129"/>
    <w:rsid w:val="009A09FC"/>
    <w:rsid w:val="009A1951"/>
    <w:rsid w:val="009A258C"/>
    <w:rsid w:val="009A264C"/>
    <w:rsid w:val="009A2809"/>
    <w:rsid w:val="009A31FF"/>
    <w:rsid w:val="009A336E"/>
    <w:rsid w:val="009A4B25"/>
    <w:rsid w:val="009A612E"/>
    <w:rsid w:val="009A618E"/>
    <w:rsid w:val="009A7586"/>
    <w:rsid w:val="009A75CE"/>
    <w:rsid w:val="009A772C"/>
    <w:rsid w:val="009B289B"/>
    <w:rsid w:val="009B2CAF"/>
    <w:rsid w:val="009B2EA5"/>
    <w:rsid w:val="009B3280"/>
    <w:rsid w:val="009B39DC"/>
    <w:rsid w:val="009B5F9F"/>
    <w:rsid w:val="009B60EB"/>
    <w:rsid w:val="009B6653"/>
    <w:rsid w:val="009B6696"/>
    <w:rsid w:val="009B66EB"/>
    <w:rsid w:val="009B7415"/>
    <w:rsid w:val="009C005B"/>
    <w:rsid w:val="009C0919"/>
    <w:rsid w:val="009C1335"/>
    <w:rsid w:val="009C17EB"/>
    <w:rsid w:val="009C19BE"/>
    <w:rsid w:val="009C1EC0"/>
    <w:rsid w:val="009C35EB"/>
    <w:rsid w:val="009C39CF"/>
    <w:rsid w:val="009C409E"/>
    <w:rsid w:val="009C4779"/>
    <w:rsid w:val="009D2168"/>
    <w:rsid w:val="009D2CBD"/>
    <w:rsid w:val="009D46C7"/>
    <w:rsid w:val="009D4A2A"/>
    <w:rsid w:val="009D6FE5"/>
    <w:rsid w:val="009E1313"/>
    <w:rsid w:val="009E21D0"/>
    <w:rsid w:val="009E3EFF"/>
    <w:rsid w:val="009E5033"/>
    <w:rsid w:val="009E60B3"/>
    <w:rsid w:val="009F0DF8"/>
    <w:rsid w:val="009F2464"/>
    <w:rsid w:val="009F2B38"/>
    <w:rsid w:val="009F3152"/>
    <w:rsid w:val="009F3436"/>
    <w:rsid w:val="009F3C2D"/>
    <w:rsid w:val="009F3FAF"/>
    <w:rsid w:val="009F5473"/>
    <w:rsid w:val="009F567C"/>
    <w:rsid w:val="009F7F9A"/>
    <w:rsid w:val="00A00D69"/>
    <w:rsid w:val="00A0308A"/>
    <w:rsid w:val="00A03271"/>
    <w:rsid w:val="00A0559B"/>
    <w:rsid w:val="00A06586"/>
    <w:rsid w:val="00A0716F"/>
    <w:rsid w:val="00A07D82"/>
    <w:rsid w:val="00A07EA2"/>
    <w:rsid w:val="00A10966"/>
    <w:rsid w:val="00A10DBB"/>
    <w:rsid w:val="00A11DF5"/>
    <w:rsid w:val="00A13149"/>
    <w:rsid w:val="00A132C3"/>
    <w:rsid w:val="00A17122"/>
    <w:rsid w:val="00A175D0"/>
    <w:rsid w:val="00A178EA"/>
    <w:rsid w:val="00A2003B"/>
    <w:rsid w:val="00A2337F"/>
    <w:rsid w:val="00A23B22"/>
    <w:rsid w:val="00A259CA"/>
    <w:rsid w:val="00A25AF0"/>
    <w:rsid w:val="00A25DDC"/>
    <w:rsid w:val="00A2655E"/>
    <w:rsid w:val="00A270E6"/>
    <w:rsid w:val="00A27BF5"/>
    <w:rsid w:val="00A30E55"/>
    <w:rsid w:val="00A30FCD"/>
    <w:rsid w:val="00A321EA"/>
    <w:rsid w:val="00A3375B"/>
    <w:rsid w:val="00A34D34"/>
    <w:rsid w:val="00A35874"/>
    <w:rsid w:val="00A35A74"/>
    <w:rsid w:val="00A366A8"/>
    <w:rsid w:val="00A36ABE"/>
    <w:rsid w:val="00A3767C"/>
    <w:rsid w:val="00A37885"/>
    <w:rsid w:val="00A37C2D"/>
    <w:rsid w:val="00A4001C"/>
    <w:rsid w:val="00A40926"/>
    <w:rsid w:val="00A41443"/>
    <w:rsid w:val="00A417F6"/>
    <w:rsid w:val="00A41F98"/>
    <w:rsid w:val="00A43FF5"/>
    <w:rsid w:val="00A454D6"/>
    <w:rsid w:val="00A46C2B"/>
    <w:rsid w:val="00A47A44"/>
    <w:rsid w:val="00A52825"/>
    <w:rsid w:val="00A52AD8"/>
    <w:rsid w:val="00A53C29"/>
    <w:rsid w:val="00A540FB"/>
    <w:rsid w:val="00A5505B"/>
    <w:rsid w:val="00A55470"/>
    <w:rsid w:val="00A55C6C"/>
    <w:rsid w:val="00A56B01"/>
    <w:rsid w:val="00A56E85"/>
    <w:rsid w:val="00A579C8"/>
    <w:rsid w:val="00A57AEC"/>
    <w:rsid w:val="00A60B63"/>
    <w:rsid w:val="00A63017"/>
    <w:rsid w:val="00A63DD8"/>
    <w:rsid w:val="00A64F06"/>
    <w:rsid w:val="00A64F91"/>
    <w:rsid w:val="00A65605"/>
    <w:rsid w:val="00A66798"/>
    <w:rsid w:val="00A6751E"/>
    <w:rsid w:val="00A67EA0"/>
    <w:rsid w:val="00A70C5C"/>
    <w:rsid w:val="00A71059"/>
    <w:rsid w:val="00A722B8"/>
    <w:rsid w:val="00A729CB"/>
    <w:rsid w:val="00A72A6F"/>
    <w:rsid w:val="00A732C7"/>
    <w:rsid w:val="00A736FD"/>
    <w:rsid w:val="00A738EE"/>
    <w:rsid w:val="00A73DDC"/>
    <w:rsid w:val="00A7464A"/>
    <w:rsid w:val="00A75918"/>
    <w:rsid w:val="00A76603"/>
    <w:rsid w:val="00A76814"/>
    <w:rsid w:val="00A778CF"/>
    <w:rsid w:val="00A77AF6"/>
    <w:rsid w:val="00A804AE"/>
    <w:rsid w:val="00A80864"/>
    <w:rsid w:val="00A842B1"/>
    <w:rsid w:val="00A84709"/>
    <w:rsid w:val="00A84AD3"/>
    <w:rsid w:val="00A86F01"/>
    <w:rsid w:val="00A86FF8"/>
    <w:rsid w:val="00A87FA9"/>
    <w:rsid w:val="00A909B9"/>
    <w:rsid w:val="00A909C3"/>
    <w:rsid w:val="00A90BED"/>
    <w:rsid w:val="00A916C8"/>
    <w:rsid w:val="00A91DD8"/>
    <w:rsid w:val="00A92380"/>
    <w:rsid w:val="00A926B6"/>
    <w:rsid w:val="00A92B53"/>
    <w:rsid w:val="00A92BB0"/>
    <w:rsid w:val="00A94DAC"/>
    <w:rsid w:val="00A97D05"/>
    <w:rsid w:val="00AA0512"/>
    <w:rsid w:val="00AA0C42"/>
    <w:rsid w:val="00AA0E0E"/>
    <w:rsid w:val="00AA0F6B"/>
    <w:rsid w:val="00AA1636"/>
    <w:rsid w:val="00AA41D1"/>
    <w:rsid w:val="00AA4E0F"/>
    <w:rsid w:val="00AB0254"/>
    <w:rsid w:val="00AB1B9D"/>
    <w:rsid w:val="00AB20E5"/>
    <w:rsid w:val="00AB2FCD"/>
    <w:rsid w:val="00AB3753"/>
    <w:rsid w:val="00AB5617"/>
    <w:rsid w:val="00AB5ED0"/>
    <w:rsid w:val="00AB62F0"/>
    <w:rsid w:val="00AC015A"/>
    <w:rsid w:val="00AC157E"/>
    <w:rsid w:val="00AC1A34"/>
    <w:rsid w:val="00AC1FB6"/>
    <w:rsid w:val="00AC2145"/>
    <w:rsid w:val="00AC2BBC"/>
    <w:rsid w:val="00AC31AD"/>
    <w:rsid w:val="00AC50F7"/>
    <w:rsid w:val="00AC5C6C"/>
    <w:rsid w:val="00AC5CB9"/>
    <w:rsid w:val="00AC73B1"/>
    <w:rsid w:val="00AC7BE5"/>
    <w:rsid w:val="00AD2476"/>
    <w:rsid w:val="00AD381A"/>
    <w:rsid w:val="00AD38DB"/>
    <w:rsid w:val="00AD416F"/>
    <w:rsid w:val="00AD4B3F"/>
    <w:rsid w:val="00AD4BAE"/>
    <w:rsid w:val="00AD4F76"/>
    <w:rsid w:val="00AD5338"/>
    <w:rsid w:val="00AE0355"/>
    <w:rsid w:val="00AE239F"/>
    <w:rsid w:val="00AE30A3"/>
    <w:rsid w:val="00AE3331"/>
    <w:rsid w:val="00AE3ACE"/>
    <w:rsid w:val="00AE426F"/>
    <w:rsid w:val="00AE699A"/>
    <w:rsid w:val="00AE7597"/>
    <w:rsid w:val="00AE7D66"/>
    <w:rsid w:val="00AF09DD"/>
    <w:rsid w:val="00AF14F2"/>
    <w:rsid w:val="00AF229E"/>
    <w:rsid w:val="00AF24B8"/>
    <w:rsid w:val="00AF2F54"/>
    <w:rsid w:val="00AF34DA"/>
    <w:rsid w:val="00AF490D"/>
    <w:rsid w:val="00AF4D35"/>
    <w:rsid w:val="00AF639B"/>
    <w:rsid w:val="00AF6DBD"/>
    <w:rsid w:val="00AF7AC6"/>
    <w:rsid w:val="00B0084E"/>
    <w:rsid w:val="00B00B08"/>
    <w:rsid w:val="00B0128B"/>
    <w:rsid w:val="00B016B0"/>
    <w:rsid w:val="00B01895"/>
    <w:rsid w:val="00B01B1A"/>
    <w:rsid w:val="00B0232E"/>
    <w:rsid w:val="00B02907"/>
    <w:rsid w:val="00B034A7"/>
    <w:rsid w:val="00B036CC"/>
    <w:rsid w:val="00B03E5A"/>
    <w:rsid w:val="00B04590"/>
    <w:rsid w:val="00B057B6"/>
    <w:rsid w:val="00B065BE"/>
    <w:rsid w:val="00B07074"/>
    <w:rsid w:val="00B0756C"/>
    <w:rsid w:val="00B077B9"/>
    <w:rsid w:val="00B07A4E"/>
    <w:rsid w:val="00B07EF0"/>
    <w:rsid w:val="00B07F7D"/>
    <w:rsid w:val="00B103AE"/>
    <w:rsid w:val="00B10E23"/>
    <w:rsid w:val="00B11FD9"/>
    <w:rsid w:val="00B13017"/>
    <w:rsid w:val="00B137C3"/>
    <w:rsid w:val="00B14D5D"/>
    <w:rsid w:val="00B15B8A"/>
    <w:rsid w:val="00B169FE"/>
    <w:rsid w:val="00B16B05"/>
    <w:rsid w:val="00B20756"/>
    <w:rsid w:val="00B21ED8"/>
    <w:rsid w:val="00B225A4"/>
    <w:rsid w:val="00B22BC1"/>
    <w:rsid w:val="00B22F8E"/>
    <w:rsid w:val="00B23EF5"/>
    <w:rsid w:val="00B24CAD"/>
    <w:rsid w:val="00B256E9"/>
    <w:rsid w:val="00B27014"/>
    <w:rsid w:val="00B30F9C"/>
    <w:rsid w:val="00B31F1A"/>
    <w:rsid w:val="00B320AD"/>
    <w:rsid w:val="00B3246D"/>
    <w:rsid w:val="00B33B16"/>
    <w:rsid w:val="00B33C91"/>
    <w:rsid w:val="00B33CE2"/>
    <w:rsid w:val="00B34D44"/>
    <w:rsid w:val="00B3524C"/>
    <w:rsid w:val="00B3525F"/>
    <w:rsid w:val="00B36539"/>
    <w:rsid w:val="00B41BBD"/>
    <w:rsid w:val="00B4201B"/>
    <w:rsid w:val="00B42987"/>
    <w:rsid w:val="00B42D1B"/>
    <w:rsid w:val="00B42E9E"/>
    <w:rsid w:val="00B44131"/>
    <w:rsid w:val="00B44A91"/>
    <w:rsid w:val="00B45B31"/>
    <w:rsid w:val="00B50095"/>
    <w:rsid w:val="00B505F9"/>
    <w:rsid w:val="00B519D3"/>
    <w:rsid w:val="00B53C37"/>
    <w:rsid w:val="00B54623"/>
    <w:rsid w:val="00B54837"/>
    <w:rsid w:val="00B55A60"/>
    <w:rsid w:val="00B56E1B"/>
    <w:rsid w:val="00B60CD9"/>
    <w:rsid w:val="00B615E6"/>
    <w:rsid w:val="00B63CD3"/>
    <w:rsid w:val="00B640DC"/>
    <w:rsid w:val="00B64194"/>
    <w:rsid w:val="00B6467C"/>
    <w:rsid w:val="00B65563"/>
    <w:rsid w:val="00B71A6D"/>
    <w:rsid w:val="00B71A77"/>
    <w:rsid w:val="00B7373E"/>
    <w:rsid w:val="00B74084"/>
    <w:rsid w:val="00B75363"/>
    <w:rsid w:val="00B755C1"/>
    <w:rsid w:val="00B76742"/>
    <w:rsid w:val="00B77950"/>
    <w:rsid w:val="00B77B1C"/>
    <w:rsid w:val="00B803E8"/>
    <w:rsid w:val="00B80992"/>
    <w:rsid w:val="00B85751"/>
    <w:rsid w:val="00B85909"/>
    <w:rsid w:val="00B85EC0"/>
    <w:rsid w:val="00B85F3B"/>
    <w:rsid w:val="00B86B11"/>
    <w:rsid w:val="00B86D13"/>
    <w:rsid w:val="00B871FD"/>
    <w:rsid w:val="00B875FE"/>
    <w:rsid w:val="00B876FF"/>
    <w:rsid w:val="00B90BE5"/>
    <w:rsid w:val="00B90C32"/>
    <w:rsid w:val="00B90E9F"/>
    <w:rsid w:val="00B91CEF"/>
    <w:rsid w:val="00B93114"/>
    <w:rsid w:val="00B93ADE"/>
    <w:rsid w:val="00B95B1B"/>
    <w:rsid w:val="00B95F83"/>
    <w:rsid w:val="00B96090"/>
    <w:rsid w:val="00B97779"/>
    <w:rsid w:val="00B97B69"/>
    <w:rsid w:val="00BA1544"/>
    <w:rsid w:val="00BA1985"/>
    <w:rsid w:val="00BA2E2A"/>
    <w:rsid w:val="00BA3847"/>
    <w:rsid w:val="00BA3C9C"/>
    <w:rsid w:val="00BA5059"/>
    <w:rsid w:val="00BA56E3"/>
    <w:rsid w:val="00BA5E74"/>
    <w:rsid w:val="00BA634B"/>
    <w:rsid w:val="00BA705C"/>
    <w:rsid w:val="00BA7352"/>
    <w:rsid w:val="00BA7780"/>
    <w:rsid w:val="00BA7CB4"/>
    <w:rsid w:val="00BA7D06"/>
    <w:rsid w:val="00BB1698"/>
    <w:rsid w:val="00BB2DE3"/>
    <w:rsid w:val="00BB3CC1"/>
    <w:rsid w:val="00BB5490"/>
    <w:rsid w:val="00BB7D3B"/>
    <w:rsid w:val="00BC0608"/>
    <w:rsid w:val="00BC0F49"/>
    <w:rsid w:val="00BC10DC"/>
    <w:rsid w:val="00BC2493"/>
    <w:rsid w:val="00BC34D9"/>
    <w:rsid w:val="00BC40D0"/>
    <w:rsid w:val="00BC4D98"/>
    <w:rsid w:val="00BC60B8"/>
    <w:rsid w:val="00BC7D3D"/>
    <w:rsid w:val="00BD1BA1"/>
    <w:rsid w:val="00BD24E4"/>
    <w:rsid w:val="00BD2E64"/>
    <w:rsid w:val="00BD2FBC"/>
    <w:rsid w:val="00BD35D5"/>
    <w:rsid w:val="00BD3862"/>
    <w:rsid w:val="00BD3E9D"/>
    <w:rsid w:val="00BD4C59"/>
    <w:rsid w:val="00BD4E4E"/>
    <w:rsid w:val="00BD5F23"/>
    <w:rsid w:val="00BD7FBB"/>
    <w:rsid w:val="00BE042C"/>
    <w:rsid w:val="00BE0F3B"/>
    <w:rsid w:val="00BE1855"/>
    <w:rsid w:val="00BE23B2"/>
    <w:rsid w:val="00BE380C"/>
    <w:rsid w:val="00BE38FB"/>
    <w:rsid w:val="00BE3F41"/>
    <w:rsid w:val="00BE46E3"/>
    <w:rsid w:val="00BE5AD6"/>
    <w:rsid w:val="00BE75BE"/>
    <w:rsid w:val="00BE75FD"/>
    <w:rsid w:val="00BF0441"/>
    <w:rsid w:val="00BF106A"/>
    <w:rsid w:val="00BF1365"/>
    <w:rsid w:val="00BF1AA5"/>
    <w:rsid w:val="00BF2200"/>
    <w:rsid w:val="00BF2431"/>
    <w:rsid w:val="00BF27D0"/>
    <w:rsid w:val="00BF2ABC"/>
    <w:rsid w:val="00BF3049"/>
    <w:rsid w:val="00BF349D"/>
    <w:rsid w:val="00BF34A3"/>
    <w:rsid w:val="00BF4701"/>
    <w:rsid w:val="00BF6169"/>
    <w:rsid w:val="00BF7978"/>
    <w:rsid w:val="00BF7CF3"/>
    <w:rsid w:val="00C00DD6"/>
    <w:rsid w:val="00C01138"/>
    <w:rsid w:val="00C0369F"/>
    <w:rsid w:val="00C041A5"/>
    <w:rsid w:val="00C04A93"/>
    <w:rsid w:val="00C04E50"/>
    <w:rsid w:val="00C069C7"/>
    <w:rsid w:val="00C06AF4"/>
    <w:rsid w:val="00C100A5"/>
    <w:rsid w:val="00C12261"/>
    <w:rsid w:val="00C12382"/>
    <w:rsid w:val="00C12519"/>
    <w:rsid w:val="00C14BBB"/>
    <w:rsid w:val="00C14F61"/>
    <w:rsid w:val="00C16542"/>
    <w:rsid w:val="00C16AC6"/>
    <w:rsid w:val="00C17944"/>
    <w:rsid w:val="00C20CD7"/>
    <w:rsid w:val="00C22EEA"/>
    <w:rsid w:val="00C22F52"/>
    <w:rsid w:val="00C230F3"/>
    <w:rsid w:val="00C24072"/>
    <w:rsid w:val="00C257E1"/>
    <w:rsid w:val="00C25A0B"/>
    <w:rsid w:val="00C25B23"/>
    <w:rsid w:val="00C2620F"/>
    <w:rsid w:val="00C26981"/>
    <w:rsid w:val="00C27836"/>
    <w:rsid w:val="00C27B13"/>
    <w:rsid w:val="00C302DC"/>
    <w:rsid w:val="00C3220E"/>
    <w:rsid w:val="00C32DB2"/>
    <w:rsid w:val="00C340D5"/>
    <w:rsid w:val="00C345AA"/>
    <w:rsid w:val="00C3628B"/>
    <w:rsid w:val="00C37019"/>
    <w:rsid w:val="00C37377"/>
    <w:rsid w:val="00C37DAC"/>
    <w:rsid w:val="00C4096B"/>
    <w:rsid w:val="00C4114B"/>
    <w:rsid w:val="00C41335"/>
    <w:rsid w:val="00C4162B"/>
    <w:rsid w:val="00C41B8F"/>
    <w:rsid w:val="00C4288D"/>
    <w:rsid w:val="00C45FD6"/>
    <w:rsid w:val="00C4615E"/>
    <w:rsid w:val="00C46AD3"/>
    <w:rsid w:val="00C47640"/>
    <w:rsid w:val="00C506BC"/>
    <w:rsid w:val="00C507A6"/>
    <w:rsid w:val="00C50E2E"/>
    <w:rsid w:val="00C52B55"/>
    <w:rsid w:val="00C54904"/>
    <w:rsid w:val="00C54DC1"/>
    <w:rsid w:val="00C54E27"/>
    <w:rsid w:val="00C55414"/>
    <w:rsid w:val="00C563CA"/>
    <w:rsid w:val="00C56EA5"/>
    <w:rsid w:val="00C60F73"/>
    <w:rsid w:val="00C617E4"/>
    <w:rsid w:val="00C61F4D"/>
    <w:rsid w:val="00C62E16"/>
    <w:rsid w:val="00C6371D"/>
    <w:rsid w:val="00C639AD"/>
    <w:rsid w:val="00C64026"/>
    <w:rsid w:val="00C64FEC"/>
    <w:rsid w:val="00C66A9D"/>
    <w:rsid w:val="00C6727E"/>
    <w:rsid w:val="00C70077"/>
    <w:rsid w:val="00C722CB"/>
    <w:rsid w:val="00C72AE3"/>
    <w:rsid w:val="00C737D2"/>
    <w:rsid w:val="00C74A99"/>
    <w:rsid w:val="00C76664"/>
    <w:rsid w:val="00C76DE3"/>
    <w:rsid w:val="00C8084E"/>
    <w:rsid w:val="00C81A03"/>
    <w:rsid w:val="00C8237B"/>
    <w:rsid w:val="00C856E5"/>
    <w:rsid w:val="00C85E9D"/>
    <w:rsid w:val="00C8794F"/>
    <w:rsid w:val="00C911CB"/>
    <w:rsid w:val="00C913DE"/>
    <w:rsid w:val="00C916CD"/>
    <w:rsid w:val="00C92545"/>
    <w:rsid w:val="00C9317E"/>
    <w:rsid w:val="00C94671"/>
    <w:rsid w:val="00C9535F"/>
    <w:rsid w:val="00C9568C"/>
    <w:rsid w:val="00C96404"/>
    <w:rsid w:val="00C965C3"/>
    <w:rsid w:val="00CA0570"/>
    <w:rsid w:val="00CA10AF"/>
    <w:rsid w:val="00CA11A8"/>
    <w:rsid w:val="00CA11E2"/>
    <w:rsid w:val="00CA12A1"/>
    <w:rsid w:val="00CA151A"/>
    <w:rsid w:val="00CA246B"/>
    <w:rsid w:val="00CA34C1"/>
    <w:rsid w:val="00CA3774"/>
    <w:rsid w:val="00CA539F"/>
    <w:rsid w:val="00CA5EF2"/>
    <w:rsid w:val="00CA5F13"/>
    <w:rsid w:val="00CA78D4"/>
    <w:rsid w:val="00CB1833"/>
    <w:rsid w:val="00CB2619"/>
    <w:rsid w:val="00CB3D61"/>
    <w:rsid w:val="00CB42BE"/>
    <w:rsid w:val="00CB49D0"/>
    <w:rsid w:val="00CB51B9"/>
    <w:rsid w:val="00CB5D03"/>
    <w:rsid w:val="00CB7BF3"/>
    <w:rsid w:val="00CB7CF5"/>
    <w:rsid w:val="00CB7D93"/>
    <w:rsid w:val="00CC10E4"/>
    <w:rsid w:val="00CC18B4"/>
    <w:rsid w:val="00CC1A41"/>
    <w:rsid w:val="00CC26DE"/>
    <w:rsid w:val="00CC26F3"/>
    <w:rsid w:val="00CC2AE0"/>
    <w:rsid w:val="00CC2F76"/>
    <w:rsid w:val="00CC3921"/>
    <w:rsid w:val="00CC491D"/>
    <w:rsid w:val="00CC4BED"/>
    <w:rsid w:val="00CC541D"/>
    <w:rsid w:val="00CC557E"/>
    <w:rsid w:val="00CC5D71"/>
    <w:rsid w:val="00CC5FE2"/>
    <w:rsid w:val="00CC7E6E"/>
    <w:rsid w:val="00CD063D"/>
    <w:rsid w:val="00CD09C2"/>
    <w:rsid w:val="00CD1559"/>
    <w:rsid w:val="00CD1C81"/>
    <w:rsid w:val="00CD1CFB"/>
    <w:rsid w:val="00CD1E77"/>
    <w:rsid w:val="00CD20B2"/>
    <w:rsid w:val="00CD280A"/>
    <w:rsid w:val="00CD3F15"/>
    <w:rsid w:val="00CD4C81"/>
    <w:rsid w:val="00CD4F53"/>
    <w:rsid w:val="00CD51DB"/>
    <w:rsid w:val="00CD6096"/>
    <w:rsid w:val="00CD6494"/>
    <w:rsid w:val="00CD691C"/>
    <w:rsid w:val="00CD694F"/>
    <w:rsid w:val="00CD6EBB"/>
    <w:rsid w:val="00CD76D4"/>
    <w:rsid w:val="00CD7BB6"/>
    <w:rsid w:val="00CE0066"/>
    <w:rsid w:val="00CE0165"/>
    <w:rsid w:val="00CE12B9"/>
    <w:rsid w:val="00CE1A85"/>
    <w:rsid w:val="00CE1BBE"/>
    <w:rsid w:val="00CE2040"/>
    <w:rsid w:val="00CE2B2D"/>
    <w:rsid w:val="00CE2B75"/>
    <w:rsid w:val="00CE45D3"/>
    <w:rsid w:val="00CE492C"/>
    <w:rsid w:val="00CE4E64"/>
    <w:rsid w:val="00CF005F"/>
    <w:rsid w:val="00CF0240"/>
    <w:rsid w:val="00CF076A"/>
    <w:rsid w:val="00CF17DE"/>
    <w:rsid w:val="00CF1D31"/>
    <w:rsid w:val="00CF3F1D"/>
    <w:rsid w:val="00CF3F2E"/>
    <w:rsid w:val="00CF61D3"/>
    <w:rsid w:val="00CF6E95"/>
    <w:rsid w:val="00CF71C8"/>
    <w:rsid w:val="00D004E1"/>
    <w:rsid w:val="00D01632"/>
    <w:rsid w:val="00D0248C"/>
    <w:rsid w:val="00D02A97"/>
    <w:rsid w:val="00D02D0C"/>
    <w:rsid w:val="00D02F13"/>
    <w:rsid w:val="00D031AA"/>
    <w:rsid w:val="00D0349C"/>
    <w:rsid w:val="00D03809"/>
    <w:rsid w:val="00D04040"/>
    <w:rsid w:val="00D0438F"/>
    <w:rsid w:val="00D04973"/>
    <w:rsid w:val="00D05094"/>
    <w:rsid w:val="00D053D8"/>
    <w:rsid w:val="00D06044"/>
    <w:rsid w:val="00D0611C"/>
    <w:rsid w:val="00D0661A"/>
    <w:rsid w:val="00D079B5"/>
    <w:rsid w:val="00D10698"/>
    <w:rsid w:val="00D10F62"/>
    <w:rsid w:val="00D11773"/>
    <w:rsid w:val="00D13C59"/>
    <w:rsid w:val="00D14AAD"/>
    <w:rsid w:val="00D15299"/>
    <w:rsid w:val="00D158FC"/>
    <w:rsid w:val="00D163D3"/>
    <w:rsid w:val="00D16B0D"/>
    <w:rsid w:val="00D211F7"/>
    <w:rsid w:val="00D2148F"/>
    <w:rsid w:val="00D2200F"/>
    <w:rsid w:val="00D22525"/>
    <w:rsid w:val="00D26CA7"/>
    <w:rsid w:val="00D27203"/>
    <w:rsid w:val="00D273EA"/>
    <w:rsid w:val="00D275A5"/>
    <w:rsid w:val="00D27921"/>
    <w:rsid w:val="00D27B0C"/>
    <w:rsid w:val="00D31B4A"/>
    <w:rsid w:val="00D3244D"/>
    <w:rsid w:val="00D3248A"/>
    <w:rsid w:val="00D329E8"/>
    <w:rsid w:val="00D32BA0"/>
    <w:rsid w:val="00D32EE4"/>
    <w:rsid w:val="00D332E3"/>
    <w:rsid w:val="00D34419"/>
    <w:rsid w:val="00D35640"/>
    <w:rsid w:val="00D37EC0"/>
    <w:rsid w:val="00D40E30"/>
    <w:rsid w:val="00D40ED0"/>
    <w:rsid w:val="00D43756"/>
    <w:rsid w:val="00D43A06"/>
    <w:rsid w:val="00D44282"/>
    <w:rsid w:val="00D44BDA"/>
    <w:rsid w:val="00D44E70"/>
    <w:rsid w:val="00D45529"/>
    <w:rsid w:val="00D4581C"/>
    <w:rsid w:val="00D4592C"/>
    <w:rsid w:val="00D46206"/>
    <w:rsid w:val="00D466E5"/>
    <w:rsid w:val="00D470BE"/>
    <w:rsid w:val="00D47114"/>
    <w:rsid w:val="00D50E16"/>
    <w:rsid w:val="00D514EC"/>
    <w:rsid w:val="00D51A0F"/>
    <w:rsid w:val="00D51AC6"/>
    <w:rsid w:val="00D53049"/>
    <w:rsid w:val="00D54057"/>
    <w:rsid w:val="00D54910"/>
    <w:rsid w:val="00D55FB9"/>
    <w:rsid w:val="00D56844"/>
    <w:rsid w:val="00D56B15"/>
    <w:rsid w:val="00D57802"/>
    <w:rsid w:val="00D60694"/>
    <w:rsid w:val="00D6088A"/>
    <w:rsid w:val="00D6089C"/>
    <w:rsid w:val="00D62F4E"/>
    <w:rsid w:val="00D62FB1"/>
    <w:rsid w:val="00D63C8F"/>
    <w:rsid w:val="00D658F0"/>
    <w:rsid w:val="00D662ED"/>
    <w:rsid w:val="00D663B9"/>
    <w:rsid w:val="00D67AF1"/>
    <w:rsid w:val="00D70041"/>
    <w:rsid w:val="00D706C2"/>
    <w:rsid w:val="00D7098A"/>
    <w:rsid w:val="00D70A2D"/>
    <w:rsid w:val="00D71B37"/>
    <w:rsid w:val="00D7201B"/>
    <w:rsid w:val="00D72863"/>
    <w:rsid w:val="00D729CC"/>
    <w:rsid w:val="00D74DD1"/>
    <w:rsid w:val="00D74F3B"/>
    <w:rsid w:val="00D7501F"/>
    <w:rsid w:val="00D7527A"/>
    <w:rsid w:val="00D76388"/>
    <w:rsid w:val="00D768FC"/>
    <w:rsid w:val="00D76C01"/>
    <w:rsid w:val="00D81246"/>
    <w:rsid w:val="00D831C5"/>
    <w:rsid w:val="00D83619"/>
    <w:rsid w:val="00D83FDF"/>
    <w:rsid w:val="00D8447F"/>
    <w:rsid w:val="00D85672"/>
    <w:rsid w:val="00D86CB6"/>
    <w:rsid w:val="00D86DB0"/>
    <w:rsid w:val="00D876AD"/>
    <w:rsid w:val="00D87EE6"/>
    <w:rsid w:val="00D90121"/>
    <w:rsid w:val="00D90BC6"/>
    <w:rsid w:val="00D90EB2"/>
    <w:rsid w:val="00D923B5"/>
    <w:rsid w:val="00D9361D"/>
    <w:rsid w:val="00D93A3A"/>
    <w:rsid w:val="00D94730"/>
    <w:rsid w:val="00D947B1"/>
    <w:rsid w:val="00D97490"/>
    <w:rsid w:val="00D97981"/>
    <w:rsid w:val="00DA16B6"/>
    <w:rsid w:val="00DA1E95"/>
    <w:rsid w:val="00DA45C1"/>
    <w:rsid w:val="00DA46F1"/>
    <w:rsid w:val="00DA49FF"/>
    <w:rsid w:val="00DA4C58"/>
    <w:rsid w:val="00DA51DF"/>
    <w:rsid w:val="00DA764E"/>
    <w:rsid w:val="00DB0200"/>
    <w:rsid w:val="00DB0EDB"/>
    <w:rsid w:val="00DB11B1"/>
    <w:rsid w:val="00DB1745"/>
    <w:rsid w:val="00DB1988"/>
    <w:rsid w:val="00DB308D"/>
    <w:rsid w:val="00DB3AFD"/>
    <w:rsid w:val="00DB3EC0"/>
    <w:rsid w:val="00DB5B81"/>
    <w:rsid w:val="00DB69E9"/>
    <w:rsid w:val="00DB7C3D"/>
    <w:rsid w:val="00DB7F11"/>
    <w:rsid w:val="00DC0390"/>
    <w:rsid w:val="00DC0F07"/>
    <w:rsid w:val="00DC0F10"/>
    <w:rsid w:val="00DC10AF"/>
    <w:rsid w:val="00DC131B"/>
    <w:rsid w:val="00DC179C"/>
    <w:rsid w:val="00DC1AFF"/>
    <w:rsid w:val="00DC3ECD"/>
    <w:rsid w:val="00DC4B11"/>
    <w:rsid w:val="00DC53CD"/>
    <w:rsid w:val="00DC5A6C"/>
    <w:rsid w:val="00DC5CE2"/>
    <w:rsid w:val="00DC5D91"/>
    <w:rsid w:val="00DC653C"/>
    <w:rsid w:val="00DC7526"/>
    <w:rsid w:val="00DD034F"/>
    <w:rsid w:val="00DD04D8"/>
    <w:rsid w:val="00DD1F0C"/>
    <w:rsid w:val="00DD2B91"/>
    <w:rsid w:val="00DD3548"/>
    <w:rsid w:val="00DD4FBD"/>
    <w:rsid w:val="00DD5BB0"/>
    <w:rsid w:val="00DE09CB"/>
    <w:rsid w:val="00DE13F1"/>
    <w:rsid w:val="00DE2CEF"/>
    <w:rsid w:val="00DE362C"/>
    <w:rsid w:val="00DE3CDE"/>
    <w:rsid w:val="00DE41E3"/>
    <w:rsid w:val="00DE4A60"/>
    <w:rsid w:val="00DE4B51"/>
    <w:rsid w:val="00DE74C8"/>
    <w:rsid w:val="00DE7566"/>
    <w:rsid w:val="00DE7C41"/>
    <w:rsid w:val="00DF06A2"/>
    <w:rsid w:val="00DF1BD7"/>
    <w:rsid w:val="00DF2728"/>
    <w:rsid w:val="00DF2DF4"/>
    <w:rsid w:val="00DF4B01"/>
    <w:rsid w:val="00DF528E"/>
    <w:rsid w:val="00DF5FDE"/>
    <w:rsid w:val="00DF633C"/>
    <w:rsid w:val="00DF63AD"/>
    <w:rsid w:val="00DF650A"/>
    <w:rsid w:val="00DF6971"/>
    <w:rsid w:val="00DF793B"/>
    <w:rsid w:val="00E01180"/>
    <w:rsid w:val="00E025C2"/>
    <w:rsid w:val="00E02DB6"/>
    <w:rsid w:val="00E03258"/>
    <w:rsid w:val="00E061BD"/>
    <w:rsid w:val="00E07AC1"/>
    <w:rsid w:val="00E1188B"/>
    <w:rsid w:val="00E122E8"/>
    <w:rsid w:val="00E12E8D"/>
    <w:rsid w:val="00E13080"/>
    <w:rsid w:val="00E133F0"/>
    <w:rsid w:val="00E14242"/>
    <w:rsid w:val="00E145D9"/>
    <w:rsid w:val="00E14BAC"/>
    <w:rsid w:val="00E1628D"/>
    <w:rsid w:val="00E16E55"/>
    <w:rsid w:val="00E172C9"/>
    <w:rsid w:val="00E17F8F"/>
    <w:rsid w:val="00E23536"/>
    <w:rsid w:val="00E248C6"/>
    <w:rsid w:val="00E2590C"/>
    <w:rsid w:val="00E26FF1"/>
    <w:rsid w:val="00E27EEA"/>
    <w:rsid w:val="00E301A9"/>
    <w:rsid w:val="00E306DA"/>
    <w:rsid w:val="00E307AC"/>
    <w:rsid w:val="00E321EB"/>
    <w:rsid w:val="00E34AB4"/>
    <w:rsid w:val="00E35D76"/>
    <w:rsid w:val="00E36070"/>
    <w:rsid w:val="00E37E66"/>
    <w:rsid w:val="00E41F49"/>
    <w:rsid w:val="00E43D8F"/>
    <w:rsid w:val="00E44DBC"/>
    <w:rsid w:val="00E4527B"/>
    <w:rsid w:val="00E462EF"/>
    <w:rsid w:val="00E500A9"/>
    <w:rsid w:val="00E525C9"/>
    <w:rsid w:val="00E5283B"/>
    <w:rsid w:val="00E52CC4"/>
    <w:rsid w:val="00E539FA"/>
    <w:rsid w:val="00E53A1B"/>
    <w:rsid w:val="00E54A43"/>
    <w:rsid w:val="00E55B4C"/>
    <w:rsid w:val="00E55E80"/>
    <w:rsid w:val="00E57A40"/>
    <w:rsid w:val="00E605F9"/>
    <w:rsid w:val="00E618A3"/>
    <w:rsid w:val="00E6337A"/>
    <w:rsid w:val="00E63BB1"/>
    <w:rsid w:val="00E65883"/>
    <w:rsid w:val="00E65ECF"/>
    <w:rsid w:val="00E67C45"/>
    <w:rsid w:val="00E7038C"/>
    <w:rsid w:val="00E70658"/>
    <w:rsid w:val="00E72929"/>
    <w:rsid w:val="00E74693"/>
    <w:rsid w:val="00E75C57"/>
    <w:rsid w:val="00E7633B"/>
    <w:rsid w:val="00E770AE"/>
    <w:rsid w:val="00E80C9D"/>
    <w:rsid w:val="00E8351A"/>
    <w:rsid w:val="00E8376E"/>
    <w:rsid w:val="00E83B7B"/>
    <w:rsid w:val="00E8629F"/>
    <w:rsid w:val="00E87139"/>
    <w:rsid w:val="00E90748"/>
    <w:rsid w:val="00E91EF8"/>
    <w:rsid w:val="00E94242"/>
    <w:rsid w:val="00E94452"/>
    <w:rsid w:val="00E945A9"/>
    <w:rsid w:val="00E94670"/>
    <w:rsid w:val="00E9535F"/>
    <w:rsid w:val="00E955E6"/>
    <w:rsid w:val="00E96D19"/>
    <w:rsid w:val="00E979BE"/>
    <w:rsid w:val="00EA0E86"/>
    <w:rsid w:val="00EA2C5B"/>
    <w:rsid w:val="00EA36EE"/>
    <w:rsid w:val="00EA38A6"/>
    <w:rsid w:val="00EA435C"/>
    <w:rsid w:val="00EA4450"/>
    <w:rsid w:val="00EA61F6"/>
    <w:rsid w:val="00EA76AE"/>
    <w:rsid w:val="00EB286A"/>
    <w:rsid w:val="00EB58BA"/>
    <w:rsid w:val="00EB5D50"/>
    <w:rsid w:val="00EB688F"/>
    <w:rsid w:val="00EB6DDD"/>
    <w:rsid w:val="00EB7F5A"/>
    <w:rsid w:val="00EB7F6E"/>
    <w:rsid w:val="00EC091E"/>
    <w:rsid w:val="00EC16B3"/>
    <w:rsid w:val="00EC2BF4"/>
    <w:rsid w:val="00EC30C2"/>
    <w:rsid w:val="00EC36D4"/>
    <w:rsid w:val="00EC401B"/>
    <w:rsid w:val="00EC411B"/>
    <w:rsid w:val="00EC4262"/>
    <w:rsid w:val="00EC5208"/>
    <w:rsid w:val="00EC56A7"/>
    <w:rsid w:val="00EC5E13"/>
    <w:rsid w:val="00EC74F0"/>
    <w:rsid w:val="00EC7770"/>
    <w:rsid w:val="00EC7ADD"/>
    <w:rsid w:val="00ED0769"/>
    <w:rsid w:val="00ED0D0F"/>
    <w:rsid w:val="00ED2316"/>
    <w:rsid w:val="00ED3290"/>
    <w:rsid w:val="00ED35E2"/>
    <w:rsid w:val="00ED3846"/>
    <w:rsid w:val="00ED7CFE"/>
    <w:rsid w:val="00EE0C8D"/>
    <w:rsid w:val="00EE1C21"/>
    <w:rsid w:val="00EE1CE6"/>
    <w:rsid w:val="00EE2880"/>
    <w:rsid w:val="00EE2F10"/>
    <w:rsid w:val="00EE301D"/>
    <w:rsid w:val="00EE3083"/>
    <w:rsid w:val="00EE37A4"/>
    <w:rsid w:val="00EE38BE"/>
    <w:rsid w:val="00EE5007"/>
    <w:rsid w:val="00EE52DE"/>
    <w:rsid w:val="00EE5612"/>
    <w:rsid w:val="00EE5823"/>
    <w:rsid w:val="00EE647C"/>
    <w:rsid w:val="00EE688A"/>
    <w:rsid w:val="00EF1754"/>
    <w:rsid w:val="00EF1A74"/>
    <w:rsid w:val="00EF2BA2"/>
    <w:rsid w:val="00EF2F71"/>
    <w:rsid w:val="00EF3728"/>
    <w:rsid w:val="00EF5CD4"/>
    <w:rsid w:val="00EF71C7"/>
    <w:rsid w:val="00EF7A34"/>
    <w:rsid w:val="00EF7C57"/>
    <w:rsid w:val="00EF7CD0"/>
    <w:rsid w:val="00F0224E"/>
    <w:rsid w:val="00F0278E"/>
    <w:rsid w:val="00F0409E"/>
    <w:rsid w:val="00F04CEF"/>
    <w:rsid w:val="00F04FCB"/>
    <w:rsid w:val="00F0688F"/>
    <w:rsid w:val="00F06B6F"/>
    <w:rsid w:val="00F116DF"/>
    <w:rsid w:val="00F1197B"/>
    <w:rsid w:val="00F12A14"/>
    <w:rsid w:val="00F1340B"/>
    <w:rsid w:val="00F13767"/>
    <w:rsid w:val="00F144E5"/>
    <w:rsid w:val="00F15D71"/>
    <w:rsid w:val="00F16606"/>
    <w:rsid w:val="00F16910"/>
    <w:rsid w:val="00F16FCA"/>
    <w:rsid w:val="00F178DC"/>
    <w:rsid w:val="00F2056B"/>
    <w:rsid w:val="00F2385C"/>
    <w:rsid w:val="00F251C8"/>
    <w:rsid w:val="00F25EAF"/>
    <w:rsid w:val="00F2759E"/>
    <w:rsid w:val="00F275C8"/>
    <w:rsid w:val="00F30F93"/>
    <w:rsid w:val="00F32D60"/>
    <w:rsid w:val="00F33128"/>
    <w:rsid w:val="00F33453"/>
    <w:rsid w:val="00F337C6"/>
    <w:rsid w:val="00F33B41"/>
    <w:rsid w:val="00F34542"/>
    <w:rsid w:val="00F3484B"/>
    <w:rsid w:val="00F348FB"/>
    <w:rsid w:val="00F34BC0"/>
    <w:rsid w:val="00F35B47"/>
    <w:rsid w:val="00F37F8F"/>
    <w:rsid w:val="00F4019E"/>
    <w:rsid w:val="00F42F24"/>
    <w:rsid w:val="00F43091"/>
    <w:rsid w:val="00F441C3"/>
    <w:rsid w:val="00F44B33"/>
    <w:rsid w:val="00F44F8B"/>
    <w:rsid w:val="00F450CC"/>
    <w:rsid w:val="00F46599"/>
    <w:rsid w:val="00F46DEF"/>
    <w:rsid w:val="00F50221"/>
    <w:rsid w:val="00F51C75"/>
    <w:rsid w:val="00F53005"/>
    <w:rsid w:val="00F53679"/>
    <w:rsid w:val="00F53816"/>
    <w:rsid w:val="00F54163"/>
    <w:rsid w:val="00F54A01"/>
    <w:rsid w:val="00F555FE"/>
    <w:rsid w:val="00F55DE6"/>
    <w:rsid w:val="00F57208"/>
    <w:rsid w:val="00F612FD"/>
    <w:rsid w:val="00F626A4"/>
    <w:rsid w:val="00F6271F"/>
    <w:rsid w:val="00F6329B"/>
    <w:rsid w:val="00F63597"/>
    <w:rsid w:val="00F64128"/>
    <w:rsid w:val="00F64ACC"/>
    <w:rsid w:val="00F704F8"/>
    <w:rsid w:val="00F7090C"/>
    <w:rsid w:val="00F70B83"/>
    <w:rsid w:val="00F7182E"/>
    <w:rsid w:val="00F71BEF"/>
    <w:rsid w:val="00F726E4"/>
    <w:rsid w:val="00F73633"/>
    <w:rsid w:val="00F73868"/>
    <w:rsid w:val="00F73F01"/>
    <w:rsid w:val="00F741E3"/>
    <w:rsid w:val="00F74F48"/>
    <w:rsid w:val="00F75C65"/>
    <w:rsid w:val="00F75C8C"/>
    <w:rsid w:val="00F762DE"/>
    <w:rsid w:val="00F7643F"/>
    <w:rsid w:val="00F768D3"/>
    <w:rsid w:val="00F77190"/>
    <w:rsid w:val="00F7784C"/>
    <w:rsid w:val="00F8108E"/>
    <w:rsid w:val="00F811E8"/>
    <w:rsid w:val="00F81F91"/>
    <w:rsid w:val="00F82772"/>
    <w:rsid w:val="00F8312C"/>
    <w:rsid w:val="00F85BAD"/>
    <w:rsid w:val="00F86204"/>
    <w:rsid w:val="00F866A6"/>
    <w:rsid w:val="00F86721"/>
    <w:rsid w:val="00F87385"/>
    <w:rsid w:val="00F87925"/>
    <w:rsid w:val="00F87981"/>
    <w:rsid w:val="00F879EB"/>
    <w:rsid w:val="00F87BA7"/>
    <w:rsid w:val="00F87C19"/>
    <w:rsid w:val="00F87D43"/>
    <w:rsid w:val="00F90687"/>
    <w:rsid w:val="00F91139"/>
    <w:rsid w:val="00F926FF"/>
    <w:rsid w:val="00F93121"/>
    <w:rsid w:val="00F932AB"/>
    <w:rsid w:val="00F93EBC"/>
    <w:rsid w:val="00F951DC"/>
    <w:rsid w:val="00F95507"/>
    <w:rsid w:val="00F95A04"/>
    <w:rsid w:val="00F95C0F"/>
    <w:rsid w:val="00F9640A"/>
    <w:rsid w:val="00FA0AAE"/>
    <w:rsid w:val="00FA0C0C"/>
    <w:rsid w:val="00FA166A"/>
    <w:rsid w:val="00FA2361"/>
    <w:rsid w:val="00FA2C0C"/>
    <w:rsid w:val="00FA4701"/>
    <w:rsid w:val="00FA5034"/>
    <w:rsid w:val="00FB0D0E"/>
    <w:rsid w:val="00FB3AD2"/>
    <w:rsid w:val="00FB6833"/>
    <w:rsid w:val="00FB7B63"/>
    <w:rsid w:val="00FC0A07"/>
    <w:rsid w:val="00FC14D7"/>
    <w:rsid w:val="00FC262A"/>
    <w:rsid w:val="00FC37CE"/>
    <w:rsid w:val="00FC5CDD"/>
    <w:rsid w:val="00FC73CB"/>
    <w:rsid w:val="00FC78CB"/>
    <w:rsid w:val="00FC7CED"/>
    <w:rsid w:val="00FD1546"/>
    <w:rsid w:val="00FD1649"/>
    <w:rsid w:val="00FD286B"/>
    <w:rsid w:val="00FD34F0"/>
    <w:rsid w:val="00FD3C5E"/>
    <w:rsid w:val="00FD3D0C"/>
    <w:rsid w:val="00FD48E4"/>
    <w:rsid w:val="00FE0E21"/>
    <w:rsid w:val="00FE1BD9"/>
    <w:rsid w:val="00FE2644"/>
    <w:rsid w:val="00FE2C1B"/>
    <w:rsid w:val="00FE3B37"/>
    <w:rsid w:val="00FE4009"/>
    <w:rsid w:val="00FE4514"/>
    <w:rsid w:val="00FE4D60"/>
    <w:rsid w:val="00FE6D87"/>
    <w:rsid w:val="00FE7A47"/>
    <w:rsid w:val="00FE7ED0"/>
    <w:rsid w:val="00FF0109"/>
    <w:rsid w:val="00FF0886"/>
    <w:rsid w:val="00FF0AE9"/>
    <w:rsid w:val="00FF159E"/>
    <w:rsid w:val="00FF4121"/>
    <w:rsid w:val="00FF468E"/>
    <w:rsid w:val="00FF65FC"/>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header" w:uiPriority="99"/>
    <w:lsdException w:name="footer" w:uiPriority="99"/>
    <w:lsdException w:name="caption" w:semiHidden="1" w:unhideWhenUsed="1" w:qFormat="1"/>
    <w:lsdException w:name="footnote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lang w:val="en-GB" w:eastAsia="en-GB"/>
    </w:rPr>
  </w:style>
  <w:style w:type="paragraph" w:styleId="Heading1">
    <w:name w:val="heading 1"/>
    <w:basedOn w:val="Normal"/>
    <w:next w:val="Normal"/>
    <w:link w:val="Heading1Char"/>
    <w:qFormat/>
    <w:rsid w:val="00D72863"/>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D72863"/>
    <w:pPr>
      <w:keepNext/>
      <w:spacing w:before="240" w:after="60"/>
      <w:outlineLvl w:val="1"/>
    </w:pPr>
    <w:rPr>
      <w:rFonts w:cs="Arial"/>
      <w:bCs/>
      <w:iCs/>
      <w:color w:val="0070C0"/>
      <w:sz w:val="28"/>
      <w:szCs w:val="28"/>
    </w:rPr>
  </w:style>
  <w:style w:type="paragraph" w:styleId="Heading3">
    <w:name w:val="heading 3"/>
    <w:basedOn w:val="Normal"/>
    <w:next w:val="BodyText"/>
    <w:qFormat/>
    <w:rsid w:val="00D72863"/>
    <w:pPr>
      <w:keepNext/>
      <w:spacing w:before="240" w:after="60"/>
      <w:outlineLvl w:val="2"/>
    </w:pPr>
    <w:rPr>
      <w:rFonts w:cs="Arial"/>
      <w:bCs/>
      <w:i/>
      <w:color w:val="0070C0"/>
      <w:sz w:val="24"/>
      <w:szCs w:val="26"/>
    </w:rPr>
  </w:style>
  <w:style w:type="paragraph" w:styleId="Heading4">
    <w:name w:val="heading 4"/>
    <w:basedOn w:val="Normal"/>
    <w:next w:val="Normal"/>
    <w:link w:val="Heading4Char"/>
    <w:semiHidden/>
    <w:unhideWhenUsed/>
    <w:qFormat/>
    <w:rsid w:val="00996135"/>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D72863"/>
    <w:rPr>
      <w:rFonts w:ascii="Verdana" w:hAnsi="Verdana" w:cs="Arial"/>
      <w:bCs/>
      <w:iCs/>
      <w:color w:val="0070C0"/>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link w:val="FootnoteTextChar"/>
    <w:uiPriority w:val="99"/>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rPr>
  </w:style>
  <w:style w:type="character" w:customStyle="1" w:styleId="StyleListBullet2Char">
    <w:name w:val="Style List Bullet 2 + Char"/>
    <w:link w:val="StyleListBullet2"/>
    <w:rsid w:val="00A579C8"/>
    <w:rPr>
      <w:rFonts w:ascii="Verdana" w:hAnsi="Verdana"/>
      <w:color w:val="333333"/>
      <w:szCs w:val="24"/>
      <w:lang w:val="en-GB" w:eastAsia="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D72863"/>
    <w:rPr>
      <w:rFonts w:ascii="Verdana" w:hAnsi="Verdana" w:cs="Arial"/>
      <w:b/>
      <w:bCs/>
      <w:color w:val="000000"/>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10"/>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semiHidden/>
    <w:rsid w:val="00E87139"/>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D72863"/>
    <w:pPr>
      <w:spacing w:before="120" w:after="180"/>
      <w:jc w:val="left"/>
    </w:pPr>
    <w:rPr>
      <w:color w:val="00B0F0"/>
      <w:sz w:val="22"/>
    </w:rPr>
  </w:style>
  <w:style w:type="character" w:customStyle="1" w:styleId="SubtitleChar">
    <w:name w:val="Subtitle Char"/>
    <w:link w:val="Subtitle"/>
    <w:rsid w:val="00D72863"/>
    <w:rPr>
      <w:rFonts w:ascii="Verdana" w:hAnsi="Verdana"/>
      <w:color w:val="00B0F0"/>
      <w:sz w:val="22"/>
      <w:szCs w:val="24"/>
      <w:lang w:val="en-GB" w:eastAsia="en-GB"/>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semiHidden/>
    <w:unhideWhenUsed/>
    <w:rsid w:val="00675BA7"/>
    <w:rPr>
      <w:color w:val="605E5C"/>
      <w:shd w:val="clear" w:color="auto" w:fill="E1DFDD"/>
    </w:rPr>
  </w:style>
  <w:style w:type="paragraph" w:customStyle="1" w:styleId="HEAD1">
    <w:name w:val="HEAD 1"/>
    <w:basedOn w:val="Heading3"/>
    <w:next w:val="Normal"/>
    <w:rsid w:val="0008475E"/>
    <w:pPr>
      <w:suppressAutoHyphens/>
      <w:autoSpaceDN w:val="0"/>
      <w:spacing w:before="360" w:after="360"/>
      <w:jc w:val="left"/>
      <w:textAlignment w:val="baseline"/>
    </w:pPr>
    <w:rPr>
      <w:rFonts w:cs="Times New Roman"/>
      <w:b/>
      <w:bCs w:val="0"/>
      <w:i w:val="0"/>
      <w:iCs/>
      <w:color w:val="E0AD2C"/>
      <w:szCs w:val="24"/>
      <w:lang w:val="fr-FR" w:eastAsia="en-US"/>
    </w:rPr>
  </w:style>
  <w:style w:type="paragraph" w:styleId="NormalWeb">
    <w:name w:val="Normal (Web)"/>
    <w:basedOn w:val="Normal"/>
    <w:uiPriority w:val="99"/>
    <w:rsid w:val="00F275C8"/>
    <w:pPr>
      <w:suppressAutoHyphens/>
      <w:autoSpaceDN w:val="0"/>
      <w:spacing w:before="100" w:after="100"/>
      <w:jc w:val="left"/>
      <w:textAlignment w:val="baseline"/>
    </w:pPr>
    <w:rPr>
      <w:rFonts w:ascii="Times New Roman" w:hAnsi="Times New Roman"/>
      <w:color w:val="auto"/>
      <w:sz w:val="24"/>
      <w:lang w:eastAsia="en-US"/>
    </w:rPr>
  </w:style>
  <w:style w:type="numbering" w:customStyle="1" w:styleId="NumberedlistServicesIntro">
    <w:name w:val="Numbered list Services Intro"/>
    <w:basedOn w:val="NoList"/>
    <w:rsid w:val="00F275C8"/>
    <w:pPr>
      <w:numPr>
        <w:numId w:val="29"/>
      </w:numPr>
    </w:pPr>
  </w:style>
  <w:style w:type="character" w:styleId="FollowedHyperlink">
    <w:name w:val="FollowedHyperlink"/>
    <w:rsid w:val="00636DEB"/>
    <w:rPr>
      <w:color w:val="954F72"/>
      <w:u w:val="single"/>
    </w:rPr>
  </w:style>
  <w:style w:type="paragraph" w:customStyle="1" w:styleId="HEAD2">
    <w:name w:val="HEAD 2"/>
    <w:basedOn w:val="Heading4"/>
    <w:rsid w:val="00996135"/>
    <w:pPr>
      <w:keepLines/>
      <w:suppressAutoHyphens/>
      <w:autoSpaceDN w:val="0"/>
      <w:spacing w:before="360" w:after="360"/>
      <w:jc w:val="left"/>
      <w:textAlignment w:val="baseline"/>
    </w:pPr>
    <w:rPr>
      <w:rFonts w:ascii="Verdana" w:hAnsi="Verdana"/>
      <w:b w:val="0"/>
      <w:color w:val="E0AD2C"/>
      <w:sz w:val="24"/>
      <w:szCs w:val="24"/>
      <w:lang w:eastAsia="el-GR"/>
    </w:rPr>
  </w:style>
  <w:style w:type="character" w:customStyle="1" w:styleId="Heading4Char">
    <w:name w:val="Heading 4 Char"/>
    <w:link w:val="Heading4"/>
    <w:semiHidden/>
    <w:rsid w:val="00996135"/>
    <w:rPr>
      <w:rFonts w:ascii="Calibri" w:eastAsia="Times New Roman" w:hAnsi="Calibri" w:cs="Times New Roman"/>
      <w:b/>
      <w:bCs/>
      <w:color w:val="333333"/>
      <w:sz w:val="28"/>
      <w:szCs w:val="28"/>
      <w:lang w:val="en-GB" w:eastAsia="en-GB"/>
    </w:rPr>
  </w:style>
  <w:style w:type="paragraph" w:customStyle="1" w:styleId="BulletPoints">
    <w:name w:val="Bullet Points"/>
    <w:basedOn w:val="Normal"/>
    <w:link w:val="BulletPointsChar"/>
    <w:qFormat/>
    <w:rsid w:val="004B4642"/>
    <w:pPr>
      <w:numPr>
        <w:numId w:val="30"/>
      </w:numPr>
    </w:pPr>
  </w:style>
  <w:style w:type="character" w:customStyle="1" w:styleId="BulletPointsChar">
    <w:name w:val="Bullet Points Char"/>
    <w:link w:val="BulletPoints"/>
    <w:rsid w:val="004B4642"/>
    <w:rPr>
      <w:rFonts w:ascii="Verdana" w:hAnsi="Verdana"/>
      <w:color w:val="333333"/>
      <w:szCs w:val="24"/>
      <w:lang w:val="en-GB" w:eastAsia="en-GB"/>
    </w:rPr>
  </w:style>
  <w:style w:type="character" w:customStyle="1" w:styleId="FootnoteTextChar">
    <w:name w:val="Footnote Text Char"/>
    <w:link w:val="FootnoteText"/>
    <w:uiPriority w:val="99"/>
    <w:rsid w:val="00B07A4E"/>
    <w:rPr>
      <w:rFonts w:ascii="Verdana" w:hAnsi="Verdana"/>
      <w:color w:val="333333"/>
      <w:lang w:val="en-GB" w:eastAsia="en-GB"/>
    </w:rPr>
  </w:style>
  <w:style w:type="character" w:styleId="FootnoteReference">
    <w:name w:val="footnote reference"/>
    <w:uiPriority w:val="99"/>
    <w:unhideWhenUsed/>
    <w:rsid w:val="00B07A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017044">
      <w:bodyDiv w:val="1"/>
      <w:marLeft w:val="0"/>
      <w:marRight w:val="0"/>
      <w:marTop w:val="0"/>
      <w:marBottom w:val="0"/>
      <w:divBdr>
        <w:top w:val="none" w:sz="0" w:space="0" w:color="auto"/>
        <w:left w:val="none" w:sz="0" w:space="0" w:color="auto"/>
        <w:bottom w:val="none" w:sz="0" w:space="0" w:color="auto"/>
        <w:right w:val="none" w:sz="0" w:space="0" w:color="auto"/>
      </w:divBdr>
    </w:div>
    <w:div w:id="1219904015">
      <w:bodyDiv w:val="1"/>
      <w:marLeft w:val="0"/>
      <w:marRight w:val="0"/>
      <w:marTop w:val="0"/>
      <w:marBottom w:val="0"/>
      <w:divBdr>
        <w:top w:val="none" w:sz="0" w:space="0" w:color="auto"/>
        <w:left w:val="none" w:sz="0" w:space="0" w:color="auto"/>
        <w:bottom w:val="none" w:sz="0" w:space="0" w:color="auto"/>
        <w:right w:val="none" w:sz="0" w:space="0" w:color="auto"/>
      </w:divBdr>
    </w:div>
    <w:div w:id="1444111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gov.uk/government/organisations/government-digital-service/about/our-governance" TargetMode="External"/><Relationship Id="rId299" Type="http://schemas.openxmlformats.org/officeDocument/2006/relationships/header" Target="header2.xml"/><Relationship Id="rId303" Type="http://schemas.openxmlformats.org/officeDocument/2006/relationships/footer" Target="footer3.xml"/><Relationship Id="rId21" Type="http://schemas.openxmlformats.org/officeDocument/2006/relationships/image" Target="media/image7.emf"/><Relationship Id="rId42" Type="http://schemas.openxmlformats.org/officeDocument/2006/relationships/hyperlink" Target="https://www.gov.uk/government/publications/government-transformation-strategy-2017-to-2020/government-transformation-strategy-role-of-the-government-digital-service" TargetMode="External"/><Relationship Id="rId63" Type="http://schemas.openxmlformats.org/officeDocument/2006/relationships/hyperlink" Target="https://www.gov.uk/government/consultations/internet-safety-strategy-green-paper" TargetMode="External"/><Relationship Id="rId84" Type="http://schemas.openxmlformats.org/officeDocument/2006/relationships/hyperlink" Target="http://eur-lex.europa.eu/legal-content/EN/TXT/?uri=CELEX:32016R0679" TargetMode="External"/><Relationship Id="rId138" Type="http://schemas.openxmlformats.org/officeDocument/2006/relationships/hyperlink" Target="http://gov.uk/" TargetMode="External"/><Relationship Id="rId159" Type="http://schemas.openxmlformats.org/officeDocument/2006/relationships/hyperlink" Target="http://www.excellencegateway.org.uk/" TargetMode="External"/><Relationship Id="rId170" Type="http://schemas.openxmlformats.org/officeDocument/2006/relationships/hyperlink" Target="http://www.dcc.ac.uk/resources/external/govtalk-uk" TargetMode="External"/><Relationship Id="rId191" Type="http://schemas.openxmlformats.org/officeDocument/2006/relationships/hyperlink" Target="http://www.justice.gov.uk/" TargetMode="External"/><Relationship Id="rId205" Type="http://schemas.openxmlformats.org/officeDocument/2006/relationships/hyperlink" Target="https://www.gov.uk/" TargetMode="External"/><Relationship Id="rId226" Type="http://schemas.openxmlformats.org/officeDocument/2006/relationships/hyperlink" Target="https://www.gov.uk/apply-vehicle-operator-licence" TargetMode="External"/><Relationship Id="rId247" Type="http://schemas.openxmlformats.org/officeDocument/2006/relationships/hyperlink" Target="https://www.ucas.com/" TargetMode="External"/><Relationship Id="rId107" Type="http://schemas.openxmlformats.org/officeDocument/2006/relationships/hyperlink" Target="mailto:margot.james.mp@parliament.uk" TargetMode="External"/><Relationship Id="rId268" Type="http://schemas.openxmlformats.org/officeDocument/2006/relationships/hyperlink" Target="http://www.gov.uk" TargetMode="External"/><Relationship Id="rId289" Type="http://schemas.openxmlformats.org/officeDocument/2006/relationships/hyperlink" Target="https://www.gov.uk/national-insurance/overview" TargetMode="External"/><Relationship Id="rId11" Type="http://schemas.openxmlformats.org/officeDocument/2006/relationships/image" Target="media/image1.jpeg"/><Relationship Id="rId32" Type="http://schemas.openxmlformats.org/officeDocument/2006/relationships/hyperlink" Target="https://www.gov.uk/government/collections/govtech-catalyst-information" TargetMode="External"/><Relationship Id="rId53" Type="http://schemas.openxmlformats.org/officeDocument/2006/relationships/hyperlink" Target="https://secure.investni.com/static/library/invest-ni/documents/digital-northern-ireland-2020-report.pdf" TargetMode="External"/><Relationship Id="rId74" Type="http://schemas.openxmlformats.org/officeDocument/2006/relationships/hyperlink" Target="https://www.gov.uk/government/collections/govtech-catalyst-information" TargetMode="External"/><Relationship Id="rId128" Type="http://schemas.openxmlformats.org/officeDocument/2006/relationships/hyperlink" Target="https://www.nao.org.uk/" TargetMode="External"/><Relationship Id="rId149" Type="http://schemas.openxmlformats.org/officeDocument/2006/relationships/hyperlink" Target="http://www.gov.uk/" TargetMode="External"/><Relationship Id="rId314" Type="http://schemas.openxmlformats.org/officeDocument/2006/relationships/header" Target="header4.xml"/><Relationship Id="rId5" Type="http://schemas.openxmlformats.org/officeDocument/2006/relationships/numbering" Target="numbering.xml"/><Relationship Id="rId95" Type="http://schemas.openxmlformats.org/officeDocument/2006/relationships/hyperlink" Target="http://www.legislation.gov.uk/uksi/2016/274/contents/made" TargetMode="External"/><Relationship Id="rId160" Type="http://schemas.openxmlformats.org/officeDocument/2006/relationships/hyperlink" Target="https://www.gov.uk/government/groups/public-services-network" TargetMode="External"/><Relationship Id="rId181" Type="http://schemas.openxmlformats.org/officeDocument/2006/relationships/hyperlink" Target="https://workpermit.com/news/uk-implements-fingerprint-checks-visas-applicants-20080115" TargetMode="External"/><Relationship Id="rId216" Type="http://schemas.openxmlformats.org/officeDocument/2006/relationships/hyperlink" Target="http://www.nidirect.gov.uk/" TargetMode="External"/><Relationship Id="rId237" Type="http://schemas.openxmlformats.org/officeDocument/2006/relationships/hyperlink" Target="https://www.gov.uk/copy-of-police-records" TargetMode="External"/><Relationship Id="rId258" Type="http://schemas.openxmlformats.org/officeDocument/2006/relationships/hyperlink" Target="http://www.nhs.uk/NHSEngland/Healthcareabroad/EHIC/Pages/about-the-ehic.aspx" TargetMode="External"/><Relationship Id="rId279" Type="http://schemas.openxmlformats.org/officeDocument/2006/relationships/hyperlink" Target="https://www.gov.uk/government/publications/making-tax-digital/overview-of-making-tax-digital" TargetMode="External"/><Relationship Id="rId22" Type="http://schemas.openxmlformats.org/officeDocument/2006/relationships/hyperlink" Target="http://epp.eurostat.ec.europa.eu/tgm/table.do?tab=table&amp;init=1&amp;language=en&amp;pcode=tin00067&amp;plugin=1" TargetMode="External"/><Relationship Id="rId43" Type="http://schemas.openxmlformats.org/officeDocument/2006/relationships/hyperlink" Target="https://www.gov.uk/government/publications/uk-digital-strategy/uk-digital-strategy" TargetMode="External"/><Relationship Id="rId64" Type="http://schemas.openxmlformats.org/officeDocument/2006/relationships/hyperlink" Target="https://www.gov.uk/government/publications/government-digital-inclusion-strategy/government-digital-inclusion-strategy" TargetMode="External"/><Relationship Id="rId118" Type="http://schemas.openxmlformats.org/officeDocument/2006/relationships/hyperlink" Target="https://www.gov.uk/government/organisations/government-digital-service/about/our-governance" TargetMode="External"/><Relationship Id="rId139" Type="http://schemas.openxmlformats.org/officeDocument/2006/relationships/hyperlink" Target="http://GOV.UK" TargetMode="External"/><Relationship Id="rId290" Type="http://schemas.openxmlformats.org/officeDocument/2006/relationships/hyperlink" Target="http://www.gov.uk/" TargetMode="External"/><Relationship Id="rId304" Type="http://schemas.openxmlformats.org/officeDocument/2006/relationships/hyperlink" Target="https://lu.wavestone.com/en/" TargetMode="External"/><Relationship Id="rId85" Type="http://schemas.openxmlformats.org/officeDocument/2006/relationships/hyperlink" Target="http://www.legislation.gov.uk/ukpga/2017/30/pdfs/ukpga_20170030_en.pdf" TargetMode="External"/><Relationship Id="rId150" Type="http://schemas.openxmlformats.org/officeDocument/2006/relationships/hyperlink" Target="https://www.gov.uk/government/organisations/government-digital-service/about/our-governance" TargetMode="External"/><Relationship Id="rId171" Type="http://schemas.openxmlformats.org/officeDocument/2006/relationships/hyperlink" Target="http://www.dcc.ac.uk/resources/external/govtalk-uk" TargetMode="External"/><Relationship Id="rId192" Type="http://schemas.openxmlformats.org/officeDocument/2006/relationships/hyperlink" Target="https://www.cjsm.net/" TargetMode="External"/><Relationship Id="rId206" Type="http://schemas.openxmlformats.org/officeDocument/2006/relationships/hyperlink" Target="https://www.safer-jobs.com/" TargetMode="External"/><Relationship Id="rId227" Type="http://schemas.openxmlformats.org/officeDocument/2006/relationships/hyperlink" Target="https://www.gov.uk/report-driving-medical-condition" TargetMode="External"/><Relationship Id="rId248" Type="http://schemas.openxmlformats.org/officeDocument/2006/relationships/hyperlink" Target="https://www.gov.uk/government/publications/public-libraries-in-england-basic-dataset" TargetMode="External"/><Relationship Id="rId269" Type="http://schemas.openxmlformats.org/officeDocument/2006/relationships/hyperlink" Target="https://www.gov.uk/domestic-renewable-heat-incentive" TargetMode="External"/><Relationship Id="rId12" Type="http://schemas.openxmlformats.org/officeDocument/2006/relationships/image" Target="media/image2.png"/><Relationship Id="rId33" Type="http://schemas.openxmlformats.org/officeDocument/2006/relationships/hyperlink" Target="https://www.gov.uk/government/news/nhsx-new-joint-organisation-for-digital-data-and-technology" TargetMode="External"/><Relationship Id="rId108" Type="http://schemas.openxmlformats.org/officeDocument/2006/relationships/hyperlink" Target="https://www.gov.uk/government/organisations/government-digital-service" TargetMode="External"/><Relationship Id="rId129" Type="http://schemas.openxmlformats.org/officeDocument/2006/relationships/hyperlink" Target="http://budgetresponsibility.org.uk/" TargetMode="External"/><Relationship Id="rId280" Type="http://schemas.openxmlformats.org/officeDocument/2006/relationships/hyperlink" Target="https://www.gov.uk/file-your-company-accounts-and-tax-return" TargetMode="External"/><Relationship Id="rId315" Type="http://schemas.openxmlformats.org/officeDocument/2006/relationships/footer" Target="footer4.xml"/><Relationship Id="rId54" Type="http://schemas.openxmlformats.org/officeDocument/2006/relationships/hyperlink" Target="https://www.gov.uk/government/uploads/system/uploads/attachment_data/file/255901/ogp_uknationalactionplan.pdf" TargetMode="External"/><Relationship Id="rId75" Type="http://schemas.openxmlformats.org/officeDocument/2006/relationships/hyperlink" Target="https://www.gov.uk/government/collections/digital-economy-bill-2016" TargetMode="External"/><Relationship Id="rId96" Type="http://schemas.openxmlformats.org/officeDocument/2006/relationships/hyperlink" Target="http://www.legislation.gov.uk/ssi/2016/49/contents/made" TargetMode="External"/><Relationship Id="rId140" Type="http://schemas.openxmlformats.org/officeDocument/2006/relationships/hyperlink" Target="http://GOV.UK" TargetMode="External"/><Relationship Id="rId161" Type="http://schemas.openxmlformats.org/officeDocument/2006/relationships/hyperlink" Target="http://www.cabinetoffice.gov.uk/resource-library/directgov-2010-and-beyond-revolution-not-evolution" TargetMode="External"/><Relationship Id="rId182" Type="http://schemas.openxmlformats.org/officeDocument/2006/relationships/hyperlink" Target="https://www.keytosuccess.education.gov.uk/leas/eas.html" TargetMode="External"/><Relationship Id="rId217" Type="http://schemas.openxmlformats.org/officeDocument/2006/relationships/hyperlink" Target="https://www.gov.uk/apply-universal-credit" TargetMode="External"/><Relationship Id="rId6" Type="http://schemas.openxmlformats.org/officeDocument/2006/relationships/styles" Target="styles.xml"/><Relationship Id="rId238" Type="http://schemas.openxmlformats.org/officeDocument/2006/relationships/hyperlink" Target="https://www.gov.uk/request-copy-criminal-record" TargetMode="External"/><Relationship Id="rId259" Type="http://schemas.openxmlformats.org/officeDocument/2006/relationships/hyperlink" Target="https://www.gov.uk/carers-allowance" TargetMode="External"/><Relationship Id="rId23" Type="http://schemas.openxmlformats.org/officeDocument/2006/relationships/hyperlink" Target="http://epp.eurostat.ec.europa.eu/tgm/table.do?tab=table&amp;init=1&amp;language=en&amp;pcode=tin00111&amp;plugin=1" TargetMode="External"/><Relationship Id="rId119" Type="http://schemas.openxmlformats.org/officeDocument/2006/relationships/hyperlink" Target="https://www.gov.uk/government/organisations/government-digital-service/about/our-governance" TargetMode="External"/><Relationship Id="rId270" Type="http://schemas.openxmlformats.org/officeDocument/2006/relationships/hyperlink" Target="https://europa.eu/youreurope/business/index_en.htm" TargetMode="External"/><Relationship Id="rId291" Type="http://schemas.openxmlformats.org/officeDocument/2006/relationships/hyperlink" Target="http://www.hse.gov.uk/" TargetMode="External"/><Relationship Id="rId305" Type="http://schemas.openxmlformats.org/officeDocument/2006/relationships/image" Target="media/image16.png"/><Relationship Id="rId44" Type="http://schemas.openxmlformats.org/officeDocument/2006/relationships/hyperlink" Target="https://www.gov.uk/government/news/digital-charter-will-set-new-online-standards-for-years-to-come" TargetMode="External"/><Relationship Id="rId65" Type="http://schemas.openxmlformats.org/officeDocument/2006/relationships/hyperlink" Target="https://www.google.co.uk/url?sa=t&amp;rct=j&amp;q=&amp;esrc=s&amp;source=web&amp;cd=1&amp;cad=rja&amp;uact=8&amp;ved=0ahUKEwiM8syp2e_SAhXpBZoKHVA9D04QFggjMAA&amp;url=https%3A%2F%2Fwww.gov.uk%2Fgovernment%2Fpublications%2Fgovernment-digital-inclusion-strategy%2Fuk-digital-inclusion-charter&amp;usg=AFQjCNH3oTjLqeg11Af-QfJKB6Cy8P_fiQ" TargetMode="External"/><Relationship Id="rId86" Type="http://schemas.openxmlformats.org/officeDocument/2006/relationships/hyperlink" Target="http://www.legislation.gov.uk/ukpga/2010/24/pdfs/ukpga_20100024_en.pdf" TargetMode="External"/><Relationship Id="rId130" Type="http://schemas.openxmlformats.org/officeDocument/2006/relationships/hyperlink" Target="https://ico.org.uk/" TargetMode="External"/><Relationship Id="rId151" Type="http://schemas.openxmlformats.org/officeDocument/2006/relationships/hyperlink" Target="http://opendata.esriuk.com/" TargetMode="External"/><Relationship Id="rId172" Type="http://schemas.openxmlformats.org/officeDocument/2006/relationships/hyperlink" Target="https://www.gov.uk/guidance/using-open-document-formats-odf-in-your-organisation" TargetMode="External"/><Relationship Id="rId193" Type="http://schemas.openxmlformats.org/officeDocument/2006/relationships/hyperlink" Target="http://www.justice.gov.uk/" TargetMode="External"/><Relationship Id="rId207" Type="http://schemas.openxmlformats.org/officeDocument/2006/relationships/hyperlink" Target="http://www.legislation.gov.uk" TargetMode="External"/><Relationship Id="rId228" Type="http://schemas.openxmlformats.org/officeDocument/2006/relationships/hyperlink" Target="https://www.gov.uk/renew-medical-driving-licence" TargetMode="External"/><Relationship Id="rId249" Type="http://schemas.openxmlformats.org/officeDocument/2006/relationships/hyperlink" Target="https://www.gov.uk/student-finance" TargetMode="External"/><Relationship Id="rId13" Type="http://schemas.openxmlformats.org/officeDocument/2006/relationships/image" Target="media/image3.emf"/><Relationship Id="rId109" Type="http://schemas.openxmlformats.org/officeDocument/2006/relationships/hyperlink" Target="https://www.gov.uk/" TargetMode="External"/><Relationship Id="rId260" Type="http://schemas.openxmlformats.org/officeDocument/2006/relationships/hyperlink" Target="http://www.gov.uk/" TargetMode="External"/><Relationship Id="rId281" Type="http://schemas.openxmlformats.org/officeDocument/2006/relationships/hyperlink" Target="http://www.gov.uk" TargetMode="External"/><Relationship Id="rId316" Type="http://schemas.openxmlformats.org/officeDocument/2006/relationships/fontTable" Target="fontTable.xml"/><Relationship Id="rId34" Type="http://schemas.openxmlformats.org/officeDocument/2006/relationships/hyperlink" Target="data.gov.uk" TargetMode="External"/><Relationship Id="rId55" Type="http://schemas.openxmlformats.org/officeDocument/2006/relationships/hyperlink" Target="https://www.gov.uk/government/publications/uk-open-government-national-action-plan-2016-18/uk-open-government-national-action-plan-2016-18" TargetMode="External"/><Relationship Id="rId76" Type="http://schemas.openxmlformats.org/officeDocument/2006/relationships/hyperlink" Target="https://www.conservatives.com/manifesto2015" TargetMode="External"/><Relationship Id="rId97" Type="http://schemas.openxmlformats.org/officeDocument/2006/relationships/hyperlink" Target="https://www.gov.uk/government/publications/vat-notice-70063-electronic-invoicing/vat-notice-70063-electronic-invoicing" TargetMode="External"/><Relationship Id="rId120" Type="http://schemas.openxmlformats.org/officeDocument/2006/relationships/hyperlink" Target="https://companyregistry.kompany.com/en/sea_k01?geo=UK&amp;gclid=Cj0KCQjwwODlBRDuARIsAMy_28XtefO__Uo5gT9K52MGAu22TGo94BHfj1NY5JfDL1NXvgFeVecZuMAaAlHDEALw_wcB" TargetMode="External"/><Relationship Id="rId141" Type="http://schemas.openxmlformats.org/officeDocument/2006/relationships/hyperlink" Target="https://data.gov.uk/dataset/tell-us-once" TargetMode="External"/><Relationship Id="rId7" Type="http://schemas.openxmlformats.org/officeDocument/2006/relationships/settings" Target="settings.xml"/><Relationship Id="rId162" Type="http://schemas.openxmlformats.org/officeDocument/2006/relationships/hyperlink" Target="https://data.gov.uk/dataset/44725bcd-b754-4e49-9242-ffe6ce7a0684/government-secure-intranet-gsi-personal-commitment-statements-pcs" TargetMode="External"/><Relationship Id="rId183" Type="http://schemas.openxmlformats.org/officeDocument/2006/relationships/hyperlink" Target="https://www.digitalmarketplace.service.gov.uk/" TargetMode="External"/><Relationship Id="rId218" Type="http://schemas.openxmlformats.org/officeDocument/2006/relationships/hyperlink" Target="https://www.gov.uk/claim-rural-payments" TargetMode="External"/><Relationship Id="rId239" Type="http://schemas.openxmlformats.org/officeDocument/2006/relationships/hyperlink" Target="https://sign-your-mortgage-deed.landregistry.gov.uk/" TargetMode="External"/><Relationship Id="rId250" Type="http://schemas.openxmlformats.org/officeDocument/2006/relationships/hyperlink" Target="https://www.gov.uk/student-finance" TargetMode="External"/><Relationship Id="rId271" Type="http://schemas.openxmlformats.org/officeDocument/2006/relationships/hyperlink" Target="https://www.gov.uk/government/organisations/intellectual-property-office" TargetMode="External"/><Relationship Id="rId292" Type="http://schemas.openxmlformats.org/officeDocument/2006/relationships/hyperlink" Target="https://www.gov.uk/browse/business/licences" TargetMode="External"/><Relationship Id="rId306" Type="http://schemas.openxmlformats.org/officeDocument/2006/relationships/hyperlink" Target="https://lu.wavestone.com/en/" TargetMode="External"/><Relationship Id="rId24" Type="http://schemas.openxmlformats.org/officeDocument/2006/relationships/hyperlink" Target="https://ec.europa.eu/digital-single-market/en/news/egovernment-benchmark-2018-digital-efforts-european-countries-are-visibly-paying" TargetMode="External"/><Relationship Id="rId45" Type="http://schemas.openxmlformats.org/officeDocument/2006/relationships/hyperlink" Target="http://www.gov.scot/Topics/ArtsCultureSport/arts/Archive/DigitalAmbition/DigitalAmbitionScotland" TargetMode="External"/><Relationship Id="rId66" Type="http://schemas.openxmlformats.org/officeDocument/2006/relationships/hyperlink" Target="https://www.gov.uk/service-manual/service-standard" TargetMode="External"/><Relationship Id="rId87" Type="http://schemas.openxmlformats.org/officeDocument/2006/relationships/hyperlink" Target="http://www.legislation.gov.uk/ukpga/Eliz2/1-2/20/contents" TargetMode="External"/><Relationship Id="rId110" Type="http://schemas.openxmlformats.org/officeDocument/2006/relationships/hyperlink" Target="https://gds.blog.gov.uk/2015/09/10/its-not-about-us-its-about-collaboration/" TargetMode="External"/><Relationship Id="rId131" Type="http://schemas.openxmlformats.org/officeDocument/2006/relationships/hyperlink" Target="https://www.gov.uk/government/organisations/department-for-communities-and-local-government" TargetMode="External"/><Relationship Id="rId61" Type="http://schemas.openxmlformats.org/officeDocument/2006/relationships/hyperlink" Target="http://eur-lex.europa.eu/legal-content/EN/TXT/?uri=uriserv%3AOJ.L_.2014.257.01.0073.01.ENG" TargetMode="External"/><Relationship Id="rId82" Type="http://schemas.openxmlformats.org/officeDocument/2006/relationships/hyperlink" Target="http://eur-lex.europa.eu/legal-content/EN/TXT/HTML/?uri=CELEX:32014R0910&amp;from=en" TargetMode="External"/><Relationship Id="rId152" Type="http://schemas.openxmlformats.org/officeDocument/2006/relationships/hyperlink" Target="https://data.gov.uk/" TargetMode="External"/><Relationship Id="rId173" Type="http://schemas.openxmlformats.org/officeDocument/2006/relationships/hyperlink" Target="https://www.gov.uk/government/publications/open-standards-for-government/viewing-government-documents" TargetMode="External"/><Relationship Id="rId194" Type="http://schemas.openxmlformats.org/officeDocument/2006/relationships/hyperlink" Target="https://www.gov.uk/government/organisations/hm-revenue-customs" TargetMode="External"/><Relationship Id="rId199" Type="http://schemas.openxmlformats.org/officeDocument/2006/relationships/hyperlink" Target="https://data.gov.uk/dataset/tell-us-once" TargetMode="External"/><Relationship Id="rId203" Type="http://schemas.openxmlformats.org/officeDocument/2006/relationships/hyperlink" Target="https://www.gov.uk/renew-adult-passport" TargetMode="External"/><Relationship Id="rId208" Type="http://schemas.openxmlformats.org/officeDocument/2006/relationships/hyperlink" Target="https://www.gov.uk/browse/benefits/jobseekers-allowance" TargetMode="External"/><Relationship Id="rId229" Type="http://schemas.openxmlformats.org/officeDocument/2006/relationships/hyperlink" Target="http://www.biba.org.uk/CustomerHome.aspx" TargetMode="External"/><Relationship Id="rId19" Type="http://schemas.openxmlformats.org/officeDocument/2006/relationships/hyperlink" Target="http://appsso.eurostat.ec.europa.eu/nui/show.do?dataset=isoc_bde15b_e&amp;lang=en" TargetMode="External"/><Relationship Id="rId224" Type="http://schemas.openxmlformats.org/officeDocument/2006/relationships/hyperlink" Target="https://www.gov.uk/" TargetMode="External"/><Relationship Id="rId240" Type="http://schemas.openxmlformats.org/officeDocument/2006/relationships/hyperlink" Target="http://www.planningportal.gov.uk" TargetMode="External"/><Relationship Id="rId245" Type="http://schemas.openxmlformats.org/officeDocument/2006/relationships/hyperlink" Target="https://www.gov.uk/report-hate-crime" TargetMode="External"/><Relationship Id="rId261" Type="http://schemas.openxmlformats.org/officeDocument/2006/relationships/hyperlink" Target="http://www.gro-scotland.gov.uk/" TargetMode="External"/><Relationship Id="rId266" Type="http://schemas.openxmlformats.org/officeDocument/2006/relationships/hyperlink" Target="https://www.ucas.com/" TargetMode="External"/><Relationship Id="rId287" Type="http://schemas.openxmlformats.org/officeDocument/2006/relationships/hyperlink" Target="https://www.gov.uk/starting-to-export/within-eu" TargetMode="External"/><Relationship Id="rId14" Type="http://schemas.openxmlformats.org/officeDocument/2006/relationships/hyperlink" Target="https://ec.europa.eu/eurostat" TargetMode="External"/><Relationship Id="rId30" Type="http://schemas.openxmlformats.org/officeDocument/2006/relationships/hyperlink" Target="https://www.gov.uk/government/organisations/government-office-for-science" TargetMode="External"/><Relationship Id="rId35" Type="http://schemas.openxmlformats.org/officeDocument/2006/relationships/hyperlink" Target="https://data.gov.uk/about" TargetMode="External"/><Relationship Id="rId56" Type="http://schemas.openxmlformats.org/officeDocument/2006/relationships/hyperlink" Target="http://download.companieshouse.gov.uk/en_pscdata.html" TargetMode="External"/><Relationship Id="rId77" Type="http://schemas.openxmlformats.org/officeDocument/2006/relationships/hyperlink" Target="http://www.legislation.gov.uk/uksi/2015/1415/contents/made" TargetMode="External"/><Relationship Id="rId100" Type="http://schemas.openxmlformats.org/officeDocument/2006/relationships/hyperlink" Target="http://eur-lex.europa.eu/LexUriServ/LexUriServ.do?uri=CELEX:32000L0031:en:HTML" TargetMode="External"/><Relationship Id="rId105" Type="http://schemas.openxmlformats.org/officeDocument/2006/relationships/image" Target="media/image11.jpeg"/><Relationship Id="rId126" Type="http://schemas.openxmlformats.org/officeDocument/2006/relationships/hyperlink" Target="https://www.gov.uk/government/organisations/driver-and-vehicle-licensing-agency" TargetMode="External"/><Relationship Id="rId147" Type="http://schemas.openxmlformats.org/officeDocument/2006/relationships/hyperlink" Target="http://www.gateway.gov.uk/" TargetMode="External"/><Relationship Id="rId168" Type="http://schemas.openxmlformats.org/officeDocument/2006/relationships/hyperlink" Target="https://gds.blog.gov.uk/tag/performance-platform/" TargetMode="External"/><Relationship Id="rId282" Type="http://schemas.openxmlformats.org/officeDocument/2006/relationships/hyperlink" Target="https://www.gov.uk/topic/business-tax/import-export" TargetMode="External"/><Relationship Id="rId312" Type="http://schemas.openxmlformats.org/officeDocument/2006/relationships/image" Target="media/image18.emf"/><Relationship Id="rId31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www.hie.co.uk/community-support/community-broadband-scotland/" TargetMode="External"/><Relationship Id="rId72" Type="http://schemas.openxmlformats.org/officeDocument/2006/relationships/hyperlink" Target="https://www.gov.uk/government/publications/data-science-accelerator-programme/data-science-accelerator-privacy-notice" TargetMode="External"/><Relationship Id="rId93" Type="http://schemas.openxmlformats.org/officeDocument/2006/relationships/hyperlink" Target="http://www.legislation.gov.uk/ssi/2012/108/contents/made" TargetMode="External"/><Relationship Id="rId98" Type="http://schemas.openxmlformats.org/officeDocument/2006/relationships/hyperlink" Target="https://www.gov.uk/government/uploads/system/uploads/attachment_data/file/437471/PPN_e-invoicing.pdf" TargetMode="External"/><Relationship Id="rId121" Type="http://schemas.openxmlformats.org/officeDocument/2006/relationships/hyperlink" Target="https://gds.blog.gov.uk/2016/03/11/getting-from-data-to-registers/" TargetMode="External"/><Relationship Id="rId142" Type="http://schemas.openxmlformats.org/officeDocument/2006/relationships/hyperlink" Target="https://www.gov.uk/government/collections/local-audit-framework-replacing-the-audit-commission" TargetMode="External"/><Relationship Id="rId163" Type="http://schemas.openxmlformats.org/officeDocument/2006/relationships/hyperlink" Target="https://www.gov.uk/government/organisations/crown-commercial-service" TargetMode="External"/><Relationship Id="rId184" Type="http://schemas.openxmlformats.org/officeDocument/2006/relationships/hyperlink" Target="https://www.gov.uk/government/organisations/crown-commercial-service" TargetMode="External"/><Relationship Id="rId189" Type="http://schemas.openxmlformats.org/officeDocument/2006/relationships/hyperlink" Target="https://www.publictendersscotland.publiccontractsscotland.gov.uk/web/login.html" TargetMode="External"/><Relationship Id="rId219" Type="http://schemas.openxmlformats.org/officeDocument/2006/relationships/hyperlink" Target="https://www.gov.uk/claim-redundancy" TargetMode="External"/><Relationship Id="rId3" Type="http://schemas.openxmlformats.org/officeDocument/2006/relationships/customXml" Target="../customXml/item3.xml"/><Relationship Id="rId214" Type="http://schemas.openxmlformats.org/officeDocument/2006/relationships/hyperlink" Target="https://www.gov.uk/check-income-tax-current-year" TargetMode="External"/><Relationship Id="rId230" Type="http://schemas.openxmlformats.org/officeDocument/2006/relationships/hyperlink" Target="https://www.biba.org.uk/" TargetMode="External"/><Relationship Id="rId235" Type="http://schemas.openxmlformats.org/officeDocument/2006/relationships/hyperlink" Target="http://www.gov.uk/" TargetMode="External"/><Relationship Id="rId251" Type="http://schemas.openxmlformats.org/officeDocument/2006/relationships/hyperlink" Target="http://www.gov.uk" TargetMode="External"/><Relationship Id="rId256" Type="http://schemas.openxmlformats.org/officeDocument/2006/relationships/hyperlink" Target="https://www.gov.uk/" TargetMode="External"/><Relationship Id="rId277" Type="http://schemas.openxmlformats.org/officeDocument/2006/relationships/hyperlink" Target="https://www.gov.uk/send-vat-return" TargetMode="External"/><Relationship Id="rId298" Type="http://schemas.openxmlformats.org/officeDocument/2006/relationships/header" Target="header1.xml"/><Relationship Id="rId25" Type="http://schemas.openxmlformats.org/officeDocument/2006/relationships/image" Target="media/image8.png"/><Relationship Id="rId46" Type="http://schemas.openxmlformats.org/officeDocument/2006/relationships/hyperlink" Target="http://www.scotland.gov.uk/Publications/2012/01/1487" TargetMode="External"/><Relationship Id="rId67" Type="http://schemas.openxmlformats.org/officeDocument/2006/relationships/hyperlink" Target="https://www.gov.uk/government/publications/technology-code-of-practice/technology-code-of-practice" TargetMode="External"/><Relationship Id="rId116" Type="http://schemas.openxmlformats.org/officeDocument/2006/relationships/hyperlink" Target="https://www.gov.uk/government/news/nhsx-new-joint-organisation-for-digital-data-and-technology" TargetMode="External"/><Relationship Id="rId137" Type="http://schemas.openxmlformats.org/officeDocument/2006/relationships/hyperlink" Target="http://www.gov.scot/Topics/Government/PublicServiceReform/efficientgovernment/customerfirst" TargetMode="External"/><Relationship Id="rId158" Type="http://schemas.openxmlformats.org/officeDocument/2006/relationships/hyperlink" Target="https://www.gov.uk/performance" TargetMode="External"/><Relationship Id="rId272" Type="http://schemas.openxmlformats.org/officeDocument/2006/relationships/hyperlink" Target="https://www.gov.uk/topic/intellectual-property/law-practice" TargetMode="External"/><Relationship Id="rId293" Type="http://schemas.openxmlformats.org/officeDocument/2006/relationships/hyperlink" Target="http://www.gov.uk/" TargetMode="External"/><Relationship Id="rId302" Type="http://schemas.openxmlformats.org/officeDocument/2006/relationships/header" Target="header3.xml"/><Relationship Id="rId307" Type="http://schemas.openxmlformats.org/officeDocument/2006/relationships/hyperlink" Target="https://ec.europa.eu/isa2/home_en" TargetMode="External"/><Relationship Id="rId20" Type="http://schemas.openxmlformats.org/officeDocument/2006/relationships/image" Target="media/image6.emf"/><Relationship Id="rId41" Type="http://schemas.openxmlformats.org/officeDocument/2006/relationships/hyperlink" Target="https://www.gov.uk/government/publications/government-transformation-strategy-2017-to-2020/government-transformation-strategy-government-beyond-2020" TargetMode="External"/><Relationship Id="rId62" Type="http://schemas.openxmlformats.org/officeDocument/2006/relationships/hyperlink" Target="https://www.gov.uk/government/publications/national-cyber-security-strategy-2016-to-2021" TargetMode="External"/><Relationship Id="rId83" Type="http://schemas.openxmlformats.org/officeDocument/2006/relationships/hyperlink" Target="http://www.legislation.gov.uk/ukpga/2010/24/pdfs/ukpga_20100024_en.pdf" TargetMode="External"/><Relationship Id="rId88" Type="http://schemas.openxmlformats.org/officeDocument/2006/relationships/hyperlink" Target="http://www.legislation.gov.uk/ukpga/1969/27/contents" TargetMode="External"/><Relationship Id="rId111" Type="http://schemas.openxmlformats.org/officeDocument/2006/relationships/hyperlink" Target="https://www.gov.uk/government/publications/introducing-govuk-verify/introducing-govuk-verify" TargetMode="External"/><Relationship Id="rId132" Type="http://schemas.openxmlformats.org/officeDocument/2006/relationships/hyperlink" Target="https://www.gov.uk/government/organisations/department-for-communities-and-local-government" TargetMode="External"/><Relationship Id="rId153" Type="http://schemas.openxmlformats.org/officeDocument/2006/relationships/hyperlink" Target="https://www.digitalmarketplace.service.gov.uk/" TargetMode="External"/><Relationship Id="rId174" Type="http://schemas.openxmlformats.org/officeDocument/2006/relationships/hyperlink" Target="https://www.gov.uk/service-manual" TargetMode="External"/><Relationship Id="rId179" Type="http://schemas.openxmlformats.org/officeDocument/2006/relationships/hyperlink" Target="https://www.gov.uk/government/publications/introducing-govuk-verify/introducing-govuk-verify" TargetMode="External"/><Relationship Id="rId195" Type="http://schemas.openxmlformats.org/officeDocument/2006/relationships/hyperlink" Target="https://www.gov.uk/government/organisations/hm-revenue-customs" TargetMode="External"/><Relationship Id="rId209" Type="http://schemas.openxmlformats.org/officeDocument/2006/relationships/hyperlink" Target="https://www.gov.uk/benefits-calculators" TargetMode="External"/><Relationship Id="rId190" Type="http://schemas.openxmlformats.org/officeDocument/2006/relationships/hyperlink" Target="https://www.payments.service.gov.uk/" TargetMode="External"/><Relationship Id="rId204" Type="http://schemas.openxmlformats.org/officeDocument/2006/relationships/hyperlink" Target="https://www.gov.uk/jobsearch" TargetMode="External"/><Relationship Id="rId220" Type="http://schemas.openxmlformats.org/officeDocument/2006/relationships/hyperlink" Target="https://www.gov.uk/check-state-pension" TargetMode="External"/><Relationship Id="rId225" Type="http://schemas.openxmlformats.org/officeDocument/2006/relationships/hyperlink" Target="https://www.gov.uk/view-driving-licence" TargetMode="External"/><Relationship Id="rId241" Type="http://schemas.openxmlformats.org/officeDocument/2006/relationships/hyperlink" Target="http://www.gov.uk/" TargetMode="External"/><Relationship Id="rId246" Type="http://schemas.openxmlformats.org/officeDocument/2006/relationships/hyperlink" Target="https://www.gov.uk/" TargetMode="External"/><Relationship Id="rId267" Type="http://schemas.openxmlformats.org/officeDocument/2006/relationships/hyperlink" Target="https://www.gov.uk/browse/tax" TargetMode="External"/><Relationship Id="rId288" Type="http://schemas.openxmlformats.org/officeDocument/2006/relationships/hyperlink" Target="https://www.gov.uk/paye-online-log-in" TargetMode="External"/><Relationship Id="rId15" Type="http://schemas.openxmlformats.org/officeDocument/2006/relationships/hyperlink" Target="http://ec.europa.eu/eurostat/data/database" TargetMode="External"/><Relationship Id="rId36" Type="http://schemas.openxmlformats.org/officeDocument/2006/relationships/hyperlink" Target="https://www.gov.uk/government/groups/open-standards-board" TargetMode="External"/><Relationship Id="rId57" Type="http://schemas.openxmlformats.org/officeDocument/2006/relationships/hyperlink" Target="https://www.gov.uk/government/publications/commitments-from-the-northern-ireland-executive" TargetMode="External"/><Relationship Id="rId106" Type="http://schemas.openxmlformats.org/officeDocument/2006/relationships/image" Target="media/image12.jpeg"/><Relationship Id="rId127" Type="http://schemas.openxmlformats.org/officeDocument/2006/relationships/hyperlink" Target="https://www.gov.uk/log-in-register-hmrc-online-services/sign-in" TargetMode="External"/><Relationship Id="rId262" Type="http://schemas.openxmlformats.org/officeDocument/2006/relationships/hyperlink" Target="http://www.gov.uk" TargetMode="External"/><Relationship Id="rId283" Type="http://schemas.openxmlformats.org/officeDocument/2006/relationships/hyperlink" Target="http://www.gov.uk" TargetMode="External"/><Relationship Id="rId313" Type="http://schemas.openxmlformats.org/officeDocument/2006/relationships/hyperlink" Target="https://www.linkedin.com/in/isa2programme" TargetMode="External"/><Relationship Id="rId10" Type="http://schemas.openxmlformats.org/officeDocument/2006/relationships/endnotes" Target="endnotes.xml"/><Relationship Id="rId31" Type="http://schemas.openxmlformats.org/officeDocument/2006/relationships/hyperlink" Target="https://gds.blog.gov.uk/2017/07/20/building-capability-and-community-through-the-government-data-science-partnership/" TargetMode="External"/><Relationship Id="rId52" Type="http://schemas.openxmlformats.org/officeDocument/2006/relationships/hyperlink" Target="http://gov.wales/docs/det/publications/101208digitalwalesen.pdf" TargetMode="External"/><Relationship Id="rId73" Type="http://schemas.openxmlformats.org/officeDocument/2006/relationships/hyperlink" Target="https://gds.blog.gov.uk/2018/11/09/how-were-developing-an-innovation-strategy-for-government/" TargetMode="External"/><Relationship Id="rId78" Type="http://schemas.openxmlformats.org/officeDocument/2006/relationships/hyperlink" Target="http://eur-lex.europa.eu/LexUriServ/LexUriServ.do?uri=OJ:L:2013:175:0001:0008:EN:PDF" TargetMode="External"/><Relationship Id="rId94" Type="http://schemas.openxmlformats.org/officeDocument/2006/relationships/hyperlink" Target="http://eur-lex.europa.eu/LexUriServ/LexUriServ.do?uri=OJ:L:2004:134:0001:0113:en:PDF" TargetMode="External"/><Relationship Id="rId99" Type="http://schemas.openxmlformats.org/officeDocument/2006/relationships/hyperlink" Target="http://www.legislation.gov.uk/uksi/2002/2013/contents/made" TargetMode="External"/><Relationship Id="rId101" Type="http://schemas.openxmlformats.org/officeDocument/2006/relationships/hyperlink" Target="http://www.legislation.gov.uk/uksi/2003/2500/contents/made" TargetMode="External"/><Relationship Id="rId122" Type="http://schemas.openxmlformats.org/officeDocument/2006/relationships/hyperlink" Target="https://register.register.gov.uk/" TargetMode="External"/><Relationship Id="rId143" Type="http://schemas.openxmlformats.org/officeDocument/2006/relationships/hyperlink" Target="https://www.nao.org.uk/" TargetMode="External"/><Relationship Id="rId148" Type="http://schemas.openxmlformats.org/officeDocument/2006/relationships/hyperlink" Target="http://www.gateway.gov.uk/Help/Help.aspx?content=help_government_services_online.htm&amp;languageid=0" TargetMode="External"/><Relationship Id="rId164" Type="http://schemas.openxmlformats.org/officeDocument/2006/relationships/hyperlink" Target="https://www.gov.uk/government/groups/public-services-network" TargetMode="External"/><Relationship Id="rId169" Type="http://schemas.openxmlformats.org/officeDocument/2006/relationships/hyperlink" Target="https://www.gov.uk/government/collections/open-standards-for-government-data-and-technology" TargetMode="External"/><Relationship Id="rId185" Type="http://schemas.openxmlformats.org/officeDocument/2006/relationships/hyperlink" Target="http://gov.wales/topics/improvingservices/bettervfm/?lang=en"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eur-lex.europa.eu/legal-content/EN/TXT/?uri=uriserv%3AOJ.L_.2014.257.01.0073.01.ENG" TargetMode="External"/><Relationship Id="rId210" Type="http://schemas.openxmlformats.org/officeDocument/2006/relationships/hyperlink" Target="https://www.keytosuccess.education.gov.uk/leas/eas.html" TargetMode="External"/><Relationship Id="rId215" Type="http://schemas.openxmlformats.org/officeDocument/2006/relationships/hyperlink" Target="https://www.gov.uk/help-friends-family-tax" TargetMode="External"/><Relationship Id="rId236" Type="http://schemas.openxmlformats.org/officeDocument/2006/relationships/hyperlink" Target="http://www.gro-scotland.gov.uk/" TargetMode="External"/><Relationship Id="rId257" Type="http://schemas.openxmlformats.org/officeDocument/2006/relationships/hyperlink" Target="http://www.nhs.uk/pages/home.aspx" TargetMode="External"/><Relationship Id="rId278" Type="http://schemas.openxmlformats.org/officeDocument/2006/relationships/hyperlink" Target="https://www.gov.uk/government/policies/consumer-protection" TargetMode="External"/><Relationship Id="rId26" Type="http://schemas.openxmlformats.org/officeDocument/2006/relationships/hyperlink" Target="https://ec.europa.eu/digital-single-market/en/news/egovernment-benchmark-2018-digital-efforts-european-countries-are-visibly-paying" TargetMode="External"/><Relationship Id="rId231" Type="http://schemas.openxmlformats.org/officeDocument/2006/relationships/hyperlink" Target="https://www.gov.uk/vehicle-registration" TargetMode="External"/><Relationship Id="rId252" Type="http://schemas.openxmlformats.org/officeDocument/2006/relationships/hyperlink" Target="http://euraxessfunds.britishcouncil.org/Search.aspx/Index" TargetMode="External"/><Relationship Id="rId273" Type="http://schemas.openxmlformats.org/officeDocument/2006/relationships/hyperlink" Target="https://www.gov.uk/digital-marketplace" TargetMode="External"/><Relationship Id="rId294" Type="http://schemas.openxmlformats.org/officeDocument/2006/relationships/hyperlink" Target="http://www.hse.gov.uk/reach/" TargetMode="External"/><Relationship Id="rId308" Type="http://schemas.openxmlformats.org/officeDocument/2006/relationships/hyperlink" Target="mailto:isa2@ec.europa.eu" TargetMode="External"/><Relationship Id="rId47" Type="http://schemas.openxmlformats.org/officeDocument/2006/relationships/hyperlink" Target="http://www.gov.scot/Publications/2012/09/6272" TargetMode="External"/><Relationship Id="rId68" Type="http://schemas.openxmlformats.org/officeDocument/2006/relationships/hyperlink" Target="https://www.gov.uk/government/publications/review-of-artificial-intelligence-in-transport-2017" TargetMode="External"/><Relationship Id="rId89" Type="http://schemas.openxmlformats.org/officeDocument/2006/relationships/hyperlink" Target="http://www.legislation.gov.uk/ukpga/2006/46/contents" TargetMode="External"/><Relationship Id="rId112" Type="http://schemas.openxmlformats.org/officeDocument/2006/relationships/hyperlink" Target="https://data.blog.gov.uk/2015/09/24/work-of-prog/" TargetMode="External"/><Relationship Id="rId133" Type="http://schemas.openxmlformats.org/officeDocument/2006/relationships/hyperlink" Target="https://www.gov.uk/government/organisations/department-for-communities-and-local-government" TargetMode="External"/><Relationship Id="rId154" Type="http://schemas.openxmlformats.org/officeDocument/2006/relationships/hyperlink" Target="http://gov.uk/" TargetMode="External"/><Relationship Id="rId175" Type="http://schemas.openxmlformats.org/officeDocument/2006/relationships/hyperlink" Target="https://www.gov.uk/service-manual/service-standard" TargetMode="External"/><Relationship Id="rId196" Type="http://schemas.openxmlformats.org/officeDocument/2006/relationships/hyperlink" Target="https://www.gov.uk/government/organisations/hm-revenue-customs" TargetMode="External"/><Relationship Id="rId200" Type="http://schemas.openxmlformats.org/officeDocument/2006/relationships/hyperlink" Target="https://gds.blog.gov.uk/" TargetMode="External"/><Relationship Id="rId16" Type="http://schemas.openxmlformats.org/officeDocument/2006/relationships/image" Target="media/image4.emf"/><Relationship Id="rId221" Type="http://schemas.openxmlformats.org/officeDocument/2006/relationships/hyperlink" Target="https://www.gov.uk/update-company-car-details" TargetMode="External"/><Relationship Id="rId242" Type="http://schemas.openxmlformats.org/officeDocument/2006/relationships/hyperlink" Target="http://www.planningportal.gov.uk/PpApplications/loginRegister.jsp" TargetMode="External"/><Relationship Id="rId263" Type="http://schemas.openxmlformats.org/officeDocument/2006/relationships/hyperlink" Target="https://www.gov.uk/child-benefit" TargetMode="External"/><Relationship Id="rId284" Type="http://schemas.openxmlformats.org/officeDocument/2006/relationships/hyperlink" Target="http://www.legislation.gov.uk" TargetMode="External"/><Relationship Id="rId37" Type="http://schemas.openxmlformats.org/officeDocument/2006/relationships/hyperlink" Target="https://www.gov.uk/government/publications/making-tax-digital-how-vat-businesses-and-other-vat-entities-can-get-ready/making-tax-digital-how-vat-businesses-and-other-vat-entities-can-get-ready" TargetMode="External"/><Relationship Id="rId58" Type="http://schemas.openxmlformats.org/officeDocument/2006/relationships/hyperlink" Target="https://www.gov.uk/government/publications/commitment-from-the-scottish-government" TargetMode="External"/><Relationship Id="rId79" Type="http://schemas.openxmlformats.org/officeDocument/2006/relationships/hyperlink" Target="http://www.legislation.gov.uk/ukpga/2000/36/contents" TargetMode="External"/><Relationship Id="rId102" Type="http://schemas.openxmlformats.org/officeDocument/2006/relationships/hyperlink" Target="https://www.gov.uk/government/organisations/cabinet-office" TargetMode="External"/><Relationship Id="rId123" Type="http://schemas.openxmlformats.org/officeDocument/2006/relationships/hyperlink" Target="https://www.gov.uk/government/organisations/companies-house" TargetMode="External"/><Relationship Id="rId144" Type="http://schemas.openxmlformats.org/officeDocument/2006/relationships/hyperlink" Target="https://www.frc.org.uk/" TargetMode="External"/><Relationship Id="rId90" Type="http://schemas.openxmlformats.org/officeDocument/2006/relationships/hyperlink" Target="http://www.legislation.gov.uk/ukpga/2002/9/contents" TargetMode="External"/><Relationship Id="rId165" Type="http://schemas.openxmlformats.org/officeDocument/2006/relationships/hyperlink" Target="https://data.gov.uk/dataset/tell-us-once" TargetMode="External"/><Relationship Id="rId186" Type="http://schemas.openxmlformats.org/officeDocument/2006/relationships/hyperlink" Target="http://gov.wales/topics/improvingservices/bettervfm/publications/procurement-policy-statement/?lang=en" TargetMode="External"/><Relationship Id="rId211" Type="http://schemas.openxmlformats.org/officeDocument/2006/relationships/hyperlink" Target="https://www.gov.uk/personal-tax-account" TargetMode="External"/><Relationship Id="rId232" Type="http://schemas.openxmlformats.org/officeDocument/2006/relationships/hyperlink" Target="http://www.gov.uk" TargetMode="External"/><Relationship Id="rId253" Type="http://schemas.openxmlformats.org/officeDocument/2006/relationships/hyperlink" Target="http://www.britishcouncil.org/new/euraxess/" TargetMode="External"/><Relationship Id="rId274" Type="http://schemas.openxmlformats.org/officeDocument/2006/relationships/hyperlink" Target="http://www.companieshouse.gov.uk/" TargetMode="External"/><Relationship Id="rId295" Type="http://schemas.openxmlformats.org/officeDocument/2006/relationships/hyperlink" Target="https://www.gov.uk/government/organisations/environment-agency" TargetMode="External"/><Relationship Id="rId309" Type="http://schemas.openxmlformats.org/officeDocument/2006/relationships/image" Target="media/image17.png"/><Relationship Id="rId27" Type="http://schemas.openxmlformats.org/officeDocument/2006/relationships/hyperlink" Target="https://www.gov.uk/government/publications/uk-digital-strategy" TargetMode="External"/><Relationship Id="rId48" Type="http://schemas.openxmlformats.org/officeDocument/2006/relationships/hyperlink" Target="https://www.gov.uk/government/speeches/open-government-partnership-uk-national-action-plan-2015-launch" TargetMode="External"/><Relationship Id="rId69" Type="http://schemas.openxmlformats.org/officeDocument/2006/relationships/hyperlink" Target="https://gss.civilservice.gov.uk/events/join-the-government-data-science-partnership-community-of-interest-meet-up/" TargetMode="External"/><Relationship Id="rId113" Type="http://schemas.openxmlformats.org/officeDocument/2006/relationships/hyperlink" Target="https://governmenttechnology.blog.gov.uk/" TargetMode="External"/><Relationship Id="rId134" Type="http://schemas.openxmlformats.org/officeDocument/2006/relationships/hyperlink" Target="https://www.gov.uk/government/news/government-renews-focus-on-housing-with-ministry-of-housing-communities-and-local-government" TargetMode="External"/><Relationship Id="rId80" Type="http://schemas.openxmlformats.org/officeDocument/2006/relationships/hyperlink" Target="http://www.legislation.gov.uk/asp/2002/13/contents" TargetMode="External"/><Relationship Id="rId155" Type="http://schemas.openxmlformats.org/officeDocument/2006/relationships/hyperlink" Target="https://www.payments.service.gov.uk/" TargetMode="External"/><Relationship Id="rId176" Type="http://schemas.openxmlformats.org/officeDocument/2006/relationships/hyperlink" Target="https://www.gov.uk/government/publications/introducing-govuk-verify/introducing-govuk-verify" TargetMode="External"/><Relationship Id="rId197" Type="http://schemas.openxmlformats.org/officeDocument/2006/relationships/hyperlink" Target="http://www.openregister.org/modelling-register-data" TargetMode="External"/><Relationship Id="rId201" Type="http://schemas.openxmlformats.org/officeDocument/2006/relationships/hyperlink" Target="https://europa.eu/youreurope/citizens/index_en.htm" TargetMode="External"/><Relationship Id="rId222" Type="http://schemas.openxmlformats.org/officeDocument/2006/relationships/hyperlink" Target="http://www.dvla.gov.uk/" TargetMode="External"/><Relationship Id="rId243" Type="http://schemas.openxmlformats.org/officeDocument/2006/relationships/hyperlink" Target="https://www.gov.uk/topic/environmental-management/waste" TargetMode="External"/><Relationship Id="rId264" Type="http://schemas.openxmlformats.org/officeDocument/2006/relationships/hyperlink" Target="https://www.gov.uk/government/collections/cma-consumer-enforcement-guidance" TargetMode="External"/><Relationship Id="rId285" Type="http://schemas.openxmlformats.org/officeDocument/2006/relationships/hyperlink" Target="https://www.gov.uk/government/organisations/crown-commercial-service" TargetMode="External"/><Relationship Id="rId17" Type="http://schemas.openxmlformats.org/officeDocument/2006/relationships/image" Target="media/image5.emf"/><Relationship Id="rId38" Type="http://schemas.openxmlformats.org/officeDocument/2006/relationships/hyperlink" Target="https://www.gov.uk/set-up-business" TargetMode="External"/><Relationship Id="rId59" Type="http://schemas.openxmlformats.org/officeDocument/2006/relationships/hyperlink" Target="https://www.gov.uk/government/publications/commitments-from-the-welsh-government" TargetMode="External"/><Relationship Id="rId103" Type="http://schemas.openxmlformats.org/officeDocument/2006/relationships/image" Target="media/image9.png"/><Relationship Id="rId124" Type="http://schemas.openxmlformats.org/officeDocument/2006/relationships/hyperlink" Target="https://www.gov.uk/government/organisations/land-registry" TargetMode="External"/><Relationship Id="rId310" Type="http://schemas.openxmlformats.org/officeDocument/2006/relationships/hyperlink" Target="https://twitter.com/EU_ISA2" TargetMode="External"/><Relationship Id="rId70" Type="http://schemas.openxmlformats.org/officeDocument/2006/relationships/hyperlink" Target="https://www.ons.gov.uk/" TargetMode="External"/><Relationship Id="rId91" Type="http://schemas.openxmlformats.org/officeDocument/2006/relationships/hyperlink" Target="http://www.legislation.gov.uk/ssi/2015/446/contents/made" TargetMode="External"/><Relationship Id="rId145" Type="http://schemas.openxmlformats.org/officeDocument/2006/relationships/hyperlink" Target="https://www.gov.uk/government/organisations/cabinet-office" TargetMode="External"/><Relationship Id="rId166" Type="http://schemas.openxmlformats.org/officeDocument/2006/relationships/hyperlink" Target="https://data.gov.uk/about" TargetMode="External"/><Relationship Id="rId187" Type="http://schemas.openxmlformats.org/officeDocument/2006/relationships/hyperlink" Target="http://gov.wales/topics/improvingservices/bettervfm/?lang=en" TargetMode="External"/><Relationship Id="rId1" Type="http://schemas.openxmlformats.org/officeDocument/2006/relationships/customXml" Target="../customXml/item1.xml"/><Relationship Id="rId212" Type="http://schemas.openxmlformats.org/officeDocument/2006/relationships/hyperlink" Target="https://www.gov.uk/log-in-file-self-assessment-tax-return" TargetMode="External"/><Relationship Id="rId233" Type="http://schemas.openxmlformats.org/officeDocument/2006/relationships/hyperlink" Target="https://www.gov.uk/tell-hmrc-change-of-details" TargetMode="External"/><Relationship Id="rId254" Type="http://schemas.openxmlformats.org/officeDocument/2006/relationships/hyperlink" Target="https://www.gov.uk/government/publications/public-libraries-in-england-basic-dataset" TargetMode="External"/><Relationship Id="rId28" Type="http://schemas.openxmlformats.org/officeDocument/2006/relationships/hyperlink" Target="https://www.gov.uk/government/publications/government-transformation-strategy-2017-to-2020/government-transformation-strategy" TargetMode="External"/><Relationship Id="rId49" Type="http://schemas.openxmlformats.org/officeDocument/2006/relationships/hyperlink" Target="http://www.gov.scot/Resource/0051/00515583.pdf" TargetMode="External"/><Relationship Id="rId114" Type="http://schemas.openxmlformats.org/officeDocument/2006/relationships/hyperlink" Target="https://gds.blog.gov.uk/2015/08/25/common-technology-services-technology-is-a-tool-not-a-barrier/" TargetMode="External"/><Relationship Id="rId275" Type="http://schemas.openxmlformats.org/officeDocument/2006/relationships/hyperlink" Target="http://www.gov.uk" TargetMode="External"/><Relationship Id="rId296" Type="http://schemas.openxmlformats.org/officeDocument/2006/relationships/hyperlink" Target="https://www.gov.uk/" TargetMode="External"/><Relationship Id="rId300" Type="http://schemas.openxmlformats.org/officeDocument/2006/relationships/footer" Target="footer1.xml"/><Relationship Id="rId60" Type="http://schemas.openxmlformats.org/officeDocument/2006/relationships/hyperlink" Target="https://ec.europa.eu/cefdigital/wiki/display/CEFDIGITAL/2018/09/11/GOV.UK+Verify+eID+scheme+pre-notified+under+eIDAS" TargetMode="External"/><Relationship Id="rId81" Type="http://schemas.openxmlformats.org/officeDocument/2006/relationships/hyperlink" Target="http://www.legislation.gov.uk/uksi/2002/318/contents/made" TargetMode="External"/><Relationship Id="rId135" Type="http://schemas.openxmlformats.org/officeDocument/2006/relationships/hyperlink" Target="https://www.socitm.net/" TargetMode="External"/><Relationship Id="rId156" Type="http://schemas.openxmlformats.org/officeDocument/2006/relationships/hyperlink" Target="https://www.notifications.service.gov.uk/" TargetMode="External"/><Relationship Id="rId177" Type="http://schemas.openxmlformats.org/officeDocument/2006/relationships/hyperlink" Target="https://www.gov.uk/government/publications/introducing-govuk-verify/introducing-govuk-verify" TargetMode="External"/><Relationship Id="rId198" Type="http://schemas.openxmlformats.org/officeDocument/2006/relationships/hyperlink" Target="https://gds.blog.gov.uk/2016/03/11/getting-from-data-to-registers/" TargetMode="External"/><Relationship Id="rId202" Type="http://schemas.openxmlformats.org/officeDocument/2006/relationships/hyperlink" Target="https://www.gov.uk/report-a-lost-or-stolen-passport/y" TargetMode="External"/><Relationship Id="rId223" Type="http://schemas.openxmlformats.org/officeDocument/2006/relationships/hyperlink" Target="http://www.gov.uk/" TargetMode="External"/><Relationship Id="rId244" Type="http://schemas.openxmlformats.org/officeDocument/2006/relationships/hyperlink" Target="http://www.gov.uk" TargetMode="External"/><Relationship Id="rId18" Type="http://schemas.openxmlformats.org/officeDocument/2006/relationships/hyperlink" Target="http://appsso.eurostat.ec.europa.eu/nui/show.do?dataset=isoc_r_broad_h&amp;lang=en" TargetMode="External"/><Relationship Id="rId39" Type="http://schemas.openxmlformats.org/officeDocument/2006/relationships/hyperlink" Target="https://www.gov.uk/government/publications/government-transformation-strategy-2017-to-2020" TargetMode="External"/><Relationship Id="rId265" Type="http://schemas.openxmlformats.org/officeDocument/2006/relationships/hyperlink" Target="https://www.safer-jobs.com/" TargetMode="External"/><Relationship Id="rId286" Type="http://schemas.openxmlformats.org/officeDocument/2006/relationships/hyperlink" Target="https://www.gov.uk/business-uk-leaving-eu" TargetMode="External"/><Relationship Id="rId50" Type="http://schemas.openxmlformats.org/officeDocument/2006/relationships/hyperlink" Target="https://www.scotlandsuperfast.com/" TargetMode="External"/><Relationship Id="rId104" Type="http://schemas.openxmlformats.org/officeDocument/2006/relationships/image" Target="media/image10.png"/><Relationship Id="rId125" Type="http://schemas.openxmlformats.org/officeDocument/2006/relationships/hyperlink" Target="https://www.gov.uk/government/organisations/land-registry" TargetMode="External"/><Relationship Id="rId146" Type="http://schemas.openxmlformats.org/officeDocument/2006/relationships/hyperlink" Target="https://www.gov.uk/government/organisations/cabinet-office" TargetMode="External"/><Relationship Id="rId167" Type="http://schemas.openxmlformats.org/officeDocument/2006/relationships/hyperlink" Target="https://www.gov.uk/government/groups/open-standards-board" TargetMode="External"/><Relationship Id="rId188" Type="http://schemas.openxmlformats.org/officeDocument/2006/relationships/hyperlink" Target="http://www.publiccontractsscotland.gov.uk/" TargetMode="External"/><Relationship Id="rId311" Type="http://schemas.openxmlformats.org/officeDocument/2006/relationships/hyperlink" Target="https://twitter.com/Joinup_eu" TargetMode="External"/><Relationship Id="rId71" Type="http://schemas.openxmlformats.org/officeDocument/2006/relationships/hyperlink" Target="https://www.gov.uk/government/organisations/government-office-for-science" TargetMode="External"/><Relationship Id="rId92" Type="http://schemas.openxmlformats.org/officeDocument/2006/relationships/hyperlink" Target="https://eur-lex.europa.eu/legal-content/EN/TXT/?uri=celex%3A32014L0024" TargetMode="External"/><Relationship Id="rId213" Type="http://schemas.openxmlformats.org/officeDocument/2006/relationships/hyperlink" Target="http://www.gov.uk" TargetMode="External"/><Relationship Id="rId234" Type="http://schemas.openxmlformats.org/officeDocument/2006/relationships/hyperlink" Target="https://www.gov.uk/government/organisations/hm-revenue-customs" TargetMode="External"/><Relationship Id="rId2" Type="http://schemas.openxmlformats.org/officeDocument/2006/relationships/customXml" Target="../customXml/item2.xml"/><Relationship Id="rId29" Type="http://schemas.openxmlformats.org/officeDocument/2006/relationships/hyperlink" Target="https://www.ons.gov.uk/" TargetMode="External"/><Relationship Id="rId255" Type="http://schemas.openxmlformats.org/officeDocument/2006/relationships/hyperlink" Target="https://www.gov.uk/volunteering" TargetMode="External"/><Relationship Id="rId276" Type="http://schemas.openxmlformats.org/officeDocument/2006/relationships/hyperlink" Target="http://www.statistics.gov.uk/default.asp" TargetMode="External"/><Relationship Id="rId297" Type="http://schemas.openxmlformats.org/officeDocument/2006/relationships/hyperlink" Target="https://www.ofgem.gov.uk/environmental-programmes/non-domestic-renewable-heat-incentive-rhi/eligibility-non-domestic-rhi" TargetMode="External"/><Relationship Id="rId40" Type="http://schemas.openxmlformats.org/officeDocument/2006/relationships/hyperlink" Target="https://www.gov.uk/government/publications/government-digital-strategy" TargetMode="External"/><Relationship Id="rId115" Type="http://schemas.openxmlformats.org/officeDocument/2006/relationships/image" Target="media/image13.png"/><Relationship Id="rId136" Type="http://schemas.openxmlformats.org/officeDocument/2006/relationships/hyperlink" Target="http://www.local.gov.uk/" TargetMode="External"/><Relationship Id="rId157" Type="http://schemas.openxmlformats.org/officeDocument/2006/relationships/hyperlink" Target="https://design-system.service.gov.uk/" TargetMode="External"/><Relationship Id="rId178" Type="http://schemas.openxmlformats.org/officeDocument/2006/relationships/hyperlink" Target="http://www.gateway.gov.uk/" TargetMode="External"/><Relationship Id="rId301"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5.emf"/></Relationships>
</file>

<file path=word/_rels/footer4.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AFAB94-7CA7-4148-A24E-E8D813F69BDA}"/>
</file>

<file path=customXml/itemProps3.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4.xml><?xml version="1.0" encoding="utf-8"?>
<ds:datastoreItem xmlns:ds="http://schemas.openxmlformats.org/officeDocument/2006/customXml" ds:itemID="{8BD60DFF-81D5-43AC-9BB5-D4F2313C0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200</TotalTime>
  <Pages>50</Pages>
  <Words>20643</Words>
  <Characters>117668</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Digital Government Factsheet UK</vt:lpstr>
    </vt:vector>
  </TitlesOfParts>
  <Company>European Commission</Company>
  <LinksUpToDate>false</LinksUpToDate>
  <CharactersWithSpaces>138035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UK</dc:title>
  <dc:subject/>
  <dc:creator>MORISI Davide (COMM-EXT)</dc:creator>
  <cp:keywords/>
  <cp:lastModifiedBy>DEVENYI Vivien</cp:lastModifiedBy>
  <cp:revision>87</cp:revision>
  <cp:lastPrinted>2019-07-09T08:40:00Z</cp:lastPrinted>
  <dcterms:created xsi:type="dcterms:W3CDTF">2019-06-20T08:11:00Z</dcterms:created>
  <dcterms:modified xsi:type="dcterms:W3CDTF">2019-07-09T08:40:00Z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3584">
    <vt:lpwstr>377</vt:lpwstr>
  </property>
</Properties>
</file>